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E44EF" w14:textId="77777777" w:rsidR="00AA0381" w:rsidRPr="00F70074" w:rsidRDefault="00AA0381" w:rsidP="000D0BEC">
      <w:pPr>
        <w:spacing w:after="120" w:line="240" w:lineRule="auto"/>
        <w:jc w:val="center"/>
        <w:rPr>
          <w:rFonts w:cs="Arial"/>
        </w:rPr>
      </w:pPr>
    </w:p>
    <w:p w14:paraId="72374E7A" w14:textId="77777777" w:rsidR="00101A7E" w:rsidRPr="00F70074" w:rsidRDefault="00101A7E" w:rsidP="000D0BEC">
      <w:pPr>
        <w:spacing w:after="120" w:line="240" w:lineRule="auto"/>
        <w:jc w:val="center"/>
        <w:rPr>
          <w:rFonts w:cs="Arial"/>
        </w:rPr>
      </w:pPr>
    </w:p>
    <w:p w14:paraId="4ECA8D5D" w14:textId="77777777" w:rsidR="00101A7E" w:rsidRPr="00F70074" w:rsidRDefault="00101A7E" w:rsidP="000D0BEC">
      <w:pPr>
        <w:spacing w:after="120" w:line="240" w:lineRule="auto"/>
        <w:jc w:val="center"/>
        <w:rPr>
          <w:rFonts w:cs="Arial"/>
        </w:rPr>
      </w:pPr>
    </w:p>
    <w:p w14:paraId="4B9E0A1E" w14:textId="77777777" w:rsidR="00101A7E" w:rsidRDefault="007829CE" w:rsidP="00B9086E">
      <w:pPr>
        <w:jc w:val="center"/>
      </w:pPr>
      <w:r>
        <w:t>Julie Sweany</w:t>
      </w:r>
    </w:p>
    <w:p w14:paraId="08F6F8DE" w14:textId="77777777" w:rsidR="005B243D" w:rsidRDefault="005B243D" w:rsidP="00B9086E">
      <w:pPr>
        <w:jc w:val="center"/>
      </w:pPr>
    </w:p>
    <w:p w14:paraId="05B61992" w14:textId="68976401" w:rsidR="00101A7E" w:rsidRDefault="00515067" w:rsidP="00B9086E">
      <w:pPr>
        <w:jc w:val="center"/>
      </w:pPr>
      <w:r>
        <w:t xml:space="preserve">Lab </w:t>
      </w:r>
      <w:r w:rsidR="00EF34CB">
        <w:t>6</w:t>
      </w:r>
    </w:p>
    <w:p w14:paraId="35FF9D01" w14:textId="77777777" w:rsidR="00515067" w:rsidRDefault="00515067" w:rsidP="00B9086E">
      <w:pPr>
        <w:jc w:val="center"/>
      </w:pPr>
    </w:p>
    <w:p w14:paraId="2A36F439" w14:textId="3266F98F" w:rsidR="00515067" w:rsidRDefault="0090204A" w:rsidP="00B9086E">
      <w:pPr>
        <w:jc w:val="center"/>
      </w:pPr>
      <w:r>
        <w:t xml:space="preserve">April </w:t>
      </w:r>
      <w:r w:rsidR="00EF34CB">
        <w:t>30</w:t>
      </w:r>
      <w:r w:rsidR="00515067">
        <w:t>, 2018</w:t>
      </w:r>
    </w:p>
    <w:p w14:paraId="194405C7" w14:textId="77777777" w:rsidR="001C2B19" w:rsidRDefault="001C2B19" w:rsidP="00B9086E">
      <w:pPr>
        <w:jc w:val="center"/>
      </w:pPr>
    </w:p>
    <w:p w14:paraId="619E5951" w14:textId="77777777" w:rsidR="001C2B19" w:rsidRPr="00F70074" w:rsidRDefault="001C2B19" w:rsidP="00B9086E">
      <w:pPr>
        <w:jc w:val="center"/>
      </w:pPr>
      <w:r>
        <w:t>IT1150, CRN13094</w:t>
      </w:r>
    </w:p>
    <w:p w14:paraId="12D550D8" w14:textId="77777777" w:rsidR="00101A7E" w:rsidRPr="00F70074" w:rsidRDefault="00101A7E" w:rsidP="00B9086E">
      <w:r w:rsidRPr="00F70074">
        <w:br w:type="page"/>
      </w:r>
    </w:p>
    <w:p w14:paraId="1C8B2ED6" w14:textId="77777777" w:rsidR="00101A7E" w:rsidRPr="00F70074" w:rsidRDefault="00101A7E" w:rsidP="000D0BEC">
      <w:pPr>
        <w:pStyle w:val="Heading1"/>
        <w:spacing w:before="0" w:after="120" w:line="240" w:lineRule="auto"/>
        <w:rPr>
          <w:rFonts w:cs="Arial"/>
        </w:rPr>
      </w:pPr>
      <w:bookmarkStart w:id="0" w:name="_Toc500681821"/>
      <w:bookmarkStart w:id="1" w:name="_Toc512847428"/>
      <w:r w:rsidRPr="00F70074">
        <w:rPr>
          <w:rFonts w:cs="Arial"/>
        </w:rPr>
        <w:lastRenderedPageBreak/>
        <w:t>Table of Contents</w:t>
      </w:r>
      <w:bookmarkEnd w:id="0"/>
      <w:bookmarkEnd w:id="1"/>
    </w:p>
    <w:p w14:paraId="5E5A2A58" w14:textId="77777777" w:rsidR="00645A56" w:rsidRDefault="00F70074">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12847428" w:history="1">
        <w:r w:rsidR="00645A56" w:rsidRPr="007A6AA3">
          <w:rPr>
            <w:rStyle w:val="Hyperlink"/>
            <w:rFonts w:cs="Arial"/>
            <w:noProof/>
          </w:rPr>
          <w:t>Table of Contents</w:t>
        </w:r>
        <w:r w:rsidR="00645A56">
          <w:rPr>
            <w:noProof/>
            <w:webHidden/>
          </w:rPr>
          <w:tab/>
        </w:r>
        <w:r w:rsidR="00645A56">
          <w:rPr>
            <w:noProof/>
            <w:webHidden/>
          </w:rPr>
          <w:fldChar w:fldCharType="begin"/>
        </w:r>
        <w:r w:rsidR="00645A56">
          <w:rPr>
            <w:noProof/>
            <w:webHidden/>
          </w:rPr>
          <w:instrText xml:space="preserve"> PAGEREF _Toc512847428 \h </w:instrText>
        </w:r>
        <w:r w:rsidR="00645A56">
          <w:rPr>
            <w:noProof/>
            <w:webHidden/>
          </w:rPr>
        </w:r>
        <w:r w:rsidR="00645A56">
          <w:rPr>
            <w:noProof/>
            <w:webHidden/>
          </w:rPr>
          <w:fldChar w:fldCharType="separate"/>
        </w:r>
        <w:r w:rsidR="00645A56">
          <w:rPr>
            <w:noProof/>
            <w:webHidden/>
          </w:rPr>
          <w:t>2</w:t>
        </w:r>
        <w:r w:rsidR="00645A56">
          <w:rPr>
            <w:noProof/>
            <w:webHidden/>
          </w:rPr>
          <w:fldChar w:fldCharType="end"/>
        </w:r>
      </w:hyperlink>
    </w:p>
    <w:p w14:paraId="441757A6" w14:textId="77777777" w:rsidR="00645A56" w:rsidRDefault="00645A56">
      <w:pPr>
        <w:pStyle w:val="TOC1"/>
        <w:tabs>
          <w:tab w:val="right" w:leader="dot" w:pos="9350"/>
        </w:tabs>
        <w:rPr>
          <w:rFonts w:asciiTheme="minorHAnsi" w:eastAsiaTheme="minorEastAsia" w:hAnsiTheme="minorHAnsi" w:cstheme="minorBidi"/>
          <w:noProof/>
          <w:sz w:val="24"/>
          <w:szCs w:val="24"/>
        </w:rPr>
      </w:pPr>
      <w:hyperlink w:anchor="_Toc512847429" w:history="1">
        <w:r w:rsidRPr="007A6AA3">
          <w:rPr>
            <w:rStyle w:val="Hyperlink"/>
            <w:rFonts w:cs="Arial"/>
            <w:noProof/>
          </w:rPr>
          <w:t>Executive Summary</w:t>
        </w:r>
        <w:r>
          <w:rPr>
            <w:noProof/>
            <w:webHidden/>
          </w:rPr>
          <w:tab/>
        </w:r>
        <w:r>
          <w:rPr>
            <w:noProof/>
            <w:webHidden/>
          </w:rPr>
          <w:fldChar w:fldCharType="begin"/>
        </w:r>
        <w:r>
          <w:rPr>
            <w:noProof/>
            <w:webHidden/>
          </w:rPr>
          <w:instrText xml:space="preserve"> PAGEREF _Toc512847429 \h </w:instrText>
        </w:r>
        <w:r>
          <w:rPr>
            <w:noProof/>
            <w:webHidden/>
          </w:rPr>
        </w:r>
        <w:r>
          <w:rPr>
            <w:noProof/>
            <w:webHidden/>
          </w:rPr>
          <w:fldChar w:fldCharType="separate"/>
        </w:r>
        <w:r>
          <w:rPr>
            <w:noProof/>
            <w:webHidden/>
          </w:rPr>
          <w:t>3</w:t>
        </w:r>
        <w:r>
          <w:rPr>
            <w:noProof/>
            <w:webHidden/>
          </w:rPr>
          <w:fldChar w:fldCharType="end"/>
        </w:r>
      </w:hyperlink>
    </w:p>
    <w:p w14:paraId="4E8A4170" w14:textId="77777777" w:rsidR="00645A56" w:rsidRDefault="00645A56">
      <w:pPr>
        <w:pStyle w:val="TOC1"/>
        <w:tabs>
          <w:tab w:val="right" w:leader="dot" w:pos="9350"/>
        </w:tabs>
        <w:rPr>
          <w:rFonts w:asciiTheme="minorHAnsi" w:eastAsiaTheme="minorEastAsia" w:hAnsiTheme="minorHAnsi" w:cstheme="minorBidi"/>
          <w:noProof/>
          <w:sz w:val="24"/>
          <w:szCs w:val="24"/>
        </w:rPr>
      </w:pPr>
      <w:hyperlink w:anchor="_Toc512847430" w:history="1">
        <w:r w:rsidRPr="007A6AA3">
          <w:rPr>
            <w:rStyle w:val="Hyperlink"/>
            <w:rFonts w:cs="Arial"/>
            <w:noProof/>
          </w:rPr>
          <w:t>Adding Audio and Video</w:t>
        </w:r>
        <w:r>
          <w:rPr>
            <w:noProof/>
            <w:webHidden/>
          </w:rPr>
          <w:tab/>
        </w:r>
        <w:r>
          <w:rPr>
            <w:noProof/>
            <w:webHidden/>
          </w:rPr>
          <w:fldChar w:fldCharType="begin"/>
        </w:r>
        <w:r>
          <w:rPr>
            <w:noProof/>
            <w:webHidden/>
          </w:rPr>
          <w:instrText xml:space="preserve"> PAGEREF _Toc512847430 \h </w:instrText>
        </w:r>
        <w:r>
          <w:rPr>
            <w:noProof/>
            <w:webHidden/>
          </w:rPr>
        </w:r>
        <w:r>
          <w:rPr>
            <w:noProof/>
            <w:webHidden/>
          </w:rPr>
          <w:fldChar w:fldCharType="separate"/>
        </w:r>
        <w:r>
          <w:rPr>
            <w:noProof/>
            <w:webHidden/>
          </w:rPr>
          <w:t>4</w:t>
        </w:r>
        <w:r>
          <w:rPr>
            <w:noProof/>
            <w:webHidden/>
          </w:rPr>
          <w:fldChar w:fldCharType="end"/>
        </w:r>
      </w:hyperlink>
    </w:p>
    <w:p w14:paraId="28FD4021" w14:textId="77777777" w:rsidR="00645A56" w:rsidRDefault="00645A56">
      <w:pPr>
        <w:pStyle w:val="TOC1"/>
        <w:tabs>
          <w:tab w:val="right" w:leader="dot" w:pos="9350"/>
        </w:tabs>
        <w:rPr>
          <w:rFonts w:asciiTheme="minorHAnsi" w:eastAsiaTheme="minorEastAsia" w:hAnsiTheme="minorHAnsi" w:cstheme="minorBidi"/>
          <w:noProof/>
          <w:sz w:val="24"/>
          <w:szCs w:val="24"/>
        </w:rPr>
      </w:pPr>
      <w:hyperlink w:anchor="_Toc512847431" w:history="1">
        <w:r w:rsidRPr="007A6AA3">
          <w:rPr>
            <w:rStyle w:val="Hyperlink"/>
            <w:noProof/>
          </w:rPr>
          <w:t>Print Formatting</w:t>
        </w:r>
        <w:r>
          <w:rPr>
            <w:noProof/>
            <w:webHidden/>
          </w:rPr>
          <w:tab/>
        </w:r>
        <w:r>
          <w:rPr>
            <w:noProof/>
            <w:webHidden/>
          </w:rPr>
          <w:fldChar w:fldCharType="begin"/>
        </w:r>
        <w:r>
          <w:rPr>
            <w:noProof/>
            <w:webHidden/>
          </w:rPr>
          <w:instrText xml:space="preserve"> PAGEREF _Toc512847431 \h </w:instrText>
        </w:r>
        <w:r>
          <w:rPr>
            <w:noProof/>
            <w:webHidden/>
          </w:rPr>
        </w:r>
        <w:r>
          <w:rPr>
            <w:noProof/>
            <w:webHidden/>
          </w:rPr>
          <w:fldChar w:fldCharType="separate"/>
        </w:r>
        <w:r>
          <w:rPr>
            <w:noProof/>
            <w:webHidden/>
          </w:rPr>
          <w:t>13</w:t>
        </w:r>
        <w:r>
          <w:rPr>
            <w:noProof/>
            <w:webHidden/>
          </w:rPr>
          <w:fldChar w:fldCharType="end"/>
        </w:r>
      </w:hyperlink>
    </w:p>
    <w:p w14:paraId="1691EEAF" w14:textId="77777777" w:rsidR="00645A56" w:rsidRDefault="00645A56">
      <w:pPr>
        <w:pStyle w:val="TOC1"/>
        <w:tabs>
          <w:tab w:val="right" w:leader="dot" w:pos="9350"/>
        </w:tabs>
        <w:rPr>
          <w:rFonts w:asciiTheme="minorHAnsi" w:eastAsiaTheme="minorEastAsia" w:hAnsiTheme="minorHAnsi" w:cstheme="minorBidi"/>
          <w:noProof/>
          <w:sz w:val="24"/>
          <w:szCs w:val="24"/>
        </w:rPr>
      </w:pPr>
      <w:hyperlink w:anchor="_Toc512847432" w:history="1">
        <w:r w:rsidRPr="007A6AA3">
          <w:rPr>
            <w:rStyle w:val="Hyperlink"/>
            <w:noProof/>
          </w:rPr>
          <w:t>Chapter 14, Exercise 14-1</w:t>
        </w:r>
        <w:r>
          <w:rPr>
            <w:noProof/>
            <w:webHidden/>
          </w:rPr>
          <w:tab/>
        </w:r>
        <w:r>
          <w:rPr>
            <w:noProof/>
            <w:webHidden/>
          </w:rPr>
          <w:fldChar w:fldCharType="begin"/>
        </w:r>
        <w:r>
          <w:rPr>
            <w:noProof/>
            <w:webHidden/>
          </w:rPr>
          <w:instrText xml:space="preserve"> PAGEREF _Toc512847432 \h </w:instrText>
        </w:r>
        <w:r>
          <w:rPr>
            <w:noProof/>
            <w:webHidden/>
          </w:rPr>
        </w:r>
        <w:r>
          <w:rPr>
            <w:noProof/>
            <w:webHidden/>
          </w:rPr>
          <w:fldChar w:fldCharType="separate"/>
        </w:r>
        <w:r>
          <w:rPr>
            <w:noProof/>
            <w:webHidden/>
          </w:rPr>
          <w:t>16</w:t>
        </w:r>
        <w:r>
          <w:rPr>
            <w:noProof/>
            <w:webHidden/>
          </w:rPr>
          <w:fldChar w:fldCharType="end"/>
        </w:r>
      </w:hyperlink>
    </w:p>
    <w:p w14:paraId="777E67FE" w14:textId="77777777" w:rsidR="00645A56" w:rsidRDefault="00645A56">
      <w:pPr>
        <w:pStyle w:val="TOC1"/>
        <w:tabs>
          <w:tab w:val="right" w:leader="dot" w:pos="9350"/>
        </w:tabs>
        <w:rPr>
          <w:rFonts w:asciiTheme="minorHAnsi" w:eastAsiaTheme="minorEastAsia" w:hAnsiTheme="minorHAnsi" w:cstheme="minorBidi"/>
          <w:noProof/>
          <w:sz w:val="24"/>
          <w:szCs w:val="24"/>
        </w:rPr>
      </w:pPr>
      <w:hyperlink w:anchor="_Toc512847433" w:history="1">
        <w:r w:rsidRPr="007A6AA3">
          <w:rPr>
            <w:rStyle w:val="Hyperlink"/>
            <w:rFonts w:cs="Arial"/>
            <w:noProof/>
          </w:rPr>
          <w:t>Semester Project</w:t>
        </w:r>
        <w:r>
          <w:rPr>
            <w:noProof/>
            <w:webHidden/>
          </w:rPr>
          <w:tab/>
        </w:r>
        <w:r>
          <w:rPr>
            <w:noProof/>
            <w:webHidden/>
          </w:rPr>
          <w:fldChar w:fldCharType="begin"/>
        </w:r>
        <w:r>
          <w:rPr>
            <w:noProof/>
            <w:webHidden/>
          </w:rPr>
          <w:instrText xml:space="preserve"> PAGEREF _Toc512847433 \h </w:instrText>
        </w:r>
        <w:r>
          <w:rPr>
            <w:noProof/>
            <w:webHidden/>
          </w:rPr>
        </w:r>
        <w:r>
          <w:rPr>
            <w:noProof/>
            <w:webHidden/>
          </w:rPr>
          <w:fldChar w:fldCharType="separate"/>
        </w:r>
        <w:r>
          <w:rPr>
            <w:noProof/>
            <w:webHidden/>
          </w:rPr>
          <w:t>21</w:t>
        </w:r>
        <w:r>
          <w:rPr>
            <w:noProof/>
            <w:webHidden/>
          </w:rPr>
          <w:fldChar w:fldCharType="end"/>
        </w:r>
      </w:hyperlink>
    </w:p>
    <w:p w14:paraId="476872DC" w14:textId="77777777" w:rsidR="00645A56" w:rsidRDefault="00645A56">
      <w:pPr>
        <w:pStyle w:val="TOC2"/>
        <w:tabs>
          <w:tab w:val="right" w:leader="dot" w:pos="9350"/>
        </w:tabs>
        <w:rPr>
          <w:rFonts w:asciiTheme="minorHAnsi" w:eastAsiaTheme="minorEastAsia" w:hAnsiTheme="minorHAnsi" w:cstheme="minorBidi"/>
          <w:noProof/>
          <w:sz w:val="24"/>
          <w:szCs w:val="24"/>
        </w:rPr>
      </w:pPr>
      <w:hyperlink w:anchor="_Toc512847434" w:history="1">
        <w:r w:rsidRPr="007A6AA3">
          <w:rPr>
            <w:rStyle w:val="Hyperlink"/>
            <w:noProof/>
          </w:rPr>
          <w:t>Topic</w:t>
        </w:r>
        <w:r>
          <w:rPr>
            <w:noProof/>
            <w:webHidden/>
          </w:rPr>
          <w:tab/>
        </w:r>
        <w:r>
          <w:rPr>
            <w:noProof/>
            <w:webHidden/>
          </w:rPr>
          <w:fldChar w:fldCharType="begin"/>
        </w:r>
        <w:r>
          <w:rPr>
            <w:noProof/>
            <w:webHidden/>
          </w:rPr>
          <w:instrText xml:space="preserve"> PAGEREF _Toc512847434 \h </w:instrText>
        </w:r>
        <w:r>
          <w:rPr>
            <w:noProof/>
            <w:webHidden/>
          </w:rPr>
        </w:r>
        <w:r>
          <w:rPr>
            <w:noProof/>
            <w:webHidden/>
          </w:rPr>
          <w:fldChar w:fldCharType="separate"/>
        </w:r>
        <w:r>
          <w:rPr>
            <w:noProof/>
            <w:webHidden/>
          </w:rPr>
          <w:t>21</w:t>
        </w:r>
        <w:r>
          <w:rPr>
            <w:noProof/>
            <w:webHidden/>
          </w:rPr>
          <w:fldChar w:fldCharType="end"/>
        </w:r>
      </w:hyperlink>
    </w:p>
    <w:p w14:paraId="0D0B37DE" w14:textId="77777777" w:rsidR="00645A56" w:rsidRDefault="00645A56">
      <w:pPr>
        <w:pStyle w:val="TOC2"/>
        <w:tabs>
          <w:tab w:val="right" w:leader="dot" w:pos="9350"/>
        </w:tabs>
        <w:rPr>
          <w:rFonts w:asciiTheme="minorHAnsi" w:eastAsiaTheme="minorEastAsia" w:hAnsiTheme="minorHAnsi" w:cstheme="minorBidi"/>
          <w:noProof/>
          <w:sz w:val="24"/>
          <w:szCs w:val="24"/>
        </w:rPr>
      </w:pPr>
      <w:hyperlink w:anchor="_Toc512847435" w:history="1">
        <w:r w:rsidRPr="007A6AA3">
          <w:rPr>
            <w:rStyle w:val="Hyperlink"/>
            <w:noProof/>
            <w:spacing w:val="5"/>
          </w:rPr>
          <w:t>The wireframe for the homepage of the  Dancing Through the Decades website</w:t>
        </w:r>
        <w:r>
          <w:rPr>
            <w:noProof/>
            <w:webHidden/>
          </w:rPr>
          <w:tab/>
        </w:r>
        <w:r>
          <w:rPr>
            <w:noProof/>
            <w:webHidden/>
          </w:rPr>
          <w:fldChar w:fldCharType="begin"/>
        </w:r>
        <w:r>
          <w:rPr>
            <w:noProof/>
            <w:webHidden/>
          </w:rPr>
          <w:instrText xml:space="preserve"> PAGEREF _Toc512847435 \h </w:instrText>
        </w:r>
        <w:r>
          <w:rPr>
            <w:noProof/>
            <w:webHidden/>
          </w:rPr>
        </w:r>
        <w:r>
          <w:rPr>
            <w:noProof/>
            <w:webHidden/>
          </w:rPr>
          <w:fldChar w:fldCharType="separate"/>
        </w:r>
        <w:r>
          <w:rPr>
            <w:noProof/>
            <w:webHidden/>
          </w:rPr>
          <w:t>21</w:t>
        </w:r>
        <w:r>
          <w:rPr>
            <w:noProof/>
            <w:webHidden/>
          </w:rPr>
          <w:fldChar w:fldCharType="end"/>
        </w:r>
      </w:hyperlink>
    </w:p>
    <w:p w14:paraId="026B003E" w14:textId="77777777" w:rsidR="00645A56" w:rsidRDefault="00645A56">
      <w:pPr>
        <w:pStyle w:val="TOC2"/>
        <w:tabs>
          <w:tab w:val="right" w:leader="dot" w:pos="9350"/>
        </w:tabs>
        <w:rPr>
          <w:rFonts w:asciiTheme="minorHAnsi" w:eastAsiaTheme="minorEastAsia" w:hAnsiTheme="minorHAnsi" w:cstheme="minorBidi"/>
          <w:noProof/>
          <w:sz w:val="24"/>
          <w:szCs w:val="24"/>
        </w:rPr>
      </w:pPr>
      <w:hyperlink w:anchor="_Toc512847436" w:history="1">
        <w:r w:rsidRPr="007A6AA3">
          <w:rPr>
            <w:rStyle w:val="Hyperlink"/>
            <w:noProof/>
          </w:rPr>
          <w:t>Target audience</w:t>
        </w:r>
        <w:r>
          <w:rPr>
            <w:noProof/>
            <w:webHidden/>
          </w:rPr>
          <w:tab/>
        </w:r>
        <w:r>
          <w:rPr>
            <w:noProof/>
            <w:webHidden/>
          </w:rPr>
          <w:fldChar w:fldCharType="begin"/>
        </w:r>
        <w:r>
          <w:rPr>
            <w:noProof/>
            <w:webHidden/>
          </w:rPr>
          <w:instrText xml:space="preserve"> PAGEREF _Toc512847436 \h </w:instrText>
        </w:r>
        <w:r>
          <w:rPr>
            <w:noProof/>
            <w:webHidden/>
          </w:rPr>
        </w:r>
        <w:r>
          <w:rPr>
            <w:noProof/>
            <w:webHidden/>
          </w:rPr>
          <w:fldChar w:fldCharType="separate"/>
        </w:r>
        <w:r>
          <w:rPr>
            <w:noProof/>
            <w:webHidden/>
          </w:rPr>
          <w:t>21</w:t>
        </w:r>
        <w:r>
          <w:rPr>
            <w:noProof/>
            <w:webHidden/>
          </w:rPr>
          <w:fldChar w:fldCharType="end"/>
        </w:r>
      </w:hyperlink>
    </w:p>
    <w:p w14:paraId="5DF4EDAA" w14:textId="77777777" w:rsidR="00645A56" w:rsidRDefault="00645A56">
      <w:pPr>
        <w:pStyle w:val="TOC2"/>
        <w:tabs>
          <w:tab w:val="right" w:leader="dot" w:pos="9350"/>
        </w:tabs>
        <w:rPr>
          <w:rFonts w:asciiTheme="minorHAnsi" w:eastAsiaTheme="minorEastAsia" w:hAnsiTheme="minorHAnsi" w:cstheme="minorBidi"/>
          <w:noProof/>
          <w:sz w:val="24"/>
          <w:szCs w:val="24"/>
        </w:rPr>
      </w:pPr>
      <w:hyperlink w:anchor="_Toc512847437" w:history="1">
        <w:r w:rsidRPr="007A6AA3">
          <w:rPr>
            <w:rStyle w:val="Hyperlink"/>
            <w:noProof/>
          </w:rPr>
          <w:t>Usability</w:t>
        </w:r>
        <w:r>
          <w:rPr>
            <w:noProof/>
            <w:webHidden/>
          </w:rPr>
          <w:tab/>
        </w:r>
        <w:r>
          <w:rPr>
            <w:noProof/>
            <w:webHidden/>
          </w:rPr>
          <w:fldChar w:fldCharType="begin"/>
        </w:r>
        <w:r>
          <w:rPr>
            <w:noProof/>
            <w:webHidden/>
          </w:rPr>
          <w:instrText xml:space="preserve"> PAGEREF _Toc512847437 \h </w:instrText>
        </w:r>
        <w:r>
          <w:rPr>
            <w:noProof/>
            <w:webHidden/>
          </w:rPr>
        </w:r>
        <w:r>
          <w:rPr>
            <w:noProof/>
            <w:webHidden/>
          </w:rPr>
          <w:fldChar w:fldCharType="separate"/>
        </w:r>
        <w:r>
          <w:rPr>
            <w:noProof/>
            <w:webHidden/>
          </w:rPr>
          <w:t>21</w:t>
        </w:r>
        <w:r>
          <w:rPr>
            <w:noProof/>
            <w:webHidden/>
          </w:rPr>
          <w:fldChar w:fldCharType="end"/>
        </w:r>
      </w:hyperlink>
    </w:p>
    <w:p w14:paraId="184E73DF" w14:textId="77777777" w:rsidR="00645A56" w:rsidRDefault="00645A56">
      <w:pPr>
        <w:pStyle w:val="TOC2"/>
        <w:tabs>
          <w:tab w:val="right" w:leader="dot" w:pos="9350"/>
        </w:tabs>
        <w:rPr>
          <w:rFonts w:asciiTheme="minorHAnsi" w:eastAsiaTheme="minorEastAsia" w:hAnsiTheme="minorHAnsi" w:cstheme="minorBidi"/>
          <w:noProof/>
          <w:sz w:val="24"/>
          <w:szCs w:val="24"/>
        </w:rPr>
      </w:pPr>
      <w:hyperlink w:anchor="_Toc512847438" w:history="1">
        <w:r w:rsidRPr="007A6AA3">
          <w:rPr>
            <w:rStyle w:val="Hyperlink"/>
            <w:noProof/>
          </w:rPr>
          <w:t>Groups of Information</w:t>
        </w:r>
        <w:r>
          <w:rPr>
            <w:noProof/>
            <w:webHidden/>
          </w:rPr>
          <w:tab/>
        </w:r>
        <w:r>
          <w:rPr>
            <w:noProof/>
            <w:webHidden/>
          </w:rPr>
          <w:fldChar w:fldCharType="begin"/>
        </w:r>
        <w:r>
          <w:rPr>
            <w:noProof/>
            <w:webHidden/>
          </w:rPr>
          <w:instrText xml:space="preserve"> PAGEREF _Toc512847438 \h </w:instrText>
        </w:r>
        <w:r>
          <w:rPr>
            <w:noProof/>
            <w:webHidden/>
          </w:rPr>
        </w:r>
        <w:r>
          <w:rPr>
            <w:noProof/>
            <w:webHidden/>
          </w:rPr>
          <w:fldChar w:fldCharType="separate"/>
        </w:r>
        <w:r>
          <w:rPr>
            <w:noProof/>
            <w:webHidden/>
          </w:rPr>
          <w:t>21</w:t>
        </w:r>
        <w:r>
          <w:rPr>
            <w:noProof/>
            <w:webHidden/>
          </w:rPr>
          <w:fldChar w:fldCharType="end"/>
        </w:r>
      </w:hyperlink>
    </w:p>
    <w:p w14:paraId="14BFE5B7" w14:textId="77777777" w:rsidR="00645A56" w:rsidRDefault="00645A56">
      <w:pPr>
        <w:pStyle w:val="TOC2"/>
        <w:tabs>
          <w:tab w:val="right" w:leader="dot" w:pos="9350"/>
        </w:tabs>
        <w:rPr>
          <w:rFonts w:asciiTheme="minorHAnsi" w:eastAsiaTheme="minorEastAsia" w:hAnsiTheme="minorHAnsi" w:cstheme="minorBidi"/>
          <w:noProof/>
          <w:sz w:val="24"/>
          <w:szCs w:val="24"/>
        </w:rPr>
      </w:pPr>
      <w:hyperlink w:anchor="_Toc512847439" w:history="1">
        <w:r w:rsidRPr="007A6AA3">
          <w:rPr>
            <w:rStyle w:val="Hyperlink"/>
            <w:noProof/>
          </w:rPr>
          <w:t>Principles of graphic design</w:t>
        </w:r>
        <w:r>
          <w:rPr>
            <w:noProof/>
            <w:webHidden/>
          </w:rPr>
          <w:tab/>
        </w:r>
        <w:r>
          <w:rPr>
            <w:noProof/>
            <w:webHidden/>
          </w:rPr>
          <w:fldChar w:fldCharType="begin"/>
        </w:r>
        <w:r>
          <w:rPr>
            <w:noProof/>
            <w:webHidden/>
          </w:rPr>
          <w:instrText xml:space="preserve"> PAGEREF _Toc512847439 \h </w:instrText>
        </w:r>
        <w:r>
          <w:rPr>
            <w:noProof/>
            <w:webHidden/>
          </w:rPr>
        </w:r>
        <w:r>
          <w:rPr>
            <w:noProof/>
            <w:webHidden/>
          </w:rPr>
          <w:fldChar w:fldCharType="separate"/>
        </w:r>
        <w:r>
          <w:rPr>
            <w:noProof/>
            <w:webHidden/>
          </w:rPr>
          <w:t>21</w:t>
        </w:r>
        <w:r>
          <w:rPr>
            <w:noProof/>
            <w:webHidden/>
          </w:rPr>
          <w:fldChar w:fldCharType="end"/>
        </w:r>
      </w:hyperlink>
    </w:p>
    <w:p w14:paraId="20DC5DB2" w14:textId="77777777" w:rsidR="00645A56" w:rsidRDefault="00645A56">
      <w:pPr>
        <w:pStyle w:val="TOC2"/>
        <w:tabs>
          <w:tab w:val="right" w:leader="dot" w:pos="9350"/>
        </w:tabs>
        <w:rPr>
          <w:rFonts w:asciiTheme="minorHAnsi" w:eastAsiaTheme="minorEastAsia" w:hAnsiTheme="minorHAnsi" w:cstheme="minorBidi"/>
          <w:noProof/>
          <w:sz w:val="24"/>
          <w:szCs w:val="24"/>
        </w:rPr>
      </w:pPr>
      <w:hyperlink w:anchor="_Toc512847440" w:history="1">
        <w:r w:rsidRPr="007A6AA3">
          <w:rPr>
            <w:rStyle w:val="Hyperlink"/>
            <w:noProof/>
          </w:rPr>
          <w:t>Lifecycle of the website</w:t>
        </w:r>
        <w:r>
          <w:rPr>
            <w:noProof/>
            <w:webHidden/>
          </w:rPr>
          <w:tab/>
        </w:r>
        <w:r>
          <w:rPr>
            <w:noProof/>
            <w:webHidden/>
          </w:rPr>
          <w:fldChar w:fldCharType="begin"/>
        </w:r>
        <w:r>
          <w:rPr>
            <w:noProof/>
            <w:webHidden/>
          </w:rPr>
          <w:instrText xml:space="preserve"> PAGEREF _Toc512847440 \h </w:instrText>
        </w:r>
        <w:r>
          <w:rPr>
            <w:noProof/>
            <w:webHidden/>
          </w:rPr>
        </w:r>
        <w:r>
          <w:rPr>
            <w:noProof/>
            <w:webHidden/>
          </w:rPr>
          <w:fldChar w:fldCharType="separate"/>
        </w:r>
        <w:r>
          <w:rPr>
            <w:noProof/>
            <w:webHidden/>
          </w:rPr>
          <w:t>22</w:t>
        </w:r>
        <w:r>
          <w:rPr>
            <w:noProof/>
            <w:webHidden/>
          </w:rPr>
          <w:fldChar w:fldCharType="end"/>
        </w:r>
      </w:hyperlink>
    </w:p>
    <w:p w14:paraId="410342B1" w14:textId="77777777" w:rsidR="00645A56" w:rsidRDefault="00645A56">
      <w:pPr>
        <w:pStyle w:val="TOC2"/>
        <w:tabs>
          <w:tab w:val="right" w:leader="dot" w:pos="9350"/>
        </w:tabs>
        <w:rPr>
          <w:rFonts w:asciiTheme="minorHAnsi" w:eastAsiaTheme="minorEastAsia" w:hAnsiTheme="minorHAnsi" w:cstheme="minorBidi"/>
          <w:noProof/>
          <w:sz w:val="24"/>
          <w:szCs w:val="24"/>
        </w:rPr>
      </w:pPr>
      <w:hyperlink w:anchor="_Toc512847441" w:history="1">
        <w:r w:rsidRPr="007A6AA3">
          <w:rPr>
            <w:rStyle w:val="Hyperlink"/>
            <w:noProof/>
          </w:rPr>
          <w:t>Sitemap</w:t>
        </w:r>
        <w:r>
          <w:rPr>
            <w:noProof/>
            <w:webHidden/>
          </w:rPr>
          <w:tab/>
        </w:r>
        <w:r>
          <w:rPr>
            <w:noProof/>
            <w:webHidden/>
          </w:rPr>
          <w:fldChar w:fldCharType="begin"/>
        </w:r>
        <w:r>
          <w:rPr>
            <w:noProof/>
            <w:webHidden/>
          </w:rPr>
          <w:instrText xml:space="preserve"> PAGEREF _Toc512847441 \h </w:instrText>
        </w:r>
        <w:r>
          <w:rPr>
            <w:noProof/>
            <w:webHidden/>
          </w:rPr>
        </w:r>
        <w:r>
          <w:rPr>
            <w:noProof/>
            <w:webHidden/>
          </w:rPr>
          <w:fldChar w:fldCharType="separate"/>
        </w:r>
        <w:r>
          <w:rPr>
            <w:noProof/>
            <w:webHidden/>
          </w:rPr>
          <w:t>22</w:t>
        </w:r>
        <w:r>
          <w:rPr>
            <w:noProof/>
            <w:webHidden/>
          </w:rPr>
          <w:fldChar w:fldCharType="end"/>
        </w:r>
      </w:hyperlink>
    </w:p>
    <w:p w14:paraId="35224FA7" w14:textId="77777777" w:rsidR="00645A56" w:rsidRDefault="00645A56">
      <w:pPr>
        <w:pStyle w:val="TOC2"/>
        <w:tabs>
          <w:tab w:val="right" w:leader="dot" w:pos="9350"/>
        </w:tabs>
        <w:rPr>
          <w:rFonts w:asciiTheme="minorHAnsi" w:eastAsiaTheme="minorEastAsia" w:hAnsiTheme="minorHAnsi" w:cstheme="minorBidi"/>
          <w:noProof/>
          <w:sz w:val="24"/>
          <w:szCs w:val="24"/>
        </w:rPr>
      </w:pPr>
      <w:hyperlink w:anchor="_Toc512847442" w:history="1">
        <w:r w:rsidRPr="007A6AA3">
          <w:rPr>
            <w:rStyle w:val="Hyperlink"/>
            <w:noProof/>
            <w:spacing w:val="5"/>
          </w:rPr>
          <w:t>The wireframe for the Dancing Through the Decades website.</w:t>
        </w:r>
        <w:r>
          <w:rPr>
            <w:noProof/>
            <w:webHidden/>
          </w:rPr>
          <w:tab/>
        </w:r>
        <w:r>
          <w:rPr>
            <w:noProof/>
            <w:webHidden/>
          </w:rPr>
          <w:fldChar w:fldCharType="begin"/>
        </w:r>
        <w:r>
          <w:rPr>
            <w:noProof/>
            <w:webHidden/>
          </w:rPr>
          <w:instrText xml:space="preserve"> PAGEREF _Toc512847442 \h </w:instrText>
        </w:r>
        <w:r>
          <w:rPr>
            <w:noProof/>
            <w:webHidden/>
          </w:rPr>
        </w:r>
        <w:r>
          <w:rPr>
            <w:noProof/>
            <w:webHidden/>
          </w:rPr>
          <w:fldChar w:fldCharType="separate"/>
        </w:r>
        <w:r>
          <w:rPr>
            <w:noProof/>
            <w:webHidden/>
          </w:rPr>
          <w:t>22</w:t>
        </w:r>
        <w:r>
          <w:rPr>
            <w:noProof/>
            <w:webHidden/>
          </w:rPr>
          <w:fldChar w:fldCharType="end"/>
        </w:r>
      </w:hyperlink>
    </w:p>
    <w:p w14:paraId="00567ADC" w14:textId="77777777" w:rsidR="00645A56" w:rsidRDefault="00645A56">
      <w:pPr>
        <w:pStyle w:val="TOC1"/>
        <w:tabs>
          <w:tab w:val="right" w:leader="dot" w:pos="9350"/>
        </w:tabs>
        <w:rPr>
          <w:rFonts w:asciiTheme="minorHAnsi" w:eastAsiaTheme="minorEastAsia" w:hAnsiTheme="minorHAnsi" w:cstheme="minorBidi"/>
          <w:noProof/>
          <w:sz w:val="24"/>
          <w:szCs w:val="24"/>
        </w:rPr>
      </w:pPr>
      <w:hyperlink w:anchor="_Toc512847443" w:history="1">
        <w:r w:rsidRPr="007A6AA3">
          <w:rPr>
            <w:rStyle w:val="Hyperlink"/>
            <w:noProof/>
          </w:rPr>
          <w:t>Conclusion</w:t>
        </w:r>
        <w:r>
          <w:rPr>
            <w:noProof/>
            <w:webHidden/>
          </w:rPr>
          <w:tab/>
        </w:r>
        <w:r>
          <w:rPr>
            <w:noProof/>
            <w:webHidden/>
          </w:rPr>
          <w:fldChar w:fldCharType="begin"/>
        </w:r>
        <w:r>
          <w:rPr>
            <w:noProof/>
            <w:webHidden/>
          </w:rPr>
          <w:instrText xml:space="preserve"> PAGEREF _Toc512847443 \h </w:instrText>
        </w:r>
        <w:r>
          <w:rPr>
            <w:noProof/>
            <w:webHidden/>
          </w:rPr>
        </w:r>
        <w:r>
          <w:rPr>
            <w:noProof/>
            <w:webHidden/>
          </w:rPr>
          <w:fldChar w:fldCharType="separate"/>
        </w:r>
        <w:r>
          <w:rPr>
            <w:noProof/>
            <w:webHidden/>
          </w:rPr>
          <w:t>23</w:t>
        </w:r>
        <w:r>
          <w:rPr>
            <w:noProof/>
            <w:webHidden/>
          </w:rPr>
          <w:fldChar w:fldCharType="end"/>
        </w:r>
      </w:hyperlink>
    </w:p>
    <w:p w14:paraId="10B3FE73" w14:textId="77777777" w:rsidR="00645A56" w:rsidRDefault="00645A56">
      <w:pPr>
        <w:pStyle w:val="TOC1"/>
        <w:tabs>
          <w:tab w:val="right" w:leader="dot" w:pos="9350"/>
        </w:tabs>
        <w:rPr>
          <w:rFonts w:asciiTheme="minorHAnsi" w:eastAsiaTheme="minorEastAsia" w:hAnsiTheme="minorHAnsi" w:cstheme="minorBidi"/>
          <w:noProof/>
          <w:sz w:val="24"/>
          <w:szCs w:val="24"/>
        </w:rPr>
      </w:pPr>
      <w:hyperlink w:anchor="_Toc512847444" w:history="1">
        <w:r w:rsidRPr="007A6AA3">
          <w:rPr>
            <w:rStyle w:val="Hyperlink"/>
            <w:rFonts w:cs="Arial"/>
            <w:noProof/>
          </w:rPr>
          <w:t>Resources</w:t>
        </w:r>
        <w:r>
          <w:rPr>
            <w:noProof/>
            <w:webHidden/>
          </w:rPr>
          <w:tab/>
        </w:r>
        <w:r>
          <w:rPr>
            <w:noProof/>
            <w:webHidden/>
          </w:rPr>
          <w:fldChar w:fldCharType="begin"/>
        </w:r>
        <w:r>
          <w:rPr>
            <w:noProof/>
            <w:webHidden/>
          </w:rPr>
          <w:instrText xml:space="preserve"> PAGEREF _Toc512847444 \h </w:instrText>
        </w:r>
        <w:r>
          <w:rPr>
            <w:noProof/>
            <w:webHidden/>
          </w:rPr>
        </w:r>
        <w:r>
          <w:rPr>
            <w:noProof/>
            <w:webHidden/>
          </w:rPr>
          <w:fldChar w:fldCharType="separate"/>
        </w:r>
        <w:r>
          <w:rPr>
            <w:noProof/>
            <w:webHidden/>
          </w:rPr>
          <w:t>24</w:t>
        </w:r>
        <w:r>
          <w:rPr>
            <w:noProof/>
            <w:webHidden/>
          </w:rPr>
          <w:fldChar w:fldCharType="end"/>
        </w:r>
      </w:hyperlink>
    </w:p>
    <w:p w14:paraId="1EC8F99D" w14:textId="77777777" w:rsidR="00F70074" w:rsidRDefault="00F70074" w:rsidP="000D0BEC">
      <w:pPr>
        <w:spacing w:after="120" w:line="240" w:lineRule="auto"/>
      </w:pPr>
      <w:r>
        <w:rPr>
          <w:b/>
          <w:bCs/>
          <w:noProof/>
        </w:rPr>
        <w:fldChar w:fldCharType="end"/>
      </w:r>
    </w:p>
    <w:p w14:paraId="1F1CBA27" w14:textId="77777777" w:rsidR="00101A7E" w:rsidRPr="00F70074" w:rsidRDefault="00101A7E" w:rsidP="000D0BEC">
      <w:pPr>
        <w:spacing w:after="120" w:line="240" w:lineRule="auto"/>
        <w:rPr>
          <w:rFonts w:cs="Arial"/>
        </w:rPr>
      </w:pPr>
    </w:p>
    <w:p w14:paraId="2C1E33E6" w14:textId="77777777" w:rsidR="00101A7E" w:rsidRPr="00F70074" w:rsidRDefault="00101A7E" w:rsidP="000D0BEC">
      <w:pPr>
        <w:spacing w:after="120" w:line="240" w:lineRule="auto"/>
        <w:rPr>
          <w:rFonts w:cs="Arial"/>
        </w:rPr>
      </w:pPr>
      <w:r w:rsidRPr="00F70074">
        <w:rPr>
          <w:rFonts w:cs="Arial"/>
        </w:rPr>
        <w:br w:type="page"/>
      </w:r>
    </w:p>
    <w:p w14:paraId="1DB9CE35" w14:textId="77777777" w:rsidR="00101A7E" w:rsidRPr="00F70074" w:rsidRDefault="00101A7E" w:rsidP="000D0BEC">
      <w:pPr>
        <w:pStyle w:val="Heading1"/>
        <w:spacing w:before="0" w:after="120" w:line="240" w:lineRule="auto"/>
        <w:rPr>
          <w:rFonts w:cs="Arial"/>
        </w:rPr>
      </w:pPr>
      <w:bookmarkStart w:id="2" w:name="_Toc357410172"/>
      <w:bookmarkStart w:id="3" w:name="_Toc512847429"/>
      <w:r w:rsidRPr="00F70074">
        <w:rPr>
          <w:rFonts w:cs="Arial"/>
        </w:rPr>
        <w:lastRenderedPageBreak/>
        <w:t>Executive Summary</w:t>
      </w:r>
      <w:bookmarkEnd w:id="2"/>
      <w:bookmarkEnd w:id="3"/>
    </w:p>
    <w:p w14:paraId="3874C40C" w14:textId="3189B5BE" w:rsidR="00341CB8" w:rsidRDefault="00701817" w:rsidP="00113375">
      <w:r>
        <w:t xml:space="preserve">Lab </w:t>
      </w:r>
      <w:r w:rsidR="00113375">
        <w:t>6</w:t>
      </w:r>
      <w:r w:rsidR="00C971BE">
        <w:t xml:space="preserve"> covered several more web development concepts and also introduced plans for the semester project. </w:t>
      </w:r>
    </w:p>
    <w:p w14:paraId="0E10B202" w14:textId="50A32788" w:rsidR="00C971BE" w:rsidRDefault="00C971BE" w:rsidP="00113375">
      <w:r>
        <w:t>The lab introduced adding audio and video to websites</w:t>
      </w:r>
      <w:r w:rsidR="00B859B6">
        <w:t xml:space="preserve"> and</w:t>
      </w:r>
      <w:r w:rsidR="009A3274">
        <w:t xml:space="preserve"> formatting webpages for printing</w:t>
      </w:r>
      <w:r w:rsidR="00B859B6">
        <w:t xml:space="preserve">. The lab also covered transitions, such as changing the size of an element when it is hovered over, and transforms, such as rotating images. </w:t>
      </w:r>
      <w:r w:rsidR="00AC7FC7">
        <w:t>Simple animations, allowing the elements to move to new positions on the page, were also explained.</w:t>
      </w:r>
    </w:p>
    <w:p w14:paraId="3F82068D" w14:textId="26E92855" w:rsidR="00AC4E36" w:rsidRDefault="00AC4E36" w:rsidP="00113375">
      <w:r>
        <w:t xml:space="preserve">The lab concluded with a discussion of plans for the semester project. </w:t>
      </w:r>
      <w:r w:rsidR="0027557D">
        <w:t>This covered the essential ideas to consider while designing a website, such as understanding the target audience, ensuring usability, and adhering to basic principles of graphic design. This portion of the lab included</w:t>
      </w:r>
      <w:r w:rsidR="002D77DB">
        <w:t xml:space="preserve"> developing a site map and creating a wireframe, and it </w:t>
      </w:r>
      <w:r w:rsidR="00017654">
        <w:t>cleared the way to begin on the development stage of the project.</w:t>
      </w:r>
    </w:p>
    <w:p w14:paraId="7291C212" w14:textId="61CB20A6" w:rsidR="00101A7E" w:rsidRPr="00F70074" w:rsidRDefault="00101A7E" w:rsidP="000D0BEC">
      <w:pPr>
        <w:spacing w:after="120" w:line="240" w:lineRule="auto"/>
        <w:rPr>
          <w:rFonts w:cs="Arial"/>
        </w:rPr>
      </w:pPr>
      <w:r w:rsidRPr="00F70074">
        <w:rPr>
          <w:rFonts w:cs="Arial"/>
        </w:rPr>
        <w:br w:type="page"/>
      </w:r>
    </w:p>
    <w:p w14:paraId="5CCF11D7" w14:textId="20E426B0" w:rsidR="00E71B49" w:rsidRPr="00F70074" w:rsidRDefault="001E7A5C" w:rsidP="00E71B49">
      <w:pPr>
        <w:pStyle w:val="Heading1"/>
        <w:spacing w:before="0" w:after="120" w:line="240" w:lineRule="auto"/>
        <w:rPr>
          <w:rFonts w:cs="Arial"/>
        </w:rPr>
      </w:pPr>
      <w:bookmarkStart w:id="4" w:name="_Toc512847430"/>
      <w:r>
        <w:rPr>
          <w:rFonts w:cs="Arial"/>
        </w:rPr>
        <w:lastRenderedPageBreak/>
        <w:t>Adding Audio and Video</w:t>
      </w:r>
      <w:bookmarkEnd w:id="4"/>
    </w:p>
    <w:p w14:paraId="6EF70E74" w14:textId="1DECBEF3" w:rsidR="00113375" w:rsidRDefault="00224FB0" w:rsidP="00113375">
      <w:r>
        <w:t>Audio and video can be added to webpages by including &lt;audio&gt; and &lt;video&gt; tags within the HTML</w:t>
      </w:r>
      <w:r w:rsidR="005A647D">
        <w:t xml:space="preserve">. I added examples of each to the Halloween web page created earlier. In each case, the </w:t>
      </w:r>
      <w:r w:rsidR="005A647D" w:rsidRPr="005A647D">
        <w:rPr>
          <w:rStyle w:val="Courierforcode"/>
        </w:rPr>
        <w:t>controls</w:t>
      </w:r>
      <w:r w:rsidR="005A647D">
        <w:t xml:space="preserve"> attribute was included to make the media player’s controls appear on the page, giving the user the ability to turn the audio and video on or off. The </w:t>
      </w:r>
      <w:r w:rsidR="005A647D" w:rsidRPr="005A647D">
        <w:rPr>
          <w:rStyle w:val="Courierforcode"/>
        </w:rPr>
        <w:t>video</w:t>
      </w:r>
      <w:r w:rsidR="005A647D">
        <w:t xml:space="preserve"> tag also contained a </w:t>
      </w:r>
      <w:r w:rsidR="005A647D" w:rsidRPr="005A647D">
        <w:rPr>
          <w:rStyle w:val="Courierforcode"/>
        </w:rPr>
        <w:t>poster</w:t>
      </w:r>
      <w:r w:rsidR="005A647D">
        <w:t xml:space="preserve"> attribute with a path to an image file. This displayed the image within the video player before the video was played.</w:t>
      </w:r>
    </w:p>
    <w:p w14:paraId="42958925" w14:textId="1D043836" w:rsidR="00762787" w:rsidRDefault="008F2366" w:rsidP="00965355">
      <w:r w:rsidRPr="008F2366">
        <w:rPr>
          <w:rStyle w:val="IntenseReference"/>
        </w:rPr>
        <w:t>Th</w:t>
      </w:r>
      <w:r w:rsidR="001E32E0">
        <w:rPr>
          <w:rStyle w:val="IntenseReference"/>
        </w:rPr>
        <w:t>is</w:t>
      </w:r>
      <w:r w:rsidRPr="008F2366">
        <w:rPr>
          <w:rStyle w:val="IntenseReference"/>
        </w:rPr>
        <w:t xml:space="preserve"> screenshot shows </w:t>
      </w:r>
      <w:bookmarkStart w:id="5" w:name="_Toc357410177"/>
      <w:r w:rsidR="001E7A5C">
        <w:rPr>
          <w:rStyle w:val="IntenseReference"/>
        </w:rPr>
        <w:t xml:space="preserve">the addition of audio and video elements to one of the previously completed Halloween exercises. </w:t>
      </w:r>
      <w:r w:rsidR="00965355">
        <w:t xml:space="preserve"> </w:t>
      </w:r>
    </w:p>
    <w:p w14:paraId="4488033D" w14:textId="38BECA71" w:rsidR="00D93E2D" w:rsidRDefault="00131D00" w:rsidP="00965355">
      <w:r>
        <w:rPr>
          <w:noProof/>
        </w:rPr>
        <w:drawing>
          <wp:inline distT="0" distB="0" distL="0" distR="0" wp14:anchorId="0A6920EE" wp14:editId="009BAC19">
            <wp:extent cx="5943600" cy="5401945"/>
            <wp:effectExtent l="25400" t="25400" r="25400" b="336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loween6_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401945"/>
                    </a:xfrm>
                    <a:prstGeom prst="rect">
                      <a:avLst/>
                    </a:prstGeom>
                    <a:ln>
                      <a:solidFill>
                        <a:schemeClr val="accent1"/>
                      </a:solidFill>
                    </a:ln>
                  </pic:spPr>
                </pic:pic>
              </a:graphicData>
            </a:graphic>
          </wp:inline>
        </w:drawing>
      </w:r>
    </w:p>
    <w:p w14:paraId="37CBB3B5" w14:textId="5486FFB7" w:rsidR="005A68A0" w:rsidRDefault="005A68A0" w:rsidP="00965355">
      <w:r>
        <w:br w:type="page"/>
      </w:r>
    </w:p>
    <w:p w14:paraId="46ED0480" w14:textId="2FF15329" w:rsidR="002B04A9" w:rsidRDefault="008A0E4F" w:rsidP="002B04A9">
      <w:pPr>
        <w:spacing w:after="0" w:line="240" w:lineRule="auto"/>
        <w:rPr>
          <w:rStyle w:val="IntenseReference"/>
        </w:rPr>
      </w:pPr>
      <w:r>
        <w:rPr>
          <w:rStyle w:val="IntenseReference"/>
        </w:rPr>
        <w:lastRenderedPageBreak/>
        <w:t xml:space="preserve">HTML for Exercise </w:t>
      </w:r>
      <w:r w:rsidR="00D93E2D">
        <w:rPr>
          <w:rStyle w:val="IntenseReference"/>
        </w:rPr>
        <w:t>1</w:t>
      </w:r>
      <w:r w:rsidR="000067C0">
        <w:rPr>
          <w:rStyle w:val="IntenseReference"/>
        </w:rPr>
        <w:t>2</w:t>
      </w:r>
      <w:r w:rsidR="002B04A9">
        <w:rPr>
          <w:rStyle w:val="IntenseReference"/>
        </w:rPr>
        <w:t>-1</w:t>
      </w:r>
    </w:p>
    <w:p w14:paraId="6165CB57" w14:textId="77777777" w:rsidR="002B04A9" w:rsidRDefault="002B04A9" w:rsidP="002B04A9">
      <w:pPr>
        <w:spacing w:after="0" w:line="240" w:lineRule="auto"/>
      </w:pPr>
    </w:p>
    <w:p w14:paraId="1FA97D47" w14:textId="77777777" w:rsidR="00D5053A" w:rsidRPr="00D5053A" w:rsidRDefault="00D5053A" w:rsidP="00D5053A">
      <w:pPr>
        <w:spacing w:after="0" w:line="240" w:lineRule="auto"/>
        <w:rPr>
          <w:rFonts w:ascii="Courier" w:hAnsi="Courier"/>
        </w:rPr>
      </w:pPr>
      <w:proofErr w:type="gramStart"/>
      <w:r w:rsidRPr="00D5053A">
        <w:rPr>
          <w:rFonts w:ascii="Courier" w:hAnsi="Courier"/>
        </w:rPr>
        <w:t>&lt;!DOCTYPE</w:t>
      </w:r>
      <w:proofErr w:type="gramEnd"/>
      <w:r w:rsidRPr="00D5053A">
        <w:rPr>
          <w:rFonts w:ascii="Courier" w:hAnsi="Courier"/>
        </w:rPr>
        <w:t xml:space="preserve"> html&gt;</w:t>
      </w:r>
    </w:p>
    <w:p w14:paraId="4437C3B7" w14:textId="77777777" w:rsidR="00D5053A" w:rsidRPr="00D5053A" w:rsidRDefault="00D5053A" w:rsidP="00D5053A">
      <w:pPr>
        <w:spacing w:after="0" w:line="240" w:lineRule="auto"/>
        <w:rPr>
          <w:rFonts w:ascii="Courier" w:hAnsi="Courier"/>
        </w:rPr>
      </w:pPr>
    </w:p>
    <w:p w14:paraId="2A5C22CA" w14:textId="77777777" w:rsidR="00D5053A" w:rsidRPr="00D5053A" w:rsidRDefault="00D5053A" w:rsidP="00D5053A">
      <w:pPr>
        <w:spacing w:after="0" w:line="240" w:lineRule="auto"/>
        <w:rPr>
          <w:rFonts w:ascii="Courier" w:hAnsi="Courier"/>
        </w:rPr>
      </w:pPr>
      <w:r w:rsidRPr="00D5053A">
        <w:rPr>
          <w:rFonts w:ascii="Courier" w:hAnsi="Courier"/>
        </w:rPr>
        <w:t xml:space="preserve">&lt;html </w:t>
      </w:r>
      <w:proofErr w:type="spellStart"/>
      <w:r w:rsidRPr="00D5053A">
        <w:rPr>
          <w:rFonts w:ascii="Courier" w:hAnsi="Courier"/>
        </w:rPr>
        <w:t>lang</w:t>
      </w:r>
      <w:proofErr w:type="spellEnd"/>
      <w:r w:rsidRPr="00D5053A">
        <w:rPr>
          <w:rFonts w:ascii="Courier" w:hAnsi="Courier"/>
        </w:rPr>
        <w:t>="</w:t>
      </w:r>
      <w:proofErr w:type="spellStart"/>
      <w:r w:rsidRPr="00D5053A">
        <w:rPr>
          <w:rFonts w:ascii="Courier" w:hAnsi="Courier"/>
        </w:rPr>
        <w:t>en</w:t>
      </w:r>
      <w:proofErr w:type="spellEnd"/>
      <w:r w:rsidRPr="00D5053A">
        <w:rPr>
          <w:rFonts w:ascii="Courier" w:hAnsi="Courier"/>
        </w:rPr>
        <w:t>"&gt;</w:t>
      </w:r>
    </w:p>
    <w:p w14:paraId="2BAF7B06" w14:textId="77777777" w:rsidR="00D5053A" w:rsidRPr="00D5053A" w:rsidRDefault="00D5053A" w:rsidP="00D5053A">
      <w:pPr>
        <w:spacing w:after="0" w:line="240" w:lineRule="auto"/>
        <w:rPr>
          <w:rFonts w:ascii="Courier" w:hAnsi="Courier"/>
        </w:rPr>
      </w:pPr>
      <w:r w:rsidRPr="00D5053A">
        <w:rPr>
          <w:rFonts w:ascii="Courier" w:hAnsi="Courier"/>
        </w:rPr>
        <w:t>&lt;head&gt;</w:t>
      </w:r>
    </w:p>
    <w:p w14:paraId="060F4E47" w14:textId="77777777" w:rsidR="00D5053A" w:rsidRPr="00D5053A" w:rsidRDefault="00D5053A" w:rsidP="00D5053A">
      <w:pPr>
        <w:spacing w:after="0" w:line="240" w:lineRule="auto"/>
        <w:rPr>
          <w:rFonts w:ascii="Courier" w:hAnsi="Courier"/>
        </w:rPr>
      </w:pPr>
      <w:r w:rsidRPr="00D5053A">
        <w:rPr>
          <w:rFonts w:ascii="Courier" w:hAnsi="Courier"/>
        </w:rPr>
        <w:tab/>
        <w:t>&lt;meta charset="utf-8" /&gt;</w:t>
      </w:r>
    </w:p>
    <w:p w14:paraId="143ABD02" w14:textId="77777777" w:rsidR="00D5053A" w:rsidRPr="00D5053A" w:rsidRDefault="00D5053A" w:rsidP="00D5053A">
      <w:pPr>
        <w:spacing w:after="0" w:line="240" w:lineRule="auto"/>
        <w:rPr>
          <w:rFonts w:ascii="Courier" w:hAnsi="Courier"/>
        </w:rPr>
      </w:pPr>
      <w:r w:rsidRPr="00D5053A">
        <w:rPr>
          <w:rFonts w:ascii="Courier" w:hAnsi="Courier"/>
        </w:rPr>
        <w:tab/>
        <w:t>&lt;meta name="viewport" content="width=device-width, initial-scale=1"&gt;</w:t>
      </w:r>
    </w:p>
    <w:p w14:paraId="2C71A695" w14:textId="77777777" w:rsidR="00D5053A" w:rsidRPr="00D5053A" w:rsidRDefault="00D5053A" w:rsidP="00D5053A">
      <w:pPr>
        <w:spacing w:after="0" w:line="240" w:lineRule="auto"/>
        <w:rPr>
          <w:rFonts w:ascii="Courier" w:hAnsi="Courier"/>
        </w:rPr>
      </w:pPr>
      <w:r w:rsidRPr="00D5053A">
        <w:rPr>
          <w:rFonts w:ascii="Courier" w:hAnsi="Courier"/>
        </w:rPr>
        <w:tab/>
        <w:t>&lt;title&gt;Halloween Store&lt;/title&gt;</w:t>
      </w:r>
    </w:p>
    <w:p w14:paraId="1F106617" w14:textId="77777777" w:rsidR="00D5053A" w:rsidRPr="00D5053A" w:rsidRDefault="00D5053A" w:rsidP="00D5053A">
      <w:pPr>
        <w:spacing w:after="0" w:line="240" w:lineRule="auto"/>
        <w:rPr>
          <w:rFonts w:ascii="Courier" w:hAnsi="Courier"/>
        </w:rPr>
      </w:pPr>
      <w:r w:rsidRPr="00D5053A">
        <w:rPr>
          <w:rFonts w:ascii="Courier" w:hAnsi="Courier"/>
        </w:rPr>
        <w:tab/>
        <w:t xml:space="preserve">&lt;link </w:t>
      </w:r>
      <w:proofErr w:type="spellStart"/>
      <w:r w:rsidRPr="00D5053A">
        <w:rPr>
          <w:rFonts w:ascii="Courier" w:hAnsi="Courier"/>
        </w:rPr>
        <w:t>rel</w:t>
      </w:r>
      <w:proofErr w:type="spellEnd"/>
      <w:r w:rsidRPr="00D5053A">
        <w:rPr>
          <w:rFonts w:ascii="Courier" w:hAnsi="Courier"/>
        </w:rPr>
        <w:t xml:space="preserve">="stylesheet" </w:t>
      </w:r>
      <w:proofErr w:type="spellStart"/>
      <w:r w:rsidRPr="00D5053A">
        <w:rPr>
          <w:rFonts w:ascii="Courier" w:hAnsi="Courier"/>
        </w:rPr>
        <w:t>href</w:t>
      </w:r>
      <w:proofErr w:type="spellEnd"/>
      <w:r w:rsidRPr="00D5053A">
        <w:rPr>
          <w:rFonts w:ascii="Courier" w:hAnsi="Courier"/>
        </w:rPr>
        <w:t>="styles/normalize.css"&gt;</w:t>
      </w:r>
    </w:p>
    <w:p w14:paraId="53295087" w14:textId="77777777" w:rsidR="00D5053A" w:rsidRPr="00D5053A" w:rsidRDefault="00D5053A" w:rsidP="00D5053A">
      <w:pPr>
        <w:spacing w:after="0" w:line="240" w:lineRule="auto"/>
        <w:rPr>
          <w:rFonts w:ascii="Courier" w:hAnsi="Courier"/>
        </w:rPr>
      </w:pPr>
      <w:r w:rsidRPr="00D5053A">
        <w:rPr>
          <w:rFonts w:ascii="Courier" w:hAnsi="Courier"/>
        </w:rPr>
        <w:tab/>
        <w:t xml:space="preserve">&lt;link </w:t>
      </w:r>
      <w:proofErr w:type="spellStart"/>
      <w:r w:rsidRPr="00D5053A">
        <w:rPr>
          <w:rFonts w:ascii="Courier" w:hAnsi="Courier"/>
        </w:rPr>
        <w:t>rel</w:t>
      </w:r>
      <w:proofErr w:type="spellEnd"/>
      <w:r w:rsidRPr="00D5053A">
        <w:rPr>
          <w:rFonts w:ascii="Courier" w:hAnsi="Courier"/>
        </w:rPr>
        <w:t xml:space="preserve">="stylesheet" </w:t>
      </w:r>
      <w:proofErr w:type="spellStart"/>
      <w:r w:rsidRPr="00D5053A">
        <w:rPr>
          <w:rFonts w:ascii="Courier" w:hAnsi="Courier"/>
        </w:rPr>
        <w:t>href</w:t>
      </w:r>
      <w:proofErr w:type="spellEnd"/>
      <w:r w:rsidRPr="00D5053A">
        <w:rPr>
          <w:rFonts w:ascii="Courier" w:hAnsi="Courier"/>
        </w:rPr>
        <w:t>="styles/main_rwd.css"&gt;</w:t>
      </w:r>
    </w:p>
    <w:p w14:paraId="73033284" w14:textId="77777777" w:rsidR="00D5053A" w:rsidRPr="00D5053A" w:rsidRDefault="00D5053A" w:rsidP="00D5053A">
      <w:pPr>
        <w:spacing w:after="0" w:line="240" w:lineRule="auto"/>
        <w:rPr>
          <w:rFonts w:ascii="Courier" w:hAnsi="Courier"/>
        </w:rPr>
      </w:pPr>
      <w:r w:rsidRPr="00D5053A">
        <w:rPr>
          <w:rFonts w:ascii="Courier" w:hAnsi="Courier"/>
        </w:rPr>
        <w:t xml:space="preserve"> &lt;link </w:t>
      </w:r>
      <w:proofErr w:type="spellStart"/>
      <w:r w:rsidRPr="00D5053A">
        <w:rPr>
          <w:rFonts w:ascii="Courier" w:hAnsi="Courier"/>
        </w:rPr>
        <w:t>rel</w:t>
      </w:r>
      <w:proofErr w:type="spellEnd"/>
      <w:r w:rsidRPr="00D5053A">
        <w:rPr>
          <w:rFonts w:ascii="Courier" w:hAnsi="Courier"/>
        </w:rPr>
        <w:t xml:space="preserve">="stylesheet" </w:t>
      </w:r>
      <w:proofErr w:type="spellStart"/>
      <w:r w:rsidRPr="00D5053A">
        <w:rPr>
          <w:rFonts w:ascii="Courier" w:hAnsi="Courier"/>
        </w:rPr>
        <w:t>href</w:t>
      </w:r>
      <w:proofErr w:type="spellEnd"/>
      <w:r w:rsidRPr="00D5053A">
        <w:rPr>
          <w:rFonts w:ascii="Courier" w:hAnsi="Courier"/>
        </w:rPr>
        <w:t>="styles/slicknav.css"&gt;</w:t>
      </w:r>
    </w:p>
    <w:p w14:paraId="5CB5EC3C" w14:textId="77777777" w:rsidR="00D5053A" w:rsidRPr="00D5053A" w:rsidRDefault="00D5053A" w:rsidP="00D5053A">
      <w:pPr>
        <w:spacing w:after="0" w:line="240" w:lineRule="auto"/>
        <w:rPr>
          <w:rFonts w:ascii="Courier" w:hAnsi="Courier"/>
        </w:rPr>
      </w:pPr>
      <w:r w:rsidRPr="00D5053A">
        <w:rPr>
          <w:rFonts w:ascii="Courier" w:hAnsi="Courier"/>
        </w:rPr>
        <w:t xml:space="preserve">    &lt;script </w:t>
      </w:r>
      <w:proofErr w:type="spellStart"/>
      <w:r w:rsidRPr="00D5053A">
        <w:rPr>
          <w:rFonts w:ascii="Courier" w:hAnsi="Courier"/>
        </w:rPr>
        <w:t>src</w:t>
      </w:r>
      <w:proofErr w:type="spellEnd"/>
      <w:r w:rsidRPr="00D5053A">
        <w:rPr>
          <w:rFonts w:ascii="Courier" w:hAnsi="Courier"/>
        </w:rPr>
        <w:t>="https://code.jquery.com/jquery-2.1.3.min.js"&gt;&lt;/script&gt;</w:t>
      </w:r>
    </w:p>
    <w:p w14:paraId="4A34A46B" w14:textId="77777777" w:rsidR="00D5053A" w:rsidRPr="00D5053A" w:rsidRDefault="00D5053A" w:rsidP="00D5053A">
      <w:pPr>
        <w:spacing w:after="0" w:line="240" w:lineRule="auto"/>
        <w:rPr>
          <w:rFonts w:ascii="Courier" w:hAnsi="Courier"/>
        </w:rPr>
      </w:pPr>
      <w:r w:rsidRPr="00D5053A">
        <w:rPr>
          <w:rFonts w:ascii="Courier" w:hAnsi="Courier"/>
        </w:rPr>
        <w:t xml:space="preserve">    &lt;script </w:t>
      </w:r>
      <w:proofErr w:type="spellStart"/>
      <w:r w:rsidRPr="00D5053A">
        <w:rPr>
          <w:rFonts w:ascii="Courier" w:hAnsi="Courier"/>
        </w:rPr>
        <w:t>src</w:t>
      </w:r>
      <w:proofErr w:type="spellEnd"/>
      <w:r w:rsidRPr="00D5053A">
        <w:rPr>
          <w:rFonts w:ascii="Courier" w:hAnsi="Courier"/>
        </w:rPr>
        <w:t>="</w:t>
      </w:r>
      <w:proofErr w:type="spellStart"/>
      <w:r w:rsidRPr="00D5053A">
        <w:rPr>
          <w:rFonts w:ascii="Courier" w:hAnsi="Courier"/>
        </w:rPr>
        <w:t>js</w:t>
      </w:r>
      <w:proofErr w:type="spellEnd"/>
      <w:r w:rsidRPr="00D5053A">
        <w:rPr>
          <w:rFonts w:ascii="Courier" w:hAnsi="Courier"/>
        </w:rPr>
        <w:t>/jquery.slicknav.min.js"&gt;&lt;/script&gt;</w:t>
      </w:r>
    </w:p>
    <w:p w14:paraId="609488EB" w14:textId="77777777" w:rsidR="00D5053A" w:rsidRPr="00D5053A" w:rsidRDefault="00D5053A" w:rsidP="00D5053A">
      <w:pPr>
        <w:spacing w:after="0" w:line="240" w:lineRule="auto"/>
        <w:rPr>
          <w:rFonts w:ascii="Courier" w:hAnsi="Courier"/>
        </w:rPr>
      </w:pPr>
      <w:r w:rsidRPr="00D5053A">
        <w:rPr>
          <w:rFonts w:ascii="Courier" w:hAnsi="Courier"/>
        </w:rPr>
        <w:tab/>
        <w:t>&lt;script type="text/</w:t>
      </w:r>
      <w:proofErr w:type="spellStart"/>
      <w:r w:rsidRPr="00D5053A">
        <w:rPr>
          <w:rFonts w:ascii="Courier" w:hAnsi="Courier"/>
        </w:rPr>
        <w:t>javascript</w:t>
      </w:r>
      <w:proofErr w:type="spellEnd"/>
      <w:r w:rsidRPr="00D5053A">
        <w:rPr>
          <w:rFonts w:ascii="Courier" w:hAnsi="Courier"/>
        </w:rPr>
        <w:t>"&gt;</w:t>
      </w:r>
    </w:p>
    <w:p w14:paraId="3D55765D" w14:textId="77777777" w:rsidR="00D5053A" w:rsidRPr="00D5053A" w:rsidRDefault="00D5053A" w:rsidP="00D5053A">
      <w:pPr>
        <w:spacing w:after="0" w:line="240" w:lineRule="auto"/>
        <w:rPr>
          <w:rFonts w:ascii="Courier" w:hAnsi="Courier"/>
        </w:rPr>
      </w:pPr>
      <w:r w:rsidRPr="00D5053A">
        <w:rPr>
          <w:rFonts w:ascii="Courier" w:hAnsi="Courier"/>
        </w:rPr>
        <w:t xml:space="preserve">    $(document</w:t>
      </w:r>
      <w:proofErr w:type="gramStart"/>
      <w:r w:rsidRPr="00D5053A">
        <w:rPr>
          <w:rFonts w:ascii="Courier" w:hAnsi="Courier"/>
        </w:rPr>
        <w:t>).ready</w:t>
      </w:r>
      <w:proofErr w:type="gramEnd"/>
      <w:r w:rsidRPr="00D5053A">
        <w:rPr>
          <w:rFonts w:ascii="Courier" w:hAnsi="Courier"/>
        </w:rPr>
        <w:t>(function(){</w:t>
      </w:r>
    </w:p>
    <w:p w14:paraId="12AAA335"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t>$('#</w:t>
      </w:r>
      <w:proofErr w:type="spellStart"/>
      <w:r w:rsidRPr="00D5053A">
        <w:rPr>
          <w:rFonts w:ascii="Courier" w:hAnsi="Courier"/>
        </w:rPr>
        <w:t>nav_menu</w:t>
      </w:r>
      <w:proofErr w:type="spellEnd"/>
      <w:r w:rsidRPr="00D5053A">
        <w:rPr>
          <w:rFonts w:ascii="Courier" w:hAnsi="Courier"/>
        </w:rPr>
        <w:t>'</w:t>
      </w:r>
      <w:proofErr w:type="gramStart"/>
      <w:r w:rsidRPr="00D5053A">
        <w:rPr>
          <w:rFonts w:ascii="Courier" w:hAnsi="Courier"/>
        </w:rPr>
        <w:t>).</w:t>
      </w:r>
      <w:proofErr w:type="spellStart"/>
      <w:r w:rsidRPr="00D5053A">
        <w:rPr>
          <w:rFonts w:ascii="Courier" w:hAnsi="Courier"/>
        </w:rPr>
        <w:t>slicknav</w:t>
      </w:r>
      <w:proofErr w:type="spellEnd"/>
      <w:proofErr w:type="gramEnd"/>
      <w:r w:rsidRPr="00D5053A">
        <w:rPr>
          <w:rFonts w:ascii="Courier" w:hAnsi="Courier"/>
        </w:rPr>
        <w:t>({</w:t>
      </w:r>
      <w:proofErr w:type="spellStart"/>
      <w:r w:rsidRPr="00D5053A">
        <w:rPr>
          <w:rFonts w:ascii="Courier" w:hAnsi="Courier"/>
        </w:rPr>
        <w:t>prependTo</w:t>
      </w:r>
      <w:proofErr w:type="spellEnd"/>
      <w:r w:rsidRPr="00D5053A">
        <w:rPr>
          <w:rFonts w:ascii="Courier" w:hAnsi="Courier"/>
        </w:rPr>
        <w:t>:"#</w:t>
      </w:r>
      <w:proofErr w:type="spellStart"/>
      <w:r w:rsidRPr="00D5053A">
        <w:rPr>
          <w:rFonts w:ascii="Courier" w:hAnsi="Courier"/>
        </w:rPr>
        <w:t>mobile_menu</w:t>
      </w:r>
      <w:proofErr w:type="spellEnd"/>
      <w:r w:rsidRPr="00D5053A">
        <w:rPr>
          <w:rFonts w:ascii="Courier" w:hAnsi="Courier"/>
        </w:rPr>
        <w:t>"});</w:t>
      </w:r>
    </w:p>
    <w:p w14:paraId="3743DE6E" w14:textId="77777777" w:rsidR="00D5053A" w:rsidRPr="00D5053A" w:rsidRDefault="00D5053A" w:rsidP="00D5053A">
      <w:pPr>
        <w:spacing w:after="0" w:line="240" w:lineRule="auto"/>
        <w:rPr>
          <w:rFonts w:ascii="Courier" w:hAnsi="Courier"/>
        </w:rPr>
      </w:pPr>
      <w:r w:rsidRPr="00D5053A">
        <w:rPr>
          <w:rFonts w:ascii="Courier" w:hAnsi="Courier"/>
        </w:rPr>
        <w:t xml:space="preserve">    });</w:t>
      </w:r>
    </w:p>
    <w:p w14:paraId="41B8E1F3" w14:textId="77777777" w:rsidR="00D5053A" w:rsidRPr="00D5053A" w:rsidRDefault="00D5053A" w:rsidP="00D5053A">
      <w:pPr>
        <w:spacing w:after="0" w:line="240" w:lineRule="auto"/>
        <w:rPr>
          <w:rFonts w:ascii="Courier" w:hAnsi="Courier"/>
        </w:rPr>
      </w:pPr>
      <w:r w:rsidRPr="00D5053A">
        <w:rPr>
          <w:rFonts w:ascii="Courier" w:hAnsi="Courier"/>
        </w:rPr>
        <w:t xml:space="preserve">    &lt;/script&gt;</w:t>
      </w:r>
    </w:p>
    <w:p w14:paraId="6CC105C2" w14:textId="77777777" w:rsidR="00D5053A" w:rsidRPr="00D5053A" w:rsidRDefault="00D5053A" w:rsidP="00D5053A">
      <w:pPr>
        <w:spacing w:after="0" w:line="240" w:lineRule="auto"/>
        <w:rPr>
          <w:rFonts w:ascii="Courier" w:hAnsi="Courier"/>
        </w:rPr>
      </w:pPr>
      <w:r w:rsidRPr="00D5053A">
        <w:rPr>
          <w:rFonts w:ascii="Courier" w:hAnsi="Courier"/>
        </w:rPr>
        <w:t>&lt;/head&gt;</w:t>
      </w:r>
    </w:p>
    <w:p w14:paraId="4406E58D" w14:textId="77777777" w:rsidR="00D5053A" w:rsidRPr="00D5053A" w:rsidRDefault="00D5053A" w:rsidP="00D5053A">
      <w:pPr>
        <w:spacing w:after="0" w:line="240" w:lineRule="auto"/>
        <w:rPr>
          <w:rFonts w:ascii="Courier" w:hAnsi="Courier"/>
        </w:rPr>
      </w:pPr>
    </w:p>
    <w:p w14:paraId="57A138A6" w14:textId="77777777" w:rsidR="00D5053A" w:rsidRPr="00D5053A" w:rsidRDefault="00D5053A" w:rsidP="00D5053A">
      <w:pPr>
        <w:spacing w:after="0" w:line="240" w:lineRule="auto"/>
        <w:rPr>
          <w:rFonts w:ascii="Courier" w:hAnsi="Courier"/>
        </w:rPr>
      </w:pPr>
      <w:r w:rsidRPr="00D5053A">
        <w:rPr>
          <w:rFonts w:ascii="Courier" w:hAnsi="Courier"/>
        </w:rPr>
        <w:t>&lt;body&gt;</w:t>
      </w:r>
    </w:p>
    <w:p w14:paraId="5F071DC2" w14:textId="77777777" w:rsidR="00D5053A" w:rsidRPr="00D5053A" w:rsidRDefault="00D5053A" w:rsidP="00D5053A">
      <w:pPr>
        <w:spacing w:after="0" w:line="240" w:lineRule="auto"/>
        <w:rPr>
          <w:rFonts w:ascii="Courier" w:hAnsi="Courier"/>
        </w:rPr>
      </w:pPr>
    </w:p>
    <w:p w14:paraId="2F0D7312" w14:textId="77777777" w:rsidR="00D5053A" w:rsidRPr="00D5053A" w:rsidRDefault="00D5053A" w:rsidP="00D5053A">
      <w:pPr>
        <w:spacing w:after="0" w:line="240" w:lineRule="auto"/>
        <w:rPr>
          <w:rFonts w:ascii="Courier" w:hAnsi="Courier"/>
        </w:rPr>
      </w:pPr>
      <w:r w:rsidRPr="00D5053A">
        <w:rPr>
          <w:rFonts w:ascii="Courier" w:hAnsi="Courier"/>
        </w:rPr>
        <w:t>&lt;header&gt;</w:t>
      </w:r>
    </w:p>
    <w:p w14:paraId="320439FB" w14:textId="77777777" w:rsidR="00D5053A" w:rsidRPr="00D5053A" w:rsidRDefault="00D5053A" w:rsidP="00D5053A">
      <w:pPr>
        <w:spacing w:after="0" w:line="240" w:lineRule="auto"/>
        <w:rPr>
          <w:rFonts w:ascii="Courier" w:hAnsi="Courier"/>
        </w:rPr>
      </w:pPr>
      <w:r w:rsidRPr="00D5053A">
        <w:rPr>
          <w:rFonts w:ascii="Courier" w:hAnsi="Courier"/>
        </w:rPr>
        <w:tab/>
        <w:t>&lt;</w:t>
      </w:r>
      <w:proofErr w:type="spellStart"/>
      <w:r w:rsidRPr="00D5053A">
        <w:rPr>
          <w:rFonts w:ascii="Courier" w:hAnsi="Courier"/>
        </w:rPr>
        <w:t>img</w:t>
      </w:r>
      <w:proofErr w:type="spellEnd"/>
      <w:r w:rsidRPr="00D5053A">
        <w:rPr>
          <w:rFonts w:ascii="Courier" w:hAnsi="Courier"/>
        </w:rPr>
        <w:t xml:space="preserve"> </w:t>
      </w:r>
      <w:proofErr w:type="spellStart"/>
      <w:r w:rsidRPr="00D5053A">
        <w:rPr>
          <w:rFonts w:ascii="Courier" w:hAnsi="Courier"/>
        </w:rPr>
        <w:t>src</w:t>
      </w:r>
      <w:proofErr w:type="spellEnd"/>
      <w:r w:rsidRPr="00D5053A">
        <w:rPr>
          <w:rFonts w:ascii="Courier" w:hAnsi="Courier"/>
        </w:rPr>
        <w:t>="images/pumpkin.gif" alt="pumpkin"&gt;</w:t>
      </w:r>
    </w:p>
    <w:p w14:paraId="67310DC0" w14:textId="77777777" w:rsidR="00D5053A" w:rsidRPr="00D5053A" w:rsidRDefault="00D5053A" w:rsidP="00D5053A">
      <w:pPr>
        <w:spacing w:after="0" w:line="240" w:lineRule="auto"/>
        <w:rPr>
          <w:rFonts w:ascii="Courier" w:hAnsi="Courier"/>
        </w:rPr>
      </w:pPr>
      <w:r w:rsidRPr="00D5053A">
        <w:rPr>
          <w:rFonts w:ascii="Courier" w:hAnsi="Courier"/>
        </w:rPr>
        <w:tab/>
        <w:t>&lt;h2&gt;The Halloween Store&lt;/h2&gt;</w:t>
      </w:r>
    </w:p>
    <w:p w14:paraId="5FE96819" w14:textId="77777777" w:rsidR="00D5053A" w:rsidRPr="00D5053A" w:rsidRDefault="00D5053A" w:rsidP="00D5053A">
      <w:pPr>
        <w:spacing w:after="0" w:line="240" w:lineRule="auto"/>
        <w:rPr>
          <w:rFonts w:ascii="Courier" w:hAnsi="Courier"/>
        </w:rPr>
      </w:pPr>
      <w:r w:rsidRPr="00D5053A">
        <w:rPr>
          <w:rFonts w:ascii="Courier" w:hAnsi="Courier"/>
        </w:rPr>
        <w:tab/>
        <w:t xml:space="preserve">&lt;h3&gt;For the little Goblin in all of </w:t>
      </w:r>
      <w:proofErr w:type="gramStart"/>
      <w:r w:rsidRPr="00D5053A">
        <w:rPr>
          <w:rFonts w:ascii="Courier" w:hAnsi="Courier"/>
        </w:rPr>
        <w:t>us!&lt;</w:t>
      </w:r>
      <w:proofErr w:type="gramEnd"/>
      <w:r w:rsidRPr="00D5053A">
        <w:rPr>
          <w:rFonts w:ascii="Courier" w:hAnsi="Courier"/>
        </w:rPr>
        <w:t>/h3&gt;</w:t>
      </w:r>
    </w:p>
    <w:p w14:paraId="184B6FC2" w14:textId="77777777" w:rsidR="00D5053A" w:rsidRPr="00D5053A" w:rsidRDefault="00D5053A" w:rsidP="00D5053A">
      <w:pPr>
        <w:spacing w:after="0" w:line="240" w:lineRule="auto"/>
        <w:rPr>
          <w:rFonts w:ascii="Courier" w:hAnsi="Courier"/>
        </w:rPr>
      </w:pPr>
      <w:r w:rsidRPr="00D5053A">
        <w:rPr>
          <w:rFonts w:ascii="Courier" w:hAnsi="Courier"/>
        </w:rPr>
        <w:t>&lt;/header&gt;</w:t>
      </w:r>
    </w:p>
    <w:p w14:paraId="210B35CD" w14:textId="77777777" w:rsidR="00D5053A" w:rsidRPr="00D5053A" w:rsidRDefault="00D5053A" w:rsidP="00D5053A">
      <w:pPr>
        <w:spacing w:after="0" w:line="240" w:lineRule="auto"/>
        <w:rPr>
          <w:rFonts w:ascii="Courier" w:hAnsi="Courier"/>
        </w:rPr>
      </w:pPr>
      <w:r w:rsidRPr="00D5053A">
        <w:rPr>
          <w:rFonts w:ascii="Courier" w:hAnsi="Courier"/>
        </w:rPr>
        <w:tab/>
        <w:t>&lt;</w:t>
      </w:r>
      <w:proofErr w:type="spellStart"/>
      <w:r w:rsidRPr="00D5053A">
        <w:rPr>
          <w:rFonts w:ascii="Courier" w:hAnsi="Courier"/>
        </w:rPr>
        <w:t>nav</w:t>
      </w:r>
      <w:proofErr w:type="spellEnd"/>
      <w:r w:rsidRPr="00D5053A">
        <w:rPr>
          <w:rFonts w:ascii="Courier" w:hAnsi="Courier"/>
        </w:rPr>
        <w:t xml:space="preserve"> id="</w:t>
      </w:r>
      <w:proofErr w:type="spellStart"/>
      <w:r w:rsidRPr="00D5053A">
        <w:rPr>
          <w:rFonts w:ascii="Courier" w:hAnsi="Courier"/>
        </w:rPr>
        <w:t>mobile_menu</w:t>
      </w:r>
      <w:proofErr w:type="spellEnd"/>
      <w:r w:rsidRPr="00D5053A">
        <w:rPr>
          <w:rFonts w:ascii="Courier" w:hAnsi="Courier"/>
        </w:rPr>
        <w:t>"&gt;&lt;/</w:t>
      </w:r>
      <w:proofErr w:type="spellStart"/>
      <w:r w:rsidRPr="00D5053A">
        <w:rPr>
          <w:rFonts w:ascii="Courier" w:hAnsi="Courier"/>
        </w:rPr>
        <w:t>nav</w:t>
      </w:r>
      <w:proofErr w:type="spellEnd"/>
      <w:r w:rsidRPr="00D5053A">
        <w:rPr>
          <w:rFonts w:ascii="Courier" w:hAnsi="Courier"/>
        </w:rPr>
        <w:t>&gt;</w:t>
      </w:r>
    </w:p>
    <w:p w14:paraId="461BC886" w14:textId="77777777" w:rsidR="00D5053A" w:rsidRPr="00D5053A" w:rsidRDefault="00D5053A" w:rsidP="00D5053A">
      <w:pPr>
        <w:spacing w:after="0" w:line="240" w:lineRule="auto"/>
        <w:rPr>
          <w:rFonts w:ascii="Courier" w:hAnsi="Courier"/>
        </w:rPr>
      </w:pPr>
      <w:r w:rsidRPr="00D5053A">
        <w:rPr>
          <w:rFonts w:ascii="Courier" w:hAnsi="Courier"/>
        </w:rPr>
        <w:tab/>
        <w:t>&lt;</w:t>
      </w:r>
      <w:proofErr w:type="spellStart"/>
      <w:r w:rsidRPr="00D5053A">
        <w:rPr>
          <w:rFonts w:ascii="Courier" w:hAnsi="Courier"/>
        </w:rPr>
        <w:t>nav</w:t>
      </w:r>
      <w:proofErr w:type="spellEnd"/>
      <w:r w:rsidRPr="00D5053A">
        <w:rPr>
          <w:rFonts w:ascii="Courier" w:hAnsi="Courier"/>
        </w:rPr>
        <w:t xml:space="preserve"> id="</w:t>
      </w:r>
      <w:proofErr w:type="spellStart"/>
      <w:r w:rsidRPr="00D5053A">
        <w:rPr>
          <w:rFonts w:ascii="Courier" w:hAnsi="Courier"/>
        </w:rPr>
        <w:t>nav_menu</w:t>
      </w:r>
      <w:proofErr w:type="spellEnd"/>
      <w:r w:rsidRPr="00D5053A">
        <w:rPr>
          <w:rFonts w:ascii="Courier" w:hAnsi="Courier"/>
        </w:rPr>
        <w:t>"&gt;</w:t>
      </w:r>
    </w:p>
    <w:p w14:paraId="32E8885C"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t>&lt;</w:t>
      </w:r>
      <w:proofErr w:type="spellStart"/>
      <w:r w:rsidRPr="00D5053A">
        <w:rPr>
          <w:rFonts w:ascii="Courier" w:hAnsi="Courier"/>
        </w:rPr>
        <w:t>ul</w:t>
      </w:r>
      <w:proofErr w:type="spellEnd"/>
      <w:r w:rsidRPr="00D5053A">
        <w:rPr>
          <w:rFonts w:ascii="Courier" w:hAnsi="Courier"/>
        </w:rPr>
        <w:t>&gt;</w:t>
      </w:r>
    </w:p>
    <w:p w14:paraId="1DC3F66F"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r>
      <w:r w:rsidRPr="00D5053A">
        <w:rPr>
          <w:rFonts w:ascii="Courier" w:hAnsi="Courier"/>
        </w:rPr>
        <w:tab/>
        <w:t xml:space="preserve">&lt;li&gt;&lt;a </w:t>
      </w:r>
      <w:proofErr w:type="spellStart"/>
      <w:r w:rsidRPr="00D5053A">
        <w:rPr>
          <w:rFonts w:ascii="Courier" w:hAnsi="Courier"/>
        </w:rPr>
        <w:t>href</w:t>
      </w:r>
      <w:proofErr w:type="spellEnd"/>
      <w:r w:rsidRPr="00D5053A">
        <w:rPr>
          <w:rFonts w:ascii="Courier" w:hAnsi="Courier"/>
        </w:rPr>
        <w:t>="index.html" class="current"&gt;Home&lt;/a&gt;&lt;/li&gt;</w:t>
      </w:r>
    </w:p>
    <w:p w14:paraId="01D1BEF8"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r>
      <w:r w:rsidRPr="00D5053A">
        <w:rPr>
          <w:rFonts w:ascii="Courier" w:hAnsi="Courier"/>
        </w:rPr>
        <w:tab/>
        <w:t xml:space="preserve">&lt;li&gt;&lt;a </w:t>
      </w:r>
      <w:proofErr w:type="spellStart"/>
      <w:r w:rsidRPr="00D5053A">
        <w:rPr>
          <w:rFonts w:ascii="Courier" w:hAnsi="Courier"/>
        </w:rPr>
        <w:t>href</w:t>
      </w:r>
      <w:proofErr w:type="spellEnd"/>
      <w:r w:rsidRPr="00D5053A">
        <w:rPr>
          <w:rFonts w:ascii="Courier" w:hAnsi="Courier"/>
        </w:rPr>
        <w:t>="products.html"&gt;Product List&lt;/a&gt;&lt;/li&gt;</w:t>
      </w:r>
    </w:p>
    <w:p w14:paraId="6697DDDF"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r>
      <w:r w:rsidRPr="00D5053A">
        <w:rPr>
          <w:rFonts w:ascii="Courier" w:hAnsi="Courier"/>
        </w:rPr>
        <w:tab/>
        <w:t xml:space="preserve">&lt;li&gt;&lt;a </w:t>
      </w:r>
      <w:proofErr w:type="spellStart"/>
      <w:r w:rsidRPr="00D5053A">
        <w:rPr>
          <w:rFonts w:ascii="Courier" w:hAnsi="Courier"/>
        </w:rPr>
        <w:t>href</w:t>
      </w:r>
      <w:proofErr w:type="spellEnd"/>
      <w:r w:rsidRPr="00D5053A">
        <w:rPr>
          <w:rFonts w:ascii="Courier" w:hAnsi="Courier"/>
        </w:rPr>
        <w:t>="personal.html"&gt;Personal&lt;/a&gt;&lt;/li&gt;</w:t>
      </w:r>
    </w:p>
    <w:p w14:paraId="6B27B38A"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r>
      <w:r w:rsidRPr="00D5053A">
        <w:rPr>
          <w:rFonts w:ascii="Courier" w:hAnsi="Courier"/>
        </w:rPr>
        <w:tab/>
        <w:t xml:space="preserve">&lt;li&gt;&lt;a </w:t>
      </w:r>
      <w:proofErr w:type="spellStart"/>
      <w:r w:rsidRPr="00D5053A">
        <w:rPr>
          <w:rFonts w:ascii="Courier" w:hAnsi="Courier"/>
        </w:rPr>
        <w:t>href</w:t>
      </w:r>
      <w:proofErr w:type="spellEnd"/>
      <w:r w:rsidRPr="00D5053A">
        <w:rPr>
          <w:rFonts w:ascii="Courier" w:hAnsi="Courier"/>
        </w:rPr>
        <w:t>="decorating.html"&gt;Decorating Ideas&lt;/a&gt;&lt;/li&gt;</w:t>
      </w:r>
    </w:p>
    <w:p w14:paraId="6D1FABD1"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r>
      <w:r w:rsidRPr="00D5053A">
        <w:rPr>
          <w:rFonts w:ascii="Courier" w:hAnsi="Courier"/>
        </w:rPr>
        <w:tab/>
        <w:t xml:space="preserve">&lt;li&gt;&lt;a </w:t>
      </w:r>
      <w:proofErr w:type="spellStart"/>
      <w:r w:rsidRPr="00D5053A">
        <w:rPr>
          <w:rFonts w:ascii="Courier" w:hAnsi="Courier"/>
        </w:rPr>
        <w:t>href</w:t>
      </w:r>
      <w:proofErr w:type="spellEnd"/>
      <w:r w:rsidRPr="00D5053A">
        <w:rPr>
          <w:rFonts w:ascii="Courier" w:hAnsi="Courier"/>
        </w:rPr>
        <w:t>="email.html"&gt;Join Email&lt;/a&gt;&lt;/li&gt;</w:t>
      </w:r>
    </w:p>
    <w:p w14:paraId="730F6656"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t>&lt;/</w:t>
      </w:r>
      <w:proofErr w:type="spellStart"/>
      <w:r w:rsidRPr="00D5053A">
        <w:rPr>
          <w:rFonts w:ascii="Courier" w:hAnsi="Courier"/>
        </w:rPr>
        <w:t>ul</w:t>
      </w:r>
      <w:proofErr w:type="spellEnd"/>
      <w:r w:rsidRPr="00D5053A">
        <w:rPr>
          <w:rFonts w:ascii="Courier" w:hAnsi="Courier"/>
        </w:rPr>
        <w:t>&gt;</w:t>
      </w:r>
    </w:p>
    <w:p w14:paraId="30D5E35C" w14:textId="77777777" w:rsidR="00D5053A" w:rsidRPr="00D5053A" w:rsidRDefault="00D5053A" w:rsidP="00D5053A">
      <w:pPr>
        <w:spacing w:after="0" w:line="240" w:lineRule="auto"/>
        <w:rPr>
          <w:rFonts w:ascii="Courier" w:hAnsi="Courier"/>
        </w:rPr>
      </w:pPr>
      <w:r w:rsidRPr="00D5053A">
        <w:rPr>
          <w:rFonts w:ascii="Courier" w:hAnsi="Courier"/>
        </w:rPr>
        <w:tab/>
        <w:t>&lt;/</w:t>
      </w:r>
      <w:proofErr w:type="spellStart"/>
      <w:r w:rsidRPr="00D5053A">
        <w:rPr>
          <w:rFonts w:ascii="Courier" w:hAnsi="Courier"/>
        </w:rPr>
        <w:t>nav</w:t>
      </w:r>
      <w:proofErr w:type="spellEnd"/>
      <w:r w:rsidRPr="00D5053A">
        <w:rPr>
          <w:rFonts w:ascii="Courier" w:hAnsi="Courier"/>
        </w:rPr>
        <w:t>&gt;</w:t>
      </w:r>
    </w:p>
    <w:p w14:paraId="18800C7A" w14:textId="77777777" w:rsidR="00D5053A" w:rsidRPr="00D5053A" w:rsidRDefault="00D5053A" w:rsidP="00D5053A">
      <w:pPr>
        <w:spacing w:after="0" w:line="240" w:lineRule="auto"/>
        <w:rPr>
          <w:rFonts w:ascii="Courier" w:hAnsi="Courier"/>
        </w:rPr>
      </w:pPr>
    </w:p>
    <w:p w14:paraId="036B65D0" w14:textId="77777777" w:rsidR="00D5053A" w:rsidRPr="00D5053A" w:rsidRDefault="00D5053A" w:rsidP="00D5053A">
      <w:pPr>
        <w:spacing w:after="0" w:line="240" w:lineRule="auto"/>
        <w:rPr>
          <w:rFonts w:ascii="Courier" w:hAnsi="Courier"/>
        </w:rPr>
      </w:pPr>
      <w:r w:rsidRPr="00D5053A">
        <w:rPr>
          <w:rFonts w:ascii="Courier" w:hAnsi="Courier"/>
        </w:rPr>
        <w:t>&lt;section&gt;</w:t>
      </w:r>
    </w:p>
    <w:p w14:paraId="4A2D8699" w14:textId="77777777" w:rsidR="00D5053A" w:rsidRPr="00D5053A" w:rsidRDefault="00D5053A" w:rsidP="00D5053A">
      <w:pPr>
        <w:spacing w:after="0" w:line="240" w:lineRule="auto"/>
        <w:rPr>
          <w:rFonts w:ascii="Courier" w:hAnsi="Courier"/>
        </w:rPr>
      </w:pPr>
      <w:r w:rsidRPr="00D5053A">
        <w:rPr>
          <w:rFonts w:ascii="Courier" w:hAnsi="Courier"/>
        </w:rPr>
        <w:tab/>
        <w:t>&lt;h1&gt;&lt;span class="large"&gt;W&lt;/span&gt;</w:t>
      </w:r>
      <w:proofErr w:type="spellStart"/>
      <w:r w:rsidRPr="00D5053A">
        <w:rPr>
          <w:rFonts w:ascii="Courier" w:hAnsi="Courier"/>
        </w:rPr>
        <w:t>elcome</w:t>
      </w:r>
      <w:proofErr w:type="spellEnd"/>
      <w:r w:rsidRPr="00D5053A">
        <w:rPr>
          <w:rFonts w:ascii="Courier" w:hAnsi="Courier"/>
        </w:rPr>
        <w:t xml:space="preserve"> to my </w:t>
      </w:r>
      <w:proofErr w:type="gramStart"/>
      <w:r w:rsidRPr="00D5053A">
        <w:rPr>
          <w:rFonts w:ascii="Courier" w:hAnsi="Courier"/>
        </w:rPr>
        <w:t>site.&lt;</w:t>
      </w:r>
      <w:proofErr w:type="spellStart"/>
      <w:proofErr w:type="gramEnd"/>
      <w:r w:rsidRPr="00D5053A">
        <w:rPr>
          <w:rFonts w:ascii="Courier" w:hAnsi="Courier"/>
        </w:rPr>
        <w:t>br</w:t>
      </w:r>
      <w:proofErr w:type="spellEnd"/>
      <w:r w:rsidRPr="00D5053A">
        <w:rPr>
          <w:rFonts w:ascii="Courier" w:hAnsi="Courier"/>
        </w:rPr>
        <w:t>&gt;Please come in and stay awhile.&lt;/h1&gt;</w:t>
      </w:r>
    </w:p>
    <w:p w14:paraId="4F917199" w14:textId="77777777" w:rsidR="00D5053A" w:rsidRPr="00D5053A" w:rsidRDefault="00D5053A" w:rsidP="00D5053A">
      <w:pPr>
        <w:spacing w:after="0" w:line="240" w:lineRule="auto"/>
        <w:rPr>
          <w:rFonts w:ascii="Courier" w:hAnsi="Courier"/>
        </w:rPr>
      </w:pPr>
    </w:p>
    <w:p w14:paraId="19BFE881" w14:textId="77777777" w:rsidR="00D5053A" w:rsidRPr="00D5053A" w:rsidRDefault="00D5053A" w:rsidP="00D5053A">
      <w:pPr>
        <w:spacing w:after="0" w:line="240" w:lineRule="auto"/>
        <w:rPr>
          <w:rFonts w:ascii="Courier" w:hAnsi="Courier"/>
        </w:rPr>
      </w:pPr>
      <w:r w:rsidRPr="00D5053A">
        <w:rPr>
          <w:rFonts w:ascii="Courier" w:hAnsi="Courier"/>
        </w:rPr>
        <w:tab/>
        <w:t xml:space="preserve">&lt;p&gt;I started this website because Halloween has always been my favorite holiday. But during the last year, I started selling some of my favorite Halloween products, and they've become quite a </w:t>
      </w:r>
      <w:proofErr w:type="gramStart"/>
      <w:r w:rsidRPr="00D5053A">
        <w:rPr>
          <w:rFonts w:ascii="Courier" w:hAnsi="Courier"/>
        </w:rPr>
        <w:t>hit.&lt;</w:t>
      </w:r>
      <w:proofErr w:type="gramEnd"/>
      <w:r w:rsidRPr="00D5053A">
        <w:rPr>
          <w:rFonts w:ascii="Courier" w:hAnsi="Courier"/>
        </w:rPr>
        <w:t>/p&gt;</w:t>
      </w:r>
    </w:p>
    <w:p w14:paraId="7247623E" w14:textId="77777777" w:rsidR="00D5053A" w:rsidRPr="00D5053A" w:rsidRDefault="00D5053A" w:rsidP="00D5053A">
      <w:pPr>
        <w:spacing w:after="0" w:line="240" w:lineRule="auto"/>
        <w:rPr>
          <w:rFonts w:ascii="Courier" w:hAnsi="Courier"/>
        </w:rPr>
      </w:pPr>
      <w:r w:rsidRPr="00D5053A">
        <w:rPr>
          <w:rFonts w:ascii="Courier" w:hAnsi="Courier"/>
        </w:rPr>
        <w:tab/>
        <w:t xml:space="preserve">&lt;p&gt;If you click on the Personal link, you can browse my favorite Halloween pictures, stories, and films. And if you join my email list, I will keep you up-to-date on all things </w:t>
      </w:r>
      <w:proofErr w:type="gramStart"/>
      <w:r w:rsidRPr="00D5053A">
        <w:rPr>
          <w:rFonts w:ascii="Courier" w:hAnsi="Courier"/>
        </w:rPr>
        <w:t>Halloween.&lt;</w:t>
      </w:r>
      <w:proofErr w:type="gramEnd"/>
      <w:r w:rsidRPr="00D5053A">
        <w:rPr>
          <w:rFonts w:ascii="Courier" w:hAnsi="Courier"/>
        </w:rPr>
        <w:t>/p&gt;</w:t>
      </w:r>
    </w:p>
    <w:p w14:paraId="3790EC5F" w14:textId="77777777" w:rsidR="00D5053A" w:rsidRPr="00D5053A" w:rsidRDefault="00D5053A" w:rsidP="00D5053A">
      <w:pPr>
        <w:spacing w:after="0" w:line="240" w:lineRule="auto"/>
        <w:rPr>
          <w:rFonts w:ascii="Courier" w:hAnsi="Courier"/>
        </w:rPr>
      </w:pPr>
    </w:p>
    <w:p w14:paraId="4DC8B820" w14:textId="77777777" w:rsidR="00D5053A" w:rsidRPr="00D5053A" w:rsidRDefault="00D5053A" w:rsidP="00D5053A">
      <w:pPr>
        <w:spacing w:after="0" w:line="240" w:lineRule="auto"/>
        <w:rPr>
          <w:rFonts w:ascii="Courier" w:hAnsi="Courier"/>
        </w:rPr>
      </w:pPr>
      <w:r w:rsidRPr="00D5053A">
        <w:rPr>
          <w:rFonts w:ascii="Courier" w:hAnsi="Courier"/>
        </w:rPr>
        <w:tab/>
        <w:t>&lt;h3&gt;Product of the week&lt;/h3&gt;</w:t>
      </w:r>
    </w:p>
    <w:p w14:paraId="284C85A2" w14:textId="77777777" w:rsidR="00D5053A" w:rsidRPr="00D5053A" w:rsidRDefault="00D5053A" w:rsidP="00D5053A">
      <w:pPr>
        <w:spacing w:after="0" w:line="240" w:lineRule="auto"/>
        <w:rPr>
          <w:rFonts w:ascii="Courier" w:hAnsi="Courier"/>
        </w:rPr>
      </w:pPr>
      <w:r w:rsidRPr="00D5053A">
        <w:rPr>
          <w:rFonts w:ascii="Courier" w:hAnsi="Courier"/>
        </w:rPr>
        <w:tab/>
        <w:t xml:space="preserve">&lt;a </w:t>
      </w:r>
      <w:proofErr w:type="spellStart"/>
      <w:r w:rsidRPr="00D5053A">
        <w:rPr>
          <w:rFonts w:ascii="Courier" w:hAnsi="Courier"/>
        </w:rPr>
        <w:t>href</w:t>
      </w:r>
      <w:proofErr w:type="spellEnd"/>
      <w:r w:rsidRPr="00D5053A">
        <w:rPr>
          <w:rFonts w:ascii="Courier" w:hAnsi="Courier"/>
        </w:rPr>
        <w:t>="slides/products/cat.html"&gt;&lt;</w:t>
      </w:r>
      <w:proofErr w:type="spellStart"/>
      <w:r w:rsidRPr="00D5053A">
        <w:rPr>
          <w:rFonts w:ascii="Courier" w:hAnsi="Courier"/>
        </w:rPr>
        <w:t>img</w:t>
      </w:r>
      <w:proofErr w:type="spellEnd"/>
      <w:r w:rsidRPr="00D5053A">
        <w:rPr>
          <w:rFonts w:ascii="Courier" w:hAnsi="Courier"/>
        </w:rPr>
        <w:t xml:space="preserve"> </w:t>
      </w:r>
      <w:proofErr w:type="spellStart"/>
      <w:r w:rsidRPr="00D5053A">
        <w:rPr>
          <w:rFonts w:ascii="Courier" w:hAnsi="Courier"/>
        </w:rPr>
        <w:t>src</w:t>
      </w:r>
      <w:proofErr w:type="spellEnd"/>
      <w:r w:rsidRPr="00D5053A">
        <w:rPr>
          <w:rFonts w:ascii="Courier" w:hAnsi="Courier"/>
        </w:rPr>
        <w:t>="images/cat1.jpg" alt="cat"&gt;&lt;/a&gt;&lt;</w:t>
      </w:r>
      <w:proofErr w:type="spellStart"/>
      <w:r w:rsidRPr="00D5053A">
        <w:rPr>
          <w:rFonts w:ascii="Courier" w:hAnsi="Courier"/>
        </w:rPr>
        <w:t>br</w:t>
      </w:r>
      <w:proofErr w:type="spellEnd"/>
      <w:r w:rsidRPr="00D5053A">
        <w:rPr>
          <w:rFonts w:ascii="Courier" w:hAnsi="Courier"/>
        </w:rPr>
        <w:t>&gt;</w:t>
      </w:r>
    </w:p>
    <w:p w14:paraId="1AAF61CF" w14:textId="77777777" w:rsidR="00D5053A" w:rsidRPr="00D5053A" w:rsidRDefault="00D5053A" w:rsidP="00D5053A">
      <w:pPr>
        <w:spacing w:after="0" w:line="240" w:lineRule="auto"/>
        <w:rPr>
          <w:rFonts w:ascii="Courier" w:hAnsi="Courier"/>
        </w:rPr>
      </w:pPr>
      <w:r w:rsidRPr="00D5053A">
        <w:rPr>
          <w:rFonts w:ascii="Courier" w:hAnsi="Courier"/>
        </w:rPr>
        <w:tab/>
        <w:t xml:space="preserve">&lt;a </w:t>
      </w:r>
      <w:proofErr w:type="spellStart"/>
      <w:r w:rsidRPr="00D5053A">
        <w:rPr>
          <w:rFonts w:ascii="Courier" w:hAnsi="Courier"/>
        </w:rPr>
        <w:t>href</w:t>
      </w:r>
      <w:proofErr w:type="spellEnd"/>
      <w:r w:rsidRPr="00D5053A">
        <w:rPr>
          <w:rFonts w:ascii="Courier" w:hAnsi="Courier"/>
        </w:rPr>
        <w:t>="slides/products/cat.html"&gt;20&amp;rdquo; Deranged Cat&lt;/a&gt;</w:t>
      </w:r>
    </w:p>
    <w:p w14:paraId="55480064" w14:textId="77777777" w:rsidR="00D5053A" w:rsidRPr="00D5053A" w:rsidRDefault="00D5053A" w:rsidP="00D5053A">
      <w:pPr>
        <w:spacing w:after="0" w:line="240" w:lineRule="auto"/>
        <w:rPr>
          <w:rFonts w:ascii="Courier" w:hAnsi="Courier"/>
        </w:rPr>
      </w:pPr>
    </w:p>
    <w:p w14:paraId="4643CD07" w14:textId="77777777" w:rsidR="00D5053A" w:rsidRPr="00D5053A" w:rsidRDefault="00D5053A" w:rsidP="00D5053A">
      <w:pPr>
        <w:spacing w:after="0" w:line="240" w:lineRule="auto"/>
        <w:rPr>
          <w:rFonts w:ascii="Courier" w:hAnsi="Courier"/>
        </w:rPr>
      </w:pPr>
      <w:r w:rsidRPr="00D5053A">
        <w:rPr>
          <w:rFonts w:ascii="Courier" w:hAnsi="Courier"/>
        </w:rPr>
        <w:tab/>
        <w:t>&lt;h3&gt;My guarantee&lt;/h3&gt;</w:t>
      </w:r>
    </w:p>
    <w:p w14:paraId="321D5112" w14:textId="77777777" w:rsidR="00D5053A" w:rsidRPr="00D5053A" w:rsidRDefault="00D5053A" w:rsidP="00D5053A">
      <w:pPr>
        <w:spacing w:after="0" w:line="240" w:lineRule="auto"/>
        <w:rPr>
          <w:rFonts w:ascii="Courier" w:hAnsi="Courier"/>
        </w:rPr>
      </w:pPr>
    </w:p>
    <w:p w14:paraId="29BBFCFA" w14:textId="77777777" w:rsidR="00D5053A" w:rsidRPr="00D5053A" w:rsidRDefault="00D5053A" w:rsidP="00D5053A">
      <w:pPr>
        <w:spacing w:after="0" w:line="240" w:lineRule="auto"/>
        <w:rPr>
          <w:rFonts w:ascii="Courier" w:hAnsi="Courier"/>
        </w:rPr>
      </w:pPr>
      <w:r w:rsidRPr="00D5053A">
        <w:rPr>
          <w:rFonts w:ascii="Courier" w:hAnsi="Courier"/>
        </w:rPr>
        <w:tab/>
        <w:t xml:space="preserve">&lt;p&gt;If you aren't completely satisfied with everything you buy from my site, you can return it for a full refund. </w:t>
      </w:r>
    </w:p>
    <w:p w14:paraId="2BE4C9B4" w14:textId="77777777" w:rsidR="00D5053A" w:rsidRPr="00D5053A" w:rsidRDefault="00D5053A" w:rsidP="00D5053A">
      <w:pPr>
        <w:spacing w:after="0" w:line="240" w:lineRule="auto"/>
        <w:rPr>
          <w:rFonts w:ascii="Courier" w:hAnsi="Courier"/>
        </w:rPr>
      </w:pPr>
      <w:r w:rsidRPr="00D5053A">
        <w:rPr>
          <w:rFonts w:ascii="Courier" w:hAnsi="Courier"/>
        </w:rPr>
        <w:tab/>
        <w:t xml:space="preserve">&lt;b&gt;No questions </w:t>
      </w:r>
      <w:proofErr w:type="gramStart"/>
      <w:r w:rsidRPr="00D5053A">
        <w:rPr>
          <w:rFonts w:ascii="Courier" w:hAnsi="Courier"/>
        </w:rPr>
        <w:t>asked!&lt;</w:t>
      </w:r>
      <w:proofErr w:type="gramEnd"/>
      <w:r w:rsidRPr="00D5053A">
        <w:rPr>
          <w:rFonts w:ascii="Courier" w:hAnsi="Courier"/>
        </w:rPr>
        <w:t>/b&gt;&lt;/p&gt;</w:t>
      </w:r>
      <w:r w:rsidRPr="00D5053A">
        <w:rPr>
          <w:rFonts w:ascii="Courier" w:hAnsi="Courier"/>
        </w:rPr>
        <w:tab/>
      </w:r>
      <w:r w:rsidRPr="00D5053A">
        <w:rPr>
          <w:rFonts w:ascii="Courier" w:hAnsi="Courier"/>
        </w:rPr>
        <w:tab/>
      </w:r>
    </w:p>
    <w:p w14:paraId="031AD1CA" w14:textId="77777777" w:rsidR="00D5053A" w:rsidRPr="00D5053A" w:rsidRDefault="00D5053A" w:rsidP="00D5053A">
      <w:pPr>
        <w:spacing w:after="0" w:line="240" w:lineRule="auto"/>
        <w:rPr>
          <w:rFonts w:ascii="Courier" w:hAnsi="Courier"/>
        </w:rPr>
      </w:pPr>
      <w:r w:rsidRPr="00D5053A">
        <w:rPr>
          <w:rFonts w:ascii="Courier" w:hAnsi="Courier"/>
        </w:rPr>
        <w:t>&lt;/section&gt;</w:t>
      </w:r>
    </w:p>
    <w:p w14:paraId="36EEEC3A" w14:textId="77777777" w:rsidR="00D5053A" w:rsidRPr="00D5053A" w:rsidRDefault="00D5053A" w:rsidP="00D5053A">
      <w:pPr>
        <w:spacing w:after="0" w:line="240" w:lineRule="auto"/>
        <w:rPr>
          <w:rFonts w:ascii="Courier" w:hAnsi="Courier"/>
        </w:rPr>
      </w:pPr>
    </w:p>
    <w:p w14:paraId="06E94F9B" w14:textId="77777777" w:rsidR="00D5053A" w:rsidRPr="00D5053A" w:rsidRDefault="00D5053A" w:rsidP="00D5053A">
      <w:pPr>
        <w:spacing w:after="0" w:line="240" w:lineRule="auto"/>
        <w:rPr>
          <w:rFonts w:ascii="Courier" w:hAnsi="Courier"/>
        </w:rPr>
      </w:pPr>
      <w:r w:rsidRPr="00D5053A">
        <w:rPr>
          <w:rFonts w:ascii="Courier" w:hAnsi="Courier"/>
        </w:rPr>
        <w:t>&lt;aside id="sidebar"&gt;</w:t>
      </w:r>
    </w:p>
    <w:p w14:paraId="3F9FB251" w14:textId="77777777" w:rsidR="00D5053A" w:rsidRPr="00D5053A" w:rsidRDefault="00D5053A" w:rsidP="00D5053A">
      <w:pPr>
        <w:spacing w:after="0" w:line="240" w:lineRule="auto"/>
        <w:rPr>
          <w:rFonts w:ascii="Courier" w:hAnsi="Courier"/>
        </w:rPr>
      </w:pPr>
      <w:r w:rsidRPr="00D5053A">
        <w:rPr>
          <w:rFonts w:ascii="Courier" w:hAnsi="Courier"/>
        </w:rPr>
        <w:tab/>
        <w:t>&lt;</w:t>
      </w:r>
      <w:proofErr w:type="spellStart"/>
      <w:r w:rsidRPr="00D5053A">
        <w:rPr>
          <w:rFonts w:ascii="Courier" w:hAnsi="Courier"/>
        </w:rPr>
        <w:t>ul</w:t>
      </w:r>
      <w:proofErr w:type="spellEnd"/>
      <w:r w:rsidRPr="00D5053A">
        <w:rPr>
          <w:rFonts w:ascii="Courier" w:hAnsi="Courier"/>
        </w:rPr>
        <w:t>&gt;</w:t>
      </w:r>
    </w:p>
    <w:p w14:paraId="6C88B26D"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t xml:space="preserve">&lt;li&gt;&lt;a </w:t>
      </w:r>
      <w:proofErr w:type="spellStart"/>
      <w:r w:rsidRPr="00D5053A">
        <w:rPr>
          <w:rFonts w:ascii="Courier" w:hAnsi="Courier"/>
        </w:rPr>
        <w:t>href</w:t>
      </w:r>
      <w:proofErr w:type="spellEnd"/>
      <w:r w:rsidRPr="00D5053A">
        <w:rPr>
          <w:rFonts w:ascii="Courier" w:hAnsi="Courier"/>
        </w:rPr>
        <w:t>="slides/products/props.html"&gt;Props&lt;/a&gt;</w:t>
      </w:r>
    </w:p>
    <w:p w14:paraId="5331FA1B"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t xml:space="preserve">&lt;li&gt;&lt;a </w:t>
      </w:r>
      <w:proofErr w:type="spellStart"/>
      <w:r w:rsidRPr="00D5053A">
        <w:rPr>
          <w:rFonts w:ascii="Courier" w:hAnsi="Courier"/>
        </w:rPr>
        <w:t>href</w:t>
      </w:r>
      <w:proofErr w:type="spellEnd"/>
      <w:r w:rsidRPr="00D5053A">
        <w:rPr>
          <w:rFonts w:ascii="Courier" w:hAnsi="Courier"/>
        </w:rPr>
        <w:t>="slides/products/costumes.html"&gt;Costumes&lt;/a&gt;</w:t>
      </w:r>
    </w:p>
    <w:p w14:paraId="3F54B70C"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t xml:space="preserve">&lt;li&gt;&lt;a </w:t>
      </w:r>
      <w:proofErr w:type="spellStart"/>
      <w:r w:rsidRPr="00D5053A">
        <w:rPr>
          <w:rFonts w:ascii="Courier" w:hAnsi="Courier"/>
        </w:rPr>
        <w:t>href</w:t>
      </w:r>
      <w:proofErr w:type="spellEnd"/>
      <w:r w:rsidRPr="00D5053A">
        <w:rPr>
          <w:rFonts w:ascii="Courier" w:hAnsi="Courier"/>
        </w:rPr>
        <w:t>="slides/products/effects.html"&gt;Special Effects&lt;/a&gt;</w:t>
      </w:r>
    </w:p>
    <w:p w14:paraId="2FFF2E03" w14:textId="77777777" w:rsidR="00D5053A" w:rsidRPr="00D5053A" w:rsidRDefault="00D5053A" w:rsidP="00D5053A">
      <w:pPr>
        <w:spacing w:after="0" w:line="240" w:lineRule="auto"/>
        <w:rPr>
          <w:rFonts w:ascii="Courier" w:hAnsi="Courier"/>
        </w:rPr>
      </w:pPr>
      <w:r w:rsidRPr="00D5053A">
        <w:rPr>
          <w:rFonts w:ascii="Courier" w:hAnsi="Courier"/>
        </w:rPr>
        <w:tab/>
      </w:r>
      <w:r w:rsidRPr="00D5053A">
        <w:rPr>
          <w:rFonts w:ascii="Courier" w:hAnsi="Courier"/>
        </w:rPr>
        <w:tab/>
        <w:t xml:space="preserve">&lt;li&gt;&lt;a </w:t>
      </w:r>
      <w:proofErr w:type="spellStart"/>
      <w:r w:rsidRPr="00D5053A">
        <w:rPr>
          <w:rFonts w:ascii="Courier" w:hAnsi="Courier"/>
        </w:rPr>
        <w:t>href</w:t>
      </w:r>
      <w:proofErr w:type="spellEnd"/>
      <w:r w:rsidRPr="00D5053A">
        <w:rPr>
          <w:rFonts w:ascii="Courier" w:hAnsi="Courier"/>
        </w:rPr>
        <w:t>="slides/products/masks.html"&gt;Masks&lt;/a&gt;</w:t>
      </w:r>
    </w:p>
    <w:p w14:paraId="6B94FD15" w14:textId="77777777" w:rsidR="00D5053A" w:rsidRPr="00D5053A" w:rsidRDefault="00D5053A" w:rsidP="00D5053A">
      <w:pPr>
        <w:spacing w:after="0" w:line="240" w:lineRule="auto"/>
        <w:rPr>
          <w:rFonts w:ascii="Courier" w:hAnsi="Courier"/>
        </w:rPr>
      </w:pPr>
      <w:r w:rsidRPr="00D5053A">
        <w:rPr>
          <w:rFonts w:ascii="Courier" w:hAnsi="Courier"/>
        </w:rPr>
        <w:tab/>
        <w:t>&lt;/</w:t>
      </w:r>
      <w:proofErr w:type="spellStart"/>
      <w:r w:rsidRPr="00D5053A">
        <w:rPr>
          <w:rFonts w:ascii="Courier" w:hAnsi="Courier"/>
        </w:rPr>
        <w:t>ul</w:t>
      </w:r>
      <w:proofErr w:type="spellEnd"/>
      <w:r w:rsidRPr="00D5053A">
        <w:rPr>
          <w:rFonts w:ascii="Courier" w:hAnsi="Courier"/>
        </w:rPr>
        <w:t>&gt;</w:t>
      </w:r>
    </w:p>
    <w:p w14:paraId="4DBE0038" w14:textId="77777777" w:rsidR="00D5053A" w:rsidRPr="00D5053A" w:rsidRDefault="00D5053A" w:rsidP="00D5053A">
      <w:pPr>
        <w:spacing w:after="0" w:line="240" w:lineRule="auto"/>
        <w:rPr>
          <w:rFonts w:ascii="Courier" w:hAnsi="Courier"/>
        </w:rPr>
      </w:pPr>
      <w:r w:rsidRPr="00D5053A">
        <w:rPr>
          <w:rFonts w:ascii="Courier" w:hAnsi="Courier"/>
        </w:rPr>
        <w:tab/>
        <w:t xml:space="preserve">&lt;h3&gt;Spooky </w:t>
      </w:r>
      <w:proofErr w:type="gramStart"/>
      <w:r w:rsidRPr="00D5053A">
        <w:rPr>
          <w:rFonts w:ascii="Courier" w:hAnsi="Courier"/>
        </w:rPr>
        <w:t>music!&lt;</w:t>
      </w:r>
      <w:proofErr w:type="gramEnd"/>
      <w:r w:rsidRPr="00D5053A">
        <w:rPr>
          <w:rFonts w:ascii="Courier" w:hAnsi="Courier"/>
        </w:rPr>
        <w:t>/h3&gt;</w:t>
      </w:r>
    </w:p>
    <w:p w14:paraId="0D1B4C46" w14:textId="77777777" w:rsidR="00D5053A" w:rsidRPr="00D5053A" w:rsidRDefault="00D5053A" w:rsidP="00D5053A">
      <w:pPr>
        <w:spacing w:after="0" w:line="240" w:lineRule="auto"/>
        <w:rPr>
          <w:rFonts w:ascii="Courier" w:hAnsi="Courier"/>
        </w:rPr>
      </w:pPr>
      <w:r w:rsidRPr="00D5053A">
        <w:rPr>
          <w:rFonts w:ascii="Courier" w:hAnsi="Courier"/>
        </w:rPr>
        <w:tab/>
        <w:t xml:space="preserve">&lt;p&gt;A collection of my favorite Halloween songs to enjoy as you browse the </w:t>
      </w:r>
      <w:proofErr w:type="gramStart"/>
      <w:r w:rsidRPr="00D5053A">
        <w:rPr>
          <w:rFonts w:ascii="Courier" w:hAnsi="Courier"/>
        </w:rPr>
        <w:t>site.&lt;</w:t>
      </w:r>
      <w:proofErr w:type="gramEnd"/>
      <w:r w:rsidRPr="00D5053A">
        <w:rPr>
          <w:rFonts w:ascii="Courier" w:hAnsi="Courier"/>
        </w:rPr>
        <w:t>/p&gt;</w:t>
      </w:r>
    </w:p>
    <w:p w14:paraId="6B49CA6E" w14:textId="77777777" w:rsidR="00D5053A" w:rsidRPr="00D5053A" w:rsidRDefault="00D5053A" w:rsidP="00D5053A">
      <w:pPr>
        <w:spacing w:after="0" w:line="240" w:lineRule="auto"/>
        <w:rPr>
          <w:rFonts w:ascii="Courier" w:hAnsi="Courier"/>
        </w:rPr>
      </w:pPr>
      <w:r w:rsidRPr="00D5053A">
        <w:rPr>
          <w:rFonts w:ascii="Courier" w:hAnsi="Courier"/>
        </w:rPr>
        <w:tab/>
        <w:t xml:space="preserve">&lt;audio id="music" </w:t>
      </w:r>
      <w:proofErr w:type="spellStart"/>
      <w:r w:rsidRPr="00D5053A">
        <w:rPr>
          <w:rFonts w:ascii="Courier" w:hAnsi="Courier"/>
        </w:rPr>
        <w:t>src</w:t>
      </w:r>
      <w:proofErr w:type="spellEnd"/>
      <w:r w:rsidRPr="00D5053A">
        <w:rPr>
          <w:rFonts w:ascii="Courier" w:hAnsi="Courier"/>
        </w:rPr>
        <w:t>="media/HalloweenMusic.m4a" controls&gt;&lt;/audio&gt;</w:t>
      </w:r>
    </w:p>
    <w:p w14:paraId="08E7D639" w14:textId="77777777" w:rsidR="00D5053A" w:rsidRPr="00D5053A" w:rsidRDefault="00D5053A" w:rsidP="00D5053A">
      <w:pPr>
        <w:spacing w:after="0" w:line="240" w:lineRule="auto"/>
        <w:rPr>
          <w:rFonts w:ascii="Courier" w:hAnsi="Courier"/>
        </w:rPr>
      </w:pPr>
      <w:r w:rsidRPr="00D5053A">
        <w:rPr>
          <w:rFonts w:ascii="Courier" w:hAnsi="Courier"/>
        </w:rPr>
        <w:tab/>
        <w:t>&lt;h3&gt;Featured video&lt;/h3&gt;</w:t>
      </w:r>
    </w:p>
    <w:p w14:paraId="411210B7" w14:textId="77777777" w:rsidR="00D5053A" w:rsidRPr="00D5053A" w:rsidRDefault="00D5053A" w:rsidP="00D5053A">
      <w:pPr>
        <w:spacing w:after="0" w:line="240" w:lineRule="auto"/>
        <w:rPr>
          <w:rFonts w:ascii="Courier" w:hAnsi="Courier"/>
        </w:rPr>
      </w:pPr>
      <w:r w:rsidRPr="00D5053A">
        <w:rPr>
          <w:rFonts w:ascii="Courier" w:hAnsi="Courier"/>
        </w:rPr>
        <w:tab/>
        <w:t xml:space="preserve">&lt;p&gt;A visit to </w:t>
      </w:r>
      <w:proofErr w:type="spellStart"/>
      <w:r w:rsidRPr="00D5053A">
        <w:rPr>
          <w:rFonts w:ascii="Courier" w:hAnsi="Courier"/>
        </w:rPr>
        <w:t>Hobb's</w:t>
      </w:r>
      <w:proofErr w:type="spellEnd"/>
      <w:r w:rsidRPr="00D5053A">
        <w:rPr>
          <w:rFonts w:ascii="Courier" w:hAnsi="Courier"/>
        </w:rPr>
        <w:t xml:space="preserve"> Grove will get you into the Halloween </w:t>
      </w:r>
      <w:proofErr w:type="gramStart"/>
      <w:r w:rsidRPr="00D5053A">
        <w:rPr>
          <w:rFonts w:ascii="Courier" w:hAnsi="Courier"/>
        </w:rPr>
        <w:t>spirit!&lt;</w:t>
      </w:r>
      <w:proofErr w:type="gramEnd"/>
      <w:r w:rsidRPr="00D5053A">
        <w:rPr>
          <w:rFonts w:ascii="Courier" w:hAnsi="Courier"/>
        </w:rPr>
        <w:t>/p&gt;</w:t>
      </w:r>
    </w:p>
    <w:p w14:paraId="6D18054F" w14:textId="77777777" w:rsidR="00D5053A" w:rsidRPr="00D5053A" w:rsidRDefault="00D5053A" w:rsidP="00D5053A">
      <w:pPr>
        <w:spacing w:after="0" w:line="240" w:lineRule="auto"/>
        <w:rPr>
          <w:rFonts w:ascii="Courier" w:hAnsi="Courier"/>
        </w:rPr>
      </w:pPr>
      <w:r w:rsidRPr="00D5053A">
        <w:rPr>
          <w:rFonts w:ascii="Courier" w:hAnsi="Courier"/>
        </w:rPr>
        <w:tab/>
        <w:t xml:space="preserve">&lt;video id="video" </w:t>
      </w:r>
      <w:proofErr w:type="spellStart"/>
      <w:r w:rsidRPr="00D5053A">
        <w:rPr>
          <w:rFonts w:ascii="Courier" w:hAnsi="Courier"/>
        </w:rPr>
        <w:t>src</w:t>
      </w:r>
      <w:proofErr w:type="spellEnd"/>
      <w:r w:rsidRPr="00D5053A">
        <w:rPr>
          <w:rFonts w:ascii="Courier" w:hAnsi="Courier"/>
        </w:rPr>
        <w:t>="media/hobbsgrove.mp4" controls width="100%" poster="media/video_frame.png"&gt;&lt;/video&gt;</w:t>
      </w:r>
    </w:p>
    <w:p w14:paraId="4D9096D1" w14:textId="77777777" w:rsidR="00D5053A" w:rsidRPr="00D5053A" w:rsidRDefault="00D5053A" w:rsidP="00D5053A">
      <w:pPr>
        <w:spacing w:after="0" w:line="240" w:lineRule="auto"/>
        <w:rPr>
          <w:rFonts w:ascii="Courier" w:hAnsi="Courier"/>
        </w:rPr>
      </w:pPr>
      <w:r w:rsidRPr="00D5053A">
        <w:rPr>
          <w:rFonts w:ascii="Courier" w:hAnsi="Courier"/>
        </w:rPr>
        <w:t>&lt;/aside&gt;</w:t>
      </w:r>
    </w:p>
    <w:p w14:paraId="3EF6B827" w14:textId="77777777" w:rsidR="00D5053A" w:rsidRPr="00D5053A" w:rsidRDefault="00D5053A" w:rsidP="00D5053A">
      <w:pPr>
        <w:spacing w:after="0" w:line="240" w:lineRule="auto"/>
        <w:rPr>
          <w:rFonts w:ascii="Courier" w:hAnsi="Courier"/>
        </w:rPr>
      </w:pPr>
    </w:p>
    <w:p w14:paraId="1A037D0C" w14:textId="77777777" w:rsidR="00D5053A" w:rsidRPr="00D5053A" w:rsidRDefault="00D5053A" w:rsidP="00D5053A">
      <w:pPr>
        <w:spacing w:after="0" w:line="240" w:lineRule="auto"/>
        <w:rPr>
          <w:rFonts w:ascii="Courier" w:hAnsi="Courier"/>
        </w:rPr>
      </w:pPr>
      <w:r w:rsidRPr="00D5053A">
        <w:rPr>
          <w:rFonts w:ascii="Courier" w:hAnsi="Courier"/>
        </w:rPr>
        <w:t>&lt;footer&gt;</w:t>
      </w:r>
      <w:r w:rsidRPr="00D5053A">
        <w:rPr>
          <w:rFonts w:ascii="Courier" w:hAnsi="Courier"/>
        </w:rPr>
        <w:tab/>
      </w:r>
    </w:p>
    <w:p w14:paraId="12E0F6C6" w14:textId="77777777" w:rsidR="00D5053A" w:rsidRPr="00D5053A" w:rsidRDefault="00D5053A" w:rsidP="00D5053A">
      <w:pPr>
        <w:spacing w:after="0" w:line="240" w:lineRule="auto"/>
        <w:rPr>
          <w:rFonts w:ascii="Courier" w:hAnsi="Courier"/>
        </w:rPr>
      </w:pPr>
      <w:r w:rsidRPr="00D5053A">
        <w:rPr>
          <w:rFonts w:ascii="Courier" w:hAnsi="Courier"/>
        </w:rPr>
        <w:tab/>
        <w:t xml:space="preserve">&lt;p&gt;&amp;copy; 2016 Ben </w:t>
      </w:r>
      <w:proofErr w:type="spellStart"/>
      <w:r w:rsidRPr="00D5053A">
        <w:rPr>
          <w:rFonts w:ascii="Courier" w:hAnsi="Courier"/>
        </w:rPr>
        <w:t>Murach</w:t>
      </w:r>
      <w:proofErr w:type="spellEnd"/>
      <w:r w:rsidRPr="00D5053A">
        <w:rPr>
          <w:rFonts w:ascii="Courier" w:hAnsi="Courier"/>
        </w:rPr>
        <w:t>&lt;/p&gt;</w:t>
      </w:r>
    </w:p>
    <w:p w14:paraId="5B67D35C" w14:textId="77777777" w:rsidR="00D5053A" w:rsidRPr="00D5053A" w:rsidRDefault="00D5053A" w:rsidP="00D5053A">
      <w:pPr>
        <w:spacing w:after="0" w:line="240" w:lineRule="auto"/>
        <w:rPr>
          <w:rFonts w:ascii="Courier" w:hAnsi="Courier"/>
        </w:rPr>
      </w:pPr>
      <w:r w:rsidRPr="00D5053A">
        <w:rPr>
          <w:rFonts w:ascii="Courier" w:hAnsi="Courier"/>
        </w:rPr>
        <w:t>&lt;/footer&gt;</w:t>
      </w:r>
      <w:r w:rsidRPr="00D5053A">
        <w:rPr>
          <w:rFonts w:ascii="Courier" w:hAnsi="Courier"/>
        </w:rPr>
        <w:tab/>
      </w:r>
    </w:p>
    <w:p w14:paraId="39244A90" w14:textId="77777777" w:rsidR="00D5053A" w:rsidRPr="00D5053A" w:rsidRDefault="00D5053A" w:rsidP="00D5053A">
      <w:pPr>
        <w:spacing w:after="0" w:line="240" w:lineRule="auto"/>
        <w:rPr>
          <w:rFonts w:ascii="Courier" w:hAnsi="Courier"/>
        </w:rPr>
      </w:pPr>
    </w:p>
    <w:p w14:paraId="404D3D7F" w14:textId="77777777" w:rsidR="00D5053A" w:rsidRPr="00D5053A" w:rsidRDefault="00D5053A" w:rsidP="00D5053A">
      <w:pPr>
        <w:spacing w:after="0" w:line="240" w:lineRule="auto"/>
        <w:rPr>
          <w:rFonts w:ascii="Courier" w:hAnsi="Courier"/>
        </w:rPr>
      </w:pPr>
      <w:r w:rsidRPr="00D5053A">
        <w:rPr>
          <w:rFonts w:ascii="Courier" w:hAnsi="Courier"/>
        </w:rPr>
        <w:t>&lt;/body&gt;</w:t>
      </w:r>
    </w:p>
    <w:p w14:paraId="23FCF5EC" w14:textId="6E3CFA0A" w:rsidR="002C7B3B" w:rsidRDefault="00D5053A" w:rsidP="00D5053A">
      <w:pPr>
        <w:spacing w:after="0" w:line="240" w:lineRule="auto"/>
      </w:pPr>
      <w:r w:rsidRPr="00D5053A">
        <w:rPr>
          <w:rFonts w:ascii="Courier" w:hAnsi="Courier"/>
        </w:rPr>
        <w:t>&lt;/html&gt;</w:t>
      </w:r>
      <w:r w:rsidR="002C7B3B">
        <w:br w:type="page"/>
      </w:r>
    </w:p>
    <w:p w14:paraId="197FFD58" w14:textId="7BD28E01" w:rsidR="00EE0621" w:rsidRDefault="008A0E4F" w:rsidP="00EE0621">
      <w:pPr>
        <w:spacing w:after="0" w:line="240" w:lineRule="auto"/>
        <w:rPr>
          <w:rStyle w:val="IntenseReference"/>
        </w:rPr>
      </w:pPr>
      <w:r>
        <w:rPr>
          <w:rStyle w:val="IntenseReference"/>
        </w:rPr>
        <w:lastRenderedPageBreak/>
        <w:t>CSS</w:t>
      </w:r>
      <w:r w:rsidR="00EE0621">
        <w:rPr>
          <w:rStyle w:val="IntenseReference"/>
        </w:rPr>
        <w:t xml:space="preserve"> for Exercise </w:t>
      </w:r>
      <w:r w:rsidR="00D93E2D">
        <w:rPr>
          <w:rStyle w:val="IntenseReference"/>
        </w:rPr>
        <w:t>1</w:t>
      </w:r>
      <w:r w:rsidR="000067C0">
        <w:rPr>
          <w:rStyle w:val="IntenseReference"/>
        </w:rPr>
        <w:t>2</w:t>
      </w:r>
      <w:r w:rsidR="00EE0621">
        <w:rPr>
          <w:rStyle w:val="IntenseReference"/>
        </w:rPr>
        <w:t>-1</w:t>
      </w:r>
    </w:p>
    <w:p w14:paraId="6BB4FDF8" w14:textId="77777777" w:rsidR="00EE0621" w:rsidRDefault="00EE0621" w:rsidP="005A68A0">
      <w:pPr>
        <w:spacing w:after="0" w:line="240" w:lineRule="auto"/>
      </w:pPr>
    </w:p>
    <w:p w14:paraId="50B78BB8" w14:textId="77777777" w:rsidR="00986B8C" w:rsidRPr="00986B8C" w:rsidRDefault="00986B8C" w:rsidP="00986B8C">
      <w:pPr>
        <w:spacing w:after="0" w:line="240" w:lineRule="auto"/>
        <w:rPr>
          <w:rFonts w:ascii="Courier" w:hAnsi="Courier"/>
        </w:rPr>
      </w:pPr>
      <w:r w:rsidRPr="00986B8C">
        <w:rPr>
          <w:rFonts w:ascii="Courier" w:hAnsi="Courier"/>
        </w:rPr>
        <w:t>/* reset selector */</w:t>
      </w:r>
    </w:p>
    <w:p w14:paraId="2C77FC2B" w14:textId="77777777" w:rsidR="00986B8C" w:rsidRPr="00986B8C" w:rsidRDefault="00986B8C" w:rsidP="00986B8C">
      <w:pPr>
        <w:spacing w:after="0" w:line="240" w:lineRule="auto"/>
        <w:rPr>
          <w:rFonts w:ascii="Courier" w:hAnsi="Courier"/>
        </w:rPr>
      </w:pPr>
    </w:p>
    <w:p w14:paraId="1211CDCC" w14:textId="77777777" w:rsidR="00986B8C" w:rsidRPr="00986B8C" w:rsidRDefault="00986B8C" w:rsidP="00986B8C">
      <w:pPr>
        <w:spacing w:after="0" w:line="240" w:lineRule="auto"/>
        <w:rPr>
          <w:rFonts w:ascii="Courier" w:hAnsi="Courier"/>
        </w:rPr>
      </w:pPr>
      <w:r w:rsidRPr="00986B8C">
        <w:rPr>
          <w:rFonts w:ascii="Courier" w:hAnsi="Courier"/>
        </w:rPr>
        <w:t>* {</w:t>
      </w:r>
    </w:p>
    <w:p w14:paraId="5010CC39" w14:textId="77777777" w:rsidR="00986B8C" w:rsidRPr="00986B8C" w:rsidRDefault="00986B8C" w:rsidP="00986B8C">
      <w:pPr>
        <w:spacing w:after="0" w:line="240" w:lineRule="auto"/>
        <w:rPr>
          <w:rFonts w:ascii="Courier" w:hAnsi="Courier"/>
        </w:rPr>
      </w:pPr>
      <w:r w:rsidRPr="00986B8C">
        <w:rPr>
          <w:rFonts w:ascii="Courier" w:hAnsi="Courier"/>
        </w:rPr>
        <w:tab/>
        <w:t>margin: 0;</w:t>
      </w:r>
    </w:p>
    <w:p w14:paraId="2F777AA1" w14:textId="77777777" w:rsidR="00986B8C" w:rsidRPr="00986B8C" w:rsidRDefault="00986B8C" w:rsidP="00986B8C">
      <w:pPr>
        <w:spacing w:after="0" w:line="240" w:lineRule="auto"/>
        <w:rPr>
          <w:rFonts w:ascii="Courier" w:hAnsi="Courier"/>
        </w:rPr>
      </w:pPr>
      <w:r w:rsidRPr="00986B8C">
        <w:rPr>
          <w:rFonts w:ascii="Courier" w:hAnsi="Courier"/>
        </w:rPr>
        <w:tab/>
        <w:t>padding: 0;</w:t>
      </w:r>
    </w:p>
    <w:p w14:paraId="15A836C0" w14:textId="77777777" w:rsidR="00986B8C" w:rsidRPr="00986B8C" w:rsidRDefault="00986B8C" w:rsidP="00986B8C">
      <w:pPr>
        <w:spacing w:after="0" w:line="240" w:lineRule="auto"/>
        <w:rPr>
          <w:rFonts w:ascii="Courier" w:hAnsi="Courier"/>
        </w:rPr>
      </w:pPr>
      <w:r w:rsidRPr="00986B8C">
        <w:rPr>
          <w:rFonts w:ascii="Courier" w:hAnsi="Courier"/>
        </w:rPr>
        <w:t>}</w:t>
      </w:r>
    </w:p>
    <w:p w14:paraId="7149296E" w14:textId="77777777" w:rsidR="00986B8C" w:rsidRPr="00986B8C" w:rsidRDefault="00986B8C" w:rsidP="00986B8C">
      <w:pPr>
        <w:spacing w:after="0" w:line="240" w:lineRule="auto"/>
        <w:rPr>
          <w:rFonts w:ascii="Courier" w:hAnsi="Courier"/>
        </w:rPr>
      </w:pPr>
      <w:r w:rsidRPr="00986B8C">
        <w:rPr>
          <w:rFonts w:ascii="Courier" w:hAnsi="Courier"/>
        </w:rPr>
        <w:t>/* style for background behind body */</w:t>
      </w:r>
    </w:p>
    <w:p w14:paraId="1EC75E51" w14:textId="77777777" w:rsidR="00986B8C" w:rsidRPr="00986B8C" w:rsidRDefault="00986B8C" w:rsidP="00986B8C">
      <w:pPr>
        <w:spacing w:after="0" w:line="240" w:lineRule="auto"/>
        <w:rPr>
          <w:rFonts w:ascii="Courier" w:hAnsi="Courier"/>
        </w:rPr>
      </w:pPr>
    </w:p>
    <w:p w14:paraId="617A1EEB" w14:textId="77777777" w:rsidR="00986B8C" w:rsidRPr="00986B8C" w:rsidRDefault="00986B8C" w:rsidP="00986B8C">
      <w:pPr>
        <w:spacing w:after="0" w:line="240" w:lineRule="auto"/>
        <w:rPr>
          <w:rFonts w:ascii="Courier" w:hAnsi="Courier"/>
        </w:rPr>
      </w:pPr>
      <w:r w:rsidRPr="00986B8C">
        <w:rPr>
          <w:rFonts w:ascii="Courier" w:hAnsi="Courier"/>
        </w:rPr>
        <w:t>html {</w:t>
      </w:r>
    </w:p>
    <w:p w14:paraId="250100E1" w14:textId="77777777" w:rsidR="00986B8C" w:rsidRPr="00986B8C" w:rsidRDefault="00986B8C" w:rsidP="00986B8C">
      <w:pPr>
        <w:spacing w:after="0" w:line="240" w:lineRule="auto"/>
        <w:rPr>
          <w:rFonts w:ascii="Courier" w:hAnsi="Courier"/>
        </w:rPr>
      </w:pPr>
      <w:r w:rsidRPr="00986B8C">
        <w:rPr>
          <w:rFonts w:ascii="Courier" w:hAnsi="Courier"/>
        </w:rPr>
        <w:tab/>
        <w:t xml:space="preserve">background-image: </w:t>
      </w:r>
      <w:proofErr w:type="spellStart"/>
      <w:r w:rsidRPr="00986B8C">
        <w:rPr>
          <w:rFonts w:ascii="Courier" w:hAnsi="Courier"/>
        </w:rPr>
        <w:t>url</w:t>
      </w:r>
      <w:proofErr w:type="spellEnd"/>
      <w:r w:rsidRPr="00986B8C">
        <w:rPr>
          <w:rFonts w:ascii="Courier" w:hAnsi="Courier"/>
        </w:rPr>
        <w:t>("../images/bats.gif")</w:t>
      </w:r>
    </w:p>
    <w:p w14:paraId="328B739B" w14:textId="77777777" w:rsidR="00986B8C" w:rsidRPr="00986B8C" w:rsidRDefault="00986B8C" w:rsidP="00986B8C">
      <w:pPr>
        <w:spacing w:after="0" w:line="240" w:lineRule="auto"/>
        <w:rPr>
          <w:rFonts w:ascii="Courier" w:hAnsi="Courier"/>
        </w:rPr>
      </w:pPr>
      <w:r w:rsidRPr="00986B8C">
        <w:rPr>
          <w:rFonts w:ascii="Courier" w:hAnsi="Courier"/>
        </w:rPr>
        <w:t>}</w:t>
      </w:r>
    </w:p>
    <w:p w14:paraId="2ADEE02B" w14:textId="77777777" w:rsidR="00986B8C" w:rsidRPr="00986B8C" w:rsidRDefault="00986B8C" w:rsidP="00986B8C">
      <w:pPr>
        <w:spacing w:after="0" w:line="240" w:lineRule="auto"/>
        <w:rPr>
          <w:rFonts w:ascii="Courier" w:hAnsi="Courier"/>
        </w:rPr>
      </w:pPr>
    </w:p>
    <w:p w14:paraId="434AA9D0" w14:textId="77777777" w:rsidR="00986B8C" w:rsidRPr="00986B8C" w:rsidRDefault="00986B8C" w:rsidP="00986B8C">
      <w:pPr>
        <w:spacing w:after="0" w:line="240" w:lineRule="auto"/>
        <w:rPr>
          <w:rFonts w:ascii="Courier" w:hAnsi="Courier"/>
        </w:rPr>
      </w:pPr>
      <w:r w:rsidRPr="00986B8C">
        <w:rPr>
          <w:rFonts w:ascii="Courier" w:hAnsi="Courier"/>
        </w:rPr>
        <w:t>/* the styles for the elements */</w:t>
      </w:r>
    </w:p>
    <w:p w14:paraId="22616263" w14:textId="77777777" w:rsidR="00986B8C" w:rsidRPr="00986B8C" w:rsidRDefault="00986B8C" w:rsidP="00986B8C">
      <w:pPr>
        <w:spacing w:after="0" w:line="240" w:lineRule="auto"/>
        <w:rPr>
          <w:rFonts w:ascii="Courier" w:hAnsi="Courier"/>
        </w:rPr>
      </w:pPr>
    </w:p>
    <w:p w14:paraId="0D0830EE" w14:textId="77777777" w:rsidR="00986B8C" w:rsidRPr="00986B8C" w:rsidRDefault="00986B8C" w:rsidP="00986B8C">
      <w:pPr>
        <w:spacing w:after="0" w:line="240" w:lineRule="auto"/>
        <w:rPr>
          <w:rFonts w:ascii="Courier" w:hAnsi="Courier"/>
        </w:rPr>
      </w:pPr>
      <w:r w:rsidRPr="00986B8C">
        <w:rPr>
          <w:rFonts w:ascii="Courier" w:hAnsi="Courier"/>
        </w:rPr>
        <w:t>body {</w:t>
      </w:r>
    </w:p>
    <w:p w14:paraId="0E49E073" w14:textId="77777777" w:rsidR="00986B8C" w:rsidRPr="00986B8C" w:rsidRDefault="00986B8C" w:rsidP="00986B8C">
      <w:pPr>
        <w:spacing w:after="0" w:line="240" w:lineRule="auto"/>
        <w:rPr>
          <w:rFonts w:ascii="Courier" w:hAnsi="Courier"/>
        </w:rPr>
      </w:pPr>
      <w:r w:rsidRPr="00986B8C">
        <w:rPr>
          <w:rFonts w:ascii="Courier" w:hAnsi="Courier"/>
        </w:rPr>
        <w:tab/>
        <w:t>font-family: Arial, Helvetica, sans-serif;</w:t>
      </w:r>
    </w:p>
    <w:p w14:paraId="433441EA" w14:textId="77777777" w:rsidR="00986B8C" w:rsidRPr="00986B8C" w:rsidRDefault="00986B8C" w:rsidP="00986B8C">
      <w:pPr>
        <w:spacing w:after="0" w:line="240" w:lineRule="auto"/>
        <w:rPr>
          <w:rFonts w:ascii="Courier" w:hAnsi="Courier"/>
        </w:rPr>
      </w:pPr>
      <w:r w:rsidRPr="00986B8C">
        <w:rPr>
          <w:rFonts w:ascii="Courier" w:hAnsi="Courier"/>
        </w:rPr>
        <w:t xml:space="preserve">    font-size: 100%;</w:t>
      </w:r>
    </w:p>
    <w:p w14:paraId="46D1994E" w14:textId="77777777" w:rsidR="00986B8C" w:rsidRPr="00986B8C" w:rsidRDefault="00986B8C" w:rsidP="00986B8C">
      <w:pPr>
        <w:spacing w:after="0" w:line="240" w:lineRule="auto"/>
        <w:rPr>
          <w:rFonts w:ascii="Courier" w:hAnsi="Courier"/>
        </w:rPr>
      </w:pPr>
      <w:r w:rsidRPr="00986B8C">
        <w:rPr>
          <w:rFonts w:ascii="Courier" w:hAnsi="Courier"/>
        </w:rPr>
        <w:tab/>
        <w:t>width: 95%;</w:t>
      </w:r>
    </w:p>
    <w:p w14:paraId="71F3235E" w14:textId="77777777" w:rsidR="00986B8C" w:rsidRPr="00986B8C" w:rsidRDefault="00986B8C" w:rsidP="00986B8C">
      <w:pPr>
        <w:spacing w:after="0" w:line="240" w:lineRule="auto"/>
        <w:rPr>
          <w:rFonts w:ascii="Courier" w:hAnsi="Courier"/>
        </w:rPr>
      </w:pPr>
      <w:r w:rsidRPr="00986B8C">
        <w:rPr>
          <w:rFonts w:ascii="Courier" w:hAnsi="Courier"/>
        </w:rPr>
        <w:tab/>
        <w:t>max-width: 960px;</w:t>
      </w:r>
    </w:p>
    <w:p w14:paraId="17A0CBC8" w14:textId="77777777" w:rsidR="00986B8C" w:rsidRPr="00986B8C" w:rsidRDefault="00986B8C" w:rsidP="00986B8C">
      <w:pPr>
        <w:spacing w:after="0" w:line="240" w:lineRule="auto"/>
        <w:rPr>
          <w:rFonts w:ascii="Courier" w:hAnsi="Courier"/>
        </w:rPr>
      </w:pPr>
      <w:r w:rsidRPr="00986B8C">
        <w:rPr>
          <w:rFonts w:ascii="Courier" w:hAnsi="Courier"/>
        </w:rPr>
        <w:tab/>
        <w:t>background-color: white;</w:t>
      </w:r>
    </w:p>
    <w:p w14:paraId="0EB66A3C" w14:textId="77777777" w:rsidR="00986B8C" w:rsidRPr="00986B8C" w:rsidRDefault="00986B8C" w:rsidP="00986B8C">
      <w:pPr>
        <w:spacing w:after="0" w:line="240" w:lineRule="auto"/>
        <w:rPr>
          <w:rFonts w:ascii="Courier" w:hAnsi="Courier"/>
        </w:rPr>
      </w:pPr>
      <w:r w:rsidRPr="00986B8C">
        <w:rPr>
          <w:rFonts w:ascii="Courier" w:hAnsi="Courier"/>
        </w:rPr>
        <w:tab/>
        <w:t>margin: 1em auto;</w:t>
      </w:r>
    </w:p>
    <w:p w14:paraId="07164A94" w14:textId="77777777" w:rsidR="00986B8C" w:rsidRPr="00986B8C" w:rsidRDefault="00986B8C" w:rsidP="00986B8C">
      <w:pPr>
        <w:spacing w:after="0" w:line="240" w:lineRule="auto"/>
        <w:rPr>
          <w:rFonts w:ascii="Courier" w:hAnsi="Courier"/>
        </w:rPr>
      </w:pPr>
      <w:r w:rsidRPr="00986B8C">
        <w:rPr>
          <w:rFonts w:ascii="Courier" w:hAnsi="Courier"/>
        </w:rPr>
        <w:tab/>
        <w:t>border: 3px solid black;</w:t>
      </w:r>
    </w:p>
    <w:p w14:paraId="7D37CDE1" w14:textId="77777777" w:rsidR="00986B8C" w:rsidRPr="00986B8C" w:rsidRDefault="00986B8C" w:rsidP="00986B8C">
      <w:pPr>
        <w:spacing w:after="0" w:line="240" w:lineRule="auto"/>
        <w:rPr>
          <w:rFonts w:ascii="Courier" w:hAnsi="Courier"/>
        </w:rPr>
      </w:pPr>
      <w:r w:rsidRPr="00986B8C">
        <w:rPr>
          <w:rFonts w:ascii="Courier" w:hAnsi="Courier"/>
        </w:rPr>
        <w:tab/>
        <w:t>box-shadow: .5em .</w:t>
      </w:r>
      <w:proofErr w:type="spellStart"/>
      <w:r w:rsidRPr="00986B8C">
        <w:rPr>
          <w:rFonts w:ascii="Courier" w:hAnsi="Courier"/>
        </w:rPr>
        <w:t>5em</w:t>
      </w:r>
      <w:proofErr w:type="spellEnd"/>
      <w:r w:rsidRPr="00986B8C">
        <w:rPr>
          <w:rFonts w:ascii="Courier" w:hAnsi="Courier"/>
        </w:rPr>
        <w:t xml:space="preserve"> .9em black;</w:t>
      </w:r>
    </w:p>
    <w:p w14:paraId="60E220D4" w14:textId="77777777" w:rsidR="00986B8C" w:rsidRPr="00986B8C" w:rsidRDefault="00986B8C" w:rsidP="00986B8C">
      <w:pPr>
        <w:spacing w:after="0" w:line="240" w:lineRule="auto"/>
        <w:rPr>
          <w:rFonts w:ascii="Courier" w:hAnsi="Courier"/>
        </w:rPr>
      </w:pPr>
      <w:r w:rsidRPr="00986B8C">
        <w:rPr>
          <w:rFonts w:ascii="Courier" w:hAnsi="Courier"/>
        </w:rPr>
        <w:t>}</w:t>
      </w:r>
    </w:p>
    <w:p w14:paraId="5E125B07" w14:textId="77777777" w:rsidR="00986B8C" w:rsidRPr="00986B8C" w:rsidRDefault="00986B8C" w:rsidP="00986B8C">
      <w:pPr>
        <w:spacing w:after="0" w:line="240" w:lineRule="auto"/>
        <w:rPr>
          <w:rFonts w:ascii="Courier" w:hAnsi="Courier"/>
        </w:rPr>
      </w:pPr>
    </w:p>
    <w:p w14:paraId="013AF89C" w14:textId="77777777" w:rsidR="00986B8C" w:rsidRPr="00986B8C" w:rsidRDefault="00986B8C" w:rsidP="00986B8C">
      <w:pPr>
        <w:spacing w:after="0" w:line="240" w:lineRule="auto"/>
        <w:rPr>
          <w:rFonts w:ascii="Courier" w:hAnsi="Courier"/>
        </w:rPr>
      </w:pPr>
      <w:r w:rsidRPr="00986B8C">
        <w:rPr>
          <w:rFonts w:ascii="Courier" w:hAnsi="Courier"/>
        </w:rPr>
        <w:t>/* the styles for the header */</w:t>
      </w:r>
    </w:p>
    <w:p w14:paraId="4E601CB6" w14:textId="77777777" w:rsidR="00986B8C" w:rsidRPr="00986B8C" w:rsidRDefault="00986B8C" w:rsidP="00986B8C">
      <w:pPr>
        <w:spacing w:after="0" w:line="240" w:lineRule="auto"/>
        <w:rPr>
          <w:rFonts w:ascii="Courier" w:hAnsi="Courier"/>
        </w:rPr>
      </w:pPr>
      <w:r w:rsidRPr="00986B8C">
        <w:rPr>
          <w:rFonts w:ascii="Courier" w:hAnsi="Courier"/>
        </w:rPr>
        <w:t xml:space="preserve">header </w:t>
      </w:r>
      <w:proofErr w:type="spellStart"/>
      <w:r w:rsidRPr="00986B8C">
        <w:rPr>
          <w:rFonts w:ascii="Courier" w:hAnsi="Courier"/>
        </w:rPr>
        <w:t>img</w:t>
      </w:r>
      <w:proofErr w:type="spellEnd"/>
      <w:r w:rsidRPr="00986B8C">
        <w:rPr>
          <w:rFonts w:ascii="Courier" w:hAnsi="Courier"/>
        </w:rPr>
        <w:t xml:space="preserve"> {</w:t>
      </w:r>
    </w:p>
    <w:p w14:paraId="583A5A1E" w14:textId="77777777" w:rsidR="00986B8C" w:rsidRPr="00986B8C" w:rsidRDefault="00986B8C" w:rsidP="00986B8C">
      <w:pPr>
        <w:spacing w:after="0" w:line="240" w:lineRule="auto"/>
        <w:rPr>
          <w:rFonts w:ascii="Courier" w:hAnsi="Courier"/>
        </w:rPr>
      </w:pPr>
      <w:r w:rsidRPr="00986B8C">
        <w:rPr>
          <w:rFonts w:ascii="Courier" w:hAnsi="Courier"/>
        </w:rPr>
        <w:tab/>
        <w:t>float: left;</w:t>
      </w:r>
    </w:p>
    <w:p w14:paraId="51A01AB2" w14:textId="77777777" w:rsidR="00986B8C" w:rsidRPr="00986B8C" w:rsidRDefault="00986B8C" w:rsidP="00986B8C">
      <w:pPr>
        <w:spacing w:after="0" w:line="240" w:lineRule="auto"/>
        <w:rPr>
          <w:rFonts w:ascii="Courier" w:hAnsi="Courier"/>
        </w:rPr>
      </w:pPr>
      <w:r w:rsidRPr="00986B8C">
        <w:rPr>
          <w:rFonts w:ascii="Courier" w:hAnsi="Courier"/>
        </w:rPr>
        <w:tab/>
        <w:t>width: 100%;</w:t>
      </w:r>
    </w:p>
    <w:p w14:paraId="062D0ACA" w14:textId="77777777" w:rsidR="00986B8C" w:rsidRPr="00986B8C" w:rsidRDefault="00986B8C" w:rsidP="00986B8C">
      <w:pPr>
        <w:spacing w:after="0" w:line="240" w:lineRule="auto"/>
        <w:rPr>
          <w:rFonts w:ascii="Courier" w:hAnsi="Courier"/>
        </w:rPr>
      </w:pPr>
      <w:r w:rsidRPr="00986B8C">
        <w:rPr>
          <w:rFonts w:ascii="Courier" w:hAnsi="Courier"/>
        </w:rPr>
        <w:tab/>
        <w:t>max-width: 70px;</w:t>
      </w:r>
    </w:p>
    <w:p w14:paraId="09039EFC" w14:textId="77777777" w:rsidR="00986B8C" w:rsidRPr="00986B8C" w:rsidRDefault="00986B8C" w:rsidP="00986B8C">
      <w:pPr>
        <w:spacing w:after="0" w:line="240" w:lineRule="auto"/>
        <w:rPr>
          <w:rFonts w:ascii="Courier" w:hAnsi="Courier"/>
        </w:rPr>
      </w:pPr>
      <w:r w:rsidRPr="00986B8C">
        <w:rPr>
          <w:rFonts w:ascii="Courier" w:hAnsi="Courier"/>
        </w:rPr>
        <w:tab/>
        <w:t>min-width: 40px;</w:t>
      </w:r>
    </w:p>
    <w:p w14:paraId="6AF6D47A" w14:textId="77777777" w:rsidR="00986B8C" w:rsidRPr="00986B8C" w:rsidRDefault="00986B8C" w:rsidP="00986B8C">
      <w:pPr>
        <w:spacing w:after="0" w:line="240" w:lineRule="auto"/>
        <w:rPr>
          <w:rFonts w:ascii="Courier" w:hAnsi="Courier"/>
        </w:rPr>
      </w:pPr>
      <w:r w:rsidRPr="00986B8C">
        <w:rPr>
          <w:rFonts w:ascii="Courier" w:hAnsi="Courier"/>
        </w:rPr>
        <w:t>}</w:t>
      </w:r>
    </w:p>
    <w:p w14:paraId="1A424F99" w14:textId="77777777" w:rsidR="00986B8C" w:rsidRPr="00986B8C" w:rsidRDefault="00986B8C" w:rsidP="00986B8C">
      <w:pPr>
        <w:spacing w:after="0" w:line="240" w:lineRule="auto"/>
        <w:rPr>
          <w:rFonts w:ascii="Courier" w:hAnsi="Courier"/>
        </w:rPr>
      </w:pPr>
    </w:p>
    <w:p w14:paraId="7CF45D0C" w14:textId="77777777" w:rsidR="00986B8C" w:rsidRPr="00986B8C" w:rsidRDefault="00986B8C" w:rsidP="00986B8C">
      <w:pPr>
        <w:spacing w:after="0" w:line="240" w:lineRule="auto"/>
        <w:rPr>
          <w:rFonts w:ascii="Courier" w:hAnsi="Courier"/>
        </w:rPr>
      </w:pPr>
      <w:r w:rsidRPr="00986B8C">
        <w:rPr>
          <w:rFonts w:ascii="Courier" w:hAnsi="Courier"/>
        </w:rPr>
        <w:t>header h2 {</w:t>
      </w:r>
    </w:p>
    <w:p w14:paraId="45A2859A" w14:textId="77777777" w:rsidR="00986B8C" w:rsidRPr="00986B8C" w:rsidRDefault="00986B8C" w:rsidP="00986B8C">
      <w:pPr>
        <w:spacing w:after="0" w:line="240" w:lineRule="auto"/>
        <w:rPr>
          <w:rFonts w:ascii="Courier" w:hAnsi="Courier"/>
        </w:rPr>
      </w:pPr>
      <w:r w:rsidRPr="00986B8C">
        <w:rPr>
          <w:rFonts w:ascii="Courier" w:hAnsi="Courier"/>
        </w:rPr>
        <w:tab/>
        <w:t>font-size: 230%;</w:t>
      </w:r>
    </w:p>
    <w:p w14:paraId="06EC42AF" w14:textId="77777777" w:rsidR="00986B8C" w:rsidRPr="00986B8C" w:rsidRDefault="00986B8C" w:rsidP="00986B8C">
      <w:pPr>
        <w:spacing w:after="0" w:line="240" w:lineRule="auto"/>
        <w:rPr>
          <w:rFonts w:ascii="Courier" w:hAnsi="Courier"/>
        </w:rPr>
      </w:pPr>
      <w:r w:rsidRPr="00986B8C">
        <w:rPr>
          <w:rFonts w:ascii="Courier" w:hAnsi="Courier"/>
        </w:rPr>
        <w:tab/>
        <w:t>text-indent: 25px;</w:t>
      </w:r>
    </w:p>
    <w:p w14:paraId="30C6EFF8" w14:textId="77777777" w:rsidR="00986B8C" w:rsidRPr="00986B8C" w:rsidRDefault="00986B8C" w:rsidP="00986B8C">
      <w:pPr>
        <w:spacing w:after="0" w:line="240" w:lineRule="auto"/>
        <w:rPr>
          <w:rFonts w:ascii="Courier" w:hAnsi="Courier"/>
        </w:rPr>
      </w:pPr>
      <w:r w:rsidRPr="00986B8C">
        <w:rPr>
          <w:rFonts w:ascii="Courier" w:hAnsi="Courier"/>
        </w:rPr>
        <w:t>}</w:t>
      </w:r>
    </w:p>
    <w:p w14:paraId="5AF0C001" w14:textId="77777777" w:rsidR="00986B8C" w:rsidRPr="00986B8C" w:rsidRDefault="00986B8C" w:rsidP="00986B8C">
      <w:pPr>
        <w:spacing w:after="0" w:line="240" w:lineRule="auto"/>
        <w:rPr>
          <w:rFonts w:ascii="Courier" w:hAnsi="Courier"/>
        </w:rPr>
      </w:pPr>
    </w:p>
    <w:p w14:paraId="6102C811" w14:textId="77777777" w:rsidR="00986B8C" w:rsidRPr="00986B8C" w:rsidRDefault="00986B8C" w:rsidP="00986B8C">
      <w:pPr>
        <w:spacing w:after="0" w:line="240" w:lineRule="auto"/>
        <w:rPr>
          <w:rFonts w:ascii="Courier" w:hAnsi="Courier"/>
        </w:rPr>
      </w:pPr>
      <w:r w:rsidRPr="00986B8C">
        <w:rPr>
          <w:rFonts w:ascii="Courier" w:hAnsi="Courier"/>
        </w:rPr>
        <w:t>header h3 {</w:t>
      </w:r>
    </w:p>
    <w:p w14:paraId="42C22EFC" w14:textId="77777777" w:rsidR="00986B8C" w:rsidRPr="00986B8C" w:rsidRDefault="00986B8C" w:rsidP="00986B8C">
      <w:pPr>
        <w:spacing w:after="0" w:line="240" w:lineRule="auto"/>
        <w:rPr>
          <w:rFonts w:ascii="Courier" w:hAnsi="Courier"/>
        </w:rPr>
      </w:pPr>
      <w:r w:rsidRPr="00986B8C">
        <w:rPr>
          <w:rFonts w:ascii="Courier" w:hAnsi="Courier"/>
        </w:rPr>
        <w:tab/>
        <w:t>font-size: 120%;</w:t>
      </w:r>
    </w:p>
    <w:p w14:paraId="2E914839" w14:textId="77777777" w:rsidR="00986B8C" w:rsidRPr="00986B8C" w:rsidRDefault="00986B8C" w:rsidP="00986B8C">
      <w:pPr>
        <w:spacing w:after="0" w:line="240" w:lineRule="auto"/>
        <w:rPr>
          <w:rFonts w:ascii="Courier" w:hAnsi="Courier"/>
        </w:rPr>
      </w:pPr>
      <w:r w:rsidRPr="00986B8C">
        <w:rPr>
          <w:rFonts w:ascii="Courier" w:hAnsi="Courier"/>
        </w:rPr>
        <w:tab/>
        <w:t>text-indent: 25px;</w:t>
      </w:r>
    </w:p>
    <w:p w14:paraId="168C81E9" w14:textId="77777777" w:rsidR="00986B8C" w:rsidRPr="00986B8C" w:rsidRDefault="00986B8C" w:rsidP="00986B8C">
      <w:pPr>
        <w:spacing w:after="0" w:line="240" w:lineRule="auto"/>
        <w:rPr>
          <w:rFonts w:ascii="Courier" w:hAnsi="Courier"/>
        </w:rPr>
      </w:pPr>
      <w:r w:rsidRPr="00986B8C">
        <w:rPr>
          <w:rFonts w:ascii="Courier" w:hAnsi="Courier"/>
        </w:rPr>
        <w:t>}</w:t>
      </w:r>
    </w:p>
    <w:p w14:paraId="27607AE6" w14:textId="77777777" w:rsidR="00986B8C" w:rsidRPr="00986B8C" w:rsidRDefault="00986B8C" w:rsidP="00986B8C">
      <w:pPr>
        <w:spacing w:after="0" w:line="240" w:lineRule="auto"/>
        <w:rPr>
          <w:rFonts w:ascii="Courier" w:hAnsi="Courier"/>
        </w:rPr>
      </w:pPr>
    </w:p>
    <w:p w14:paraId="3B578652" w14:textId="77777777" w:rsidR="00986B8C" w:rsidRPr="00986B8C" w:rsidRDefault="00986B8C" w:rsidP="00986B8C">
      <w:pPr>
        <w:spacing w:after="0" w:line="240" w:lineRule="auto"/>
        <w:rPr>
          <w:rFonts w:ascii="Courier" w:hAnsi="Courier"/>
        </w:rPr>
      </w:pPr>
      <w:r w:rsidRPr="00986B8C">
        <w:rPr>
          <w:rFonts w:ascii="Courier" w:hAnsi="Courier"/>
        </w:rPr>
        <w:t>header {padding: 1em;</w:t>
      </w:r>
    </w:p>
    <w:p w14:paraId="27C8DD8B" w14:textId="77777777" w:rsidR="00986B8C" w:rsidRPr="00986B8C" w:rsidRDefault="00986B8C" w:rsidP="00986B8C">
      <w:pPr>
        <w:spacing w:after="0" w:line="240" w:lineRule="auto"/>
        <w:rPr>
          <w:rFonts w:ascii="Courier" w:hAnsi="Courier"/>
        </w:rPr>
      </w:pPr>
      <w:r w:rsidRPr="00986B8C">
        <w:rPr>
          <w:rFonts w:ascii="Courier" w:hAnsi="Courier"/>
        </w:rPr>
        <w:tab/>
        <w:t>border-bottom: 3px solid black;</w:t>
      </w:r>
    </w:p>
    <w:p w14:paraId="5FE7EA98" w14:textId="77777777" w:rsidR="00986B8C" w:rsidRPr="00986B8C" w:rsidRDefault="00986B8C" w:rsidP="00986B8C">
      <w:pPr>
        <w:spacing w:after="0" w:line="240" w:lineRule="auto"/>
        <w:rPr>
          <w:rFonts w:ascii="Courier" w:hAnsi="Courier"/>
        </w:rPr>
      </w:pPr>
      <w:r w:rsidRPr="00986B8C">
        <w:rPr>
          <w:rFonts w:ascii="Courier" w:hAnsi="Courier"/>
        </w:rPr>
        <w:tab/>
        <w:t>background-image: linear-</w:t>
      </w:r>
      <w:proofErr w:type="gramStart"/>
      <w:r w:rsidRPr="00986B8C">
        <w:rPr>
          <w:rFonts w:ascii="Courier" w:hAnsi="Courier"/>
        </w:rPr>
        <w:t>gradient(</w:t>
      </w:r>
      <w:proofErr w:type="gramEnd"/>
      <w:r w:rsidRPr="00986B8C">
        <w:rPr>
          <w:rFonts w:ascii="Courier" w:hAnsi="Courier"/>
        </w:rPr>
        <w:t>45deg, #</w:t>
      </w:r>
      <w:proofErr w:type="spellStart"/>
      <w:r w:rsidRPr="00986B8C">
        <w:rPr>
          <w:rFonts w:ascii="Courier" w:hAnsi="Courier"/>
        </w:rPr>
        <w:t>ffffff</w:t>
      </w:r>
      <w:proofErr w:type="spellEnd"/>
      <w:r w:rsidRPr="00986B8C">
        <w:rPr>
          <w:rFonts w:ascii="Courier" w:hAnsi="Courier"/>
        </w:rPr>
        <w:t xml:space="preserve"> 0%, #FF8033 75%, #000000 100%);</w:t>
      </w:r>
    </w:p>
    <w:p w14:paraId="5F1FC5E6" w14:textId="77777777" w:rsidR="00986B8C" w:rsidRPr="00986B8C" w:rsidRDefault="00986B8C" w:rsidP="00986B8C">
      <w:pPr>
        <w:spacing w:after="0" w:line="240" w:lineRule="auto"/>
        <w:rPr>
          <w:rFonts w:ascii="Courier" w:hAnsi="Courier"/>
        </w:rPr>
      </w:pPr>
      <w:r w:rsidRPr="00986B8C">
        <w:rPr>
          <w:rFonts w:ascii="Courier" w:hAnsi="Courier"/>
        </w:rPr>
        <w:tab/>
        <w:t>background-image: -</w:t>
      </w:r>
      <w:proofErr w:type="spellStart"/>
      <w:r w:rsidRPr="00986B8C">
        <w:rPr>
          <w:rFonts w:ascii="Courier" w:hAnsi="Courier"/>
        </w:rPr>
        <w:t>webkit</w:t>
      </w:r>
      <w:proofErr w:type="spellEnd"/>
      <w:r w:rsidRPr="00986B8C">
        <w:rPr>
          <w:rFonts w:ascii="Courier" w:hAnsi="Courier"/>
        </w:rPr>
        <w:t>-linear-</w:t>
      </w:r>
      <w:proofErr w:type="gramStart"/>
      <w:r w:rsidRPr="00986B8C">
        <w:rPr>
          <w:rFonts w:ascii="Courier" w:hAnsi="Courier"/>
        </w:rPr>
        <w:t>gradient(</w:t>
      </w:r>
      <w:proofErr w:type="gramEnd"/>
      <w:r w:rsidRPr="00986B8C">
        <w:rPr>
          <w:rFonts w:ascii="Courier" w:hAnsi="Courier"/>
        </w:rPr>
        <w:t>45deg, #</w:t>
      </w:r>
      <w:proofErr w:type="spellStart"/>
      <w:r w:rsidRPr="00986B8C">
        <w:rPr>
          <w:rFonts w:ascii="Courier" w:hAnsi="Courier"/>
        </w:rPr>
        <w:t>ffffff</w:t>
      </w:r>
      <w:proofErr w:type="spellEnd"/>
      <w:r w:rsidRPr="00986B8C">
        <w:rPr>
          <w:rFonts w:ascii="Courier" w:hAnsi="Courier"/>
        </w:rPr>
        <w:t xml:space="preserve"> 0%, #FF8033 75%, #000000 100%);</w:t>
      </w:r>
    </w:p>
    <w:p w14:paraId="60F7EBFC" w14:textId="77777777" w:rsidR="00986B8C" w:rsidRPr="00986B8C" w:rsidRDefault="00986B8C" w:rsidP="00986B8C">
      <w:pPr>
        <w:spacing w:after="0" w:line="240" w:lineRule="auto"/>
        <w:rPr>
          <w:rFonts w:ascii="Courier" w:hAnsi="Courier"/>
        </w:rPr>
      </w:pPr>
      <w:r w:rsidRPr="00986B8C">
        <w:rPr>
          <w:rFonts w:ascii="Courier" w:hAnsi="Courier"/>
        </w:rPr>
        <w:lastRenderedPageBreak/>
        <w:tab/>
        <w:t>background-image: -</w:t>
      </w:r>
      <w:proofErr w:type="spellStart"/>
      <w:r w:rsidRPr="00986B8C">
        <w:rPr>
          <w:rFonts w:ascii="Courier" w:hAnsi="Courier"/>
        </w:rPr>
        <w:t>moz</w:t>
      </w:r>
      <w:proofErr w:type="spellEnd"/>
      <w:r w:rsidRPr="00986B8C">
        <w:rPr>
          <w:rFonts w:ascii="Courier" w:hAnsi="Courier"/>
        </w:rPr>
        <w:t>-linear-</w:t>
      </w:r>
      <w:proofErr w:type="gramStart"/>
      <w:r w:rsidRPr="00986B8C">
        <w:rPr>
          <w:rFonts w:ascii="Courier" w:hAnsi="Courier"/>
        </w:rPr>
        <w:t>gradient(</w:t>
      </w:r>
      <w:proofErr w:type="gramEnd"/>
      <w:r w:rsidRPr="00986B8C">
        <w:rPr>
          <w:rFonts w:ascii="Courier" w:hAnsi="Courier"/>
        </w:rPr>
        <w:t>45deg, #</w:t>
      </w:r>
      <w:proofErr w:type="spellStart"/>
      <w:r w:rsidRPr="00986B8C">
        <w:rPr>
          <w:rFonts w:ascii="Courier" w:hAnsi="Courier"/>
        </w:rPr>
        <w:t>ffffff</w:t>
      </w:r>
      <w:proofErr w:type="spellEnd"/>
      <w:r w:rsidRPr="00986B8C">
        <w:rPr>
          <w:rFonts w:ascii="Courier" w:hAnsi="Courier"/>
        </w:rPr>
        <w:t xml:space="preserve"> 0%, #FF8033 75%, #000000 100%);</w:t>
      </w:r>
    </w:p>
    <w:p w14:paraId="2224FDD0" w14:textId="77777777" w:rsidR="00986B8C" w:rsidRPr="00986B8C" w:rsidRDefault="00986B8C" w:rsidP="00986B8C">
      <w:pPr>
        <w:spacing w:after="0" w:line="240" w:lineRule="auto"/>
        <w:rPr>
          <w:rFonts w:ascii="Courier" w:hAnsi="Courier"/>
        </w:rPr>
      </w:pPr>
      <w:r w:rsidRPr="00986B8C">
        <w:rPr>
          <w:rFonts w:ascii="Courier" w:hAnsi="Courier"/>
        </w:rPr>
        <w:tab/>
        <w:t>background-image: -o-linear-</w:t>
      </w:r>
      <w:proofErr w:type="gramStart"/>
      <w:r w:rsidRPr="00986B8C">
        <w:rPr>
          <w:rFonts w:ascii="Courier" w:hAnsi="Courier"/>
        </w:rPr>
        <w:t>gradient(</w:t>
      </w:r>
      <w:proofErr w:type="gramEnd"/>
      <w:r w:rsidRPr="00986B8C">
        <w:rPr>
          <w:rFonts w:ascii="Courier" w:hAnsi="Courier"/>
        </w:rPr>
        <w:t>45deg, #</w:t>
      </w:r>
      <w:proofErr w:type="spellStart"/>
      <w:r w:rsidRPr="00986B8C">
        <w:rPr>
          <w:rFonts w:ascii="Courier" w:hAnsi="Courier"/>
        </w:rPr>
        <w:t>ffffff</w:t>
      </w:r>
      <w:proofErr w:type="spellEnd"/>
      <w:r w:rsidRPr="00986B8C">
        <w:rPr>
          <w:rFonts w:ascii="Courier" w:hAnsi="Courier"/>
        </w:rPr>
        <w:t xml:space="preserve"> 0%, #FF8033 75%, #000000 100%);</w:t>
      </w:r>
    </w:p>
    <w:p w14:paraId="0029D12F" w14:textId="77777777" w:rsidR="00986B8C" w:rsidRPr="00986B8C" w:rsidRDefault="00986B8C" w:rsidP="00986B8C">
      <w:pPr>
        <w:spacing w:after="0" w:line="240" w:lineRule="auto"/>
        <w:rPr>
          <w:rFonts w:ascii="Courier" w:hAnsi="Courier"/>
        </w:rPr>
      </w:pPr>
      <w:r w:rsidRPr="00986B8C">
        <w:rPr>
          <w:rFonts w:ascii="Courier" w:hAnsi="Courier"/>
        </w:rPr>
        <w:t>}</w:t>
      </w:r>
    </w:p>
    <w:p w14:paraId="5F4AA986" w14:textId="77777777" w:rsidR="00986B8C" w:rsidRPr="00986B8C" w:rsidRDefault="00986B8C" w:rsidP="00986B8C">
      <w:pPr>
        <w:spacing w:after="0" w:line="240" w:lineRule="auto"/>
        <w:rPr>
          <w:rFonts w:ascii="Courier" w:hAnsi="Courier"/>
        </w:rPr>
      </w:pPr>
    </w:p>
    <w:p w14:paraId="4E567563" w14:textId="77777777" w:rsidR="00986B8C" w:rsidRPr="00986B8C" w:rsidRDefault="00986B8C" w:rsidP="00986B8C">
      <w:pPr>
        <w:spacing w:after="0" w:line="240" w:lineRule="auto"/>
        <w:rPr>
          <w:rFonts w:ascii="Courier" w:hAnsi="Courier"/>
        </w:rPr>
      </w:pPr>
      <w:r w:rsidRPr="00986B8C">
        <w:rPr>
          <w:rFonts w:ascii="Courier" w:hAnsi="Courier"/>
        </w:rPr>
        <w:t>/* hide mobile menu initially */</w:t>
      </w:r>
    </w:p>
    <w:p w14:paraId="65E23AEB" w14:textId="77777777" w:rsidR="00986B8C" w:rsidRPr="00986B8C" w:rsidRDefault="00986B8C" w:rsidP="00986B8C">
      <w:pPr>
        <w:spacing w:after="0" w:line="240" w:lineRule="auto"/>
        <w:rPr>
          <w:rFonts w:ascii="Courier" w:hAnsi="Courier"/>
        </w:rPr>
      </w:pPr>
    </w:p>
    <w:p w14:paraId="32FB2F0D"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mobile_menu</w:t>
      </w:r>
      <w:proofErr w:type="spellEnd"/>
      <w:r w:rsidRPr="00986B8C">
        <w:rPr>
          <w:rFonts w:ascii="Courier" w:hAnsi="Courier"/>
        </w:rPr>
        <w:t xml:space="preserve"> {</w:t>
      </w:r>
    </w:p>
    <w:p w14:paraId="6948CBDA" w14:textId="77777777" w:rsidR="00986B8C" w:rsidRPr="00986B8C" w:rsidRDefault="00986B8C" w:rsidP="00986B8C">
      <w:pPr>
        <w:spacing w:after="0" w:line="240" w:lineRule="auto"/>
        <w:rPr>
          <w:rFonts w:ascii="Courier" w:hAnsi="Courier"/>
        </w:rPr>
      </w:pPr>
      <w:r w:rsidRPr="00986B8C">
        <w:rPr>
          <w:rFonts w:ascii="Courier" w:hAnsi="Courier"/>
        </w:rPr>
        <w:tab/>
        <w:t>display: none;</w:t>
      </w:r>
    </w:p>
    <w:p w14:paraId="28C16B00" w14:textId="77777777" w:rsidR="00986B8C" w:rsidRPr="00986B8C" w:rsidRDefault="00986B8C" w:rsidP="00986B8C">
      <w:pPr>
        <w:spacing w:after="0" w:line="240" w:lineRule="auto"/>
        <w:rPr>
          <w:rFonts w:ascii="Courier" w:hAnsi="Courier"/>
        </w:rPr>
      </w:pPr>
      <w:r w:rsidRPr="00986B8C">
        <w:rPr>
          <w:rFonts w:ascii="Courier" w:hAnsi="Courier"/>
        </w:rPr>
        <w:t>}</w:t>
      </w:r>
    </w:p>
    <w:p w14:paraId="1F329BB2" w14:textId="77777777" w:rsidR="00986B8C" w:rsidRPr="00986B8C" w:rsidRDefault="00986B8C" w:rsidP="00986B8C">
      <w:pPr>
        <w:spacing w:after="0" w:line="240" w:lineRule="auto"/>
        <w:rPr>
          <w:rFonts w:ascii="Courier" w:hAnsi="Courier"/>
        </w:rPr>
      </w:pPr>
    </w:p>
    <w:p w14:paraId="738BB415" w14:textId="77777777" w:rsidR="00986B8C" w:rsidRPr="00986B8C" w:rsidRDefault="00986B8C" w:rsidP="00986B8C">
      <w:pPr>
        <w:spacing w:after="0" w:line="240" w:lineRule="auto"/>
        <w:rPr>
          <w:rFonts w:ascii="Courier" w:hAnsi="Courier"/>
        </w:rPr>
      </w:pPr>
      <w:r w:rsidRPr="00986B8C">
        <w:rPr>
          <w:rFonts w:ascii="Courier" w:hAnsi="Courier"/>
        </w:rPr>
        <w:t>/* Styles for the navigation menus */</w:t>
      </w:r>
    </w:p>
    <w:p w14:paraId="51888137" w14:textId="77777777" w:rsidR="00986B8C" w:rsidRPr="00986B8C" w:rsidRDefault="00986B8C" w:rsidP="00986B8C">
      <w:pPr>
        <w:spacing w:after="0" w:line="240" w:lineRule="auto"/>
        <w:rPr>
          <w:rFonts w:ascii="Courier" w:hAnsi="Courier"/>
        </w:rPr>
      </w:pPr>
    </w:p>
    <w:p w14:paraId="7CD1F0EB" w14:textId="77777777" w:rsidR="00986B8C" w:rsidRPr="00986B8C" w:rsidRDefault="00986B8C" w:rsidP="00986B8C">
      <w:pPr>
        <w:spacing w:after="0" w:line="240" w:lineRule="auto"/>
        <w:rPr>
          <w:rFonts w:ascii="Courier" w:hAnsi="Courier"/>
        </w:rPr>
      </w:pPr>
      <w:r w:rsidRPr="00986B8C">
        <w:rPr>
          <w:rFonts w:ascii="Courier" w:hAnsi="Courier"/>
        </w:rPr>
        <w:t xml:space="preserve">/* the styles for the </w:t>
      </w:r>
      <w:proofErr w:type="spellStart"/>
      <w:r w:rsidRPr="00986B8C">
        <w:rPr>
          <w:rFonts w:ascii="Courier" w:hAnsi="Courier"/>
        </w:rPr>
        <w:t>nav_menu</w:t>
      </w:r>
      <w:proofErr w:type="spellEnd"/>
      <w:r w:rsidRPr="00986B8C">
        <w:rPr>
          <w:rFonts w:ascii="Courier" w:hAnsi="Courier"/>
        </w:rPr>
        <w:t xml:space="preserve"> class */</w:t>
      </w:r>
    </w:p>
    <w:p w14:paraId="1D1474B0" w14:textId="77777777" w:rsidR="00986B8C" w:rsidRPr="00986B8C" w:rsidRDefault="00986B8C" w:rsidP="00986B8C">
      <w:pPr>
        <w:spacing w:after="0" w:line="240" w:lineRule="auto"/>
        <w:rPr>
          <w:rFonts w:ascii="Courier" w:hAnsi="Courier"/>
        </w:rPr>
      </w:pPr>
    </w:p>
    <w:p w14:paraId="34CD4D98"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w:t>
      </w:r>
    </w:p>
    <w:p w14:paraId="432688E6" w14:textId="77777777" w:rsidR="00986B8C" w:rsidRPr="00986B8C" w:rsidRDefault="00986B8C" w:rsidP="00986B8C">
      <w:pPr>
        <w:spacing w:after="0" w:line="240" w:lineRule="auto"/>
        <w:rPr>
          <w:rFonts w:ascii="Courier" w:hAnsi="Courier"/>
        </w:rPr>
      </w:pPr>
      <w:r w:rsidRPr="00986B8C">
        <w:rPr>
          <w:rFonts w:ascii="Courier" w:hAnsi="Courier"/>
        </w:rPr>
        <w:tab/>
        <w:t>margin: 0;</w:t>
      </w:r>
    </w:p>
    <w:p w14:paraId="385EC0BD" w14:textId="77777777" w:rsidR="00986B8C" w:rsidRPr="00986B8C" w:rsidRDefault="00986B8C" w:rsidP="00986B8C">
      <w:pPr>
        <w:spacing w:after="0" w:line="240" w:lineRule="auto"/>
        <w:rPr>
          <w:rFonts w:ascii="Courier" w:hAnsi="Courier"/>
        </w:rPr>
      </w:pPr>
      <w:r w:rsidRPr="00986B8C">
        <w:rPr>
          <w:rFonts w:ascii="Courier" w:hAnsi="Courier"/>
        </w:rPr>
        <w:tab/>
        <w:t>padding: 0;</w:t>
      </w:r>
    </w:p>
    <w:p w14:paraId="2614DCB1" w14:textId="77777777" w:rsidR="00986B8C" w:rsidRPr="00986B8C" w:rsidRDefault="00986B8C" w:rsidP="00986B8C">
      <w:pPr>
        <w:spacing w:after="0" w:line="240" w:lineRule="auto"/>
        <w:rPr>
          <w:rFonts w:ascii="Courier" w:hAnsi="Courier"/>
        </w:rPr>
      </w:pPr>
      <w:r w:rsidRPr="00986B8C">
        <w:rPr>
          <w:rFonts w:ascii="Courier" w:hAnsi="Courier"/>
        </w:rPr>
        <w:tab/>
        <w:t>list-style-type: none;</w:t>
      </w:r>
    </w:p>
    <w:p w14:paraId="09633777" w14:textId="77777777" w:rsidR="00986B8C" w:rsidRPr="00986B8C" w:rsidRDefault="00986B8C" w:rsidP="00986B8C">
      <w:pPr>
        <w:spacing w:after="0" w:line="240" w:lineRule="auto"/>
        <w:rPr>
          <w:rFonts w:ascii="Courier" w:hAnsi="Courier"/>
        </w:rPr>
      </w:pPr>
      <w:r w:rsidRPr="00986B8C">
        <w:rPr>
          <w:rFonts w:ascii="Courier" w:hAnsi="Courier"/>
        </w:rPr>
        <w:tab/>
        <w:t>position: relative;</w:t>
      </w:r>
    </w:p>
    <w:p w14:paraId="3E537672" w14:textId="77777777" w:rsidR="00986B8C" w:rsidRPr="00986B8C" w:rsidRDefault="00986B8C" w:rsidP="00986B8C">
      <w:pPr>
        <w:spacing w:after="0" w:line="240" w:lineRule="auto"/>
        <w:rPr>
          <w:rFonts w:ascii="Courier" w:hAnsi="Courier"/>
        </w:rPr>
      </w:pPr>
      <w:r w:rsidRPr="00986B8C">
        <w:rPr>
          <w:rFonts w:ascii="Courier" w:hAnsi="Courier"/>
        </w:rPr>
        <w:t>}</w:t>
      </w:r>
    </w:p>
    <w:p w14:paraId="22F3BF52" w14:textId="77777777" w:rsidR="00986B8C" w:rsidRPr="00986B8C" w:rsidRDefault="00986B8C" w:rsidP="00986B8C">
      <w:pPr>
        <w:spacing w:after="0" w:line="240" w:lineRule="auto"/>
        <w:rPr>
          <w:rFonts w:ascii="Courier" w:hAnsi="Courier"/>
        </w:rPr>
      </w:pPr>
    </w:p>
    <w:p w14:paraId="7BFF6056"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li {</w:t>
      </w:r>
    </w:p>
    <w:p w14:paraId="0F1FC240" w14:textId="77777777" w:rsidR="00986B8C" w:rsidRPr="00986B8C" w:rsidRDefault="00986B8C" w:rsidP="00986B8C">
      <w:pPr>
        <w:spacing w:after="0" w:line="240" w:lineRule="auto"/>
        <w:rPr>
          <w:rFonts w:ascii="Courier" w:hAnsi="Courier"/>
        </w:rPr>
      </w:pPr>
      <w:r w:rsidRPr="00986B8C">
        <w:rPr>
          <w:rFonts w:ascii="Courier" w:hAnsi="Courier"/>
        </w:rPr>
        <w:tab/>
        <w:t>display: block;</w:t>
      </w:r>
    </w:p>
    <w:p w14:paraId="506BC03B" w14:textId="77777777" w:rsidR="00986B8C" w:rsidRPr="00986B8C" w:rsidRDefault="00986B8C" w:rsidP="00986B8C">
      <w:pPr>
        <w:spacing w:after="0" w:line="240" w:lineRule="auto"/>
        <w:rPr>
          <w:rFonts w:ascii="Courier" w:hAnsi="Courier"/>
        </w:rPr>
      </w:pPr>
      <w:r w:rsidRPr="00986B8C">
        <w:rPr>
          <w:rFonts w:ascii="Courier" w:hAnsi="Courier"/>
        </w:rPr>
        <w:tab/>
        <w:t>width: 20%;</w:t>
      </w:r>
    </w:p>
    <w:p w14:paraId="50BA6D00" w14:textId="77777777" w:rsidR="00986B8C" w:rsidRPr="00986B8C" w:rsidRDefault="00986B8C" w:rsidP="00986B8C">
      <w:pPr>
        <w:spacing w:after="0" w:line="240" w:lineRule="auto"/>
        <w:rPr>
          <w:rFonts w:ascii="Courier" w:hAnsi="Courier"/>
        </w:rPr>
      </w:pPr>
      <w:r w:rsidRPr="00986B8C">
        <w:rPr>
          <w:rFonts w:ascii="Courier" w:hAnsi="Courier"/>
        </w:rPr>
        <w:tab/>
        <w:t>float: left;</w:t>
      </w:r>
    </w:p>
    <w:p w14:paraId="1AF4837A" w14:textId="77777777" w:rsidR="00986B8C" w:rsidRPr="00986B8C" w:rsidRDefault="00986B8C" w:rsidP="00986B8C">
      <w:pPr>
        <w:spacing w:after="0" w:line="240" w:lineRule="auto"/>
        <w:rPr>
          <w:rFonts w:ascii="Courier" w:hAnsi="Courier"/>
        </w:rPr>
      </w:pPr>
      <w:r w:rsidRPr="00986B8C">
        <w:rPr>
          <w:rFonts w:ascii="Courier" w:hAnsi="Courier"/>
        </w:rPr>
        <w:t>}</w:t>
      </w:r>
    </w:p>
    <w:p w14:paraId="31649711" w14:textId="77777777" w:rsidR="00986B8C" w:rsidRPr="00986B8C" w:rsidRDefault="00986B8C" w:rsidP="00986B8C">
      <w:pPr>
        <w:spacing w:after="0" w:line="240" w:lineRule="auto"/>
        <w:rPr>
          <w:rFonts w:ascii="Courier" w:hAnsi="Courier"/>
        </w:rPr>
      </w:pPr>
    </w:p>
    <w:p w14:paraId="7B044668"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li a {</w:t>
      </w:r>
    </w:p>
    <w:p w14:paraId="6E0DFED0" w14:textId="77777777" w:rsidR="00986B8C" w:rsidRPr="00986B8C" w:rsidRDefault="00986B8C" w:rsidP="00986B8C">
      <w:pPr>
        <w:spacing w:after="0" w:line="240" w:lineRule="auto"/>
        <w:rPr>
          <w:rFonts w:ascii="Courier" w:hAnsi="Courier"/>
        </w:rPr>
      </w:pPr>
      <w:r w:rsidRPr="00986B8C">
        <w:rPr>
          <w:rFonts w:ascii="Courier" w:hAnsi="Courier"/>
        </w:rPr>
        <w:tab/>
        <w:t>text-align: center;</w:t>
      </w:r>
    </w:p>
    <w:p w14:paraId="29F5554B" w14:textId="77777777" w:rsidR="00986B8C" w:rsidRPr="00986B8C" w:rsidRDefault="00986B8C" w:rsidP="00986B8C">
      <w:pPr>
        <w:spacing w:after="0" w:line="240" w:lineRule="auto"/>
        <w:rPr>
          <w:rFonts w:ascii="Courier" w:hAnsi="Courier"/>
        </w:rPr>
      </w:pPr>
      <w:r w:rsidRPr="00986B8C">
        <w:rPr>
          <w:rFonts w:ascii="Courier" w:hAnsi="Courier"/>
        </w:rPr>
        <w:tab/>
        <w:t>display: block;</w:t>
      </w:r>
    </w:p>
    <w:p w14:paraId="43D5EF18" w14:textId="77777777" w:rsidR="00986B8C" w:rsidRPr="00986B8C" w:rsidRDefault="00986B8C" w:rsidP="00986B8C">
      <w:pPr>
        <w:spacing w:after="0" w:line="240" w:lineRule="auto"/>
        <w:rPr>
          <w:rFonts w:ascii="Courier" w:hAnsi="Courier"/>
        </w:rPr>
      </w:pPr>
      <w:r w:rsidRPr="00986B8C">
        <w:rPr>
          <w:rFonts w:ascii="Courier" w:hAnsi="Courier"/>
        </w:rPr>
        <w:tab/>
        <w:t>padding: 1em 0;</w:t>
      </w:r>
    </w:p>
    <w:p w14:paraId="01424530" w14:textId="77777777" w:rsidR="00986B8C" w:rsidRPr="00986B8C" w:rsidRDefault="00986B8C" w:rsidP="00986B8C">
      <w:pPr>
        <w:spacing w:after="0" w:line="240" w:lineRule="auto"/>
        <w:rPr>
          <w:rFonts w:ascii="Courier" w:hAnsi="Courier"/>
        </w:rPr>
      </w:pPr>
      <w:r w:rsidRPr="00986B8C">
        <w:rPr>
          <w:rFonts w:ascii="Courier" w:hAnsi="Courier"/>
        </w:rPr>
        <w:tab/>
        <w:t>text-decoration: none;</w:t>
      </w:r>
    </w:p>
    <w:p w14:paraId="6664F144" w14:textId="77777777" w:rsidR="00986B8C" w:rsidRPr="00986B8C" w:rsidRDefault="00986B8C" w:rsidP="00986B8C">
      <w:pPr>
        <w:spacing w:after="0" w:line="240" w:lineRule="auto"/>
        <w:rPr>
          <w:rFonts w:ascii="Courier" w:hAnsi="Courier"/>
        </w:rPr>
      </w:pPr>
      <w:r w:rsidRPr="00986B8C">
        <w:rPr>
          <w:rFonts w:ascii="Courier" w:hAnsi="Courier"/>
        </w:rPr>
        <w:tab/>
        <w:t>background-color: #000000;</w:t>
      </w:r>
    </w:p>
    <w:p w14:paraId="4988ABB3" w14:textId="77777777" w:rsidR="00986B8C" w:rsidRPr="00986B8C" w:rsidRDefault="00986B8C" w:rsidP="00986B8C">
      <w:pPr>
        <w:spacing w:after="0" w:line="240" w:lineRule="auto"/>
        <w:rPr>
          <w:rFonts w:ascii="Courier" w:hAnsi="Courier"/>
        </w:rPr>
      </w:pPr>
      <w:r w:rsidRPr="00986B8C">
        <w:rPr>
          <w:rFonts w:ascii="Courier" w:hAnsi="Courier"/>
        </w:rPr>
        <w:tab/>
        <w:t>color: white;</w:t>
      </w:r>
    </w:p>
    <w:p w14:paraId="1B2FC9D9" w14:textId="77777777" w:rsidR="00986B8C" w:rsidRPr="00986B8C" w:rsidRDefault="00986B8C" w:rsidP="00986B8C">
      <w:pPr>
        <w:spacing w:after="0" w:line="240" w:lineRule="auto"/>
        <w:rPr>
          <w:rFonts w:ascii="Courier" w:hAnsi="Courier"/>
        </w:rPr>
      </w:pPr>
      <w:r w:rsidRPr="00986B8C">
        <w:rPr>
          <w:rFonts w:ascii="Courier" w:hAnsi="Courier"/>
        </w:rPr>
        <w:tab/>
        <w:t>font-weight: bold;</w:t>
      </w:r>
    </w:p>
    <w:p w14:paraId="135F38D1" w14:textId="77777777" w:rsidR="00986B8C" w:rsidRPr="00986B8C" w:rsidRDefault="00986B8C" w:rsidP="00986B8C">
      <w:pPr>
        <w:spacing w:after="0" w:line="240" w:lineRule="auto"/>
        <w:rPr>
          <w:rFonts w:ascii="Courier" w:hAnsi="Courier"/>
        </w:rPr>
      </w:pPr>
      <w:r w:rsidRPr="00986B8C">
        <w:rPr>
          <w:rFonts w:ascii="Courier" w:hAnsi="Courier"/>
        </w:rPr>
        <w:t>}</w:t>
      </w:r>
    </w:p>
    <w:p w14:paraId="47135921" w14:textId="77777777" w:rsidR="00986B8C" w:rsidRPr="00986B8C" w:rsidRDefault="00986B8C" w:rsidP="00986B8C">
      <w:pPr>
        <w:spacing w:after="0" w:line="240" w:lineRule="auto"/>
        <w:rPr>
          <w:rFonts w:ascii="Courier" w:hAnsi="Courier"/>
        </w:rPr>
      </w:pPr>
    </w:p>
    <w:p w14:paraId="4C4F3176"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li </w:t>
      </w:r>
      <w:proofErr w:type="spellStart"/>
      <w:proofErr w:type="gramStart"/>
      <w:r w:rsidRPr="00986B8C">
        <w:rPr>
          <w:rFonts w:ascii="Courier" w:hAnsi="Courier"/>
        </w:rPr>
        <w:t>a.current</w:t>
      </w:r>
      <w:proofErr w:type="spellEnd"/>
      <w:proofErr w:type="gramEnd"/>
      <w:r w:rsidRPr="00986B8C">
        <w:rPr>
          <w:rFonts w:ascii="Courier" w:hAnsi="Courier"/>
        </w:rPr>
        <w:t xml:space="preserve"> {</w:t>
      </w:r>
    </w:p>
    <w:p w14:paraId="152959FB" w14:textId="77777777" w:rsidR="00986B8C" w:rsidRPr="00986B8C" w:rsidRDefault="00986B8C" w:rsidP="00986B8C">
      <w:pPr>
        <w:spacing w:after="0" w:line="240" w:lineRule="auto"/>
        <w:rPr>
          <w:rFonts w:ascii="Courier" w:hAnsi="Courier"/>
        </w:rPr>
      </w:pPr>
      <w:r w:rsidRPr="00986B8C">
        <w:rPr>
          <w:rFonts w:ascii="Courier" w:hAnsi="Courier"/>
        </w:rPr>
        <w:tab/>
      </w:r>
      <w:r w:rsidRPr="00986B8C">
        <w:rPr>
          <w:rFonts w:ascii="Courier" w:hAnsi="Courier"/>
        </w:rPr>
        <w:tab/>
        <w:t>color: #FF8033;</w:t>
      </w:r>
    </w:p>
    <w:p w14:paraId="6E6DAB0D" w14:textId="77777777" w:rsidR="00986B8C" w:rsidRPr="00986B8C" w:rsidRDefault="00986B8C" w:rsidP="00986B8C">
      <w:pPr>
        <w:spacing w:after="0" w:line="240" w:lineRule="auto"/>
        <w:rPr>
          <w:rFonts w:ascii="Courier" w:hAnsi="Courier"/>
        </w:rPr>
      </w:pPr>
      <w:r w:rsidRPr="00986B8C">
        <w:rPr>
          <w:rFonts w:ascii="Courier" w:hAnsi="Courier"/>
        </w:rPr>
        <w:t>}</w:t>
      </w:r>
    </w:p>
    <w:p w14:paraId="00480CC2" w14:textId="77777777" w:rsidR="00986B8C" w:rsidRPr="00986B8C" w:rsidRDefault="00986B8C" w:rsidP="00986B8C">
      <w:pPr>
        <w:spacing w:after="0" w:line="240" w:lineRule="auto"/>
        <w:rPr>
          <w:rFonts w:ascii="Courier" w:hAnsi="Courier"/>
        </w:rPr>
      </w:pPr>
    </w:p>
    <w:p w14:paraId="671E2BD7"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w:t>
      </w:r>
    </w:p>
    <w:p w14:paraId="0B84CE3F" w14:textId="77777777" w:rsidR="00986B8C" w:rsidRPr="00986B8C" w:rsidRDefault="00986B8C" w:rsidP="00986B8C">
      <w:pPr>
        <w:spacing w:after="0" w:line="240" w:lineRule="auto"/>
        <w:rPr>
          <w:rFonts w:ascii="Courier" w:hAnsi="Courier"/>
        </w:rPr>
      </w:pPr>
      <w:r w:rsidRPr="00986B8C">
        <w:rPr>
          <w:rFonts w:ascii="Courier" w:hAnsi="Courier"/>
        </w:rPr>
        <w:tab/>
        <w:t>display: none;</w:t>
      </w:r>
    </w:p>
    <w:p w14:paraId="00E90169" w14:textId="77777777" w:rsidR="00986B8C" w:rsidRPr="00986B8C" w:rsidRDefault="00986B8C" w:rsidP="00986B8C">
      <w:pPr>
        <w:spacing w:after="0" w:line="240" w:lineRule="auto"/>
        <w:rPr>
          <w:rFonts w:ascii="Courier" w:hAnsi="Courier"/>
        </w:rPr>
      </w:pPr>
      <w:r w:rsidRPr="00986B8C">
        <w:rPr>
          <w:rFonts w:ascii="Courier" w:hAnsi="Courier"/>
        </w:rPr>
        <w:tab/>
        <w:t>position: absolute;</w:t>
      </w:r>
    </w:p>
    <w:p w14:paraId="05E7C74E" w14:textId="77777777" w:rsidR="00986B8C" w:rsidRPr="00986B8C" w:rsidRDefault="00986B8C" w:rsidP="00986B8C">
      <w:pPr>
        <w:spacing w:after="0" w:line="240" w:lineRule="auto"/>
        <w:rPr>
          <w:rFonts w:ascii="Courier" w:hAnsi="Courier"/>
        </w:rPr>
      </w:pPr>
      <w:r w:rsidRPr="00986B8C">
        <w:rPr>
          <w:rFonts w:ascii="Courier" w:hAnsi="Courier"/>
        </w:rPr>
        <w:tab/>
        <w:t>top: 100%;</w:t>
      </w:r>
    </w:p>
    <w:p w14:paraId="27D5AA9E" w14:textId="77777777" w:rsidR="00986B8C" w:rsidRPr="00986B8C" w:rsidRDefault="00986B8C" w:rsidP="00986B8C">
      <w:pPr>
        <w:spacing w:after="0" w:line="240" w:lineRule="auto"/>
        <w:rPr>
          <w:rFonts w:ascii="Courier" w:hAnsi="Courier"/>
        </w:rPr>
      </w:pPr>
      <w:r w:rsidRPr="00986B8C">
        <w:rPr>
          <w:rFonts w:ascii="Courier" w:hAnsi="Courier"/>
        </w:rPr>
        <w:t>}</w:t>
      </w:r>
    </w:p>
    <w:p w14:paraId="4AFF45F9" w14:textId="77777777" w:rsidR="00986B8C" w:rsidRPr="00986B8C" w:rsidRDefault="00986B8C" w:rsidP="00986B8C">
      <w:pPr>
        <w:spacing w:after="0" w:line="240" w:lineRule="auto"/>
        <w:rPr>
          <w:rFonts w:ascii="Courier" w:hAnsi="Courier"/>
        </w:rPr>
      </w:pPr>
    </w:p>
    <w:p w14:paraId="3E2C4274" w14:textId="77777777" w:rsidR="00986B8C" w:rsidRPr="00986B8C" w:rsidRDefault="00986B8C" w:rsidP="00986B8C">
      <w:pPr>
        <w:spacing w:after="0" w:line="240" w:lineRule="auto"/>
        <w:rPr>
          <w:rFonts w:ascii="Courier" w:hAnsi="Courier"/>
        </w:rPr>
      </w:pPr>
      <w:r w:rsidRPr="00986B8C">
        <w:rPr>
          <w:rFonts w:ascii="Courier" w:hAnsi="Courier"/>
        </w:rPr>
        <w:t xml:space="preserve">/* makes 2nd tier menu </w:t>
      </w:r>
      <w:proofErr w:type="gramStart"/>
      <w:r w:rsidRPr="00986B8C">
        <w:rPr>
          <w:rFonts w:ascii="Courier" w:hAnsi="Courier"/>
        </w:rPr>
        <w:t>appear</w:t>
      </w:r>
      <w:proofErr w:type="gramEnd"/>
      <w:r w:rsidRPr="00986B8C">
        <w:rPr>
          <w:rFonts w:ascii="Courier" w:hAnsi="Courier"/>
        </w:rPr>
        <w:t xml:space="preserve"> vertically*/</w:t>
      </w:r>
    </w:p>
    <w:p w14:paraId="42FE27F8"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li {</w:t>
      </w:r>
    </w:p>
    <w:p w14:paraId="2B50280A" w14:textId="77777777" w:rsidR="00986B8C" w:rsidRPr="00986B8C" w:rsidRDefault="00986B8C" w:rsidP="00986B8C">
      <w:pPr>
        <w:spacing w:after="0" w:line="240" w:lineRule="auto"/>
        <w:rPr>
          <w:rFonts w:ascii="Courier" w:hAnsi="Courier"/>
        </w:rPr>
      </w:pPr>
      <w:r w:rsidRPr="00986B8C">
        <w:rPr>
          <w:rFonts w:ascii="Courier" w:hAnsi="Courier"/>
        </w:rPr>
        <w:t>display: block;</w:t>
      </w:r>
    </w:p>
    <w:p w14:paraId="3D1CE465" w14:textId="77777777" w:rsidR="00986B8C" w:rsidRPr="00986B8C" w:rsidRDefault="00986B8C" w:rsidP="00986B8C">
      <w:pPr>
        <w:spacing w:after="0" w:line="240" w:lineRule="auto"/>
        <w:rPr>
          <w:rFonts w:ascii="Courier" w:hAnsi="Courier"/>
        </w:rPr>
      </w:pPr>
      <w:r w:rsidRPr="00986B8C">
        <w:rPr>
          <w:rFonts w:ascii="Courier" w:hAnsi="Courier"/>
        </w:rPr>
        <w:lastRenderedPageBreak/>
        <w:tab/>
        <w:t>width: 20%;</w:t>
      </w:r>
    </w:p>
    <w:p w14:paraId="1872CB97" w14:textId="77777777" w:rsidR="00986B8C" w:rsidRPr="00986B8C" w:rsidRDefault="00986B8C" w:rsidP="00986B8C">
      <w:pPr>
        <w:spacing w:after="0" w:line="240" w:lineRule="auto"/>
        <w:rPr>
          <w:rFonts w:ascii="Courier" w:hAnsi="Courier"/>
        </w:rPr>
      </w:pPr>
      <w:r w:rsidRPr="00986B8C">
        <w:rPr>
          <w:rFonts w:ascii="Courier" w:hAnsi="Courier"/>
        </w:rPr>
        <w:t>}</w:t>
      </w:r>
    </w:p>
    <w:p w14:paraId="06F90B9E" w14:textId="77777777" w:rsidR="00986B8C" w:rsidRPr="00986B8C" w:rsidRDefault="00986B8C" w:rsidP="00986B8C">
      <w:pPr>
        <w:spacing w:after="0" w:line="240" w:lineRule="auto"/>
        <w:rPr>
          <w:rFonts w:ascii="Courier" w:hAnsi="Courier"/>
        </w:rPr>
      </w:pPr>
    </w:p>
    <w:p w14:paraId="1B3F62E0"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li {</w:t>
      </w:r>
    </w:p>
    <w:p w14:paraId="69C0E0DF" w14:textId="77777777" w:rsidR="00986B8C" w:rsidRPr="00986B8C" w:rsidRDefault="00986B8C" w:rsidP="00986B8C">
      <w:pPr>
        <w:spacing w:after="0" w:line="240" w:lineRule="auto"/>
        <w:rPr>
          <w:rFonts w:ascii="Courier" w:hAnsi="Courier"/>
        </w:rPr>
      </w:pPr>
      <w:r w:rsidRPr="00986B8C">
        <w:rPr>
          <w:rFonts w:ascii="Courier" w:hAnsi="Courier"/>
        </w:rPr>
        <w:tab/>
        <w:t>display: block;</w:t>
      </w:r>
    </w:p>
    <w:p w14:paraId="277FBF61" w14:textId="77777777" w:rsidR="00986B8C" w:rsidRPr="00986B8C" w:rsidRDefault="00986B8C" w:rsidP="00986B8C">
      <w:pPr>
        <w:spacing w:after="0" w:line="240" w:lineRule="auto"/>
        <w:rPr>
          <w:rFonts w:ascii="Courier" w:hAnsi="Courier"/>
        </w:rPr>
      </w:pPr>
      <w:r w:rsidRPr="00986B8C">
        <w:rPr>
          <w:rFonts w:ascii="Courier" w:hAnsi="Courier"/>
        </w:rPr>
        <w:tab/>
        <w:t>width: 20%;</w:t>
      </w:r>
    </w:p>
    <w:p w14:paraId="6ADDA315" w14:textId="77777777" w:rsidR="00986B8C" w:rsidRPr="00986B8C" w:rsidRDefault="00986B8C" w:rsidP="00986B8C">
      <w:pPr>
        <w:spacing w:after="0" w:line="240" w:lineRule="auto"/>
        <w:rPr>
          <w:rFonts w:ascii="Courier" w:hAnsi="Courier"/>
        </w:rPr>
      </w:pPr>
      <w:r w:rsidRPr="00986B8C">
        <w:rPr>
          <w:rFonts w:ascii="Courier" w:hAnsi="Courier"/>
        </w:rPr>
        <w:tab/>
        <w:t>float: none;</w:t>
      </w:r>
    </w:p>
    <w:p w14:paraId="53C65B55" w14:textId="77777777" w:rsidR="00986B8C" w:rsidRPr="00986B8C" w:rsidRDefault="00986B8C" w:rsidP="00986B8C">
      <w:pPr>
        <w:spacing w:after="0" w:line="240" w:lineRule="auto"/>
        <w:rPr>
          <w:rFonts w:ascii="Courier" w:hAnsi="Courier"/>
        </w:rPr>
      </w:pPr>
      <w:r w:rsidRPr="00986B8C">
        <w:rPr>
          <w:rFonts w:ascii="Courier" w:hAnsi="Courier"/>
        </w:rPr>
        <w:t>}</w:t>
      </w:r>
    </w:p>
    <w:p w14:paraId="7BAAABB5" w14:textId="77777777" w:rsidR="00986B8C" w:rsidRPr="00986B8C" w:rsidRDefault="00986B8C" w:rsidP="00986B8C">
      <w:pPr>
        <w:spacing w:after="0" w:line="240" w:lineRule="auto"/>
        <w:rPr>
          <w:rFonts w:ascii="Courier" w:hAnsi="Courier"/>
        </w:rPr>
      </w:pPr>
      <w:r w:rsidRPr="00986B8C">
        <w:rPr>
          <w:rFonts w:ascii="Courier" w:hAnsi="Courier"/>
        </w:rPr>
        <w:t xml:space="preserve">/* makes 2nd tier menu </w:t>
      </w:r>
      <w:proofErr w:type="gramStart"/>
      <w:r w:rsidRPr="00986B8C">
        <w:rPr>
          <w:rFonts w:ascii="Courier" w:hAnsi="Courier"/>
        </w:rPr>
        <w:t>appear</w:t>
      </w:r>
      <w:proofErr w:type="gramEnd"/>
      <w:r w:rsidRPr="00986B8C">
        <w:rPr>
          <w:rFonts w:ascii="Courier" w:hAnsi="Courier"/>
        </w:rPr>
        <w:t xml:space="preserve"> when hovering over li of main menu*/</w:t>
      </w:r>
    </w:p>
    <w:p w14:paraId="5D8A4B2B"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w:t>
      </w:r>
      <w:proofErr w:type="spellStart"/>
      <w:proofErr w:type="gramStart"/>
      <w:r w:rsidRPr="00986B8C">
        <w:rPr>
          <w:rFonts w:ascii="Courier" w:hAnsi="Courier"/>
        </w:rPr>
        <w:t>li:hover</w:t>
      </w:r>
      <w:proofErr w:type="spellEnd"/>
      <w:proofErr w:type="gramEnd"/>
      <w:r w:rsidRPr="00986B8C">
        <w:rPr>
          <w:rFonts w:ascii="Courier" w:hAnsi="Courier"/>
        </w:rPr>
        <w:t xml:space="preserve"> &gt; </w:t>
      </w:r>
      <w:proofErr w:type="spellStart"/>
      <w:r w:rsidRPr="00986B8C">
        <w:rPr>
          <w:rFonts w:ascii="Courier" w:hAnsi="Courier"/>
        </w:rPr>
        <w:t>ul</w:t>
      </w:r>
      <w:proofErr w:type="spellEnd"/>
      <w:r w:rsidRPr="00986B8C">
        <w:rPr>
          <w:rFonts w:ascii="Courier" w:hAnsi="Courier"/>
        </w:rPr>
        <w:t xml:space="preserve"> {</w:t>
      </w:r>
    </w:p>
    <w:p w14:paraId="1D7299BF" w14:textId="77777777" w:rsidR="00986B8C" w:rsidRPr="00986B8C" w:rsidRDefault="00986B8C" w:rsidP="00986B8C">
      <w:pPr>
        <w:spacing w:after="0" w:line="240" w:lineRule="auto"/>
        <w:rPr>
          <w:rFonts w:ascii="Courier" w:hAnsi="Courier"/>
        </w:rPr>
      </w:pPr>
      <w:r w:rsidRPr="00986B8C">
        <w:rPr>
          <w:rFonts w:ascii="Courier" w:hAnsi="Courier"/>
        </w:rPr>
        <w:tab/>
        <w:t>display: block;</w:t>
      </w:r>
    </w:p>
    <w:p w14:paraId="50810828" w14:textId="77777777" w:rsidR="00986B8C" w:rsidRPr="00986B8C" w:rsidRDefault="00986B8C" w:rsidP="00986B8C">
      <w:pPr>
        <w:spacing w:after="0" w:line="240" w:lineRule="auto"/>
        <w:rPr>
          <w:rFonts w:ascii="Courier" w:hAnsi="Courier"/>
        </w:rPr>
      </w:pPr>
      <w:r w:rsidRPr="00986B8C">
        <w:rPr>
          <w:rFonts w:ascii="Courier" w:hAnsi="Courier"/>
        </w:rPr>
        <w:t>}</w:t>
      </w:r>
    </w:p>
    <w:p w14:paraId="0122C339" w14:textId="77777777" w:rsidR="00986B8C" w:rsidRPr="00986B8C" w:rsidRDefault="00986B8C" w:rsidP="00986B8C">
      <w:pPr>
        <w:spacing w:after="0" w:line="240" w:lineRule="auto"/>
        <w:rPr>
          <w:rFonts w:ascii="Courier" w:hAnsi="Courier"/>
        </w:rPr>
      </w:pPr>
    </w:p>
    <w:p w14:paraId="2DA80945" w14:textId="77777777" w:rsidR="00986B8C" w:rsidRPr="00986B8C" w:rsidRDefault="00986B8C" w:rsidP="00986B8C">
      <w:pPr>
        <w:spacing w:after="0" w:line="240" w:lineRule="auto"/>
        <w:rPr>
          <w:rFonts w:ascii="Courier" w:hAnsi="Courier"/>
        </w:rPr>
      </w:pPr>
      <w:r w:rsidRPr="00986B8C">
        <w:rPr>
          <w:rFonts w:ascii="Courier" w:hAnsi="Courier"/>
        </w:rPr>
        <w:t>/* creates an empty block to push 2nd tier menu down*/</w:t>
      </w:r>
    </w:p>
    <w:p w14:paraId="22787250"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&gt; </w:t>
      </w:r>
      <w:proofErr w:type="spellStart"/>
      <w:proofErr w:type="gramStart"/>
      <w:r w:rsidRPr="00986B8C">
        <w:rPr>
          <w:rFonts w:ascii="Courier" w:hAnsi="Courier"/>
        </w:rPr>
        <w:t>ul</w:t>
      </w:r>
      <w:proofErr w:type="spellEnd"/>
      <w:r w:rsidRPr="00986B8C">
        <w:rPr>
          <w:rFonts w:ascii="Courier" w:hAnsi="Courier"/>
        </w:rPr>
        <w:t>::</w:t>
      </w:r>
      <w:proofErr w:type="gramEnd"/>
      <w:r w:rsidRPr="00986B8C">
        <w:rPr>
          <w:rFonts w:ascii="Courier" w:hAnsi="Courier"/>
        </w:rPr>
        <w:t>after {</w:t>
      </w:r>
    </w:p>
    <w:p w14:paraId="01C628AB" w14:textId="77777777" w:rsidR="00986B8C" w:rsidRPr="00986B8C" w:rsidRDefault="00986B8C" w:rsidP="00986B8C">
      <w:pPr>
        <w:spacing w:after="0" w:line="240" w:lineRule="auto"/>
        <w:rPr>
          <w:rFonts w:ascii="Courier" w:hAnsi="Courier"/>
        </w:rPr>
      </w:pPr>
      <w:r w:rsidRPr="00986B8C">
        <w:rPr>
          <w:rFonts w:ascii="Courier" w:hAnsi="Courier"/>
        </w:rPr>
        <w:tab/>
        <w:t>content: "";</w:t>
      </w:r>
    </w:p>
    <w:p w14:paraId="2A12C96E" w14:textId="77777777" w:rsidR="00986B8C" w:rsidRPr="00986B8C" w:rsidRDefault="00986B8C" w:rsidP="00986B8C">
      <w:pPr>
        <w:spacing w:after="0" w:line="240" w:lineRule="auto"/>
        <w:rPr>
          <w:rFonts w:ascii="Courier" w:hAnsi="Courier"/>
        </w:rPr>
      </w:pPr>
      <w:r w:rsidRPr="00986B8C">
        <w:rPr>
          <w:rFonts w:ascii="Courier" w:hAnsi="Courier"/>
        </w:rPr>
        <w:tab/>
        <w:t>display: block;</w:t>
      </w:r>
      <w:r w:rsidRPr="00986B8C">
        <w:rPr>
          <w:rFonts w:ascii="Courier" w:hAnsi="Courier"/>
        </w:rPr>
        <w:tab/>
      </w:r>
    </w:p>
    <w:p w14:paraId="2DC63D9F" w14:textId="77777777" w:rsidR="00986B8C" w:rsidRPr="00986B8C" w:rsidRDefault="00986B8C" w:rsidP="00986B8C">
      <w:pPr>
        <w:spacing w:after="0" w:line="240" w:lineRule="auto"/>
        <w:rPr>
          <w:rFonts w:ascii="Courier" w:hAnsi="Courier"/>
        </w:rPr>
      </w:pPr>
      <w:r w:rsidRPr="00986B8C">
        <w:rPr>
          <w:rFonts w:ascii="Courier" w:hAnsi="Courier"/>
        </w:rPr>
        <w:tab/>
        <w:t>clear: both;</w:t>
      </w:r>
    </w:p>
    <w:p w14:paraId="2936B586" w14:textId="77777777" w:rsidR="00986B8C" w:rsidRPr="00986B8C" w:rsidRDefault="00986B8C" w:rsidP="00986B8C">
      <w:pPr>
        <w:spacing w:after="0" w:line="240" w:lineRule="auto"/>
        <w:rPr>
          <w:rFonts w:ascii="Courier" w:hAnsi="Courier"/>
        </w:rPr>
      </w:pPr>
      <w:r w:rsidRPr="00986B8C">
        <w:rPr>
          <w:rFonts w:ascii="Courier" w:hAnsi="Courier"/>
        </w:rPr>
        <w:t>}</w:t>
      </w:r>
    </w:p>
    <w:p w14:paraId="32DE8CB7" w14:textId="77777777" w:rsidR="00986B8C" w:rsidRPr="00986B8C" w:rsidRDefault="00986B8C" w:rsidP="00986B8C">
      <w:pPr>
        <w:spacing w:after="0" w:line="240" w:lineRule="auto"/>
        <w:rPr>
          <w:rFonts w:ascii="Courier" w:hAnsi="Courier"/>
        </w:rPr>
      </w:pPr>
    </w:p>
    <w:p w14:paraId="1EC91F10" w14:textId="77777777" w:rsidR="00986B8C" w:rsidRPr="00986B8C" w:rsidRDefault="00986B8C" w:rsidP="00986B8C">
      <w:pPr>
        <w:spacing w:after="0" w:line="240" w:lineRule="auto"/>
        <w:rPr>
          <w:rFonts w:ascii="Courier" w:hAnsi="Courier"/>
        </w:rPr>
      </w:pPr>
    </w:p>
    <w:p w14:paraId="24B96B17" w14:textId="77777777" w:rsidR="00986B8C" w:rsidRPr="00986B8C" w:rsidRDefault="00986B8C" w:rsidP="00986B8C">
      <w:pPr>
        <w:spacing w:after="0" w:line="240" w:lineRule="auto"/>
        <w:rPr>
          <w:rFonts w:ascii="Courier" w:hAnsi="Courier"/>
        </w:rPr>
      </w:pPr>
      <w:r w:rsidRPr="00986B8C">
        <w:rPr>
          <w:rFonts w:ascii="Courier" w:hAnsi="Courier"/>
        </w:rPr>
        <w:t>/* makes 2nd tier menu li blocks display in gray when hovered over*/</w:t>
      </w:r>
    </w:p>
    <w:p w14:paraId="784E0B02"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roofErr w:type="spellStart"/>
      <w:r w:rsidRPr="00986B8C">
        <w:rPr>
          <w:rFonts w:ascii="Courier" w:hAnsi="Courier"/>
        </w:rPr>
        <w:t>ul</w:t>
      </w:r>
      <w:proofErr w:type="spellEnd"/>
      <w:r w:rsidRPr="00986B8C">
        <w:rPr>
          <w:rFonts w:ascii="Courier" w:hAnsi="Courier"/>
        </w:rPr>
        <w:t xml:space="preserve"> li </w:t>
      </w:r>
      <w:proofErr w:type="spellStart"/>
      <w:r w:rsidRPr="00986B8C">
        <w:rPr>
          <w:rFonts w:ascii="Courier" w:hAnsi="Courier"/>
        </w:rPr>
        <w:t>ul</w:t>
      </w:r>
      <w:proofErr w:type="spellEnd"/>
      <w:r w:rsidRPr="00986B8C">
        <w:rPr>
          <w:rFonts w:ascii="Courier" w:hAnsi="Courier"/>
        </w:rPr>
        <w:t xml:space="preserve"> li </w:t>
      </w:r>
      <w:proofErr w:type="spellStart"/>
      <w:proofErr w:type="gramStart"/>
      <w:r w:rsidRPr="00986B8C">
        <w:rPr>
          <w:rFonts w:ascii="Courier" w:hAnsi="Courier"/>
        </w:rPr>
        <w:t>a:hover</w:t>
      </w:r>
      <w:proofErr w:type="spellEnd"/>
      <w:proofErr w:type="gramEnd"/>
      <w:r w:rsidRPr="00986B8C">
        <w:rPr>
          <w:rFonts w:ascii="Courier" w:hAnsi="Courier"/>
        </w:rPr>
        <w:t xml:space="preserve"> {</w:t>
      </w:r>
    </w:p>
    <w:p w14:paraId="65095661" w14:textId="77777777" w:rsidR="00986B8C" w:rsidRPr="00986B8C" w:rsidRDefault="00986B8C" w:rsidP="00986B8C">
      <w:pPr>
        <w:spacing w:after="0" w:line="240" w:lineRule="auto"/>
        <w:rPr>
          <w:rFonts w:ascii="Courier" w:hAnsi="Courier"/>
        </w:rPr>
      </w:pPr>
      <w:r w:rsidRPr="00986B8C">
        <w:rPr>
          <w:rFonts w:ascii="Courier" w:hAnsi="Courier"/>
        </w:rPr>
        <w:tab/>
        <w:t>background-color: gray;</w:t>
      </w:r>
    </w:p>
    <w:p w14:paraId="3243B935" w14:textId="77777777" w:rsidR="00986B8C" w:rsidRPr="00986B8C" w:rsidRDefault="00986B8C" w:rsidP="00986B8C">
      <w:pPr>
        <w:spacing w:after="0" w:line="240" w:lineRule="auto"/>
        <w:rPr>
          <w:rFonts w:ascii="Courier" w:hAnsi="Courier"/>
        </w:rPr>
      </w:pPr>
      <w:r w:rsidRPr="00986B8C">
        <w:rPr>
          <w:rFonts w:ascii="Courier" w:hAnsi="Courier"/>
        </w:rPr>
        <w:t>}</w:t>
      </w:r>
    </w:p>
    <w:p w14:paraId="6B24E44B" w14:textId="77777777" w:rsidR="00986B8C" w:rsidRPr="00986B8C" w:rsidRDefault="00986B8C" w:rsidP="00986B8C">
      <w:pPr>
        <w:spacing w:after="0" w:line="240" w:lineRule="auto"/>
        <w:rPr>
          <w:rFonts w:ascii="Courier" w:hAnsi="Courier"/>
        </w:rPr>
      </w:pPr>
    </w:p>
    <w:p w14:paraId="0156FA60" w14:textId="77777777" w:rsidR="00986B8C" w:rsidRPr="00986B8C" w:rsidRDefault="00986B8C" w:rsidP="00986B8C">
      <w:pPr>
        <w:spacing w:after="0" w:line="240" w:lineRule="auto"/>
        <w:rPr>
          <w:rFonts w:ascii="Courier" w:hAnsi="Courier"/>
        </w:rPr>
      </w:pPr>
      <w:r w:rsidRPr="00986B8C">
        <w:rPr>
          <w:rFonts w:ascii="Courier" w:hAnsi="Courier"/>
        </w:rPr>
        <w:t>/* the styles for the sidebar */</w:t>
      </w:r>
    </w:p>
    <w:p w14:paraId="00CFE25C" w14:textId="77777777" w:rsidR="00986B8C" w:rsidRPr="00986B8C" w:rsidRDefault="00986B8C" w:rsidP="00986B8C">
      <w:pPr>
        <w:spacing w:after="0" w:line="240" w:lineRule="auto"/>
        <w:rPr>
          <w:rFonts w:ascii="Courier" w:hAnsi="Courier"/>
        </w:rPr>
      </w:pPr>
    </w:p>
    <w:p w14:paraId="422BA0B7" w14:textId="77777777" w:rsidR="00986B8C" w:rsidRPr="00986B8C" w:rsidRDefault="00986B8C" w:rsidP="00986B8C">
      <w:pPr>
        <w:spacing w:after="0" w:line="240" w:lineRule="auto"/>
        <w:rPr>
          <w:rFonts w:ascii="Courier" w:hAnsi="Courier"/>
        </w:rPr>
      </w:pPr>
      <w:r w:rsidRPr="00986B8C">
        <w:rPr>
          <w:rFonts w:ascii="Courier" w:hAnsi="Courier"/>
        </w:rPr>
        <w:t>#sidebar {</w:t>
      </w:r>
    </w:p>
    <w:p w14:paraId="1EC161C9" w14:textId="77777777" w:rsidR="00986B8C" w:rsidRPr="00986B8C" w:rsidRDefault="00986B8C" w:rsidP="00986B8C">
      <w:pPr>
        <w:spacing w:after="0" w:line="240" w:lineRule="auto"/>
        <w:rPr>
          <w:rFonts w:ascii="Courier" w:hAnsi="Courier"/>
        </w:rPr>
      </w:pPr>
      <w:r w:rsidRPr="00986B8C">
        <w:rPr>
          <w:rFonts w:ascii="Courier" w:hAnsi="Courier"/>
        </w:rPr>
        <w:tab/>
        <w:t>float: left;</w:t>
      </w:r>
    </w:p>
    <w:p w14:paraId="7BD12A51" w14:textId="77777777" w:rsidR="00986B8C" w:rsidRPr="00986B8C" w:rsidRDefault="00986B8C" w:rsidP="00986B8C">
      <w:pPr>
        <w:spacing w:after="0" w:line="240" w:lineRule="auto"/>
        <w:rPr>
          <w:rFonts w:ascii="Courier" w:hAnsi="Courier"/>
        </w:rPr>
      </w:pPr>
      <w:r w:rsidRPr="00986B8C">
        <w:rPr>
          <w:rFonts w:ascii="Courier" w:hAnsi="Courier"/>
        </w:rPr>
        <w:tab/>
        <w:t>margin: 1.5em .5em 0 0;</w:t>
      </w:r>
    </w:p>
    <w:p w14:paraId="22515E83" w14:textId="77777777" w:rsidR="00986B8C" w:rsidRPr="00986B8C" w:rsidRDefault="00986B8C" w:rsidP="00986B8C">
      <w:pPr>
        <w:spacing w:after="0" w:line="240" w:lineRule="auto"/>
        <w:rPr>
          <w:rFonts w:ascii="Courier" w:hAnsi="Courier"/>
        </w:rPr>
      </w:pPr>
      <w:r w:rsidRPr="00986B8C">
        <w:rPr>
          <w:rFonts w:ascii="Courier" w:hAnsi="Courier"/>
        </w:rPr>
        <w:tab/>
        <w:t>width: 30%;</w:t>
      </w:r>
    </w:p>
    <w:p w14:paraId="26A38F73" w14:textId="77777777" w:rsidR="00986B8C" w:rsidRPr="00986B8C" w:rsidRDefault="00986B8C" w:rsidP="00986B8C">
      <w:pPr>
        <w:spacing w:after="0" w:line="240" w:lineRule="auto"/>
        <w:rPr>
          <w:rFonts w:ascii="Courier" w:hAnsi="Courier"/>
        </w:rPr>
      </w:pPr>
      <w:r w:rsidRPr="00986B8C">
        <w:rPr>
          <w:rFonts w:ascii="Courier" w:hAnsi="Courier"/>
        </w:rPr>
        <w:tab/>
        <w:t>height: 580px;</w:t>
      </w:r>
    </w:p>
    <w:p w14:paraId="6BC2E9AB" w14:textId="77777777" w:rsidR="00986B8C" w:rsidRPr="00986B8C" w:rsidRDefault="00986B8C" w:rsidP="00986B8C">
      <w:pPr>
        <w:spacing w:after="0" w:line="240" w:lineRule="auto"/>
        <w:rPr>
          <w:rFonts w:ascii="Courier" w:hAnsi="Courier"/>
        </w:rPr>
      </w:pPr>
      <w:r w:rsidRPr="00986B8C">
        <w:rPr>
          <w:rFonts w:ascii="Courier" w:hAnsi="Courier"/>
        </w:rPr>
        <w:t>}</w:t>
      </w:r>
    </w:p>
    <w:p w14:paraId="2F8B3C7C" w14:textId="77777777" w:rsidR="00986B8C" w:rsidRPr="00986B8C" w:rsidRDefault="00986B8C" w:rsidP="00986B8C">
      <w:pPr>
        <w:spacing w:after="0" w:line="240" w:lineRule="auto"/>
        <w:rPr>
          <w:rFonts w:ascii="Courier" w:hAnsi="Courier"/>
        </w:rPr>
      </w:pPr>
      <w:r w:rsidRPr="00986B8C">
        <w:rPr>
          <w:rFonts w:ascii="Courier" w:hAnsi="Courier"/>
        </w:rPr>
        <w:t xml:space="preserve">#sidebar </w:t>
      </w:r>
      <w:proofErr w:type="spellStart"/>
      <w:r w:rsidRPr="00986B8C">
        <w:rPr>
          <w:rFonts w:ascii="Courier" w:hAnsi="Courier"/>
        </w:rPr>
        <w:t>ul</w:t>
      </w:r>
      <w:proofErr w:type="spellEnd"/>
      <w:r w:rsidRPr="00986B8C">
        <w:rPr>
          <w:rFonts w:ascii="Courier" w:hAnsi="Courier"/>
        </w:rPr>
        <w:t xml:space="preserve"> {</w:t>
      </w:r>
    </w:p>
    <w:p w14:paraId="0B9C222A" w14:textId="77777777" w:rsidR="00986B8C" w:rsidRPr="00986B8C" w:rsidRDefault="00986B8C" w:rsidP="00986B8C">
      <w:pPr>
        <w:spacing w:after="0" w:line="240" w:lineRule="auto"/>
        <w:rPr>
          <w:rFonts w:ascii="Courier" w:hAnsi="Courier"/>
        </w:rPr>
      </w:pPr>
      <w:r w:rsidRPr="00986B8C">
        <w:rPr>
          <w:rFonts w:ascii="Courier" w:hAnsi="Courier"/>
        </w:rPr>
        <w:tab/>
        <w:t>line-height: 1.5;</w:t>
      </w:r>
    </w:p>
    <w:p w14:paraId="7FD752D0" w14:textId="77777777" w:rsidR="00986B8C" w:rsidRPr="00986B8C" w:rsidRDefault="00986B8C" w:rsidP="00986B8C">
      <w:pPr>
        <w:spacing w:after="0" w:line="240" w:lineRule="auto"/>
        <w:rPr>
          <w:rFonts w:ascii="Courier" w:hAnsi="Courier"/>
        </w:rPr>
      </w:pPr>
      <w:r w:rsidRPr="00986B8C">
        <w:rPr>
          <w:rFonts w:ascii="Courier" w:hAnsi="Courier"/>
        </w:rPr>
        <w:t>}</w:t>
      </w:r>
    </w:p>
    <w:p w14:paraId="0290E031" w14:textId="77777777" w:rsidR="00986B8C" w:rsidRPr="00986B8C" w:rsidRDefault="00986B8C" w:rsidP="00986B8C">
      <w:pPr>
        <w:spacing w:after="0" w:line="240" w:lineRule="auto"/>
        <w:rPr>
          <w:rFonts w:ascii="Courier" w:hAnsi="Courier"/>
        </w:rPr>
      </w:pPr>
    </w:p>
    <w:p w14:paraId="0AF55733" w14:textId="77777777" w:rsidR="00986B8C" w:rsidRPr="00986B8C" w:rsidRDefault="00986B8C" w:rsidP="00986B8C">
      <w:pPr>
        <w:spacing w:after="0" w:line="240" w:lineRule="auto"/>
        <w:rPr>
          <w:rFonts w:ascii="Courier" w:hAnsi="Courier"/>
        </w:rPr>
      </w:pPr>
      <w:r w:rsidRPr="00986B8C">
        <w:rPr>
          <w:rFonts w:ascii="Courier" w:hAnsi="Courier"/>
        </w:rPr>
        <w:t>#sidebar li {</w:t>
      </w:r>
    </w:p>
    <w:p w14:paraId="011EF721" w14:textId="77777777" w:rsidR="00986B8C" w:rsidRPr="00986B8C" w:rsidRDefault="00986B8C" w:rsidP="00986B8C">
      <w:pPr>
        <w:spacing w:after="0" w:line="240" w:lineRule="auto"/>
        <w:rPr>
          <w:rFonts w:ascii="Courier" w:hAnsi="Courier"/>
        </w:rPr>
      </w:pPr>
      <w:r w:rsidRPr="00986B8C">
        <w:rPr>
          <w:rFonts w:ascii="Courier" w:hAnsi="Courier"/>
        </w:rPr>
        <w:tab/>
        <w:t>margin-left: 2em;</w:t>
      </w:r>
    </w:p>
    <w:p w14:paraId="1BFB6EEB" w14:textId="77777777" w:rsidR="00986B8C" w:rsidRPr="00986B8C" w:rsidRDefault="00986B8C" w:rsidP="00986B8C">
      <w:pPr>
        <w:spacing w:after="0" w:line="240" w:lineRule="auto"/>
        <w:rPr>
          <w:rFonts w:ascii="Courier" w:hAnsi="Courier"/>
        </w:rPr>
      </w:pPr>
      <w:r w:rsidRPr="00986B8C">
        <w:rPr>
          <w:rFonts w:ascii="Courier" w:hAnsi="Courier"/>
        </w:rPr>
        <w:tab/>
        <w:t>margin-bottom: .5em;</w:t>
      </w:r>
    </w:p>
    <w:p w14:paraId="17DAF1F6" w14:textId="77777777" w:rsidR="00986B8C" w:rsidRPr="00986B8C" w:rsidRDefault="00986B8C" w:rsidP="00986B8C">
      <w:pPr>
        <w:spacing w:after="0" w:line="240" w:lineRule="auto"/>
        <w:rPr>
          <w:rFonts w:ascii="Courier" w:hAnsi="Courier"/>
        </w:rPr>
      </w:pPr>
      <w:r w:rsidRPr="00986B8C">
        <w:rPr>
          <w:rFonts w:ascii="Courier" w:hAnsi="Courier"/>
        </w:rPr>
        <w:tab/>
        <w:t>display: block;</w:t>
      </w:r>
    </w:p>
    <w:p w14:paraId="4581387B" w14:textId="77777777" w:rsidR="00986B8C" w:rsidRPr="00986B8C" w:rsidRDefault="00986B8C" w:rsidP="00986B8C">
      <w:pPr>
        <w:spacing w:after="0" w:line="240" w:lineRule="auto"/>
        <w:rPr>
          <w:rFonts w:ascii="Courier" w:hAnsi="Courier"/>
        </w:rPr>
      </w:pPr>
      <w:r w:rsidRPr="00986B8C">
        <w:rPr>
          <w:rFonts w:ascii="Courier" w:hAnsi="Courier"/>
        </w:rPr>
        <w:t>}</w:t>
      </w:r>
    </w:p>
    <w:p w14:paraId="09609B2B" w14:textId="77777777" w:rsidR="00986B8C" w:rsidRPr="00986B8C" w:rsidRDefault="00986B8C" w:rsidP="00986B8C">
      <w:pPr>
        <w:spacing w:after="0" w:line="240" w:lineRule="auto"/>
        <w:rPr>
          <w:rFonts w:ascii="Courier" w:hAnsi="Courier"/>
        </w:rPr>
      </w:pPr>
    </w:p>
    <w:p w14:paraId="5A2D7F8F" w14:textId="77777777" w:rsidR="00986B8C" w:rsidRPr="00986B8C" w:rsidRDefault="00986B8C" w:rsidP="00986B8C">
      <w:pPr>
        <w:spacing w:after="0" w:line="240" w:lineRule="auto"/>
        <w:rPr>
          <w:rFonts w:ascii="Courier" w:hAnsi="Courier"/>
        </w:rPr>
      </w:pPr>
      <w:r w:rsidRPr="00986B8C">
        <w:rPr>
          <w:rFonts w:ascii="Courier" w:hAnsi="Courier"/>
        </w:rPr>
        <w:t xml:space="preserve">#sidebar </w:t>
      </w:r>
      <w:proofErr w:type="spellStart"/>
      <w:r w:rsidRPr="00986B8C">
        <w:rPr>
          <w:rFonts w:ascii="Courier" w:hAnsi="Courier"/>
        </w:rPr>
        <w:t>ul</w:t>
      </w:r>
      <w:proofErr w:type="spellEnd"/>
      <w:r w:rsidRPr="00986B8C">
        <w:rPr>
          <w:rFonts w:ascii="Courier" w:hAnsi="Courier"/>
        </w:rPr>
        <w:t xml:space="preserve"> li a {</w:t>
      </w:r>
    </w:p>
    <w:p w14:paraId="1E8380F8" w14:textId="77777777" w:rsidR="00986B8C" w:rsidRPr="00986B8C" w:rsidRDefault="00986B8C" w:rsidP="00986B8C">
      <w:pPr>
        <w:spacing w:after="0" w:line="240" w:lineRule="auto"/>
        <w:rPr>
          <w:rFonts w:ascii="Courier" w:hAnsi="Courier"/>
        </w:rPr>
      </w:pPr>
      <w:r w:rsidRPr="00986B8C">
        <w:rPr>
          <w:rFonts w:ascii="Courier" w:hAnsi="Courier"/>
        </w:rPr>
        <w:tab/>
        <w:t>color: black;</w:t>
      </w:r>
    </w:p>
    <w:p w14:paraId="35F772C6" w14:textId="77777777" w:rsidR="00986B8C" w:rsidRPr="00986B8C" w:rsidRDefault="00986B8C" w:rsidP="00986B8C">
      <w:pPr>
        <w:spacing w:after="0" w:line="240" w:lineRule="auto"/>
        <w:rPr>
          <w:rFonts w:ascii="Courier" w:hAnsi="Courier"/>
        </w:rPr>
      </w:pPr>
      <w:r w:rsidRPr="00986B8C">
        <w:rPr>
          <w:rFonts w:ascii="Courier" w:hAnsi="Courier"/>
        </w:rPr>
        <w:tab/>
        <w:t>text-decoration: none;</w:t>
      </w:r>
    </w:p>
    <w:p w14:paraId="70FAF71C" w14:textId="77777777" w:rsidR="00986B8C" w:rsidRPr="00986B8C" w:rsidRDefault="00986B8C" w:rsidP="00986B8C">
      <w:pPr>
        <w:spacing w:after="0" w:line="240" w:lineRule="auto"/>
        <w:rPr>
          <w:rFonts w:ascii="Courier" w:hAnsi="Courier"/>
        </w:rPr>
      </w:pPr>
      <w:r w:rsidRPr="00986B8C">
        <w:rPr>
          <w:rFonts w:ascii="Courier" w:hAnsi="Courier"/>
        </w:rPr>
        <w:tab/>
        <w:t>padding: .25em;</w:t>
      </w:r>
    </w:p>
    <w:p w14:paraId="66E6DD90" w14:textId="77777777" w:rsidR="00986B8C" w:rsidRPr="00986B8C" w:rsidRDefault="00986B8C" w:rsidP="00986B8C">
      <w:pPr>
        <w:spacing w:after="0" w:line="240" w:lineRule="auto"/>
        <w:rPr>
          <w:rFonts w:ascii="Courier" w:hAnsi="Courier"/>
        </w:rPr>
      </w:pPr>
      <w:r w:rsidRPr="00986B8C">
        <w:rPr>
          <w:rFonts w:ascii="Courier" w:hAnsi="Courier"/>
        </w:rPr>
        <w:tab/>
        <w:t>display: block;</w:t>
      </w:r>
    </w:p>
    <w:p w14:paraId="41CEC8D6" w14:textId="77777777" w:rsidR="00986B8C" w:rsidRPr="00986B8C" w:rsidRDefault="00986B8C" w:rsidP="00986B8C">
      <w:pPr>
        <w:spacing w:after="0" w:line="240" w:lineRule="auto"/>
        <w:rPr>
          <w:rFonts w:ascii="Courier" w:hAnsi="Courier"/>
        </w:rPr>
      </w:pPr>
      <w:r w:rsidRPr="00986B8C">
        <w:rPr>
          <w:rFonts w:ascii="Courier" w:hAnsi="Courier"/>
        </w:rPr>
        <w:tab/>
        <w:t>background-color: #FF8033;</w:t>
      </w:r>
    </w:p>
    <w:p w14:paraId="34FB8652" w14:textId="77777777" w:rsidR="00986B8C" w:rsidRPr="00986B8C" w:rsidRDefault="00986B8C" w:rsidP="00986B8C">
      <w:pPr>
        <w:spacing w:after="0" w:line="240" w:lineRule="auto"/>
        <w:rPr>
          <w:rFonts w:ascii="Courier" w:hAnsi="Courier"/>
        </w:rPr>
      </w:pPr>
      <w:r w:rsidRPr="00986B8C">
        <w:rPr>
          <w:rFonts w:ascii="Courier" w:hAnsi="Courier"/>
        </w:rPr>
        <w:tab/>
        <w:t>border: 2px solid black;</w:t>
      </w:r>
    </w:p>
    <w:p w14:paraId="305CC3B1" w14:textId="77777777" w:rsidR="00986B8C" w:rsidRPr="00986B8C" w:rsidRDefault="00986B8C" w:rsidP="00986B8C">
      <w:pPr>
        <w:spacing w:after="0" w:line="240" w:lineRule="auto"/>
        <w:rPr>
          <w:rFonts w:ascii="Courier" w:hAnsi="Courier"/>
        </w:rPr>
      </w:pPr>
      <w:r w:rsidRPr="00986B8C">
        <w:rPr>
          <w:rFonts w:ascii="Courier" w:hAnsi="Courier"/>
        </w:rPr>
        <w:t>}</w:t>
      </w:r>
    </w:p>
    <w:p w14:paraId="71CC3736" w14:textId="77777777" w:rsidR="00986B8C" w:rsidRPr="00986B8C" w:rsidRDefault="00986B8C" w:rsidP="00986B8C">
      <w:pPr>
        <w:spacing w:after="0" w:line="240" w:lineRule="auto"/>
        <w:rPr>
          <w:rFonts w:ascii="Courier" w:hAnsi="Courier"/>
        </w:rPr>
      </w:pPr>
      <w:r w:rsidRPr="00986B8C">
        <w:rPr>
          <w:rFonts w:ascii="Courier" w:hAnsi="Courier"/>
        </w:rPr>
        <w:lastRenderedPageBreak/>
        <w:t>#sidebar h3 {</w:t>
      </w:r>
    </w:p>
    <w:p w14:paraId="426F119F" w14:textId="77777777" w:rsidR="00986B8C" w:rsidRPr="00986B8C" w:rsidRDefault="00986B8C" w:rsidP="00986B8C">
      <w:pPr>
        <w:spacing w:after="0" w:line="240" w:lineRule="auto"/>
        <w:rPr>
          <w:rFonts w:ascii="Courier" w:hAnsi="Courier"/>
        </w:rPr>
      </w:pPr>
      <w:r w:rsidRPr="00986B8C">
        <w:rPr>
          <w:rFonts w:ascii="Courier" w:hAnsi="Courier"/>
        </w:rPr>
        <w:tab/>
        <w:t>color: #FF8033;</w:t>
      </w:r>
    </w:p>
    <w:p w14:paraId="3A03D61B" w14:textId="77777777" w:rsidR="00986B8C" w:rsidRPr="00986B8C" w:rsidRDefault="00986B8C" w:rsidP="00986B8C">
      <w:pPr>
        <w:spacing w:after="0" w:line="240" w:lineRule="auto"/>
        <w:rPr>
          <w:rFonts w:ascii="Courier" w:hAnsi="Courier"/>
        </w:rPr>
      </w:pPr>
      <w:r w:rsidRPr="00986B8C">
        <w:rPr>
          <w:rFonts w:ascii="Courier" w:hAnsi="Courier"/>
        </w:rPr>
        <w:tab/>
        <w:t>margin-left: 1.75em;</w:t>
      </w:r>
    </w:p>
    <w:p w14:paraId="40399F61" w14:textId="77777777" w:rsidR="00986B8C" w:rsidRPr="00986B8C" w:rsidRDefault="00986B8C" w:rsidP="00986B8C">
      <w:pPr>
        <w:spacing w:after="0" w:line="240" w:lineRule="auto"/>
        <w:rPr>
          <w:rFonts w:ascii="Courier" w:hAnsi="Courier"/>
        </w:rPr>
      </w:pPr>
      <w:r w:rsidRPr="00986B8C">
        <w:rPr>
          <w:rFonts w:ascii="Courier" w:hAnsi="Courier"/>
        </w:rPr>
        <w:tab/>
        <w:t>margin-top: 1em;</w:t>
      </w:r>
    </w:p>
    <w:p w14:paraId="7DA41058" w14:textId="77777777" w:rsidR="00986B8C" w:rsidRPr="00986B8C" w:rsidRDefault="00986B8C" w:rsidP="00986B8C">
      <w:pPr>
        <w:spacing w:after="0" w:line="240" w:lineRule="auto"/>
        <w:rPr>
          <w:rFonts w:ascii="Courier" w:hAnsi="Courier"/>
        </w:rPr>
      </w:pPr>
      <w:r w:rsidRPr="00986B8C">
        <w:rPr>
          <w:rFonts w:ascii="Courier" w:hAnsi="Courier"/>
        </w:rPr>
        <w:t>}</w:t>
      </w:r>
    </w:p>
    <w:p w14:paraId="1A140472" w14:textId="77777777" w:rsidR="00986B8C" w:rsidRPr="00986B8C" w:rsidRDefault="00986B8C" w:rsidP="00986B8C">
      <w:pPr>
        <w:spacing w:after="0" w:line="240" w:lineRule="auto"/>
        <w:rPr>
          <w:rFonts w:ascii="Courier" w:hAnsi="Courier"/>
        </w:rPr>
      </w:pPr>
      <w:r w:rsidRPr="00986B8C">
        <w:rPr>
          <w:rFonts w:ascii="Courier" w:hAnsi="Courier"/>
        </w:rPr>
        <w:t>#sidebar p {</w:t>
      </w:r>
    </w:p>
    <w:p w14:paraId="0CFB424A" w14:textId="77777777" w:rsidR="00986B8C" w:rsidRPr="00986B8C" w:rsidRDefault="00986B8C" w:rsidP="00986B8C">
      <w:pPr>
        <w:spacing w:after="0" w:line="240" w:lineRule="auto"/>
        <w:rPr>
          <w:rFonts w:ascii="Courier" w:hAnsi="Courier"/>
        </w:rPr>
      </w:pPr>
      <w:r w:rsidRPr="00986B8C">
        <w:rPr>
          <w:rFonts w:ascii="Courier" w:hAnsi="Courier"/>
        </w:rPr>
        <w:tab/>
        <w:t>margin-left: 2.5em;</w:t>
      </w:r>
    </w:p>
    <w:p w14:paraId="1E2ABF31" w14:textId="77777777" w:rsidR="00986B8C" w:rsidRPr="00986B8C" w:rsidRDefault="00986B8C" w:rsidP="00986B8C">
      <w:pPr>
        <w:spacing w:after="0" w:line="240" w:lineRule="auto"/>
        <w:rPr>
          <w:rFonts w:ascii="Courier" w:hAnsi="Courier"/>
        </w:rPr>
      </w:pPr>
      <w:r w:rsidRPr="00986B8C">
        <w:rPr>
          <w:rFonts w:ascii="Courier" w:hAnsi="Courier"/>
        </w:rPr>
        <w:tab/>
        <w:t>margin-top: .25em;</w:t>
      </w:r>
    </w:p>
    <w:p w14:paraId="68F57804" w14:textId="77777777" w:rsidR="00986B8C" w:rsidRPr="00986B8C" w:rsidRDefault="00986B8C" w:rsidP="00986B8C">
      <w:pPr>
        <w:spacing w:after="0" w:line="240" w:lineRule="auto"/>
        <w:rPr>
          <w:rFonts w:ascii="Courier" w:hAnsi="Courier"/>
        </w:rPr>
      </w:pPr>
      <w:r w:rsidRPr="00986B8C">
        <w:rPr>
          <w:rFonts w:ascii="Courier" w:hAnsi="Courier"/>
        </w:rPr>
        <w:tab/>
        <w:t>margin-bottom: .5em;</w:t>
      </w:r>
    </w:p>
    <w:p w14:paraId="2C0A1AA7" w14:textId="77777777" w:rsidR="00986B8C" w:rsidRPr="00986B8C" w:rsidRDefault="00986B8C" w:rsidP="00986B8C">
      <w:pPr>
        <w:spacing w:after="0" w:line="240" w:lineRule="auto"/>
        <w:rPr>
          <w:rFonts w:ascii="Courier" w:hAnsi="Courier"/>
        </w:rPr>
      </w:pPr>
      <w:r w:rsidRPr="00986B8C">
        <w:rPr>
          <w:rFonts w:ascii="Courier" w:hAnsi="Courier"/>
        </w:rPr>
        <w:tab/>
        <w:t>font-size: 80%;</w:t>
      </w:r>
    </w:p>
    <w:p w14:paraId="1AAD5369" w14:textId="77777777" w:rsidR="00986B8C" w:rsidRPr="00986B8C" w:rsidRDefault="00986B8C" w:rsidP="00986B8C">
      <w:pPr>
        <w:spacing w:after="0" w:line="240" w:lineRule="auto"/>
        <w:rPr>
          <w:rFonts w:ascii="Courier" w:hAnsi="Courier"/>
        </w:rPr>
      </w:pPr>
      <w:r w:rsidRPr="00986B8C">
        <w:rPr>
          <w:rFonts w:ascii="Courier" w:hAnsi="Courier"/>
        </w:rPr>
        <w:t>}</w:t>
      </w:r>
    </w:p>
    <w:p w14:paraId="0665955A" w14:textId="77777777" w:rsidR="00986B8C" w:rsidRPr="00986B8C" w:rsidRDefault="00986B8C" w:rsidP="00986B8C">
      <w:pPr>
        <w:spacing w:after="0" w:line="240" w:lineRule="auto"/>
        <w:rPr>
          <w:rFonts w:ascii="Courier" w:hAnsi="Courier"/>
        </w:rPr>
      </w:pPr>
      <w:r w:rsidRPr="00986B8C">
        <w:rPr>
          <w:rFonts w:ascii="Courier" w:hAnsi="Courier"/>
        </w:rPr>
        <w:t>#music {</w:t>
      </w:r>
    </w:p>
    <w:p w14:paraId="021F45A3" w14:textId="77777777" w:rsidR="00986B8C" w:rsidRPr="00986B8C" w:rsidRDefault="00986B8C" w:rsidP="00986B8C">
      <w:pPr>
        <w:spacing w:after="0" w:line="240" w:lineRule="auto"/>
        <w:rPr>
          <w:rFonts w:ascii="Courier" w:hAnsi="Courier"/>
        </w:rPr>
      </w:pPr>
      <w:r w:rsidRPr="00986B8C">
        <w:rPr>
          <w:rFonts w:ascii="Courier" w:hAnsi="Courier"/>
        </w:rPr>
        <w:tab/>
        <w:t>margin-left: 10%;</w:t>
      </w:r>
    </w:p>
    <w:p w14:paraId="04BF2A94" w14:textId="77777777" w:rsidR="00986B8C" w:rsidRPr="00986B8C" w:rsidRDefault="00986B8C" w:rsidP="00986B8C">
      <w:pPr>
        <w:spacing w:after="0" w:line="240" w:lineRule="auto"/>
        <w:rPr>
          <w:rFonts w:ascii="Courier" w:hAnsi="Courier"/>
        </w:rPr>
      </w:pPr>
      <w:r w:rsidRPr="00986B8C">
        <w:rPr>
          <w:rFonts w:ascii="Courier" w:hAnsi="Courier"/>
        </w:rPr>
        <w:tab/>
        <w:t>margin-right: 10%;</w:t>
      </w:r>
    </w:p>
    <w:p w14:paraId="34D11143" w14:textId="77777777" w:rsidR="00986B8C" w:rsidRPr="00986B8C" w:rsidRDefault="00986B8C" w:rsidP="00986B8C">
      <w:pPr>
        <w:spacing w:after="0" w:line="240" w:lineRule="auto"/>
        <w:rPr>
          <w:rFonts w:ascii="Courier" w:hAnsi="Courier"/>
        </w:rPr>
      </w:pPr>
    </w:p>
    <w:p w14:paraId="5390093A" w14:textId="77777777" w:rsidR="00986B8C" w:rsidRPr="00986B8C" w:rsidRDefault="00986B8C" w:rsidP="00986B8C">
      <w:pPr>
        <w:spacing w:after="0" w:line="240" w:lineRule="auto"/>
        <w:rPr>
          <w:rFonts w:ascii="Courier" w:hAnsi="Courier"/>
        </w:rPr>
      </w:pPr>
      <w:r w:rsidRPr="00986B8C">
        <w:rPr>
          <w:rFonts w:ascii="Courier" w:hAnsi="Courier"/>
        </w:rPr>
        <w:t>}</w:t>
      </w:r>
    </w:p>
    <w:p w14:paraId="57BED51E" w14:textId="77777777" w:rsidR="00986B8C" w:rsidRPr="00986B8C" w:rsidRDefault="00986B8C" w:rsidP="00986B8C">
      <w:pPr>
        <w:spacing w:after="0" w:line="240" w:lineRule="auto"/>
        <w:rPr>
          <w:rFonts w:ascii="Courier" w:hAnsi="Courier"/>
        </w:rPr>
      </w:pPr>
      <w:r w:rsidRPr="00986B8C">
        <w:rPr>
          <w:rFonts w:ascii="Courier" w:hAnsi="Courier"/>
        </w:rPr>
        <w:t>#video {</w:t>
      </w:r>
    </w:p>
    <w:p w14:paraId="4F02B65D" w14:textId="77777777" w:rsidR="00986B8C" w:rsidRPr="00986B8C" w:rsidRDefault="00986B8C" w:rsidP="00986B8C">
      <w:pPr>
        <w:spacing w:after="0" w:line="240" w:lineRule="auto"/>
        <w:rPr>
          <w:rFonts w:ascii="Courier" w:hAnsi="Courier"/>
        </w:rPr>
      </w:pPr>
      <w:r w:rsidRPr="00986B8C">
        <w:rPr>
          <w:rFonts w:ascii="Courier" w:hAnsi="Courier"/>
        </w:rPr>
        <w:tab/>
        <w:t>margin-left: 10%;</w:t>
      </w:r>
    </w:p>
    <w:p w14:paraId="361AFF27" w14:textId="77777777" w:rsidR="00986B8C" w:rsidRPr="00986B8C" w:rsidRDefault="00986B8C" w:rsidP="00986B8C">
      <w:pPr>
        <w:spacing w:after="0" w:line="240" w:lineRule="auto"/>
        <w:rPr>
          <w:rFonts w:ascii="Courier" w:hAnsi="Courier"/>
        </w:rPr>
      </w:pPr>
      <w:r w:rsidRPr="00986B8C">
        <w:rPr>
          <w:rFonts w:ascii="Courier" w:hAnsi="Courier"/>
        </w:rPr>
        <w:tab/>
        <w:t>margin-right: 10%;</w:t>
      </w:r>
    </w:p>
    <w:p w14:paraId="44BB4E30" w14:textId="77777777" w:rsidR="00986B8C" w:rsidRPr="00986B8C" w:rsidRDefault="00986B8C" w:rsidP="00986B8C">
      <w:pPr>
        <w:spacing w:after="0" w:line="240" w:lineRule="auto"/>
        <w:rPr>
          <w:rFonts w:ascii="Courier" w:hAnsi="Courier"/>
        </w:rPr>
      </w:pPr>
      <w:r w:rsidRPr="00986B8C">
        <w:rPr>
          <w:rFonts w:ascii="Courier" w:hAnsi="Courier"/>
        </w:rPr>
        <w:t>}</w:t>
      </w:r>
    </w:p>
    <w:p w14:paraId="60B36B2A" w14:textId="77777777" w:rsidR="00986B8C" w:rsidRPr="00986B8C" w:rsidRDefault="00986B8C" w:rsidP="00986B8C">
      <w:pPr>
        <w:spacing w:after="0" w:line="240" w:lineRule="auto"/>
        <w:rPr>
          <w:rFonts w:ascii="Courier" w:hAnsi="Courier"/>
        </w:rPr>
      </w:pPr>
      <w:r w:rsidRPr="00986B8C">
        <w:rPr>
          <w:rFonts w:ascii="Courier" w:hAnsi="Courier"/>
        </w:rPr>
        <w:t>/* the styles for the section */</w:t>
      </w:r>
    </w:p>
    <w:p w14:paraId="5E232164" w14:textId="77777777" w:rsidR="00986B8C" w:rsidRPr="00986B8C" w:rsidRDefault="00986B8C" w:rsidP="00986B8C">
      <w:pPr>
        <w:spacing w:after="0" w:line="240" w:lineRule="auto"/>
        <w:rPr>
          <w:rFonts w:ascii="Courier" w:hAnsi="Courier"/>
        </w:rPr>
      </w:pPr>
      <w:r w:rsidRPr="00986B8C">
        <w:rPr>
          <w:rFonts w:ascii="Courier" w:hAnsi="Courier"/>
        </w:rPr>
        <w:t>section {</w:t>
      </w:r>
    </w:p>
    <w:p w14:paraId="04C4F231" w14:textId="77777777" w:rsidR="00986B8C" w:rsidRPr="00986B8C" w:rsidRDefault="00986B8C" w:rsidP="00986B8C">
      <w:pPr>
        <w:spacing w:after="0" w:line="240" w:lineRule="auto"/>
        <w:rPr>
          <w:rFonts w:ascii="Courier" w:hAnsi="Courier"/>
        </w:rPr>
      </w:pPr>
      <w:r w:rsidRPr="00986B8C">
        <w:rPr>
          <w:rFonts w:ascii="Courier" w:hAnsi="Courier"/>
        </w:rPr>
        <w:tab/>
        <w:t>width: 60%;</w:t>
      </w:r>
    </w:p>
    <w:p w14:paraId="128BF4C1" w14:textId="77777777" w:rsidR="00986B8C" w:rsidRPr="00986B8C" w:rsidRDefault="00986B8C" w:rsidP="00986B8C">
      <w:pPr>
        <w:spacing w:after="0" w:line="240" w:lineRule="auto"/>
        <w:rPr>
          <w:rFonts w:ascii="Courier" w:hAnsi="Courier"/>
        </w:rPr>
      </w:pPr>
      <w:r w:rsidRPr="00986B8C">
        <w:rPr>
          <w:rFonts w:ascii="Courier" w:hAnsi="Courier"/>
        </w:rPr>
        <w:tab/>
        <w:t>float: right;</w:t>
      </w:r>
    </w:p>
    <w:p w14:paraId="1E39575F" w14:textId="77777777" w:rsidR="00986B8C" w:rsidRPr="00986B8C" w:rsidRDefault="00986B8C" w:rsidP="00986B8C">
      <w:pPr>
        <w:spacing w:after="0" w:line="240" w:lineRule="auto"/>
        <w:rPr>
          <w:rFonts w:ascii="Courier" w:hAnsi="Courier"/>
        </w:rPr>
      </w:pPr>
      <w:r w:rsidRPr="00986B8C">
        <w:rPr>
          <w:rFonts w:ascii="Courier" w:hAnsi="Courier"/>
        </w:rPr>
        <w:tab/>
        <w:t>margin: 0 1.5em 2em;</w:t>
      </w:r>
    </w:p>
    <w:p w14:paraId="18D9A763" w14:textId="77777777" w:rsidR="00986B8C" w:rsidRPr="00986B8C" w:rsidRDefault="00986B8C" w:rsidP="00986B8C">
      <w:pPr>
        <w:spacing w:after="0" w:line="240" w:lineRule="auto"/>
        <w:rPr>
          <w:rFonts w:ascii="Courier" w:hAnsi="Courier"/>
        </w:rPr>
      </w:pPr>
      <w:r w:rsidRPr="00986B8C">
        <w:rPr>
          <w:rFonts w:ascii="Courier" w:hAnsi="Courier"/>
        </w:rPr>
        <w:t>}</w:t>
      </w:r>
    </w:p>
    <w:p w14:paraId="70F74C91" w14:textId="77777777" w:rsidR="00986B8C" w:rsidRPr="00986B8C" w:rsidRDefault="00986B8C" w:rsidP="00986B8C">
      <w:pPr>
        <w:spacing w:after="0" w:line="240" w:lineRule="auto"/>
        <w:rPr>
          <w:rFonts w:ascii="Courier" w:hAnsi="Courier"/>
        </w:rPr>
      </w:pPr>
    </w:p>
    <w:p w14:paraId="5A413B14" w14:textId="77777777" w:rsidR="00986B8C" w:rsidRPr="00986B8C" w:rsidRDefault="00986B8C" w:rsidP="00986B8C">
      <w:pPr>
        <w:spacing w:after="0" w:line="240" w:lineRule="auto"/>
        <w:rPr>
          <w:rFonts w:ascii="Courier" w:hAnsi="Courier"/>
        </w:rPr>
      </w:pPr>
      <w:r w:rsidRPr="00986B8C">
        <w:rPr>
          <w:rFonts w:ascii="Courier" w:hAnsi="Courier"/>
        </w:rPr>
        <w:t>section h1 {</w:t>
      </w:r>
    </w:p>
    <w:p w14:paraId="13845765" w14:textId="77777777" w:rsidR="00986B8C" w:rsidRPr="00986B8C" w:rsidRDefault="00986B8C" w:rsidP="00986B8C">
      <w:pPr>
        <w:spacing w:after="0" w:line="240" w:lineRule="auto"/>
        <w:rPr>
          <w:rFonts w:ascii="Courier" w:hAnsi="Courier"/>
        </w:rPr>
      </w:pPr>
      <w:r w:rsidRPr="00986B8C">
        <w:rPr>
          <w:rFonts w:ascii="Courier" w:hAnsi="Courier"/>
        </w:rPr>
        <w:tab/>
        <w:t>font-size: 150%;</w:t>
      </w:r>
    </w:p>
    <w:p w14:paraId="57196B19" w14:textId="77777777" w:rsidR="00986B8C" w:rsidRPr="00986B8C" w:rsidRDefault="00986B8C" w:rsidP="00986B8C">
      <w:pPr>
        <w:spacing w:after="0" w:line="240" w:lineRule="auto"/>
        <w:rPr>
          <w:rFonts w:ascii="Courier" w:hAnsi="Courier"/>
        </w:rPr>
      </w:pPr>
      <w:r w:rsidRPr="00986B8C">
        <w:rPr>
          <w:rFonts w:ascii="Courier" w:hAnsi="Courier"/>
        </w:rPr>
        <w:tab/>
        <w:t>margin-bottom: .25em;</w:t>
      </w:r>
    </w:p>
    <w:p w14:paraId="052E7AC6" w14:textId="77777777" w:rsidR="00986B8C" w:rsidRPr="00986B8C" w:rsidRDefault="00986B8C" w:rsidP="00986B8C">
      <w:pPr>
        <w:spacing w:after="0" w:line="240" w:lineRule="auto"/>
        <w:rPr>
          <w:rFonts w:ascii="Courier" w:hAnsi="Courier"/>
        </w:rPr>
      </w:pPr>
      <w:r w:rsidRPr="00986B8C">
        <w:rPr>
          <w:rFonts w:ascii="Courier" w:hAnsi="Courier"/>
        </w:rPr>
        <w:t>}</w:t>
      </w:r>
    </w:p>
    <w:p w14:paraId="6328A57D" w14:textId="77777777" w:rsidR="00986B8C" w:rsidRPr="00986B8C" w:rsidRDefault="00986B8C" w:rsidP="00986B8C">
      <w:pPr>
        <w:spacing w:after="0" w:line="240" w:lineRule="auto"/>
        <w:rPr>
          <w:rFonts w:ascii="Courier" w:hAnsi="Courier"/>
        </w:rPr>
      </w:pPr>
    </w:p>
    <w:p w14:paraId="2961A905" w14:textId="77777777" w:rsidR="00986B8C" w:rsidRPr="00986B8C" w:rsidRDefault="00986B8C" w:rsidP="00986B8C">
      <w:pPr>
        <w:spacing w:after="0" w:line="240" w:lineRule="auto"/>
        <w:rPr>
          <w:rFonts w:ascii="Courier" w:hAnsi="Courier"/>
        </w:rPr>
      </w:pPr>
      <w:r w:rsidRPr="00986B8C">
        <w:rPr>
          <w:rFonts w:ascii="Courier" w:hAnsi="Courier"/>
        </w:rPr>
        <w:t>section h2 {</w:t>
      </w:r>
    </w:p>
    <w:p w14:paraId="229DDAEB" w14:textId="77777777" w:rsidR="00986B8C" w:rsidRPr="00986B8C" w:rsidRDefault="00986B8C" w:rsidP="00986B8C">
      <w:pPr>
        <w:spacing w:after="0" w:line="240" w:lineRule="auto"/>
        <w:rPr>
          <w:rFonts w:ascii="Courier" w:hAnsi="Courier"/>
        </w:rPr>
      </w:pPr>
      <w:r w:rsidRPr="00986B8C">
        <w:rPr>
          <w:rFonts w:ascii="Courier" w:hAnsi="Courier"/>
        </w:rPr>
        <w:tab/>
        <w:t>font-size: 130%;</w:t>
      </w:r>
    </w:p>
    <w:p w14:paraId="1CE42265" w14:textId="77777777" w:rsidR="00986B8C" w:rsidRPr="00986B8C" w:rsidRDefault="00986B8C" w:rsidP="00986B8C">
      <w:pPr>
        <w:spacing w:after="0" w:line="240" w:lineRule="auto"/>
        <w:rPr>
          <w:rFonts w:ascii="Courier" w:hAnsi="Courier"/>
        </w:rPr>
      </w:pPr>
      <w:r w:rsidRPr="00986B8C">
        <w:rPr>
          <w:rFonts w:ascii="Courier" w:hAnsi="Courier"/>
        </w:rPr>
        <w:t>}</w:t>
      </w:r>
    </w:p>
    <w:p w14:paraId="770838EE" w14:textId="77777777" w:rsidR="00986B8C" w:rsidRPr="00986B8C" w:rsidRDefault="00986B8C" w:rsidP="00986B8C">
      <w:pPr>
        <w:spacing w:after="0" w:line="240" w:lineRule="auto"/>
        <w:rPr>
          <w:rFonts w:ascii="Courier" w:hAnsi="Courier"/>
        </w:rPr>
      </w:pPr>
    </w:p>
    <w:p w14:paraId="117D042A" w14:textId="77777777" w:rsidR="00986B8C" w:rsidRPr="00986B8C" w:rsidRDefault="00986B8C" w:rsidP="00986B8C">
      <w:pPr>
        <w:spacing w:after="0" w:line="240" w:lineRule="auto"/>
        <w:rPr>
          <w:rFonts w:ascii="Courier" w:hAnsi="Courier"/>
        </w:rPr>
      </w:pPr>
      <w:r w:rsidRPr="00986B8C">
        <w:rPr>
          <w:rFonts w:ascii="Courier" w:hAnsi="Courier"/>
        </w:rPr>
        <w:t>section h3 {</w:t>
      </w:r>
    </w:p>
    <w:p w14:paraId="041582EC" w14:textId="77777777" w:rsidR="00986B8C" w:rsidRPr="00986B8C" w:rsidRDefault="00986B8C" w:rsidP="00986B8C">
      <w:pPr>
        <w:spacing w:after="0" w:line="240" w:lineRule="auto"/>
        <w:rPr>
          <w:rFonts w:ascii="Courier" w:hAnsi="Courier"/>
        </w:rPr>
      </w:pPr>
      <w:r w:rsidRPr="00986B8C">
        <w:rPr>
          <w:rFonts w:ascii="Courier" w:hAnsi="Courier"/>
        </w:rPr>
        <w:tab/>
        <w:t>margin: .75em 0 .25em;</w:t>
      </w:r>
    </w:p>
    <w:p w14:paraId="484C4C09" w14:textId="77777777" w:rsidR="00986B8C" w:rsidRPr="00986B8C" w:rsidRDefault="00986B8C" w:rsidP="00986B8C">
      <w:pPr>
        <w:spacing w:after="0" w:line="240" w:lineRule="auto"/>
        <w:rPr>
          <w:rFonts w:ascii="Courier" w:hAnsi="Courier"/>
        </w:rPr>
      </w:pPr>
      <w:r w:rsidRPr="00986B8C">
        <w:rPr>
          <w:rFonts w:ascii="Courier" w:hAnsi="Courier"/>
        </w:rPr>
        <w:tab/>
        <w:t>font-size: 115%;</w:t>
      </w:r>
    </w:p>
    <w:p w14:paraId="320DC6DE" w14:textId="77777777" w:rsidR="00986B8C" w:rsidRPr="00986B8C" w:rsidRDefault="00986B8C" w:rsidP="00986B8C">
      <w:pPr>
        <w:spacing w:after="0" w:line="240" w:lineRule="auto"/>
        <w:rPr>
          <w:rFonts w:ascii="Courier" w:hAnsi="Courier"/>
        </w:rPr>
      </w:pPr>
      <w:r w:rsidRPr="00986B8C">
        <w:rPr>
          <w:rFonts w:ascii="Courier" w:hAnsi="Courier"/>
        </w:rPr>
        <w:t>}</w:t>
      </w:r>
    </w:p>
    <w:p w14:paraId="55930512" w14:textId="77777777" w:rsidR="00986B8C" w:rsidRPr="00986B8C" w:rsidRDefault="00986B8C" w:rsidP="00986B8C">
      <w:pPr>
        <w:spacing w:after="0" w:line="240" w:lineRule="auto"/>
        <w:rPr>
          <w:rFonts w:ascii="Courier" w:hAnsi="Courier"/>
        </w:rPr>
      </w:pPr>
    </w:p>
    <w:p w14:paraId="043655E4" w14:textId="77777777" w:rsidR="00986B8C" w:rsidRPr="00986B8C" w:rsidRDefault="00986B8C" w:rsidP="00986B8C">
      <w:pPr>
        <w:spacing w:after="0" w:line="240" w:lineRule="auto"/>
        <w:rPr>
          <w:rFonts w:ascii="Courier" w:hAnsi="Courier"/>
        </w:rPr>
      </w:pPr>
      <w:r w:rsidRPr="00986B8C">
        <w:rPr>
          <w:rFonts w:ascii="Courier" w:hAnsi="Courier"/>
        </w:rPr>
        <w:t>section p {</w:t>
      </w:r>
    </w:p>
    <w:p w14:paraId="3389B0D8" w14:textId="77777777" w:rsidR="00986B8C" w:rsidRPr="00986B8C" w:rsidRDefault="00986B8C" w:rsidP="00986B8C">
      <w:pPr>
        <w:spacing w:after="0" w:line="240" w:lineRule="auto"/>
        <w:rPr>
          <w:rFonts w:ascii="Courier" w:hAnsi="Courier"/>
        </w:rPr>
      </w:pPr>
      <w:r w:rsidRPr="00986B8C">
        <w:rPr>
          <w:rFonts w:ascii="Courier" w:hAnsi="Courier"/>
        </w:rPr>
        <w:tab/>
        <w:t>margin-bottom: .75em;</w:t>
      </w:r>
    </w:p>
    <w:p w14:paraId="44521DF8" w14:textId="77777777" w:rsidR="00986B8C" w:rsidRPr="00986B8C" w:rsidRDefault="00986B8C" w:rsidP="00986B8C">
      <w:pPr>
        <w:spacing w:after="0" w:line="240" w:lineRule="auto"/>
        <w:rPr>
          <w:rFonts w:ascii="Courier" w:hAnsi="Courier"/>
        </w:rPr>
      </w:pPr>
      <w:r w:rsidRPr="00986B8C">
        <w:rPr>
          <w:rFonts w:ascii="Courier" w:hAnsi="Courier"/>
        </w:rPr>
        <w:t>}</w:t>
      </w:r>
    </w:p>
    <w:p w14:paraId="1D548238" w14:textId="77777777" w:rsidR="00986B8C" w:rsidRPr="00986B8C" w:rsidRDefault="00986B8C" w:rsidP="00986B8C">
      <w:pPr>
        <w:spacing w:after="0" w:line="240" w:lineRule="auto"/>
        <w:rPr>
          <w:rFonts w:ascii="Courier" w:hAnsi="Courier"/>
        </w:rPr>
      </w:pPr>
    </w:p>
    <w:p w14:paraId="4E1470FD" w14:textId="77777777" w:rsidR="00986B8C" w:rsidRPr="00986B8C" w:rsidRDefault="00986B8C" w:rsidP="00986B8C">
      <w:pPr>
        <w:spacing w:after="0" w:line="240" w:lineRule="auto"/>
        <w:rPr>
          <w:rFonts w:ascii="Courier" w:hAnsi="Courier"/>
        </w:rPr>
      </w:pPr>
      <w:r w:rsidRPr="00986B8C">
        <w:rPr>
          <w:rFonts w:ascii="Courier" w:hAnsi="Courier"/>
        </w:rPr>
        <w:t xml:space="preserve">section </w:t>
      </w:r>
      <w:proofErr w:type="spellStart"/>
      <w:r w:rsidRPr="00986B8C">
        <w:rPr>
          <w:rFonts w:ascii="Courier" w:hAnsi="Courier"/>
        </w:rPr>
        <w:t>img</w:t>
      </w:r>
      <w:proofErr w:type="spellEnd"/>
      <w:r w:rsidRPr="00986B8C">
        <w:rPr>
          <w:rFonts w:ascii="Courier" w:hAnsi="Courier"/>
        </w:rPr>
        <w:t xml:space="preserve"> {</w:t>
      </w:r>
    </w:p>
    <w:p w14:paraId="013F812A" w14:textId="77777777" w:rsidR="00986B8C" w:rsidRPr="00986B8C" w:rsidRDefault="00986B8C" w:rsidP="00986B8C">
      <w:pPr>
        <w:spacing w:after="0" w:line="240" w:lineRule="auto"/>
        <w:rPr>
          <w:rFonts w:ascii="Courier" w:hAnsi="Courier"/>
        </w:rPr>
      </w:pPr>
      <w:r w:rsidRPr="00986B8C">
        <w:rPr>
          <w:rFonts w:ascii="Courier" w:hAnsi="Courier"/>
        </w:rPr>
        <w:tab/>
        <w:t>width: 100%;</w:t>
      </w:r>
    </w:p>
    <w:p w14:paraId="7C4AE745" w14:textId="77777777" w:rsidR="00986B8C" w:rsidRPr="00986B8C" w:rsidRDefault="00986B8C" w:rsidP="00986B8C">
      <w:pPr>
        <w:spacing w:after="0" w:line="240" w:lineRule="auto"/>
        <w:rPr>
          <w:rFonts w:ascii="Courier" w:hAnsi="Courier"/>
        </w:rPr>
      </w:pPr>
      <w:r w:rsidRPr="00986B8C">
        <w:rPr>
          <w:rFonts w:ascii="Courier" w:hAnsi="Courier"/>
        </w:rPr>
        <w:tab/>
        <w:t>max-width: 154px;</w:t>
      </w:r>
    </w:p>
    <w:p w14:paraId="6097390D" w14:textId="77777777" w:rsidR="00986B8C" w:rsidRPr="00986B8C" w:rsidRDefault="00986B8C" w:rsidP="00986B8C">
      <w:pPr>
        <w:spacing w:after="0" w:line="240" w:lineRule="auto"/>
        <w:rPr>
          <w:rFonts w:ascii="Courier" w:hAnsi="Courier"/>
        </w:rPr>
      </w:pPr>
      <w:r w:rsidRPr="00986B8C">
        <w:rPr>
          <w:rFonts w:ascii="Courier" w:hAnsi="Courier"/>
        </w:rPr>
        <w:tab/>
        <w:t>min-width: 40px;</w:t>
      </w:r>
    </w:p>
    <w:p w14:paraId="24749E30" w14:textId="77777777" w:rsidR="00986B8C" w:rsidRPr="00986B8C" w:rsidRDefault="00986B8C" w:rsidP="00986B8C">
      <w:pPr>
        <w:spacing w:after="0" w:line="240" w:lineRule="auto"/>
        <w:rPr>
          <w:rFonts w:ascii="Courier" w:hAnsi="Courier"/>
        </w:rPr>
      </w:pPr>
      <w:r w:rsidRPr="00986B8C">
        <w:rPr>
          <w:rFonts w:ascii="Courier" w:hAnsi="Courier"/>
        </w:rPr>
        <w:t>}</w:t>
      </w:r>
    </w:p>
    <w:p w14:paraId="28E55195" w14:textId="77777777" w:rsidR="00986B8C" w:rsidRPr="00986B8C" w:rsidRDefault="00986B8C" w:rsidP="00986B8C">
      <w:pPr>
        <w:spacing w:after="0" w:line="240" w:lineRule="auto"/>
        <w:rPr>
          <w:rFonts w:ascii="Courier" w:hAnsi="Courier"/>
        </w:rPr>
      </w:pPr>
      <w:r w:rsidRPr="00986B8C">
        <w:rPr>
          <w:rFonts w:ascii="Courier" w:hAnsi="Courier"/>
        </w:rPr>
        <w:t>/* style for a class */</w:t>
      </w:r>
    </w:p>
    <w:p w14:paraId="0077992D" w14:textId="77777777" w:rsidR="00986B8C" w:rsidRPr="00986B8C" w:rsidRDefault="00986B8C" w:rsidP="00986B8C">
      <w:pPr>
        <w:spacing w:after="0" w:line="240" w:lineRule="auto"/>
        <w:rPr>
          <w:rFonts w:ascii="Courier" w:hAnsi="Courier"/>
        </w:rPr>
      </w:pPr>
      <w:proofErr w:type="gramStart"/>
      <w:r w:rsidRPr="00986B8C">
        <w:rPr>
          <w:rFonts w:ascii="Courier" w:hAnsi="Courier"/>
        </w:rPr>
        <w:t>.large</w:t>
      </w:r>
      <w:proofErr w:type="gramEnd"/>
      <w:r w:rsidRPr="00986B8C">
        <w:rPr>
          <w:rFonts w:ascii="Courier" w:hAnsi="Courier"/>
        </w:rPr>
        <w:t xml:space="preserve"> {</w:t>
      </w:r>
    </w:p>
    <w:p w14:paraId="073BF0E0" w14:textId="77777777" w:rsidR="00986B8C" w:rsidRPr="00986B8C" w:rsidRDefault="00986B8C" w:rsidP="00986B8C">
      <w:pPr>
        <w:spacing w:after="0" w:line="240" w:lineRule="auto"/>
        <w:rPr>
          <w:rFonts w:ascii="Courier" w:hAnsi="Courier"/>
        </w:rPr>
      </w:pPr>
      <w:r w:rsidRPr="00986B8C">
        <w:rPr>
          <w:rFonts w:ascii="Courier" w:hAnsi="Courier"/>
        </w:rPr>
        <w:lastRenderedPageBreak/>
        <w:tab/>
      </w:r>
      <w:r w:rsidRPr="00986B8C">
        <w:rPr>
          <w:rFonts w:ascii="Courier" w:hAnsi="Courier"/>
        </w:rPr>
        <w:tab/>
        <w:t>font-size: 230%;</w:t>
      </w:r>
    </w:p>
    <w:p w14:paraId="21946438" w14:textId="77777777" w:rsidR="00986B8C" w:rsidRPr="00986B8C" w:rsidRDefault="00986B8C" w:rsidP="00986B8C">
      <w:pPr>
        <w:spacing w:after="0" w:line="240" w:lineRule="auto"/>
        <w:rPr>
          <w:rFonts w:ascii="Courier" w:hAnsi="Courier"/>
        </w:rPr>
      </w:pPr>
      <w:r w:rsidRPr="00986B8C">
        <w:rPr>
          <w:rFonts w:ascii="Courier" w:hAnsi="Courier"/>
        </w:rPr>
        <w:t>}</w:t>
      </w:r>
    </w:p>
    <w:p w14:paraId="54D58914" w14:textId="77777777" w:rsidR="00986B8C" w:rsidRPr="00986B8C" w:rsidRDefault="00986B8C" w:rsidP="00986B8C">
      <w:pPr>
        <w:spacing w:after="0" w:line="240" w:lineRule="auto"/>
        <w:rPr>
          <w:rFonts w:ascii="Courier" w:hAnsi="Courier"/>
        </w:rPr>
      </w:pPr>
    </w:p>
    <w:p w14:paraId="1EF8A676" w14:textId="77777777" w:rsidR="00986B8C" w:rsidRPr="00986B8C" w:rsidRDefault="00986B8C" w:rsidP="00986B8C">
      <w:pPr>
        <w:spacing w:after="0" w:line="240" w:lineRule="auto"/>
        <w:rPr>
          <w:rFonts w:ascii="Courier" w:hAnsi="Courier"/>
        </w:rPr>
      </w:pPr>
      <w:r w:rsidRPr="00986B8C">
        <w:rPr>
          <w:rFonts w:ascii="Courier" w:hAnsi="Courier"/>
        </w:rPr>
        <w:t>/* the styles for links */</w:t>
      </w:r>
    </w:p>
    <w:p w14:paraId="4416C519" w14:textId="77777777" w:rsidR="00986B8C" w:rsidRPr="00986B8C" w:rsidRDefault="00986B8C" w:rsidP="00986B8C">
      <w:pPr>
        <w:spacing w:after="0" w:line="240" w:lineRule="auto"/>
        <w:rPr>
          <w:rFonts w:ascii="Courier" w:hAnsi="Courier"/>
        </w:rPr>
      </w:pPr>
      <w:proofErr w:type="spellStart"/>
      <w:proofErr w:type="gramStart"/>
      <w:r w:rsidRPr="00986B8C">
        <w:rPr>
          <w:rFonts w:ascii="Courier" w:hAnsi="Courier"/>
        </w:rPr>
        <w:t>a:link</w:t>
      </w:r>
      <w:proofErr w:type="spellEnd"/>
      <w:proofErr w:type="gramEnd"/>
      <w:r w:rsidRPr="00986B8C">
        <w:rPr>
          <w:rFonts w:ascii="Courier" w:hAnsi="Courier"/>
        </w:rPr>
        <w:t xml:space="preserve">, </w:t>
      </w:r>
      <w:proofErr w:type="spellStart"/>
      <w:r w:rsidRPr="00986B8C">
        <w:rPr>
          <w:rFonts w:ascii="Courier" w:hAnsi="Courier"/>
        </w:rPr>
        <w:t>a:focus</w:t>
      </w:r>
      <w:proofErr w:type="spellEnd"/>
      <w:r w:rsidRPr="00986B8C">
        <w:rPr>
          <w:rFonts w:ascii="Courier" w:hAnsi="Courier"/>
        </w:rPr>
        <w:t xml:space="preserve">, </w:t>
      </w:r>
      <w:proofErr w:type="spellStart"/>
      <w:r w:rsidRPr="00986B8C">
        <w:rPr>
          <w:rFonts w:ascii="Courier" w:hAnsi="Courier"/>
        </w:rPr>
        <w:t>a:visited</w:t>
      </w:r>
      <w:proofErr w:type="spellEnd"/>
      <w:r w:rsidRPr="00986B8C">
        <w:rPr>
          <w:rFonts w:ascii="Courier" w:hAnsi="Courier"/>
        </w:rPr>
        <w:t xml:space="preserve"> {</w:t>
      </w:r>
    </w:p>
    <w:p w14:paraId="38942DD1" w14:textId="77777777" w:rsidR="00986B8C" w:rsidRPr="00986B8C" w:rsidRDefault="00986B8C" w:rsidP="00986B8C">
      <w:pPr>
        <w:spacing w:after="0" w:line="240" w:lineRule="auto"/>
        <w:rPr>
          <w:rFonts w:ascii="Courier" w:hAnsi="Courier"/>
        </w:rPr>
      </w:pPr>
      <w:r w:rsidRPr="00986B8C">
        <w:rPr>
          <w:rFonts w:ascii="Courier" w:hAnsi="Courier"/>
        </w:rPr>
        <w:tab/>
        <w:t>font-weight: bold;</w:t>
      </w:r>
    </w:p>
    <w:p w14:paraId="27AE8DAF" w14:textId="77777777" w:rsidR="00986B8C" w:rsidRPr="00986B8C" w:rsidRDefault="00986B8C" w:rsidP="00986B8C">
      <w:pPr>
        <w:spacing w:after="0" w:line="240" w:lineRule="auto"/>
        <w:rPr>
          <w:rFonts w:ascii="Courier" w:hAnsi="Courier"/>
        </w:rPr>
      </w:pPr>
      <w:r w:rsidRPr="00986B8C">
        <w:rPr>
          <w:rFonts w:ascii="Courier" w:hAnsi="Courier"/>
        </w:rPr>
        <w:tab/>
        <w:t>color: #FF8033;</w:t>
      </w:r>
    </w:p>
    <w:p w14:paraId="6E7E357C" w14:textId="77777777" w:rsidR="00986B8C" w:rsidRPr="00986B8C" w:rsidRDefault="00986B8C" w:rsidP="00986B8C">
      <w:pPr>
        <w:spacing w:after="0" w:line="240" w:lineRule="auto"/>
        <w:rPr>
          <w:rFonts w:ascii="Courier" w:hAnsi="Courier"/>
        </w:rPr>
      </w:pPr>
      <w:r w:rsidRPr="00986B8C">
        <w:rPr>
          <w:rFonts w:ascii="Courier" w:hAnsi="Courier"/>
        </w:rPr>
        <w:t>}</w:t>
      </w:r>
    </w:p>
    <w:p w14:paraId="7AD6B7C0" w14:textId="77777777" w:rsidR="00986B8C" w:rsidRPr="00986B8C" w:rsidRDefault="00986B8C" w:rsidP="00986B8C">
      <w:pPr>
        <w:spacing w:after="0" w:line="240" w:lineRule="auto"/>
        <w:rPr>
          <w:rFonts w:ascii="Courier" w:hAnsi="Courier"/>
        </w:rPr>
      </w:pPr>
    </w:p>
    <w:p w14:paraId="1A543B8F" w14:textId="77777777" w:rsidR="00986B8C" w:rsidRPr="00986B8C" w:rsidRDefault="00986B8C" w:rsidP="00986B8C">
      <w:pPr>
        <w:spacing w:after="0" w:line="240" w:lineRule="auto"/>
        <w:rPr>
          <w:rFonts w:ascii="Courier" w:hAnsi="Courier"/>
        </w:rPr>
      </w:pPr>
      <w:proofErr w:type="spellStart"/>
      <w:proofErr w:type="gramStart"/>
      <w:r w:rsidRPr="00986B8C">
        <w:rPr>
          <w:rFonts w:ascii="Courier" w:hAnsi="Courier"/>
        </w:rPr>
        <w:t>a:hover</w:t>
      </w:r>
      <w:proofErr w:type="spellEnd"/>
      <w:proofErr w:type="gramEnd"/>
      <w:r w:rsidRPr="00986B8C">
        <w:rPr>
          <w:rFonts w:ascii="Courier" w:hAnsi="Courier"/>
        </w:rPr>
        <w:t xml:space="preserve"> {</w:t>
      </w:r>
    </w:p>
    <w:p w14:paraId="2C7DABB3" w14:textId="77777777" w:rsidR="00986B8C" w:rsidRPr="00986B8C" w:rsidRDefault="00986B8C" w:rsidP="00986B8C">
      <w:pPr>
        <w:spacing w:after="0" w:line="240" w:lineRule="auto"/>
        <w:rPr>
          <w:rFonts w:ascii="Courier" w:hAnsi="Courier"/>
        </w:rPr>
      </w:pPr>
      <w:r w:rsidRPr="00986B8C">
        <w:rPr>
          <w:rFonts w:ascii="Courier" w:hAnsi="Courier"/>
        </w:rPr>
        <w:tab/>
        <w:t>color: green;</w:t>
      </w:r>
    </w:p>
    <w:p w14:paraId="6C30C831" w14:textId="77777777" w:rsidR="00986B8C" w:rsidRPr="00986B8C" w:rsidRDefault="00986B8C" w:rsidP="00986B8C">
      <w:pPr>
        <w:spacing w:after="0" w:line="240" w:lineRule="auto"/>
        <w:rPr>
          <w:rFonts w:ascii="Courier" w:hAnsi="Courier"/>
        </w:rPr>
      </w:pPr>
      <w:r w:rsidRPr="00986B8C">
        <w:rPr>
          <w:rFonts w:ascii="Courier" w:hAnsi="Courier"/>
        </w:rPr>
        <w:t>}</w:t>
      </w:r>
    </w:p>
    <w:p w14:paraId="267CFBA9" w14:textId="77777777" w:rsidR="00986B8C" w:rsidRPr="00986B8C" w:rsidRDefault="00986B8C" w:rsidP="00986B8C">
      <w:pPr>
        <w:spacing w:after="0" w:line="240" w:lineRule="auto"/>
        <w:rPr>
          <w:rFonts w:ascii="Courier" w:hAnsi="Courier"/>
        </w:rPr>
      </w:pPr>
    </w:p>
    <w:p w14:paraId="23CF3F9D" w14:textId="77777777" w:rsidR="00986B8C" w:rsidRPr="00986B8C" w:rsidRDefault="00986B8C" w:rsidP="00986B8C">
      <w:pPr>
        <w:spacing w:after="0" w:line="240" w:lineRule="auto"/>
        <w:rPr>
          <w:rFonts w:ascii="Courier" w:hAnsi="Courier"/>
        </w:rPr>
      </w:pPr>
      <w:r w:rsidRPr="00986B8C">
        <w:rPr>
          <w:rFonts w:ascii="Courier" w:hAnsi="Courier"/>
        </w:rPr>
        <w:t>/* the styles for the footer */</w:t>
      </w:r>
    </w:p>
    <w:p w14:paraId="60C82CDF" w14:textId="77777777" w:rsidR="00986B8C" w:rsidRPr="00986B8C" w:rsidRDefault="00986B8C" w:rsidP="00986B8C">
      <w:pPr>
        <w:spacing w:after="0" w:line="240" w:lineRule="auto"/>
        <w:rPr>
          <w:rFonts w:ascii="Courier" w:hAnsi="Courier"/>
        </w:rPr>
      </w:pPr>
    </w:p>
    <w:p w14:paraId="7A6E41BF" w14:textId="77777777" w:rsidR="00986B8C" w:rsidRPr="00986B8C" w:rsidRDefault="00986B8C" w:rsidP="00986B8C">
      <w:pPr>
        <w:spacing w:after="0" w:line="240" w:lineRule="auto"/>
        <w:rPr>
          <w:rFonts w:ascii="Courier" w:hAnsi="Courier"/>
        </w:rPr>
      </w:pPr>
      <w:r w:rsidRPr="00986B8C">
        <w:rPr>
          <w:rFonts w:ascii="Courier" w:hAnsi="Courier"/>
        </w:rPr>
        <w:t>footer</w:t>
      </w:r>
      <w:r w:rsidRPr="00986B8C">
        <w:rPr>
          <w:rFonts w:ascii="Courier" w:hAnsi="Courier"/>
        </w:rPr>
        <w:tab/>
        <w:t>{</w:t>
      </w:r>
    </w:p>
    <w:p w14:paraId="72DD3B50" w14:textId="77777777" w:rsidR="00986B8C" w:rsidRPr="00986B8C" w:rsidRDefault="00986B8C" w:rsidP="00986B8C">
      <w:pPr>
        <w:spacing w:after="0" w:line="240" w:lineRule="auto"/>
        <w:rPr>
          <w:rFonts w:ascii="Courier" w:hAnsi="Courier"/>
        </w:rPr>
      </w:pPr>
      <w:r w:rsidRPr="00986B8C">
        <w:rPr>
          <w:rFonts w:ascii="Courier" w:hAnsi="Courier"/>
        </w:rPr>
        <w:tab/>
        <w:t>clear: both;</w:t>
      </w:r>
    </w:p>
    <w:p w14:paraId="2C3960E1" w14:textId="77777777" w:rsidR="00986B8C" w:rsidRPr="00986B8C" w:rsidRDefault="00986B8C" w:rsidP="00986B8C">
      <w:pPr>
        <w:spacing w:after="0" w:line="240" w:lineRule="auto"/>
        <w:rPr>
          <w:rFonts w:ascii="Courier" w:hAnsi="Courier"/>
        </w:rPr>
      </w:pPr>
      <w:r w:rsidRPr="00986B8C">
        <w:rPr>
          <w:rFonts w:ascii="Courier" w:hAnsi="Courier"/>
        </w:rPr>
        <w:t>border-top: 3px solid black;</w:t>
      </w:r>
    </w:p>
    <w:p w14:paraId="3046521C" w14:textId="77777777" w:rsidR="00986B8C" w:rsidRPr="00986B8C" w:rsidRDefault="00986B8C" w:rsidP="00986B8C">
      <w:pPr>
        <w:spacing w:after="0" w:line="240" w:lineRule="auto"/>
        <w:rPr>
          <w:rFonts w:ascii="Courier" w:hAnsi="Courier"/>
        </w:rPr>
      </w:pPr>
      <w:r w:rsidRPr="00986B8C">
        <w:rPr>
          <w:rFonts w:ascii="Courier" w:hAnsi="Courier"/>
        </w:rPr>
        <w:t>padding: 1em;</w:t>
      </w:r>
    </w:p>
    <w:p w14:paraId="14C8C2C2" w14:textId="77777777" w:rsidR="00986B8C" w:rsidRPr="00986B8C" w:rsidRDefault="00986B8C" w:rsidP="00986B8C">
      <w:pPr>
        <w:spacing w:after="0" w:line="240" w:lineRule="auto"/>
        <w:rPr>
          <w:rFonts w:ascii="Courier" w:hAnsi="Courier"/>
        </w:rPr>
      </w:pPr>
      <w:r w:rsidRPr="00986B8C">
        <w:rPr>
          <w:rFonts w:ascii="Courier" w:hAnsi="Courier"/>
        </w:rPr>
        <w:tab/>
        <w:t>border-bottom: 3px solid black;</w:t>
      </w:r>
    </w:p>
    <w:p w14:paraId="74E443FF" w14:textId="77777777" w:rsidR="00986B8C" w:rsidRPr="00986B8C" w:rsidRDefault="00986B8C" w:rsidP="00986B8C">
      <w:pPr>
        <w:spacing w:after="0" w:line="240" w:lineRule="auto"/>
        <w:rPr>
          <w:rFonts w:ascii="Courier" w:hAnsi="Courier"/>
        </w:rPr>
      </w:pPr>
      <w:r w:rsidRPr="00986B8C">
        <w:rPr>
          <w:rFonts w:ascii="Courier" w:hAnsi="Courier"/>
        </w:rPr>
        <w:tab/>
        <w:t>background-image: linear-</w:t>
      </w:r>
      <w:proofErr w:type="gramStart"/>
      <w:r w:rsidRPr="00986B8C">
        <w:rPr>
          <w:rFonts w:ascii="Courier" w:hAnsi="Courier"/>
        </w:rPr>
        <w:t>gradient(</w:t>
      </w:r>
      <w:proofErr w:type="gramEnd"/>
      <w:r w:rsidRPr="00986B8C">
        <w:rPr>
          <w:rFonts w:ascii="Courier" w:hAnsi="Courier"/>
        </w:rPr>
        <w:t>45deg, #000000 0%, #FF8033 25%, #FFFFFF 100%);</w:t>
      </w:r>
    </w:p>
    <w:p w14:paraId="74117E53" w14:textId="77777777" w:rsidR="00986B8C" w:rsidRPr="00986B8C" w:rsidRDefault="00986B8C" w:rsidP="00986B8C">
      <w:pPr>
        <w:spacing w:after="0" w:line="240" w:lineRule="auto"/>
        <w:rPr>
          <w:rFonts w:ascii="Courier" w:hAnsi="Courier"/>
        </w:rPr>
      </w:pPr>
      <w:r w:rsidRPr="00986B8C">
        <w:rPr>
          <w:rFonts w:ascii="Courier" w:hAnsi="Courier"/>
        </w:rPr>
        <w:tab/>
        <w:t>background-image: -</w:t>
      </w:r>
      <w:proofErr w:type="spellStart"/>
      <w:r w:rsidRPr="00986B8C">
        <w:rPr>
          <w:rFonts w:ascii="Courier" w:hAnsi="Courier"/>
        </w:rPr>
        <w:t>webkit</w:t>
      </w:r>
      <w:proofErr w:type="spellEnd"/>
      <w:r w:rsidRPr="00986B8C">
        <w:rPr>
          <w:rFonts w:ascii="Courier" w:hAnsi="Courier"/>
        </w:rPr>
        <w:t>-linear-</w:t>
      </w:r>
      <w:proofErr w:type="gramStart"/>
      <w:r w:rsidRPr="00986B8C">
        <w:rPr>
          <w:rFonts w:ascii="Courier" w:hAnsi="Courier"/>
        </w:rPr>
        <w:t>gradient(</w:t>
      </w:r>
      <w:proofErr w:type="gramEnd"/>
      <w:r w:rsidRPr="00986B8C">
        <w:rPr>
          <w:rFonts w:ascii="Courier" w:hAnsi="Courier"/>
        </w:rPr>
        <w:t>45deg, #000000 0%, #FF8033 25%, #FFFFFF 100%);</w:t>
      </w:r>
    </w:p>
    <w:p w14:paraId="5E283D8C" w14:textId="77777777" w:rsidR="00986B8C" w:rsidRPr="00986B8C" w:rsidRDefault="00986B8C" w:rsidP="00986B8C">
      <w:pPr>
        <w:spacing w:after="0" w:line="240" w:lineRule="auto"/>
        <w:rPr>
          <w:rFonts w:ascii="Courier" w:hAnsi="Courier"/>
        </w:rPr>
      </w:pPr>
      <w:r w:rsidRPr="00986B8C">
        <w:rPr>
          <w:rFonts w:ascii="Courier" w:hAnsi="Courier"/>
        </w:rPr>
        <w:tab/>
        <w:t>background-image: -</w:t>
      </w:r>
      <w:proofErr w:type="spellStart"/>
      <w:r w:rsidRPr="00986B8C">
        <w:rPr>
          <w:rFonts w:ascii="Courier" w:hAnsi="Courier"/>
        </w:rPr>
        <w:t>moz</w:t>
      </w:r>
      <w:proofErr w:type="spellEnd"/>
      <w:r w:rsidRPr="00986B8C">
        <w:rPr>
          <w:rFonts w:ascii="Courier" w:hAnsi="Courier"/>
        </w:rPr>
        <w:t>-linear-</w:t>
      </w:r>
      <w:proofErr w:type="gramStart"/>
      <w:r w:rsidRPr="00986B8C">
        <w:rPr>
          <w:rFonts w:ascii="Courier" w:hAnsi="Courier"/>
        </w:rPr>
        <w:t>gradient(</w:t>
      </w:r>
      <w:proofErr w:type="gramEnd"/>
      <w:r w:rsidRPr="00986B8C">
        <w:rPr>
          <w:rFonts w:ascii="Courier" w:hAnsi="Courier"/>
        </w:rPr>
        <w:t>45deg, #000000 0%, #FF8033 25%, #FFFFFF 100%);</w:t>
      </w:r>
    </w:p>
    <w:p w14:paraId="48CE0664" w14:textId="77777777" w:rsidR="00986B8C" w:rsidRPr="00986B8C" w:rsidRDefault="00986B8C" w:rsidP="00986B8C">
      <w:pPr>
        <w:spacing w:after="0" w:line="240" w:lineRule="auto"/>
        <w:rPr>
          <w:rFonts w:ascii="Courier" w:hAnsi="Courier"/>
        </w:rPr>
      </w:pPr>
      <w:r w:rsidRPr="00986B8C">
        <w:rPr>
          <w:rFonts w:ascii="Courier" w:hAnsi="Courier"/>
        </w:rPr>
        <w:tab/>
        <w:t>background-image: -o-linear-</w:t>
      </w:r>
      <w:proofErr w:type="gramStart"/>
      <w:r w:rsidRPr="00986B8C">
        <w:rPr>
          <w:rFonts w:ascii="Courier" w:hAnsi="Courier"/>
        </w:rPr>
        <w:t>gradient(</w:t>
      </w:r>
      <w:proofErr w:type="gramEnd"/>
      <w:r w:rsidRPr="00986B8C">
        <w:rPr>
          <w:rFonts w:ascii="Courier" w:hAnsi="Courier"/>
        </w:rPr>
        <w:t>45deg, #000000 0%, #FF8033 25%, #FFFFFF 100%);</w:t>
      </w:r>
    </w:p>
    <w:p w14:paraId="22D7FEB3" w14:textId="77777777" w:rsidR="00986B8C" w:rsidRPr="00986B8C" w:rsidRDefault="00986B8C" w:rsidP="00986B8C">
      <w:pPr>
        <w:spacing w:after="0" w:line="240" w:lineRule="auto"/>
        <w:rPr>
          <w:rFonts w:ascii="Courier" w:hAnsi="Courier"/>
        </w:rPr>
      </w:pPr>
      <w:r w:rsidRPr="00986B8C">
        <w:rPr>
          <w:rFonts w:ascii="Courier" w:hAnsi="Courier"/>
        </w:rPr>
        <w:t>}</w:t>
      </w:r>
    </w:p>
    <w:p w14:paraId="5352E0BC" w14:textId="77777777" w:rsidR="00986B8C" w:rsidRPr="00986B8C" w:rsidRDefault="00986B8C" w:rsidP="00986B8C">
      <w:pPr>
        <w:spacing w:after="0" w:line="240" w:lineRule="auto"/>
        <w:rPr>
          <w:rFonts w:ascii="Courier" w:hAnsi="Courier"/>
        </w:rPr>
      </w:pPr>
      <w:r w:rsidRPr="00986B8C">
        <w:rPr>
          <w:rFonts w:ascii="Courier" w:hAnsi="Courier"/>
        </w:rPr>
        <w:t>footer p {</w:t>
      </w:r>
    </w:p>
    <w:p w14:paraId="2D845F9E" w14:textId="77777777" w:rsidR="00986B8C" w:rsidRPr="00986B8C" w:rsidRDefault="00986B8C" w:rsidP="00986B8C">
      <w:pPr>
        <w:spacing w:after="0" w:line="240" w:lineRule="auto"/>
        <w:rPr>
          <w:rFonts w:ascii="Courier" w:hAnsi="Courier"/>
        </w:rPr>
      </w:pPr>
      <w:r w:rsidRPr="00986B8C">
        <w:rPr>
          <w:rFonts w:ascii="Courier" w:hAnsi="Courier"/>
        </w:rPr>
        <w:tab/>
        <w:t>text-align: center;</w:t>
      </w:r>
    </w:p>
    <w:p w14:paraId="4A5509A3" w14:textId="77777777" w:rsidR="00986B8C" w:rsidRPr="00986B8C" w:rsidRDefault="00986B8C" w:rsidP="00986B8C">
      <w:pPr>
        <w:spacing w:after="0" w:line="240" w:lineRule="auto"/>
        <w:rPr>
          <w:rFonts w:ascii="Courier" w:hAnsi="Courier"/>
        </w:rPr>
      </w:pPr>
      <w:r w:rsidRPr="00986B8C">
        <w:rPr>
          <w:rFonts w:ascii="Courier" w:hAnsi="Courier"/>
        </w:rPr>
        <w:tab/>
        <w:t>font-size: 50%;</w:t>
      </w:r>
    </w:p>
    <w:p w14:paraId="3B5F98DE" w14:textId="77777777" w:rsidR="00986B8C" w:rsidRPr="00986B8C" w:rsidRDefault="00986B8C" w:rsidP="00986B8C">
      <w:pPr>
        <w:spacing w:after="0" w:line="240" w:lineRule="auto"/>
        <w:rPr>
          <w:rFonts w:ascii="Courier" w:hAnsi="Courier"/>
        </w:rPr>
      </w:pPr>
      <w:r w:rsidRPr="00986B8C">
        <w:rPr>
          <w:rFonts w:ascii="Courier" w:hAnsi="Courier"/>
        </w:rPr>
        <w:t>}</w:t>
      </w:r>
    </w:p>
    <w:p w14:paraId="5D7850A4" w14:textId="77777777" w:rsidR="00986B8C" w:rsidRPr="00986B8C" w:rsidRDefault="00986B8C" w:rsidP="00986B8C">
      <w:pPr>
        <w:spacing w:after="0" w:line="240" w:lineRule="auto"/>
        <w:rPr>
          <w:rFonts w:ascii="Courier" w:hAnsi="Courier"/>
        </w:rPr>
      </w:pPr>
    </w:p>
    <w:p w14:paraId="6BBA952B" w14:textId="77777777" w:rsidR="00986B8C" w:rsidRPr="00986B8C" w:rsidRDefault="00986B8C" w:rsidP="00986B8C">
      <w:pPr>
        <w:spacing w:after="0" w:line="240" w:lineRule="auto"/>
        <w:rPr>
          <w:rFonts w:ascii="Courier" w:hAnsi="Courier"/>
        </w:rPr>
      </w:pPr>
      <w:r w:rsidRPr="00986B8C">
        <w:rPr>
          <w:rFonts w:ascii="Courier" w:hAnsi="Courier"/>
        </w:rPr>
        <w:t>/* media query to check that viewport is 800px or less wide */</w:t>
      </w:r>
    </w:p>
    <w:p w14:paraId="6FF97A8B" w14:textId="77777777" w:rsidR="00986B8C" w:rsidRPr="00986B8C" w:rsidRDefault="00986B8C" w:rsidP="00986B8C">
      <w:pPr>
        <w:spacing w:after="0" w:line="240" w:lineRule="auto"/>
        <w:rPr>
          <w:rFonts w:ascii="Courier" w:hAnsi="Courier"/>
        </w:rPr>
      </w:pPr>
    </w:p>
    <w:p w14:paraId="50DF244D" w14:textId="77777777" w:rsidR="00986B8C" w:rsidRPr="00986B8C" w:rsidRDefault="00986B8C" w:rsidP="00986B8C">
      <w:pPr>
        <w:spacing w:after="0" w:line="240" w:lineRule="auto"/>
        <w:rPr>
          <w:rFonts w:ascii="Courier" w:hAnsi="Courier"/>
        </w:rPr>
      </w:pPr>
      <w:r w:rsidRPr="00986B8C">
        <w:rPr>
          <w:rFonts w:ascii="Courier" w:hAnsi="Courier"/>
        </w:rPr>
        <w:t>@media only screen and (max-width: 800px) {</w:t>
      </w:r>
    </w:p>
    <w:p w14:paraId="1B8076EA" w14:textId="77777777" w:rsidR="00986B8C" w:rsidRPr="00986B8C" w:rsidRDefault="00986B8C" w:rsidP="00986B8C">
      <w:pPr>
        <w:spacing w:after="0" w:line="240" w:lineRule="auto"/>
        <w:rPr>
          <w:rFonts w:ascii="Courier" w:hAnsi="Courier"/>
        </w:rPr>
      </w:pPr>
      <w:r w:rsidRPr="00986B8C">
        <w:rPr>
          <w:rFonts w:ascii="Courier" w:hAnsi="Courier"/>
        </w:rPr>
        <w:tab/>
      </w:r>
    </w:p>
    <w:p w14:paraId="2A5EB9CA" w14:textId="77777777" w:rsidR="00986B8C" w:rsidRPr="00986B8C" w:rsidRDefault="00986B8C" w:rsidP="00986B8C">
      <w:pPr>
        <w:spacing w:after="0" w:line="240" w:lineRule="auto"/>
        <w:rPr>
          <w:rFonts w:ascii="Courier" w:hAnsi="Courier"/>
        </w:rPr>
      </w:pPr>
      <w:r w:rsidRPr="00986B8C">
        <w:rPr>
          <w:rFonts w:ascii="Courier" w:hAnsi="Courier"/>
        </w:rPr>
        <w:t>html {</w:t>
      </w:r>
    </w:p>
    <w:p w14:paraId="0F0A3880" w14:textId="77777777" w:rsidR="00986B8C" w:rsidRPr="00986B8C" w:rsidRDefault="00986B8C" w:rsidP="00986B8C">
      <w:pPr>
        <w:spacing w:after="0" w:line="240" w:lineRule="auto"/>
        <w:rPr>
          <w:rFonts w:ascii="Courier" w:hAnsi="Courier"/>
        </w:rPr>
      </w:pPr>
      <w:r w:rsidRPr="00986B8C">
        <w:rPr>
          <w:rFonts w:ascii="Courier" w:hAnsi="Courier"/>
        </w:rPr>
        <w:tab/>
        <w:t>background-image: none;</w:t>
      </w:r>
    </w:p>
    <w:p w14:paraId="1626503B" w14:textId="77777777" w:rsidR="00986B8C" w:rsidRPr="00986B8C" w:rsidRDefault="00986B8C" w:rsidP="00986B8C">
      <w:pPr>
        <w:spacing w:after="0" w:line="240" w:lineRule="auto"/>
        <w:rPr>
          <w:rFonts w:ascii="Courier" w:hAnsi="Courier"/>
        </w:rPr>
      </w:pPr>
      <w:r w:rsidRPr="00986B8C">
        <w:rPr>
          <w:rFonts w:ascii="Courier" w:hAnsi="Courier"/>
        </w:rPr>
        <w:t>}</w:t>
      </w:r>
    </w:p>
    <w:p w14:paraId="56E0B715" w14:textId="5C4AB1B5" w:rsidR="00986B8C" w:rsidRPr="00986B8C" w:rsidRDefault="00986B8C" w:rsidP="00986B8C">
      <w:pPr>
        <w:spacing w:after="0" w:line="240" w:lineRule="auto"/>
        <w:rPr>
          <w:rFonts w:ascii="Courier" w:hAnsi="Courier"/>
        </w:rPr>
      </w:pPr>
      <w:r w:rsidRPr="00986B8C">
        <w:rPr>
          <w:rFonts w:ascii="Courier" w:hAnsi="Courier"/>
        </w:rPr>
        <w:t>body {</w:t>
      </w:r>
    </w:p>
    <w:p w14:paraId="05DC7DB2" w14:textId="77777777" w:rsidR="00986B8C" w:rsidRPr="00986B8C" w:rsidRDefault="00986B8C" w:rsidP="00986B8C">
      <w:pPr>
        <w:spacing w:after="0" w:line="240" w:lineRule="auto"/>
        <w:rPr>
          <w:rFonts w:ascii="Courier" w:hAnsi="Courier"/>
        </w:rPr>
      </w:pPr>
      <w:r w:rsidRPr="00986B8C">
        <w:rPr>
          <w:rFonts w:ascii="Courier" w:hAnsi="Courier"/>
        </w:rPr>
        <w:t xml:space="preserve">    font-size: 90%;</w:t>
      </w:r>
    </w:p>
    <w:p w14:paraId="76CEB9B4" w14:textId="77777777" w:rsidR="00986B8C" w:rsidRPr="00986B8C" w:rsidRDefault="00986B8C" w:rsidP="00986B8C">
      <w:pPr>
        <w:spacing w:after="0" w:line="240" w:lineRule="auto"/>
        <w:rPr>
          <w:rFonts w:ascii="Courier" w:hAnsi="Courier"/>
        </w:rPr>
      </w:pPr>
      <w:r w:rsidRPr="00986B8C">
        <w:rPr>
          <w:rFonts w:ascii="Courier" w:hAnsi="Courier"/>
        </w:rPr>
        <w:tab/>
        <w:t>width: 100%;</w:t>
      </w:r>
    </w:p>
    <w:p w14:paraId="73B71663" w14:textId="77777777" w:rsidR="00986B8C" w:rsidRPr="00986B8C" w:rsidRDefault="00986B8C" w:rsidP="00986B8C">
      <w:pPr>
        <w:spacing w:after="0" w:line="240" w:lineRule="auto"/>
        <w:rPr>
          <w:rFonts w:ascii="Courier" w:hAnsi="Courier"/>
        </w:rPr>
      </w:pPr>
      <w:r w:rsidRPr="00986B8C">
        <w:rPr>
          <w:rFonts w:ascii="Courier" w:hAnsi="Courier"/>
        </w:rPr>
        <w:tab/>
        <w:t>box-shadow: none;</w:t>
      </w:r>
    </w:p>
    <w:p w14:paraId="51E2D8A9" w14:textId="77777777" w:rsidR="00986B8C" w:rsidRPr="00986B8C" w:rsidRDefault="00986B8C" w:rsidP="00986B8C">
      <w:pPr>
        <w:spacing w:after="0" w:line="240" w:lineRule="auto"/>
        <w:rPr>
          <w:rFonts w:ascii="Courier" w:hAnsi="Courier"/>
        </w:rPr>
      </w:pPr>
      <w:r w:rsidRPr="00986B8C">
        <w:rPr>
          <w:rFonts w:ascii="Courier" w:hAnsi="Courier"/>
        </w:rPr>
        <w:t>}</w:t>
      </w:r>
    </w:p>
    <w:p w14:paraId="132992F3" w14:textId="77777777" w:rsidR="00986B8C" w:rsidRPr="00986B8C" w:rsidRDefault="00986B8C" w:rsidP="00986B8C">
      <w:pPr>
        <w:spacing w:after="0" w:line="240" w:lineRule="auto"/>
        <w:rPr>
          <w:rFonts w:ascii="Courier" w:hAnsi="Courier"/>
        </w:rPr>
      </w:pPr>
    </w:p>
    <w:p w14:paraId="3CF72E7F" w14:textId="77777777" w:rsidR="00986B8C" w:rsidRPr="00986B8C" w:rsidRDefault="00986B8C" w:rsidP="00986B8C">
      <w:pPr>
        <w:spacing w:after="0" w:line="240" w:lineRule="auto"/>
        <w:rPr>
          <w:rFonts w:ascii="Courier" w:hAnsi="Courier"/>
        </w:rPr>
      </w:pPr>
      <w:r w:rsidRPr="00986B8C">
        <w:rPr>
          <w:rFonts w:ascii="Courier" w:hAnsi="Courier"/>
        </w:rPr>
        <w:t>/* media query to check that viewport is 767px or less wide */</w:t>
      </w:r>
    </w:p>
    <w:p w14:paraId="71BF9D25" w14:textId="77777777" w:rsidR="00986B8C" w:rsidRPr="00986B8C" w:rsidRDefault="00986B8C" w:rsidP="00986B8C">
      <w:pPr>
        <w:spacing w:after="0" w:line="240" w:lineRule="auto"/>
        <w:rPr>
          <w:rFonts w:ascii="Courier" w:hAnsi="Courier"/>
        </w:rPr>
      </w:pPr>
    </w:p>
    <w:p w14:paraId="5EFC7A91" w14:textId="77777777" w:rsidR="00986B8C" w:rsidRPr="00986B8C" w:rsidRDefault="00986B8C" w:rsidP="00986B8C">
      <w:pPr>
        <w:spacing w:after="0" w:line="240" w:lineRule="auto"/>
        <w:rPr>
          <w:rFonts w:ascii="Courier" w:hAnsi="Courier"/>
        </w:rPr>
      </w:pPr>
      <w:r w:rsidRPr="00986B8C">
        <w:rPr>
          <w:rFonts w:ascii="Courier" w:hAnsi="Courier"/>
        </w:rPr>
        <w:t>@media only screen and (max-width: 767px) {</w:t>
      </w:r>
    </w:p>
    <w:p w14:paraId="16F6FCB2" w14:textId="77777777" w:rsidR="00986B8C" w:rsidRPr="00986B8C" w:rsidRDefault="00986B8C" w:rsidP="00986B8C">
      <w:pPr>
        <w:spacing w:after="0" w:line="240" w:lineRule="auto"/>
        <w:rPr>
          <w:rFonts w:ascii="Courier" w:hAnsi="Courier"/>
        </w:rPr>
      </w:pPr>
    </w:p>
    <w:p w14:paraId="1C490159"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nav_menu</w:t>
      </w:r>
      <w:proofErr w:type="spellEnd"/>
      <w:r w:rsidRPr="00986B8C">
        <w:rPr>
          <w:rFonts w:ascii="Courier" w:hAnsi="Courier"/>
        </w:rPr>
        <w:t xml:space="preserve"> {</w:t>
      </w:r>
    </w:p>
    <w:p w14:paraId="37C56E27" w14:textId="77777777" w:rsidR="00986B8C" w:rsidRPr="00986B8C" w:rsidRDefault="00986B8C" w:rsidP="00986B8C">
      <w:pPr>
        <w:spacing w:after="0" w:line="240" w:lineRule="auto"/>
        <w:rPr>
          <w:rFonts w:ascii="Courier" w:hAnsi="Courier"/>
        </w:rPr>
      </w:pPr>
      <w:r w:rsidRPr="00986B8C">
        <w:rPr>
          <w:rFonts w:ascii="Courier" w:hAnsi="Courier"/>
        </w:rPr>
        <w:lastRenderedPageBreak/>
        <w:tab/>
        <w:t>display: none;</w:t>
      </w:r>
    </w:p>
    <w:p w14:paraId="2C1F9833" w14:textId="77777777" w:rsidR="00986B8C" w:rsidRPr="00986B8C" w:rsidRDefault="00986B8C" w:rsidP="00986B8C">
      <w:pPr>
        <w:spacing w:after="0" w:line="240" w:lineRule="auto"/>
        <w:rPr>
          <w:rFonts w:ascii="Courier" w:hAnsi="Courier"/>
        </w:rPr>
      </w:pPr>
      <w:r w:rsidRPr="00986B8C">
        <w:rPr>
          <w:rFonts w:ascii="Courier" w:hAnsi="Courier"/>
        </w:rPr>
        <w:t>}</w:t>
      </w:r>
    </w:p>
    <w:p w14:paraId="531EA1AF" w14:textId="77777777" w:rsidR="00986B8C" w:rsidRPr="00986B8C" w:rsidRDefault="00986B8C" w:rsidP="00986B8C">
      <w:pPr>
        <w:spacing w:after="0" w:line="240" w:lineRule="auto"/>
        <w:rPr>
          <w:rFonts w:ascii="Courier" w:hAnsi="Courier"/>
        </w:rPr>
      </w:pPr>
    </w:p>
    <w:p w14:paraId="592DA983" w14:textId="77777777" w:rsidR="00986B8C" w:rsidRPr="00986B8C" w:rsidRDefault="00986B8C" w:rsidP="00986B8C">
      <w:pPr>
        <w:spacing w:after="0" w:line="240" w:lineRule="auto"/>
        <w:rPr>
          <w:rFonts w:ascii="Courier" w:hAnsi="Courier"/>
        </w:rPr>
      </w:pPr>
      <w:r w:rsidRPr="00986B8C">
        <w:rPr>
          <w:rFonts w:ascii="Courier" w:hAnsi="Courier"/>
        </w:rPr>
        <w:t>#</w:t>
      </w:r>
      <w:proofErr w:type="spellStart"/>
      <w:r w:rsidRPr="00986B8C">
        <w:rPr>
          <w:rFonts w:ascii="Courier" w:hAnsi="Courier"/>
        </w:rPr>
        <w:t>mobile_menu</w:t>
      </w:r>
      <w:proofErr w:type="spellEnd"/>
      <w:r w:rsidRPr="00986B8C">
        <w:rPr>
          <w:rFonts w:ascii="Courier" w:hAnsi="Courier"/>
        </w:rPr>
        <w:t xml:space="preserve"> {</w:t>
      </w:r>
    </w:p>
    <w:p w14:paraId="47CCF8DB" w14:textId="77777777" w:rsidR="00986B8C" w:rsidRPr="00986B8C" w:rsidRDefault="00986B8C" w:rsidP="00986B8C">
      <w:pPr>
        <w:spacing w:after="0" w:line="240" w:lineRule="auto"/>
        <w:rPr>
          <w:rFonts w:ascii="Courier" w:hAnsi="Courier"/>
        </w:rPr>
      </w:pPr>
      <w:r w:rsidRPr="00986B8C">
        <w:rPr>
          <w:rFonts w:ascii="Courier" w:hAnsi="Courier"/>
        </w:rPr>
        <w:tab/>
        <w:t>display: block;</w:t>
      </w:r>
    </w:p>
    <w:p w14:paraId="1D73C37A" w14:textId="77777777" w:rsidR="00986B8C" w:rsidRPr="00986B8C" w:rsidRDefault="00986B8C" w:rsidP="00986B8C">
      <w:pPr>
        <w:spacing w:after="0" w:line="240" w:lineRule="auto"/>
        <w:rPr>
          <w:rFonts w:ascii="Courier" w:hAnsi="Courier"/>
        </w:rPr>
      </w:pPr>
      <w:r w:rsidRPr="00986B8C">
        <w:rPr>
          <w:rFonts w:ascii="Courier" w:hAnsi="Courier"/>
        </w:rPr>
        <w:t>}</w:t>
      </w:r>
    </w:p>
    <w:p w14:paraId="7D1ED198" w14:textId="77777777" w:rsidR="00986B8C" w:rsidRPr="00986B8C" w:rsidRDefault="00986B8C" w:rsidP="00986B8C">
      <w:pPr>
        <w:spacing w:after="0" w:line="240" w:lineRule="auto"/>
        <w:rPr>
          <w:rFonts w:ascii="Courier" w:hAnsi="Courier"/>
        </w:rPr>
      </w:pPr>
    </w:p>
    <w:p w14:paraId="225BAFDA" w14:textId="77777777" w:rsidR="00986B8C" w:rsidRPr="00986B8C" w:rsidRDefault="00986B8C" w:rsidP="00986B8C">
      <w:pPr>
        <w:spacing w:after="0" w:line="240" w:lineRule="auto"/>
        <w:rPr>
          <w:rFonts w:ascii="Courier" w:hAnsi="Courier"/>
        </w:rPr>
      </w:pPr>
      <w:proofErr w:type="gramStart"/>
      <w:r w:rsidRPr="00986B8C">
        <w:rPr>
          <w:rFonts w:ascii="Courier" w:hAnsi="Courier"/>
        </w:rPr>
        <w:t>.</w:t>
      </w:r>
      <w:proofErr w:type="spellStart"/>
      <w:r w:rsidRPr="00986B8C">
        <w:rPr>
          <w:rFonts w:ascii="Courier" w:hAnsi="Courier"/>
        </w:rPr>
        <w:t>slicknav</w:t>
      </w:r>
      <w:proofErr w:type="gramEnd"/>
      <w:r w:rsidRPr="00986B8C">
        <w:rPr>
          <w:rFonts w:ascii="Courier" w:hAnsi="Courier"/>
        </w:rPr>
        <w:t>_menu</w:t>
      </w:r>
      <w:proofErr w:type="spellEnd"/>
      <w:r w:rsidRPr="00986B8C">
        <w:rPr>
          <w:rFonts w:ascii="Courier" w:hAnsi="Courier"/>
        </w:rPr>
        <w:t xml:space="preserve"> { </w:t>
      </w:r>
    </w:p>
    <w:p w14:paraId="32760CF2" w14:textId="77777777" w:rsidR="00986B8C" w:rsidRPr="00986B8C" w:rsidRDefault="00986B8C" w:rsidP="00986B8C">
      <w:pPr>
        <w:spacing w:after="0" w:line="240" w:lineRule="auto"/>
        <w:rPr>
          <w:rFonts w:ascii="Courier" w:hAnsi="Courier"/>
        </w:rPr>
      </w:pPr>
      <w:r w:rsidRPr="00986B8C">
        <w:rPr>
          <w:rFonts w:ascii="Courier" w:hAnsi="Courier"/>
        </w:rPr>
        <w:tab/>
        <w:t xml:space="preserve">background-color: </w:t>
      </w:r>
      <w:proofErr w:type="gramStart"/>
      <w:r w:rsidRPr="00986B8C">
        <w:rPr>
          <w:rFonts w:ascii="Courier" w:hAnsi="Courier"/>
        </w:rPr>
        <w:t>black !important</w:t>
      </w:r>
      <w:proofErr w:type="gramEnd"/>
      <w:r w:rsidRPr="00986B8C">
        <w:rPr>
          <w:rFonts w:ascii="Courier" w:hAnsi="Courier"/>
        </w:rPr>
        <w:t>;</w:t>
      </w:r>
    </w:p>
    <w:p w14:paraId="75DB7614" w14:textId="77777777" w:rsidR="00986B8C" w:rsidRPr="00986B8C" w:rsidRDefault="00986B8C" w:rsidP="00986B8C">
      <w:pPr>
        <w:spacing w:after="0" w:line="240" w:lineRule="auto"/>
        <w:rPr>
          <w:rFonts w:ascii="Courier" w:hAnsi="Courier"/>
        </w:rPr>
      </w:pPr>
      <w:r w:rsidRPr="00986B8C">
        <w:rPr>
          <w:rFonts w:ascii="Courier" w:hAnsi="Courier"/>
        </w:rPr>
        <w:t>}</w:t>
      </w:r>
    </w:p>
    <w:p w14:paraId="7F4DD91E" w14:textId="77777777" w:rsidR="00986B8C" w:rsidRPr="00986B8C" w:rsidRDefault="00986B8C" w:rsidP="00986B8C">
      <w:pPr>
        <w:spacing w:after="0" w:line="240" w:lineRule="auto"/>
        <w:rPr>
          <w:rFonts w:ascii="Courier" w:hAnsi="Courier"/>
        </w:rPr>
      </w:pPr>
    </w:p>
    <w:p w14:paraId="688F5DD7" w14:textId="77777777" w:rsidR="00986B8C" w:rsidRPr="00986B8C" w:rsidRDefault="00986B8C" w:rsidP="00986B8C">
      <w:pPr>
        <w:spacing w:after="0" w:line="240" w:lineRule="auto"/>
        <w:rPr>
          <w:rFonts w:ascii="Courier" w:hAnsi="Courier"/>
        </w:rPr>
      </w:pPr>
      <w:r w:rsidRPr="00986B8C">
        <w:rPr>
          <w:rFonts w:ascii="Courier" w:hAnsi="Courier"/>
        </w:rPr>
        <w:t>section {</w:t>
      </w:r>
    </w:p>
    <w:p w14:paraId="5F0FEA61" w14:textId="77777777" w:rsidR="00986B8C" w:rsidRPr="00986B8C" w:rsidRDefault="00986B8C" w:rsidP="00986B8C">
      <w:pPr>
        <w:spacing w:after="0" w:line="240" w:lineRule="auto"/>
        <w:rPr>
          <w:rFonts w:ascii="Courier" w:hAnsi="Courier"/>
        </w:rPr>
      </w:pPr>
      <w:r w:rsidRPr="00986B8C">
        <w:rPr>
          <w:rFonts w:ascii="Courier" w:hAnsi="Courier"/>
        </w:rPr>
        <w:tab/>
        <w:t>float: left;</w:t>
      </w:r>
    </w:p>
    <w:p w14:paraId="009F6CF3" w14:textId="77777777" w:rsidR="00986B8C" w:rsidRPr="00986B8C" w:rsidRDefault="00986B8C" w:rsidP="00986B8C">
      <w:pPr>
        <w:spacing w:after="0" w:line="240" w:lineRule="auto"/>
        <w:rPr>
          <w:rFonts w:ascii="Courier" w:hAnsi="Courier"/>
        </w:rPr>
      </w:pPr>
      <w:r w:rsidRPr="00986B8C">
        <w:rPr>
          <w:rFonts w:ascii="Courier" w:hAnsi="Courier"/>
        </w:rPr>
        <w:tab/>
        <w:t>width: 95%;</w:t>
      </w:r>
    </w:p>
    <w:p w14:paraId="7F23545B" w14:textId="77777777" w:rsidR="00986B8C" w:rsidRPr="00986B8C" w:rsidRDefault="00986B8C" w:rsidP="00986B8C">
      <w:pPr>
        <w:spacing w:after="0" w:line="240" w:lineRule="auto"/>
        <w:rPr>
          <w:rFonts w:ascii="Courier" w:hAnsi="Courier"/>
        </w:rPr>
      </w:pPr>
      <w:r w:rsidRPr="00986B8C">
        <w:rPr>
          <w:rFonts w:ascii="Courier" w:hAnsi="Courier"/>
        </w:rPr>
        <w:tab/>
        <w:t>margin-right: 1em;</w:t>
      </w:r>
    </w:p>
    <w:p w14:paraId="09681C1A" w14:textId="77777777" w:rsidR="00986B8C" w:rsidRPr="00986B8C" w:rsidRDefault="00986B8C" w:rsidP="00986B8C">
      <w:pPr>
        <w:spacing w:after="0" w:line="240" w:lineRule="auto"/>
        <w:rPr>
          <w:rFonts w:ascii="Courier" w:hAnsi="Courier"/>
        </w:rPr>
      </w:pPr>
      <w:r w:rsidRPr="00986B8C">
        <w:rPr>
          <w:rFonts w:ascii="Courier" w:hAnsi="Courier"/>
        </w:rPr>
        <w:tab/>
        <w:t>padding: .5em;</w:t>
      </w:r>
    </w:p>
    <w:p w14:paraId="7A0AC5D1" w14:textId="77777777" w:rsidR="00986B8C" w:rsidRPr="00986B8C" w:rsidRDefault="00986B8C" w:rsidP="00986B8C">
      <w:pPr>
        <w:spacing w:after="0" w:line="240" w:lineRule="auto"/>
        <w:rPr>
          <w:rFonts w:ascii="Courier" w:hAnsi="Courier"/>
        </w:rPr>
      </w:pPr>
      <w:r w:rsidRPr="00986B8C">
        <w:rPr>
          <w:rFonts w:ascii="Courier" w:hAnsi="Courier"/>
        </w:rPr>
        <w:t>}</w:t>
      </w:r>
    </w:p>
    <w:p w14:paraId="0A53E1DC" w14:textId="77777777" w:rsidR="00986B8C" w:rsidRPr="00986B8C" w:rsidRDefault="00986B8C" w:rsidP="00986B8C">
      <w:pPr>
        <w:spacing w:after="0" w:line="240" w:lineRule="auto"/>
        <w:rPr>
          <w:rFonts w:ascii="Courier" w:hAnsi="Courier"/>
        </w:rPr>
      </w:pPr>
      <w:r w:rsidRPr="00986B8C">
        <w:rPr>
          <w:rFonts w:ascii="Courier" w:hAnsi="Courier"/>
        </w:rPr>
        <w:t>#sidebar {</w:t>
      </w:r>
    </w:p>
    <w:p w14:paraId="4F0C5D02" w14:textId="77777777" w:rsidR="00986B8C" w:rsidRPr="00986B8C" w:rsidRDefault="00986B8C" w:rsidP="00986B8C">
      <w:pPr>
        <w:spacing w:after="0" w:line="240" w:lineRule="auto"/>
        <w:rPr>
          <w:rFonts w:ascii="Courier" w:hAnsi="Courier"/>
        </w:rPr>
      </w:pPr>
      <w:r w:rsidRPr="00986B8C">
        <w:rPr>
          <w:rFonts w:ascii="Courier" w:hAnsi="Courier"/>
        </w:rPr>
        <w:tab/>
        <w:t>clear: both;</w:t>
      </w:r>
    </w:p>
    <w:p w14:paraId="2858F663" w14:textId="77777777" w:rsidR="00986B8C" w:rsidRPr="00986B8C" w:rsidRDefault="00986B8C" w:rsidP="00986B8C">
      <w:pPr>
        <w:spacing w:after="0" w:line="240" w:lineRule="auto"/>
        <w:rPr>
          <w:rFonts w:ascii="Courier" w:hAnsi="Courier"/>
        </w:rPr>
      </w:pPr>
      <w:r w:rsidRPr="00986B8C">
        <w:rPr>
          <w:rFonts w:ascii="Courier" w:hAnsi="Courier"/>
        </w:rPr>
        <w:tab/>
        <w:t>float: none;</w:t>
      </w:r>
    </w:p>
    <w:p w14:paraId="77F0F393" w14:textId="77777777" w:rsidR="00986B8C" w:rsidRPr="00986B8C" w:rsidRDefault="00986B8C" w:rsidP="00986B8C">
      <w:pPr>
        <w:spacing w:after="0" w:line="240" w:lineRule="auto"/>
        <w:rPr>
          <w:rFonts w:ascii="Courier" w:hAnsi="Courier"/>
        </w:rPr>
      </w:pPr>
      <w:r w:rsidRPr="00986B8C">
        <w:rPr>
          <w:rFonts w:ascii="Courier" w:hAnsi="Courier"/>
        </w:rPr>
        <w:tab/>
        <w:t>width: 45%;</w:t>
      </w:r>
    </w:p>
    <w:p w14:paraId="71BD56C5" w14:textId="77777777" w:rsidR="00986B8C" w:rsidRPr="00986B8C" w:rsidRDefault="00986B8C" w:rsidP="00986B8C">
      <w:pPr>
        <w:spacing w:after="0" w:line="240" w:lineRule="auto"/>
        <w:rPr>
          <w:rFonts w:ascii="Courier" w:hAnsi="Courier"/>
        </w:rPr>
      </w:pPr>
      <w:r w:rsidRPr="00986B8C">
        <w:rPr>
          <w:rFonts w:ascii="Courier" w:hAnsi="Courier"/>
        </w:rPr>
        <w:tab/>
        <w:t>margin: auto;</w:t>
      </w:r>
    </w:p>
    <w:p w14:paraId="07B6B3E3" w14:textId="77777777" w:rsidR="00986B8C" w:rsidRPr="00986B8C" w:rsidRDefault="00986B8C" w:rsidP="00986B8C">
      <w:pPr>
        <w:spacing w:after="0" w:line="240" w:lineRule="auto"/>
        <w:rPr>
          <w:rFonts w:ascii="Courier" w:hAnsi="Courier"/>
        </w:rPr>
      </w:pPr>
      <w:r w:rsidRPr="00986B8C">
        <w:rPr>
          <w:rFonts w:ascii="Courier" w:hAnsi="Courier"/>
        </w:rPr>
        <w:tab/>
      </w:r>
      <w:r w:rsidRPr="00986B8C">
        <w:rPr>
          <w:rFonts w:ascii="Courier" w:hAnsi="Courier"/>
        </w:rPr>
        <w:tab/>
        <w:t>}</w:t>
      </w:r>
    </w:p>
    <w:p w14:paraId="071FC9BC" w14:textId="77777777" w:rsidR="00986B8C" w:rsidRPr="00986B8C" w:rsidRDefault="00986B8C" w:rsidP="00986B8C">
      <w:pPr>
        <w:spacing w:after="0" w:line="240" w:lineRule="auto"/>
        <w:rPr>
          <w:rFonts w:ascii="Courier" w:hAnsi="Courier"/>
        </w:rPr>
      </w:pPr>
      <w:r w:rsidRPr="00986B8C">
        <w:rPr>
          <w:rFonts w:ascii="Courier" w:hAnsi="Courier"/>
        </w:rPr>
        <w:t xml:space="preserve">#sidebar </w:t>
      </w:r>
      <w:proofErr w:type="spellStart"/>
      <w:r w:rsidRPr="00986B8C">
        <w:rPr>
          <w:rFonts w:ascii="Courier" w:hAnsi="Courier"/>
        </w:rPr>
        <w:t>ul</w:t>
      </w:r>
      <w:proofErr w:type="spellEnd"/>
      <w:r w:rsidRPr="00986B8C">
        <w:rPr>
          <w:rFonts w:ascii="Courier" w:hAnsi="Courier"/>
        </w:rPr>
        <w:t xml:space="preserve"> li {</w:t>
      </w:r>
    </w:p>
    <w:p w14:paraId="698AE299" w14:textId="77777777" w:rsidR="00986B8C" w:rsidRPr="00986B8C" w:rsidRDefault="00986B8C" w:rsidP="00986B8C">
      <w:pPr>
        <w:spacing w:after="0" w:line="240" w:lineRule="auto"/>
        <w:rPr>
          <w:rFonts w:ascii="Courier" w:hAnsi="Courier"/>
        </w:rPr>
      </w:pPr>
      <w:r w:rsidRPr="00986B8C">
        <w:rPr>
          <w:rFonts w:ascii="Courier" w:hAnsi="Courier"/>
        </w:rPr>
        <w:tab/>
        <w:t>text-align: center;}</w:t>
      </w:r>
    </w:p>
    <w:p w14:paraId="1023F55B" w14:textId="77777777" w:rsidR="00986B8C" w:rsidRPr="00986B8C" w:rsidRDefault="00986B8C" w:rsidP="00986B8C">
      <w:pPr>
        <w:spacing w:after="0" w:line="240" w:lineRule="auto"/>
        <w:rPr>
          <w:rFonts w:ascii="Courier" w:hAnsi="Courier"/>
        </w:rPr>
      </w:pPr>
    </w:p>
    <w:p w14:paraId="4E885B81" w14:textId="77777777" w:rsidR="00986B8C" w:rsidRPr="00986B8C" w:rsidRDefault="00986B8C" w:rsidP="00986B8C">
      <w:pPr>
        <w:spacing w:after="0" w:line="240" w:lineRule="auto"/>
        <w:rPr>
          <w:rFonts w:ascii="Courier" w:hAnsi="Courier"/>
        </w:rPr>
      </w:pPr>
      <w:r w:rsidRPr="00986B8C">
        <w:rPr>
          <w:rFonts w:ascii="Courier" w:hAnsi="Courier"/>
        </w:rPr>
        <w:t>/* media query to check that viewport is 479px or less wide */</w:t>
      </w:r>
    </w:p>
    <w:p w14:paraId="602B4D96" w14:textId="77777777" w:rsidR="00986B8C" w:rsidRPr="00986B8C" w:rsidRDefault="00986B8C" w:rsidP="00986B8C">
      <w:pPr>
        <w:spacing w:after="0" w:line="240" w:lineRule="auto"/>
        <w:rPr>
          <w:rFonts w:ascii="Courier" w:hAnsi="Courier"/>
        </w:rPr>
      </w:pPr>
    </w:p>
    <w:p w14:paraId="784C58A4" w14:textId="77777777" w:rsidR="00986B8C" w:rsidRPr="00986B8C" w:rsidRDefault="00986B8C" w:rsidP="00986B8C">
      <w:pPr>
        <w:spacing w:after="0" w:line="240" w:lineRule="auto"/>
        <w:rPr>
          <w:rFonts w:ascii="Courier" w:hAnsi="Courier"/>
        </w:rPr>
      </w:pPr>
      <w:r w:rsidRPr="00986B8C">
        <w:rPr>
          <w:rFonts w:ascii="Courier" w:hAnsi="Courier"/>
        </w:rPr>
        <w:t>@media only screen and (max-width: 479px) {</w:t>
      </w:r>
    </w:p>
    <w:p w14:paraId="23F19406" w14:textId="77777777" w:rsidR="00986B8C" w:rsidRPr="00986B8C" w:rsidRDefault="00986B8C" w:rsidP="00986B8C">
      <w:pPr>
        <w:spacing w:after="0" w:line="240" w:lineRule="auto"/>
        <w:rPr>
          <w:rFonts w:ascii="Courier" w:hAnsi="Courier"/>
        </w:rPr>
      </w:pPr>
      <w:r w:rsidRPr="00986B8C">
        <w:rPr>
          <w:rFonts w:ascii="Courier" w:hAnsi="Courier"/>
        </w:rPr>
        <w:t>section h1 {</w:t>
      </w:r>
    </w:p>
    <w:p w14:paraId="05C87B2E" w14:textId="77777777" w:rsidR="00986B8C" w:rsidRPr="00986B8C" w:rsidRDefault="00986B8C" w:rsidP="00986B8C">
      <w:pPr>
        <w:spacing w:after="0" w:line="240" w:lineRule="auto"/>
        <w:rPr>
          <w:rFonts w:ascii="Courier" w:hAnsi="Courier"/>
        </w:rPr>
      </w:pPr>
      <w:r w:rsidRPr="00986B8C">
        <w:rPr>
          <w:rFonts w:ascii="Courier" w:hAnsi="Courier"/>
        </w:rPr>
        <w:tab/>
        <w:t>font-size: 70%;</w:t>
      </w:r>
    </w:p>
    <w:p w14:paraId="772A54BF" w14:textId="77777777" w:rsidR="00986B8C" w:rsidRPr="00986B8C" w:rsidRDefault="00986B8C" w:rsidP="00986B8C">
      <w:pPr>
        <w:spacing w:after="0" w:line="240" w:lineRule="auto"/>
        <w:rPr>
          <w:rFonts w:ascii="Courier" w:hAnsi="Courier"/>
        </w:rPr>
      </w:pPr>
      <w:r w:rsidRPr="00986B8C">
        <w:rPr>
          <w:rFonts w:ascii="Courier" w:hAnsi="Courier"/>
        </w:rPr>
        <w:tab/>
        <w:t>}</w:t>
      </w:r>
    </w:p>
    <w:p w14:paraId="2E0216B4" w14:textId="77777777" w:rsidR="00986B8C" w:rsidRPr="00986B8C" w:rsidRDefault="00986B8C" w:rsidP="00986B8C">
      <w:pPr>
        <w:spacing w:after="0" w:line="240" w:lineRule="auto"/>
        <w:rPr>
          <w:rFonts w:ascii="Courier" w:hAnsi="Courier"/>
        </w:rPr>
      </w:pPr>
      <w:r w:rsidRPr="00986B8C">
        <w:rPr>
          <w:rFonts w:ascii="Courier" w:hAnsi="Courier"/>
        </w:rPr>
        <w:t>header {</w:t>
      </w:r>
    </w:p>
    <w:p w14:paraId="212DBFD9" w14:textId="77777777" w:rsidR="00986B8C" w:rsidRPr="00986B8C" w:rsidRDefault="00986B8C" w:rsidP="00986B8C">
      <w:pPr>
        <w:spacing w:after="0" w:line="240" w:lineRule="auto"/>
        <w:rPr>
          <w:rFonts w:ascii="Courier" w:hAnsi="Courier"/>
        </w:rPr>
      </w:pPr>
      <w:r w:rsidRPr="00986B8C">
        <w:rPr>
          <w:rFonts w:ascii="Courier" w:hAnsi="Courier"/>
        </w:rPr>
        <w:tab/>
        <w:t>font-size: 70%;</w:t>
      </w:r>
    </w:p>
    <w:p w14:paraId="7325B41B" w14:textId="77777777" w:rsidR="00986B8C" w:rsidRPr="00986B8C" w:rsidRDefault="00986B8C" w:rsidP="00986B8C">
      <w:pPr>
        <w:spacing w:after="0" w:line="240" w:lineRule="auto"/>
        <w:rPr>
          <w:rFonts w:ascii="Courier" w:hAnsi="Courier"/>
        </w:rPr>
      </w:pPr>
      <w:r w:rsidRPr="00986B8C">
        <w:rPr>
          <w:rFonts w:ascii="Courier" w:hAnsi="Courier"/>
        </w:rPr>
        <w:tab/>
        <w:t>}</w:t>
      </w:r>
    </w:p>
    <w:p w14:paraId="087B6C91" w14:textId="77777777" w:rsidR="00986B8C" w:rsidRPr="00986B8C" w:rsidRDefault="00986B8C" w:rsidP="00986B8C">
      <w:pPr>
        <w:spacing w:after="0" w:line="240" w:lineRule="auto"/>
        <w:rPr>
          <w:rFonts w:ascii="Courier" w:hAnsi="Courier"/>
        </w:rPr>
      </w:pPr>
    </w:p>
    <w:p w14:paraId="0200BACA" w14:textId="77777777" w:rsidR="00986B8C" w:rsidRPr="00986B8C" w:rsidRDefault="00986B8C" w:rsidP="00986B8C">
      <w:pPr>
        <w:spacing w:after="0" w:line="240" w:lineRule="auto"/>
        <w:rPr>
          <w:rFonts w:ascii="Courier" w:hAnsi="Courier"/>
        </w:rPr>
      </w:pPr>
      <w:r w:rsidRPr="00986B8C">
        <w:rPr>
          <w:rFonts w:ascii="Courier" w:hAnsi="Courier"/>
        </w:rPr>
        <w:t>}</w:t>
      </w:r>
    </w:p>
    <w:p w14:paraId="1CB9F55B" w14:textId="18D9A0A3" w:rsidR="005A68A0" w:rsidRDefault="005A68A0" w:rsidP="005A68A0">
      <w:pPr>
        <w:spacing w:after="0" w:line="240" w:lineRule="auto"/>
      </w:pPr>
      <w:r>
        <w:br w:type="page"/>
      </w:r>
    </w:p>
    <w:p w14:paraId="351807E0" w14:textId="05AEE06B" w:rsidR="00D15554" w:rsidRDefault="001E7A5C" w:rsidP="00732817">
      <w:pPr>
        <w:pStyle w:val="Heading1"/>
        <w:rPr>
          <w:rFonts w:cs="Arial"/>
        </w:rPr>
      </w:pPr>
      <w:bookmarkStart w:id="6" w:name="_Toc512847431"/>
      <w:r>
        <w:rPr>
          <w:noProof/>
        </w:rPr>
        <w:lastRenderedPageBreak/>
        <w:t>Print Formatting</w:t>
      </w:r>
      <w:bookmarkEnd w:id="6"/>
    </w:p>
    <w:p w14:paraId="42377B01" w14:textId="77777777" w:rsidR="003A14DF" w:rsidRDefault="006B7D3E" w:rsidP="00113375">
      <w:r>
        <w:t>Web pages</w:t>
      </w:r>
      <w:r w:rsidR="00B76B78">
        <w:t xml:space="preserve"> typically</w:t>
      </w:r>
      <w:r>
        <w:t xml:space="preserve"> contain many elements that users do not want to include when printing</w:t>
      </w:r>
      <w:r w:rsidR="003A14DF">
        <w:t xml:space="preserve">, so web developers often add print formatting to their websites. </w:t>
      </w:r>
    </w:p>
    <w:p w14:paraId="1FE28977" w14:textId="15A4EA22" w:rsidR="00B76B78" w:rsidRPr="00B76B78" w:rsidRDefault="003A14DF" w:rsidP="00B76B78">
      <w:r>
        <w:t xml:space="preserve">This was easily done for the Halloween web page by creating a new CSS file to override some of the screen styles when the page is printed. </w:t>
      </w:r>
      <w:r w:rsidR="003E6753">
        <w:t xml:space="preserve">The only change needed within the HTML was the inclusion of the link to the </w:t>
      </w:r>
      <w:r w:rsidR="003E6753" w:rsidRPr="0029401A">
        <w:rPr>
          <w:rStyle w:val="Courierforcode"/>
        </w:rPr>
        <w:t>print.css</w:t>
      </w:r>
      <w:r w:rsidR="003E6753">
        <w:t xml:space="preserve"> </w:t>
      </w:r>
      <w:r w:rsidR="00B76B78">
        <w:t xml:space="preserve">file, </w:t>
      </w:r>
      <w:r w:rsidR="00B76B78" w:rsidRPr="00B76B78">
        <w:rPr>
          <w:rStyle w:val="Courierforcode"/>
        </w:rPr>
        <w:t xml:space="preserve">&lt;link </w:t>
      </w:r>
      <w:proofErr w:type="spellStart"/>
      <w:r w:rsidR="00B76B78" w:rsidRPr="00B76B78">
        <w:rPr>
          <w:rStyle w:val="Courierforcode"/>
        </w:rPr>
        <w:t>rel</w:t>
      </w:r>
      <w:proofErr w:type="spellEnd"/>
      <w:r w:rsidR="00B76B78" w:rsidRPr="00B76B78">
        <w:rPr>
          <w:rStyle w:val="Courierforcode"/>
        </w:rPr>
        <w:t xml:space="preserve">="stylesheet" </w:t>
      </w:r>
      <w:proofErr w:type="spellStart"/>
      <w:r w:rsidR="00B76B78" w:rsidRPr="00B76B78">
        <w:rPr>
          <w:rStyle w:val="Courierforcode"/>
        </w:rPr>
        <w:t>href</w:t>
      </w:r>
      <w:proofErr w:type="spellEnd"/>
      <w:r w:rsidR="00B76B78" w:rsidRPr="00B76B78">
        <w:rPr>
          <w:rStyle w:val="Courierforcode"/>
        </w:rPr>
        <w:t>="styles/print.css" media="print"&gt;.</w:t>
      </w:r>
    </w:p>
    <w:p w14:paraId="22F82406" w14:textId="68E0C86A" w:rsidR="003E6753" w:rsidRDefault="003A14DF" w:rsidP="00113375">
      <w:r>
        <w:t xml:space="preserve">In the CSS file, the </w:t>
      </w:r>
      <w:r w:rsidRPr="003A14DF">
        <w:rPr>
          <w:rStyle w:val="Courierforcode"/>
        </w:rPr>
        <w:t>display</w:t>
      </w:r>
      <w:r>
        <w:t xml:space="preserve"> property was set to </w:t>
      </w:r>
      <w:r w:rsidRPr="003A14DF">
        <w:rPr>
          <w:rStyle w:val="Courierforcode"/>
        </w:rPr>
        <w:t>none</w:t>
      </w:r>
      <w:r>
        <w:t xml:space="preserve"> for the navigation menu and the sidebar. This prevented printing of the main navigation menu, along the top of the page, as well as the entire sidebar, including the recently added audio and video elements. It was then necessary to make some adjustments to the section. The </w:t>
      </w:r>
      <w:r w:rsidRPr="003A14DF">
        <w:rPr>
          <w:rStyle w:val="Courierforcode"/>
        </w:rPr>
        <w:t>width</w:t>
      </w:r>
      <w:r>
        <w:t xml:space="preserve"> was set to </w:t>
      </w:r>
      <w:r w:rsidRPr="003A14DF">
        <w:rPr>
          <w:rStyle w:val="Courierforcode"/>
        </w:rPr>
        <w:t>75%</w:t>
      </w:r>
      <w:r>
        <w:t xml:space="preserve">, </w:t>
      </w:r>
      <w:r w:rsidRPr="003A14DF">
        <w:rPr>
          <w:rStyle w:val="Courierforcode"/>
        </w:rPr>
        <w:t>margin</w:t>
      </w:r>
      <w:r>
        <w:t xml:space="preserve"> was set to </w:t>
      </w:r>
      <w:r w:rsidRPr="003A14DF">
        <w:rPr>
          <w:rStyle w:val="Courierforcode"/>
        </w:rPr>
        <w:t>auto</w:t>
      </w:r>
      <w:r>
        <w:t xml:space="preserve"> to center the element, and the </w:t>
      </w:r>
      <w:r w:rsidRPr="003A14DF">
        <w:rPr>
          <w:rStyle w:val="Courierforcode"/>
        </w:rPr>
        <w:t>float</w:t>
      </w:r>
      <w:r>
        <w:t xml:space="preserve"> was </w:t>
      </w:r>
      <w:r w:rsidR="00714F49">
        <w:t xml:space="preserve">changed to </w:t>
      </w:r>
      <w:r w:rsidR="00714F49" w:rsidRPr="00714F49">
        <w:rPr>
          <w:rStyle w:val="Courierforcode"/>
        </w:rPr>
        <w:t>none</w:t>
      </w:r>
      <w:r>
        <w:t>.</w:t>
      </w:r>
    </w:p>
    <w:p w14:paraId="12758684" w14:textId="76F221CD" w:rsidR="00714F49" w:rsidRDefault="00714F49" w:rsidP="00113375">
      <w:r>
        <w:t xml:space="preserve">Besides removing unneeded elements, it’s also good practice to use black type with serifs on a white background when printing. This page already had black type on a white background, but the </w:t>
      </w:r>
      <w:r w:rsidRPr="00714F49">
        <w:rPr>
          <w:rStyle w:val="Courierforcode"/>
        </w:rPr>
        <w:t>font-family</w:t>
      </w:r>
      <w:r>
        <w:t xml:space="preserve"> </w:t>
      </w:r>
      <w:r w:rsidR="00872034">
        <w:t>needed to be changed to</w:t>
      </w:r>
      <w:r>
        <w:t xml:space="preserve"> </w:t>
      </w:r>
      <w:r w:rsidRPr="00714F49">
        <w:rPr>
          <w:rStyle w:val="Courierforcode"/>
        </w:rPr>
        <w:t>serif</w:t>
      </w:r>
      <w:r>
        <w:t xml:space="preserve"> within the CSS. By default, all the browsers I tested removed background colors, but if they hadn’t, that would have been another appropriate change to make in the styling for printed pages.</w:t>
      </w:r>
    </w:p>
    <w:p w14:paraId="08873E4A" w14:textId="736EEC4E" w:rsidR="001C49BE" w:rsidRDefault="001C49BE" w:rsidP="00D15554"/>
    <w:p w14:paraId="6B2A705F" w14:textId="36968AC9" w:rsidR="00D708BF" w:rsidRPr="00D708BF" w:rsidRDefault="00D708BF" w:rsidP="00D15554">
      <w:pPr>
        <w:rPr>
          <w:rStyle w:val="IntenseReference"/>
        </w:rPr>
      </w:pPr>
      <w:r w:rsidRPr="00D708BF">
        <w:rPr>
          <w:rStyle w:val="IntenseReference"/>
        </w:rPr>
        <w:t xml:space="preserve">The </w:t>
      </w:r>
      <w:r w:rsidR="00B15717">
        <w:rPr>
          <w:rStyle w:val="IntenseReference"/>
        </w:rPr>
        <w:t>print preview as viewed in Safari</w:t>
      </w:r>
      <w:r w:rsidRPr="00D708BF">
        <w:rPr>
          <w:rStyle w:val="IntenseReference"/>
        </w:rPr>
        <w:t>.</w:t>
      </w:r>
    </w:p>
    <w:p w14:paraId="250E4117" w14:textId="331D08F2" w:rsidR="005B2BEF" w:rsidRDefault="00EB1BBA" w:rsidP="00D15554">
      <w:r>
        <w:rPr>
          <w:noProof/>
        </w:rPr>
        <w:drawing>
          <wp:inline distT="0" distB="0" distL="0" distR="0" wp14:anchorId="7BED0D78" wp14:editId="44F612B8">
            <wp:extent cx="5652135" cy="2850826"/>
            <wp:effectExtent l="25400" t="25400" r="3746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2Safari.png"/>
                    <pic:cNvPicPr/>
                  </pic:nvPicPr>
                  <pic:blipFill>
                    <a:blip r:embed="rId8">
                      <a:extLst>
                        <a:ext uri="{28A0092B-C50C-407E-A947-70E740481C1C}">
                          <a14:useLocalDpi xmlns:a14="http://schemas.microsoft.com/office/drawing/2010/main" val="0"/>
                        </a:ext>
                      </a:extLst>
                    </a:blip>
                    <a:stretch>
                      <a:fillRect/>
                    </a:stretch>
                  </pic:blipFill>
                  <pic:spPr>
                    <a:xfrm>
                      <a:off x="0" y="0"/>
                      <a:ext cx="5666231" cy="2857936"/>
                    </a:xfrm>
                    <a:prstGeom prst="rect">
                      <a:avLst/>
                    </a:prstGeom>
                    <a:ln>
                      <a:solidFill>
                        <a:schemeClr val="accent1"/>
                      </a:solidFill>
                    </a:ln>
                  </pic:spPr>
                </pic:pic>
              </a:graphicData>
            </a:graphic>
          </wp:inline>
        </w:drawing>
      </w:r>
    </w:p>
    <w:p w14:paraId="123B0C65" w14:textId="77777777" w:rsidR="00B15717" w:rsidRDefault="00B15717" w:rsidP="00B15717">
      <w:pPr>
        <w:rPr>
          <w:rStyle w:val="IntenseReference"/>
        </w:rPr>
      </w:pPr>
    </w:p>
    <w:p w14:paraId="5561AB59" w14:textId="77777777" w:rsidR="00714F49" w:rsidRDefault="00714F49">
      <w:pPr>
        <w:spacing w:after="0" w:line="240" w:lineRule="auto"/>
        <w:rPr>
          <w:rStyle w:val="IntenseReference"/>
        </w:rPr>
      </w:pPr>
      <w:r>
        <w:rPr>
          <w:rStyle w:val="IntenseReference"/>
        </w:rPr>
        <w:br w:type="page"/>
      </w:r>
    </w:p>
    <w:p w14:paraId="2B6097AE" w14:textId="3B3951F6" w:rsidR="00B15717" w:rsidRPr="00D708BF" w:rsidRDefault="00B15717" w:rsidP="00B15717">
      <w:pPr>
        <w:rPr>
          <w:rStyle w:val="IntenseReference"/>
        </w:rPr>
      </w:pPr>
      <w:r w:rsidRPr="00D708BF">
        <w:rPr>
          <w:rStyle w:val="IntenseReference"/>
        </w:rPr>
        <w:lastRenderedPageBreak/>
        <w:t xml:space="preserve">The </w:t>
      </w:r>
      <w:r>
        <w:rPr>
          <w:rStyle w:val="IntenseReference"/>
        </w:rPr>
        <w:t xml:space="preserve">print preview as viewed in </w:t>
      </w:r>
      <w:r w:rsidR="00872034">
        <w:rPr>
          <w:rStyle w:val="IntenseReference"/>
        </w:rPr>
        <w:t>Chrome</w:t>
      </w:r>
      <w:r w:rsidRPr="00D708BF">
        <w:rPr>
          <w:rStyle w:val="IntenseReference"/>
        </w:rPr>
        <w:t>.</w:t>
      </w:r>
    </w:p>
    <w:p w14:paraId="437CF21A" w14:textId="418827E2" w:rsidR="00B15717" w:rsidRDefault="00B15717" w:rsidP="00D15554">
      <w:r>
        <w:rPr>
          <w:noProof/>
        </w:rPr>
        <w:drawing>
          <wp:inline distT="0" distB="0" distL="0" distR="0" wp14:anchorId="1F6EF261" wp14:editId="1AFD86DE">
            <wp:extent cx="4486275" cy="3276515"/>
            <wp:effectExtent l="25400" t="25400" r="3492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_2Chrome.png"/>
                    <pic:cNvPicPr/>
                  </pic:nvPicPr>
                  <pic:blipFill>
                    <a:blip r:embed="rId9">
                      <a:extLst>
                        <a:ext uri="{28A0092B-C50C-407E-A947-70E740481C1C}">
                          <a14:useLocalDpi xmlns:a14="http://schemas.microsoft.com/office/drawing/2010/main" val="0"/>
                        </a:ext>
                      </a:extLst>
                    </a:blip>
                    <a:stretch>
                      <a:fillRect/>
                    </a:stretch>
                  </pic:blipFill>
                  <pic:spPr>
                    <a:xfrm>
                      <a:off x="0" y="0"/>
                      <a:ext cx="4540375" cy="3316027"/>
                    </a:xfrm>
                    <a:prstGeom prst="rect">
                      <a:avLst/>
                    </a:prstGeom>
                    <a:ln>
                      <a:solidFill>
                        <a:schemeClr val="accent1"/>
                      </a:solidFill>
                    </a:ln>
                  </pic:spPr>
                </pic:pic>
              </a:graphicData>
            </a:graphic>
          </wp:inline>
        </w:drawing>
      </w:r>
    </w:p>
    <w:p w14:paraId="24B9297D" w14:textId="425CDD10" w:rsidR="00B15717" w:rsidRDefault="00B15717" w:rsidP="00B15717">
      <w:pPr>
        <w:rPr>
          <w:rStyle w:val="IntenseReference"/>
        </w:rPr>
      </w:pPr>
      <w:r w:rsidRPr="00D708BF">
        <w:rPr>
          <w:rStyle w:val="IntenseReference"/>
        </w:rPr>
        <w:t xml:space="preserve">The </w:t>
      </w:r>
      <w:r>
        <w:rPr>
          <w:rStyle w:val="IntenseReference"/>
        </w:rPr>
        <w:t>print preview as viewed in Firefox</w:t>
      </w:r>
      <w:r w:rsidRPr="00D708BF">
        <w:rPr>
          <w:rStyle w:val="IntenseReference"/>
        </w:rPr>
        <w:t>.</w:t>
      </w:r>
    </w:p>
    <w:p w14:paraId="7F999623" w14:textId="205F9777" w:rsidR="00B15717" w:rsidRPr="00D708BF" w:rsidRDefault="00B15717" w:rsidP="00B15717">
      <w:pPr>
        <w:rPr>
          <w:rStyle w:val="IntenseReference"/>
        </w:rPr>
      </w:pPr>
      <w:r>
        <w:rPr>
          <w:b/>
          <w:bCs/>
          <w:noProof/>
          <w:color w:val="4472C4" w:themeColor="accent1"/>
          <w:spacing w:val="5"/>
          <w:sz w:val="16"/>
        </w:rPr>
        <w:drawing>
          <wp:inline distT="0" distB="0" distL="0" distR="0" wp14:anchorId="0E42831B" wp14:editId="565459B8">
            <wp:extent cx="3937635" cy="3830360"/>
            <wp:effectExtent l="25400" t="25400" r="24765"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2Firefox.png"/>
                    <pic:cNvPicPr/>
                  </pic:nvPicPr>
                  <pic:blipFill>
                    <a:blip r:embed="rId10">
                      <a:extLst>
                        <a:ext uri="{28A0092B-C50C-407E-A947-70E740481C1C}">
                          <a14:useLocalDpi xmlns:a14="http://schemas.microsoft.com/office/drawing/2010/main" val="0"/>
                        </a:ext>
                      </a:extLst>
                    </a:blip>
                    <a:stretch>
                      <a:fillRect/>
                    </a:stretch>
                  </pic:blipFill>
                  <pic:spPr>
                    <a:xfrm>
                      <a:off x="0" y="0"/>
                      <a:ext cx="3974373" cy="3866097"/>
                    </a:xfrm>
                    <a:prstGeom prst="rect">
                      <a:avLst/>
                    </a:prstGeom>
                    <a:ln>
                      <a:solidFill>
                        <a:schemeClr val="accent1"/>
                      </a:solidFill>
                    </a:ln>
                  </pic:spPr>
                </pic:pic>
              </a:graphicData>
            </a:graphic>
          </wp:inline>
        </w:drawing>
      </w:r>
    </w:p>
    <w:p w14:paraId="3E829814" w14:textId="1EF75FA8" w:rsidR="008E0BA7" w:rsidRDefault="00D708BF" w:rsidP="00714F49">
      <w:pPr>
        <w:spacing w:after="0" w:line="240" w:lineRule="auto"/>
        <w:rPr>
          <w:rStyle w:val="IntenseReference"/>
        </w:rPr>
      </w:pPr>
      <w:r>
        <w:rPr>
          <w:rFonts w:cs="Arial"/>
        </w:rPr>
        <w:br w:type="page"/>
      </w:r>
      <w:r w:rsidR="008E0BA7">
        <w:rPr>
          <w:rStyle w:val="IntenseReference"/>
        </w:rPr>
        <w:lastRenderedPageBreak/>
        <w:t xml:space="preserve">CSS for </w:t>
      </w:r>
      <w:r w:rsidR="003E6753">
        <w:rPr>
          <w:rStyle w:val="IntenseReference"/>
        </w:rPr>
        <w:t>the Print Formatting</w:t>
      </w:r>
      <w:r w:rsidR="008E0BA7">
        <w:rPr>
          <w:rStyle w:val="IntenseReference"/>
        </w:rPr>
        <w:t xml:space="preserve"> Exercise</w:t>
      </w:r>
    </w:p>
    <w:p w14:paraId="131D8035" w14:textId="77777777" w:rsidR="00714F49" w:rsidRDefault="00714F49" w:rsidP="00714F49">
      <w:pPr>
        <w:spacing w:after="0" w:line="240" w:lineRule="auto"/>
        <w:rPr>
          <w:rStyle w:val="IntenseReference"/>
        </w:rPr>
      </w:pPr>
    </w:p>
    <w:p w14:paraId="28860B2D" w14:textId="77777777" w:rsidR="00B53155" w:rsidRPr="00B53155" w:rsidRDefault="00B53155" w:rsidP="00B53155">
      <w:pPr>
        <w:rPr>
          <w:rStyle w:val="Courierforcode"/>
        </w:rPr>
      </w:pPr>
      <w:r w:rsidRPr="00B53155">
        <w:rPr>
          <w:rStyle w:val="Courierforcode"/>
        </w:rPr>
        <w:t>body {</w:t>
      </w:r>
    </w:p>
    <w:p w14:paraId="396781D5" w14:textId="77777777" w:rsidR="00B53155" w:rsidRPr="00B53155" w:rsidRDefault="00B53155" w:rsidP="00B53155">
      <w:pPr>
        <w:rPr>
          <w:rStyle w:val="Courierforcode"/>
        </w:rPr>
      </w:pPr>
      <w:r w:rsidRPr="00B53155">
        <w:rPr>
          <w:rStyle w:val="Courierforcode"/>
        </w:rPr>
        <w:tab/>
        <w:t>font-family: "Times New Roman", Times, serif;</w:t>
      </w:r>
    </w:p>
    <w:p w14:paraId="52ECA2F7" w14:textId="77777777" w:rsidR="00B53155" w:rsidRPr="00B53155" w:rsidRDefault="00B53155" w:rsidP="00B53155">
      <w:pPr>
        <w:rPr>
          <w:rStyle w:val="Courierforcode"/>
        </w:rPr>
      </w:pPr>
      <w:r w:rsidRPr="00B53155">
        <w:rPr>
          <w:rStyle w:val="Courierforcode"/>
        </w:rPr>
        <w:t>}</w:t>
      </w:r>
    </w:p>
    <w:p w14:paraId="5B34CEB9" w14:textId="77777777" w:rsidR="00B53155" w:rsidRPr="00B53155" w:rsidRDefault="00B53155" w:rsidP="00B53155">
      <w:pPr>
        <w:rPr>
          <w:rStyle w:val="Courierforcode"/>
        </w:rPr>
      </w:pPr>
    </w:p>
    <w:p w14:paraId="13EB65C1" w14:textId="77777777" w:rsidR="00B53155" w:rsidRPr="00B53155" w:rsidRDefault="00B53155" w:rsidP="00B53155">
      <w:pPr>
        <w:rPr>
          <w:rStyle w:val="Courierforcode"/>
        </w:rPr>
      </w:pPr>
      <w:r w:rsidRPr="00B53155">
        <w:rPr>
          <w:rStyle w:val="Courierforcode"/>
        </w:rPr>
        <w:t>#</w:t>
      </w:r>
      <w:proofErr w:type="spellStart"/>
      <w:r w:rsidRPr="00B53155">
        <w:rPr>
          <w:rStyle w:val="Courierforcode"/>
        </w:rPr>
        <w:t>nav_menu</w:t>
      </w:r>
      <w:proofErr w:type="spellEnd"/>
      <w:r w:rsidRPr="00B53155">
        <w:rPr>
          <w:rStyle w:val="Courierforcode"/>
        </w:rPr>
        <w:t xml:space="preserve"> {</w:t>
      </w:r>
    </w:p>
    <w:p w14:paraId="48AB48B9" w14:textId="77777777" w:rsidR="00B53155" w:rsidRPr="00B53155" w:rsidRDefault="00B53155" w:rsidP="00B53155">
      <w:pPr>
        <w:rPr>
          <w:rStyle w:val="Courierforcode"/>
        </w:rPr>
      </w:pPr>
      <w:r w:rsidRPr="00B53155">
        <w:rPr>
          <w:rStyle w:val="Courierforcode"/>
        </w:rPr>
        <w:tab/>
        <w:t>display: none;</w:t>
      </w:r>
    </w:p>
    <w:p w14:paraId="6E11B01B" w14:textId="77777777" w:rsidR="00B53155" w:rsidRPr="00B53155" w:rsidRDefault="00B53155" w:rsidP="00B53155">
      <w:pPr>
        <w:rPr>
          <w:rStyle w:val="Courierforcode"/>
        </w:rPr>
      </w:pPr>
      <w:r w:rsidRPr="00B53155">
        <w:rPr>
          <w:rStyle w:val="Courierforcode"/>
        </w:rPr>
        <w:t>}</w:t>
      </w:r>
    </w:p>
    <w:p w14:paraId="379DDFEA" w14:textId="77777777" w:rsidR="00B53155" w:rsidRPr="00B53155" w:rsidRDefault="00B53155" w:rsidP="00B53155">
      <w:pPr>
        <w:rPr>
          <w:rStyle w:val="Courierforcode"/>
        </w:rPr>
      </w:pPr>
    </w:p>
    <w:p w14:paraId="3EA3E142" w14:textId="77777777" w:rsidR="00B53155" w:rsidRPr="00B53155" w:rsidRDefault="00B53155" w:rsidP="00B53155">
      <w:pPr>
        <w:rPr>
          <w:rStyle w:val="Courierforcode"/>
        </w:rPr>
      </w:pPr>
      <w:r w:rsidRPr="00B53155">
        <w:rPr>
          <w:rStyle w:val="Courierforcode"/>
        </w:rPr>
        <w:t>#sidebar {</w:t>
      </w:r>
    </w:p>
    <w:p w14:paraId="3005853B" w14:textId="77777777" w:rsidR="00B53155" w:rsidRPr="00B53155" w:rsidRDefault="00B53155" w:rsidP="00B53155">
      <w:pPr>
        <w:rPr>
          <w:rStyle w:val="Courierforcode"/>
        </w:rPr>
      </w:pPr>
      <w:r w:rsidRPr="00B53155">
        <w:rPr>
          <w:rStyle w:val="Courierforcode"/>
        </w:rPr>
        <w:tab/>
        <w:t>display: none;</w:t>
      </w:r>
    </w:p>
    <w:p w14:paraId="5ED5039F" w14:textId="77777777" w:rsidR="00B53155" w:rsidRPr="00B53155" w:rsidRDefault="00B53155" w:rsidP="00B53155">
      <w:pPr>
        <w:rPr>
          <w:rStyle w:val="Courierforcode"/>
        </w:rPr>
      </w:pPr>
      <w:r w:rsidRPr="00B53155">
        <w:rPr>
          <w:rStyle w:val="Courierforcode"/>
        </w:rPr>
        <w:t>}</w:t>
      </w:r>
    </w:p>
    <w:p w14:paraId="2CF8C6C6" w14:textId="77777777" w:rsidR="00B53155" w:rsidRPr="00B53155" w:rsidRDefault="00B53155" w:rsidP="00B53155">
      <w:pPr>
        <w:rPr>
          <w:rStyle w:val="Courierforcode"/>
        </w:rPr>
      </w:pPr>
    </w:p>
    <w:p w14:paraId="5EEE75DD" w14:textId="77777777" w:rsidR="00B53155" w:rsidRPr="00B53155" w:rsidRDefault="00B53155" w:rsidP="00B53155">
      <w:pPr>
        <w:rPr>
          <w:rStyle w:val="Courierforcode"/>
        </w:rPr>
      </w:pPr>
      <w:r w:rsidRPr="00B53155">
        <w:rPr>
          <w:rStyle w:val="Courierforcode"/>
        </w:rPr>
        <w:t>section {</w:t>
      </w:r>
    </w:p>
    <w:p w14:paraId="7D2C9A9D" w14:textId="77777777" w:rsidR="00B53155" w:rsidRPr="00B53155" w:rsidRDefault="00B53155" w:rsidP="00B53155">
      <w:pPr>
        <w:rPr>
          <w:rStyle w:val="Courierforcode"/>
        </w:rPr>
      </w:pPr>
      <w:r w:rsidRPr="00B53155">
        <w:rPr>
          <w:rStyle w:val="Courierforcode"/>
        </w:rPr>
        <w:tab/>
        <w:t>width: 75%;</w:t>
      </w:r>
    </w:p>
    <w:p w14:paraId="3334787D" w14:textId="77777777" w:rsidR="00B53155" w:rsidRPr="00B53155" w:rsidRDefault="00B53155" w:rsidP="00B53155">
      <w:pPr>
        <w:rPr>
          <w:rStyle w:val="Courierforcode"/>
        </w:rPr>
      </w:pPr>
      <w:r w:rsidRPr="00B53155">
        <w:rPr>
          <w:rStyle w:val="Courierforcode"/>
        </w:rPr>
        <w:tab/>
        <w:t>float: none;</w:t>
      </w:r>
    </w:p>
    <w:p w14:paraId="7EFF2C32" w14:textId="77777777" w:rsidR="00B53155" w:rsidRPr="00B53155" w:rsidRDefault="00B53155" w:rsidP="00B53155">
      <w:pPr>
        <w:rPr>
          <w:rStyle w:val="Courierforcode"/>
        </w:rPr>
      </w:pPr>
      <w:r w:rsidRPr="00B53155">
        <w:rPr>
          <w:rStyle w:val="Courierforcode"/>
        </w:rPr>
        <w:tab/>
        <w:t>margin: auto;</w:t>
      </w:r>
    </w:p>
    <w:p w14:paraId="0D74A427" w14:textId="1E4F83BC" w:rsidR="00D15554" w:rsidRPr="00D708BF" w:rsidRDefault="00B53155" w:rsidP="00B53155">
      <w:pPr>
        <w:rPr>
          <w:rStyle w:val="IntenseReference"/>
        </w:rPr>
      </w:pPr>
      <w:r w:rsidRPr="00B53155">
        <w:rPr>
          <w:rStyle w:val="Courierforcode"/>
        </w:rPr>
        <w:t>}</w:t>
      </w:r>
      <w:r w:rsidR="008E0BA7" w:rsidRPr="008E0BA7">
        <w:rPr>
          <w:rStyle w:val="Courierforcode"/>
        </w:rPr>
        <w:t xml:space="preserve"> </w:t>
      </w:r>
      <w:r w:rsidR="00D15554" w:rsidRPr="00D708BF">
        <w:rPr>
          <w:rStyle w:val="IntenseReference"/>
        </w:rPr>
        <w:br w:type="page"/>
      </w:r>
    </w:p>
    <w:p w14:paraId="4ECA214B" w14:textId="52FA6A65" w:rsidR="00D15554" w:rsidRDefault="00D15554" w:rsidP="00D15554">
      <w:pPr>
        <w:pStyle w:val="Heading1"/>
        <w:spacing w:before="0" w:after="120" w:line="240" w:lineRule="auto"/>
        <w:rPr>
          <w:rFonts w:cs="Arial"/>
        </w:rPr>
      </w:pPr>
      <w:bookmarkStart w:id="7" w:name="_Toc512847432"/>
      <w:r>
        <w:rPr>
          <w:noProof/>
        </w:rPr>
        <w:lastRenderedPageBreak/>
        <w:t xml:space="preserve">Chapter </w:t>
      </w:r>
      <w:r w:rsidR="001E7A5C">
        <w:rPr>
          <w:noProof/>
        </w:rPr>
        <w:t>14</w:t>
      </w:r>
      <w:r>
        <w:rPr>
          <w:noProof/>
        </w:rPr>
        <w:t xml:space="preserve">, Exercise </w:t>
      </w:r>
      <w:r w:rsidR="00002B3F">
        <w:rPr>
          <w:noProof/>
        </w:rPr>
        <w:t>1</w:t>
      </w:r>
      <w:r w:rsidR="001E7A5C">
        <w:rPr>
          <w:noProof/>
        </w:rPr>
        <w:t>4</w:t>
      </w:r>
      <w:r>
        <w:rPr>
          <w:noProof/>
        </w:rPr>
        <w:t>-1</w:t>
      </w:r>
      <w:bookmarkEnd w:id="7"/>
    </w:p>
    <w:p w14:paraId="21697774" w14:textId="00D0CC9A" w:rsidR="00113375" w:rsidRDefault="00F8092F" w:rsidP="00113375">
      <w:r>
        <w:t xml:space="preserve">Exercise </w:t>
      </w:r>
      <w:r w:rsidR="00852A73">
        <w:t>1</w:t>
      </w:r>
      <w:r w:rsidR="00A510E2">
        <w:t>4</w:t>
      </w:r>
      <w:r>
        <w:t xml:space="preserve">-1 </w:t>
      </w:r>
      <w:r w:rsidR="00A510E2">
        <w:t xml:space="preserve">covered transitions, transforms, and animations using the </w:t>
      </w:r>
      <w:proofErr w:type="spellStart"/>
      <w:r w:rsidR="00A510E2">
        <w:t>Townhall</w:t>
      </w:r>
      <w:proofErr w:type="spellEnd"/>
      <w:r w:rsidR="00A510E2">
        <w:t xml:space="preserve"> sample website.</w:t>
      </w:r>
      <w:r w:rsidR="003349B5">
        <w:t xml:space="preserve"> </w:t>
      </w:r>
    </w:p>
    <w:p w14:paraId="682EA099" w14:textId="7018BD4D" w:rsidR="00056F9E" w:rsidRDefault="00C3327E" w:rsidP="00852A73">
      <w:r>
        <w:t>First, transitions were added to the speaker images to make them move when the user hovers the mouse over them.</w:t>
      </w:r>
      <w:r w:rsidR="00464E8B">
        <w:t xml:space="preserve"> This was accomplished by adding a </w:t>
      </w:r>
      <w:r w:rsidR="00464E8B" w:rsidRPr="00464E8B">
        <w:rPr>
          <w:rStyle w:val="Courierforcode"/>
        </w:rPr>
        <w:t xml:space="preserve">transition </w:t>
      </w:r>
      <w:r w:rsidR="00464E8B">
        <w:t xml:space="preserve">property within the appropriate rule set in the CSS. In the </w:t>
      </w:r>
      <w:r w:rsidR="00464E8B" w:rsidRPr="00464E8B">
        <w:rPr>
          <w:rStyle w:val="Courierforcode"/>
        </w:rPr>
        <w:t xml:space="preserve">transition </w:t>
      </w:r>
      <w:r w:rsidR="00464E8B">
        <w:t xml:space="preserve">property, </w:t>
      </w:r>
      <w:r w:rsidR="00464E8B" w:rsidRPr="00464E8B">
        <w:rPr>
          <w:rStyle w:val="Courierforcode"/>
        </w:rPr>
        <w:t>margin-left</w:t>
      </w:r>
      <w:r w:rsidR="00464E8B">
        <w:t xml:space="preserve"> and </w:t>
      </w:r>
      <w:r w:rsidR="00464E8B" w:rsidRPr="00464E8B">
        <w:rPr>
          <w:rStyle w:val="Courierforcode"/>
        </w:rPr>
        <w:t>margin-top</w:t>
      </w:r>
      <w:r w:rsidR="00464E8B">
        <w:t xml:space="preserve"> were indicated as properties that would go through the transition and 2 seconds was indicated as the time the transition would take to complete. Additionally, for the </w:t>
      </w:r>
      <w:r w:rsidR="00464E8B" w:rsidRPr="00464E8B">
        <w:rPr>
          <w:rStyle w:val="Courierforcode"/>
        </w:rPr>
        <w:t>transition</w:t>
      </w:r>
      <w:r w:rsidR="00464E8B">
        <w:t xml:space="preserve"> property it was necessary to also include a </w:t>
      </w:r>
      <w:r w:rsidR="00464E8B" w:rsidRPr="00464E8B">
        <w:rPr>
          <w:rStyle w:val="Courierforcode"/>
        </w:rPr>
        <w:t>–</w:t>
      </w:r>
      <w:proofErr w:type="spellStart"/>
      <w:r w:rsidR="00464E8B" w:rsidRPr="00464E8B">
        <w:rPr>
          <w:rStyle w:val="Courierforcode"/>
        </w:rPr>
        <w:t>webkit</w:t>
      </w:r>
      <w:proofErr w:type="spellEnd"/>
      <w:r w:rsidR="00464E8B" w:rsidRPr="00464E8B">
        <w:rPr>
          <w:rStyle w:val="Courierforcode"/>
        </w:rPr>
        <w:t>-transition</w:t>
      </w:r>
      <w:r w:rsidR="00464E8B">
        <w:t xml:space="preserve"> property to ensure compatibility with the Safari and Chrome browsers.</w:t>
      </w:r>
    </w:p>
    <w:p w14:paraId="5700F00D" w14:textId="36C7CF7C" w:rsidR="00464E8B" w:rsidRDefault="00464E8B" w:rsidP="00852A73">
      <w:r>
        <w:t xml:space="preserve">Next, </w:t>
      </w:r>
      <w:r w:rsidR="001E30AA">
        <w:t xml:space="preserve">the </w:t>
      </w:r>
      <w:r>
        <w:t xml:space="preserve">image in the article section was changed to rotate when hovered over. This was achieved with the </w:t>
      </w:r>
      <w:r w:rsidRPr="00464E8B">
        <w:rPr>
          <w:rStyle w:val="Courierforcode"/>
        </w:rPr>
        <w:t xml:space="preserve">transform </w:t>
      </w:r>
      <w:r>
        <w:t xml:space="preserve">property, with an attribute of </w:t>
      </w:r>
      <w:r w:rsidRPr="00464E8B">
        <w:rPr>
          <w:rStyle w:val="Courierforcode"/>
        </w:rPr>
        <w:t>rotate</w:t>
      </w:r>
      <w:r>
        <w:t xml:space="preserve">, with the amount of rotation included in parentheses. A </w:t>
      </w:r>
      <w:r w:rsidRPr="00DD0485">
        <w:rPr>
          <w:rStyle w:val="Courierforcode"/>
        </w:rPr>
        <w:t>transform-origin</w:t>
      </w:r>
      <w:r>
        <w:t xml:space="preserve"> was also added to control</w:t>
      </w:r>
      <w:r w:rsidR="00DD0485">
        <w:t xml:space="preserve"> the center of the rotation.</w:t>
      </w:r>
    </w:p>
    <w:p w14:paraId="72ACF20A" w14:textId="78C19A64" w:rsidR="00DD0485" w:rsidRDefault="00D37747" w:rsidP="00852A73">
      <w:r>
        <w:rPr>
          <w:b/>
          <w:bCs/>
          <w:noProof/>
          <w:color w:val="4472C4" w:themeColor="accent1"/>
          <w:spacing w:val="5"/>
          <w:sz w:val="16"/>
        </w:rPr>
        <w:drawing>
          <wp:anchor distT="0" distB="0" distL="114300" distR="114300" simplePos="0" relativeHeight="251658240" behindDoc="0" locked="0" layoutInCell="1" allowOverlap="1" wp14:anchorId="474F157B" wp14:editId="750F10C3">
            <wp:simplePos x="0" y="0"/>
            <wp:positionH relativeFrom="column">
              <wp:posOffset>4733290</wp:posOffset>
            </wp:positionH>
            <wp:positionV relativeFrom="paragraph">
              <wp:posOffset>61595</wp:posOffset>
            </wp:positionV>
            <wp:extent cx="1308735" cy="3860800"/>
            <wp:effectExtent l="25400" t="25400" r="37465" b="25400"/>
            <wp:wrapTight wrapText="bothSides">
              <wp:wrapPolygon edited="0">
                <wp:start x="-419" y="-142"/>
                <wp:lineTo x="-419" y="21600"/>
                <wp:lineTo x="21799" y="21600"/>
                <wp:lineTo x="21799" y="-142"/>
                <wp:lineTo x="-419" y="-14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_3Transitions.png"/>
                    <pic:cNvPicPr/>
                  </pic:nvPicPr>
                  <pic:blipFill>
                    <a:blip r:embed="rId11">
                      <a:extLst>
                        <a:ext uri="{28A0092B-C50C-407E-A947-70E740481C1C}">
                          <a14:useLocalDpi xmlns:a14="http://schemas.microsoft.com/office/drawing/2010/main" val="0"/>
                        </a:ext>
                      </a:extLst>
                    </a:blip>
                    <a:stretch>
                      <a:fillRect/>
                    </a:stretch>
                  </pic:blipFill>
                  <pic:spPr>
                    <a:xfrm>
                      <a:off x="0" y="0"/>
                      <a:ext cx="1308735" cy="386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D0485">
        <w:t>The following step animated the four images in the aside so that they moved when the page loads. The action begins two seconds after the page loads and lasts for three seconds, repeating four times.</w:t>
      </w:r>
      <w:r w:rsidR="004337C3">
        <w:t xml:space="preserve"> This was accomplished using </w:t>
      </w:r>
      <w:r w:rsidR="004337C3" w:rsidRPr="004337C3">
        <w:t xml:space="preserve">animation: </w:t>
      </w:r>
      <w:proofErr w:type="spellStart"/>
      <w:r w:rsidR="004337C3" w:rsidRPr="005F7E86">
        <w:rPr>
          <w:rStyle w:val="Courierforcode"/>
        </w:rPr>
        <w:t>moveright</w:t>
      </w:r>
      <w:proofErr w:type="spellEnd"/>
      <w:r w:rsidR="004337C3" w:rsidRPr="005F7E86">
        <w:rPr>
          <w:rStyle w:val="Courierforcode"/>
        </w:rPr>
        <w:t xml:space="preserve"> 3s 4 2s alternate;</w:t>
      </w:r>
      <w:r w:rsidR="005F7E86">
        <w:t xml:space="preserve"> and </w:t>
      </w:r>
      <w:r w:rsidR="005F7E86" w:rsidRPr="005F7E86">
        <w:rPr>
          <w:rStyle w:val="Courierforcode"/>
        </w:rPr>
        <w:t>@</w:t>
      </w:r>
      <w:proofErr w:type="spellStart"/>
      <w:r w:rsidR="005F7E86" w:rsidRPr="005F7E86">
        <w:rPr>
          <w:rStyle w:val="Courierforcode"/>
        </w:rPr>
        <w:t>keyframes</w:t>
      </w:r>
      <w:proofErr w:type="spellEnd"/>
      <w:r w:rsidR="005F7E86" w:rsidRPr="005F7E86">
        <w:rPr>
          <w:rStyle w:val="Courierforcode"/>
        </w:rPr>
        <w:t xml:space="preserve"> </w:t>
      </w:r>
      <w:proofErr w:type="spellStart"/>
      <w:r w:rsidR="005F7E86" w:rsidRPr="005F7E86">
        <w:rPr>
          <w:rStyle w:val="Courierforcode"/>
        </w:rPr>
        <w:t>moveright</w:t>
      </w:r>
      <w:proofErr w:type="spellEnd"/>
      <w:r w:rsidR="005F7E86">
        <w:t xml:space="preserve">. That was followed by </w:t>
      </w:r>
      <w:r w:rsidR="005F7E86" w:rsidRPr="005F7E86">
        <w:rPr>
          <w:rStyle w:val="Courierforcode"/>
        </w:rPr>
        <w:t>from</w:t>
      </w:r>
      <w:r w:rsidR="005F7E86">
        <w:t xml:space="preserve">, with the starting property values in curly braces and </w:t>
      </w:r>
      <w:r w:rsidR="005F7E86" w:rsidRPr="005F7E86">
        <w:rPr>
          <w:rStyle w:val="Courierforcode"/>
        </w:rPr>
        <w:t>to</w:t>
      </w:r>
      <w:r w:rsidR="005F7E86">
        <w:t>, with the ending property values in curly braces.</w:t>
      </w:r>
    </w:p>
    <w:p w14:paraId="36B21013" w14:textId="41A4B1EB" w:rsidR="00D37747" w:rsidRDefault="00D37747" w:rsidP="00852A73">
      <w:r>
        <w:t xml:space="preserve">The exercise concluded with a direction to increase the size of the images in the aside 1.4 times. This was done with a </w:t>
      </w:r>
      <w:r w:rsidRPr="00D37747">
        <w:rPr>
          <w:rStyle w:val="Courierforcode"/>
        </w:rPr>
        <w:t>transform</w:t>
      </w:r>
      <w:r>
        <w:t xml:space="preserve"> property, with an attribute of </w:t>
      </w:r>
      <w:r w:rsidRPr="00D37747">
        <w:rPr>
          <w:rStyle w:val="Courierforcode"/>
        </w:rPr>
        <w:t>scale</w:t>
      </w:r>
      <w:r>
        <w:t>, with the amount of horizontal and vertical scale in parentheses.</w:t>
      </w:r>
    </w:p>
    <w:p w14:paraId="495A5AF2" w14:textId="77777777" w:rsidR="00D37747" w:rsidRDefault="00D37747" w:rsidP="00D37747">
      <w:pPr>
        <w:rPr>
          <w:rStyle w:val="IntenseReference"/>
        </w:rPr>
      </w:pPr>
    </w:p>
    <w:p w14:paraId="1B37DE5D" w14:textId="145A7342" w:rsidR="00D37747" w:rsidRDefault="00D37747" w:rsidP="00D37747">
      <w:pPr>
        <w:jc w:val="right"/>
        <w:rPr>
          <w:rStyle w:val="IntenseReference"/>
        </w:rPr>
      </w:pPr>
      <w:r>
        <w:rPr>
          <w:rStyle w:val="IntenseReference"/>
        </w:rPr>
        <w:t xml:space="preserve">A screenshot showing </w:t>
      </w:r>
      <w:r>
        <w:rPr>
          <w:rStyle w:val="IntenseReference"/>
        </w:rPr>
        <w:br/>
        <w:t xml:space="preserve">that the speaker images </w:t>
      </w:r>
      <w:r>
        <w:rPr>
          <w:rStyle w:val="IntenseReference"/>
        </w:rPr>
        <w:br/>
        <w:t xml:space="preserve">move and enlarge when </w:t>
      </w:r>
      <w:r>
        <w:rPr>
          <w:rStyle w:val="IntenseReference"/>
        </w:rPr>
        <w:br/>
        <w:t>the page is first loaded.</w:t>
      </w:r>
    </w:p>
    <w:p w14:paraId="4A4F20D0" w14:textId="041E13D3" w:rsidR="00777516" w:rsidRDefault="00777516">
      <w:pPr>
        <w:spacing w:after="0" w:line="240" w:lineRule="auto"/>
        <w:rPr>
          <w:rStyle w:val="IntenseReference"/>
        </w:rPr>
      </w:pPr>
      <w:r>
        <w:rPr>
          <w:rStyle w:val="IntenseReference"/>
        </w:rPr>
        <w:br w:type="page"/>
      </w:r>
    </w:p>
    <w:p w14:paraId="1BD72A2B" w14:textId="0C943A35" w:rsidR="004635C3" w:rsidRPr="00482904" w:rsidRDefault="004635C3" w:rsidP="004635C3">
      <w:pPr>
        <w:rPr>
          <w:rStyle w:val="IntenseReference"/>
        </w:rPr>
      </w:pPr>
      <w:r w:rsidRPr="00482904">
        <w:rPr>
          <w:rStyle w:val="IntenseReference"/>
        </w:rPr>
        <w:lastRenderedPageBreak/>
        <w:t xml:space="preserve">The </w:t>
      </w:r>
      <w:r>
        <w:rPr>
          <w:rStyle w:val="IntenseReference"/>
        </w:rPr>
        <w:t>CSS</w:t>
      </w:r>
      <w:r w:rsidRPr="00482904">
        <w:rPr>
          <w:rStyle w:val="IntenseReference"/>
        </w:rPr>
        <w:t xml:space="preserve"> for Chapter </w:t>
      </w:r>
      <w:r w:rsidR="00F476F8">
        <w:rPr>
          <w:rStyle w:val="IntenseReference"/>
        </w:rPr>
        <w:t>1</w:t>
      </w:r>
      <w:r w:rsidR="000B410A">
        <w:rPr>
          <w:rStyle w:val="IntenseReference"/>
        </w:rPr>
        <w:t>4</w:t>
      </w:r>
      <w:r w:rsidRPr="00482904">
        <w:rPr>
          <w:rStyle w:val="IntenseReference"/>
        </w:rPr>
        <w:t xml:space="preserve">, Exercise </w:t>
      </w:r>
      <w:r w:rsidR="00F476F8">
        <w:rPr>
          <w:rStyle w:val="IntenseReference"/>
        </w:rPr>
        <w:t>1</w:t>
      </w:r>
      <w:r w:rsidR="000B410A">
        <w:rPr>
          <w:rStyle w:val="IntenseReference"/>
        </w:rPr>
        <w:t>4</w:t>
      </w:r>
      <w:r w:rsidRPr="00482904">
        <w:rPr>
          <w:rStyle w:val="IntenseReference"/>
        </w:rPr>
        <w:t>-1</w:t>
      </w:r>
    </w:p>
    <w:p w14:paraId="0C24262A" w14:textId="77777777" w:rsidR="00713E3F" w:rsidRPr="00713E3F" w:rsidRDefault="00713E3F" w:rsidP="00713E3F">
      <w:pPr>
        <w:spacing w:after="0" w:line="240" w:lineRule="auto"/>
        <w:rPr>
          <w:rStyle w:val="Courierforcode"/>
        </w:rPr>
      </w:pPr>
      <w:r w:rsidRPr="00713E3F">
        <w:rPr>
          <w:rStyle w:val="Courierforcode"/>
        </w:rPr>
        <w:t>/* the styles for the elements */</w:t>
      </w:r>
    </w:p>
    <w:p w14:paraId="61D8C8C3" w14:textId="77777777" w:rsidR="00713E3F" w:rsidRPr="00713E3F" w:rsidRDefault="00713E3F" w:rsidP="00713E3F">
      <w:pPr>
        <w:spacing w:after="0" w:line="240" w:lineRule="auto"/>
        <w:rPr>
          <w:rStyle w:val="Courierforcode"/>
        </w:rPr>
      </w:pPr>
      <w:r w:rsidRPr="00713E3F">
        <w:rPr>
          <w:rStyle w:val="Courierforcode"/>
        </w:rPr>
        <w:t>* {</w:t>
      </w:r>
    </w:p>
    <w:p w14:paraId="549AC0D2" w14:textId="77777777" w:rsidR="00713E3F" w:rsidRPr="00713E3F" w:rsidRDefault="00713E3F" w:rsidP="00713E3F">
      <w:pPr>
        <w:spacing w:after="0" w:line="240" w:lineRule="auto"/>
        <w:rPr>
          <w:rStyle w:val="Courierforcode"/>
        </w:rPr>
      </w:pPr>
      <w:r w:rsidRPr="00713E3F">
        <w:rPr>
          <w:rStyle w:val="Courierforcode"/>
        </w:rPr>
        <w:tab/>
        <w:t>margin: 0;</w:t>
      </w:r>
    </w:p>
    <w:p w14:paraId="4FE42C47" w14:textId="77777777" w:rsidR="00713E3F" w:rsidRPr="00713E3F" w:rsidRDefault="00713E3F" w:rsidP="00713E3F">
      <w:pPr>
        <w:spacing w:after="0" w:line="240" w:lineRule="auto"/>
        <w:rPr>
          <w:rStyle w:val="Courierforcode"/>
        </w:rPr>
      </w:pPr>
      <w:r w:rsidRPr="00713E3F">
        <w:rPr>
          <w:rStyle w:val="Courierforcode"/>
        </w:rPr>
        <w:tab/>
        <w:t>padding: 0;</w:t>
      </w:r>
    </w:p>
    <w:p w14:paraId="7F838086" w14:textId="77777777" w:rsidR="00713E3F" w:rsidRPr="00713E3F" w:rsidRDefault="00713E3F" w:rsidP="00713E3F">
      <w:pPr>
        <w:spacing w:after="0" w:line="240" w:lineRule="auto"/>
        <w:rPr>
          <w:rStyle w:val="Courierforcode"/>
        </w:rPr>
      </w:pPr>
      <w:r w:rsidRPr="00713E3F">
        <w:rPr>
          <w:rStyle w:val="Courierforcode"/>
        </w:rPr>
        <w:t>}</w:t>
      </w:r>
    </w:p>
    <w:p w14:paraId="72E6819F" w14:textId="77777777" w:rsidR="00713E3F" w:rsidRPr="00713E3F" w:rsidRDefault="00713E3F" w:rsidP="00713E3F">
      <w:pPr>
        <w:spacing w:after="0" w:line="240" w:lineRule="auto"/>
        <w:rPr>
          <w:rStyle w:val="Courierforcode"/>
        </w:rPr>
      </w:pPr>
      <w:r w:rsidRPr="00713E3F">
        <w:rPr>
          <w:rStyle w:val="Courierforcode"/>
        </w:rPr>
        <w:t>html {</w:t>
      </w:r>
    </w:p>
    <w:p w14:paraId="1007B52A" w14:textId="77777777" w:rsidR="00713E3F" w:rsidRPr="00713E3F" w:rsidRDefault="00713E3F" w:rsidP="00713E3F">
      <w:pPr>
        <w:spacing w:after="0" w:line="240" w:lineRule="auto"/>
        <w:rPr>
          <w:rStyle w:val="Courierforcode"/>
        </w:rPr>
      </w:pPr>
      <w:r w:rsidRPr="00713E3F">
        <w:rPr>
          <w:rStyle w:val="Courierforcode"/>
        </w:rPr>
        <w:tab/>
        <w:t>background-color: white;</w:t>
      </w:r>
    </w:p>
    <w:p w14:paraId="12BDBE3D" w14:textId="77777777" w:rsidR="00713E3F" w:rsidRPr="00713E3F" w:rsidRDefault="00713E3F" w:rsidP="00713E3F">
      <w:pPr>
        <w:spacing w:after="0" w:line="240" w:lineRule="auto"/>
        <w:rPr>
          <w:rStyle w:val="Courierforcode"/>
        </w:rPr>
      </w:pPr>
      <w:r w:rsidRPr="00713E3F">
        <w:rPr>
          <w:rStyle w:val="Courierforcode"/>
        </w:rPr>
        <w:t>}</w:t>
      </w:r>
    </w:p>
    <w:p w14:paraId="1437E38F" w14:textId="77777777" w:rsidR="00713E3F" w:rsidRPr="00713E3F" w:rsidRDefault="00713E3F" w:rsidP="00713E3F">
      <w:pPr>
        <w:spacing w:after="0" w:line="240" w:lineRule="auto"/>
        <w:rPr>
          <w:rStyle w:val="Courierforcode"/>
        </w:rPr>
      </w:pPr>
      <w:r w:rsidRPr="00713E3F">
        <w:rPr>
          <w:rStyle w:val="Courierforcode"/>
        </w:rPr>
        <w:t>body {</w:t>
      </w:r>
    </w:p>
    <w:p w14:paraId="3F219DAC" w14:textId="77777777" w:rsidR="00713E3F" w:rsidRPr="00713E3F" w:rsidRDefault="00713E3F" w:rsidP="00713E3F">
      <w:pPr>
        <w:spacing w:after="0" w:line="240" w:lineRule="auto"/>
        <w:rPr>
          <w:rStyle w:val="Courierforcode"/>
        </w:rPr>
      </w:pPr>
      <w:r w:rsidRPr="00713E3F">
        <w:rPr>
          <w:rStyle w:val="Courierforcode"/>
        </w:rPr>
        <w:tab/>
        <w:t>font-family: Arial, Helvetica, sans-serif;</w:t>
      </w:r>
    </w:p>
    <w:p w14:paraId="07AA9638" w14:textId="77777777" w:rsidR="00713E3F" w:rsidRPr="00713E3F" w:rsidRDefault="00713E3F" w:rsidP="00713E3F">
      <w:pPr>
        <w:spacing w:after="0" w:line="240" w:lineRule="auto"/>
        <w:rPr>
          <w:rStyle w:val="Courierforcode"/>
        </w:rPr>
      </w:pPr>
      <w:r w:rsidRPr="00713E3F">
        <w:rPr>
          <w:rStyle w:val="Courierforcode"/>
        </w:rPr>
        <w:t xml:space="preserve">    font-size: 100%;</w:t>
      </w:r>
    </w:p>
    <w:p w14:paraId="3651A7CE" w14:textId="77777777" w:rsidR="00713E3F" w:rsidRPr="00713E3F" w:rsidRDefault="00713E3F" w:rsidP="00713E3F">
      <w:pPr>
        <w:spacing w:after="0" w:line="240" w:lineRule="auto"/>
        <w:rPr>
          <w:rStyle w:val="Courierforcode"/>
        </w:rPr>
      </w:pPr>
      <w:r w:rsidRPr="00713E3F">
        <w:rPr>
          <w:rStyle w:val="Courierforcode"/>
        </w:rPr>
        <w:t xml:space="preserve">    width: 800px;</w:t>
      </w:r>
    </w:p>
    <w:p w14:paraId="759F4BEB" w14:textId="77777777" w:rsidR="00713E3F" w:rsidRPr="00713E3F" w:rsidRDefault="00713E3F" w:rsidP="00713E3F">
      <w:pPr>
        <w:spacing w:after="0" w:line="240" w:lineRule="auto"/>
        <w:rPr>
          <w:rStyle w:val="Courierforcode"/>
        </w:rPr>
      </w:pPr>
      <w:r w:rsidRPr="00713E3F">
        <w:rPr>
          <w:rStyle w:val="Courierforcode"/>
        </w:rPr>
        <w:t xml:space="preserve">    margin: 0 auto;</w:t>
      </w:r>
    </w:p>
    <w:p w14:paraId="7B307E83" w14:textId="77777777" w:rsidR="00713E3F" w:rsidRPr="00713E3F" w:rsidRDefault="00713E3F" w:rsidP="00713E3F">
      <w:pPr>
        <w:spacing w:after="0" w:line="240" w:lineRule="auto"/>
        <w:rPr>
          <w:rStyle w:val="Courierforcode"/>
        </w:rPr>
      </w:pPr>
      <w:r w:rsidRPr="00713E3F">
        <w:rPr>
          <w:rStyle w:val="Courierforcode"/>
        </w:rPr>
        <w:t xml:space="preserve">    border: 3px solid #931420;</w:t>
      </w:r>
    </w:p>
    <w:p w14:paraId="0E726972" w14:textId="77777777" w:rsidR="00713E3F" w:rsidRPr="00713E3F" w:rsidRDefault="00713E3F" w:rsidP="00713E3F">
      <w:pPr>
        <w:spacing w:after="0" w:line="240" w:lineRule="auto"/>
        <w:rPr>
          <w:rStyle w:val="Courierforcode"/>
        </w:rPr>
      </w:pPr>
      <w:r w:rsidRPr="00713E3F">
        <w:rPr>
          <w:rStyle w:val="Courierforcode"/>
        </w:rPr>
        <w:t xml:space="preserve">    background-color: #</w:t>
      </w:r>
      <w:proofErr w:type="spellStart"/>
      <w:r w:rsidRPr="00713E3F">
        <w:rPr>
          <w:rStyle w:val="Courierforcode"/>
        </w:rPr>
        <w:t>fffded</w:t>
      </w:r>
      <w:proofErr w:type="spellEnd"/>
      <w:r w:rsidRPr="00713E3F">
        <w:rPr>
          <w:rStyle w:val="Courierforcode"/>
        </w:rPr>
        <w:t>;</w:t>
      </w:r>
    </w:p>
    <w:p w14:paraId="5643E5A6" w14:textId="77777777" w:rsidR="00713E3F" w:rsidRPr="00713E3F" w:rsidRDefault="00713E3F" w:rsidP="00713E3F">
      <w:pPr>
        <w:spacing w:after="0" w:line="240" w:lineRule="auto"/>
        <w:rPr>
          <w:rStyle w:val="Courierforcode"/>
        </w:rPr>
      </w:pPr>
      <w:r w:rsidRPr="00713E3F">
        <w:rPr>
          <w:rStyle w:val="Courierforcode"/>
        </w:rPr>
        <w:t>}</w:t>
      </w:r>
    </w:p>
    <w:p w14:paraId="05CDE3BB" w14:textId="77777777" w:rsidR="00713E3F" w:rsidRPr="00713E3F" w:rsidRDefault="00713E3F" w:rsidP="00713E3F">
      <w:pPr>
        <w:spacing w:after="0" w:line="240" w:lineRule="auto"/>
        <w:rPr>
          <w:rStyle w:val="Courierforcode"/>
        </w:rPr>
      </w:pPr>
      <w:proofErr w:type="spellStart"/>
      <w:proofErr w:type="gramStart"/>
      <w:r w:rsidRPr="00713E3F">
        <w:rPr>
          <w:rStyle w:val="Courierforcode"/>
        </w:rPr>
        <w:t>a:focus</w:t>
      </w:r>
      <w:proofErr w:type="spellEnd"/>
      <w:proofErr w:type="gramEnd"/>
      <w:r w:rsidRPr="00713E3F">
        <w:rPr>
          <w:rStyle w:val="Courierforcode"/>
        </w:rPr>
        <w:t xml:space="preserve">, </w:t>
      </w:r>
      <w:proofErr w:type="spellStart"/>
      <w:r w:rsidRPr="00713E3F">
        <w:rPr>
          <w:rStyle w:val="Courierforcode"/>
        </w:rPr>
        <w:t>a:hover</w:t>
      </w:r>
      <w:proofErr w:type="spellEnd"/>
      <w:r w:rsidRPr="00713E3F">
        <w:rPr>
          <w:rStyle w:val="Courierforcode"/>
        </w:rPr>
        <w:t xml:space="preserve"> {</w:t>
      </w:r>
    </w:p>
    <w:p w14:paraId="46A628EB" w14:textId="77777777" w:rsidR="00713E3F" w:rsidRPr="00713E3F" w:rsidRDefault="00713E3F" w:rsidP="00713E3F">
      <w:pPr>
        <w:spacing w:after="0" w:line="240" w:lineRule="auto"/>
        <w:rPr>
          <w:rStyle w:val="Courierforcode"/>
        </w:rPr>
      </w:pPr>
      <w:r w:rsidRPr="00713E3F">
        <w:rPr>
          <w:rStyle w:val="Courierforcode"/>
        </w:rPr>
        <w:tab/>
        <w:t>font-style: italic;</w:t>
      </w:r>
    </w:p>
    <w:p w14:paraId="6F7C8ABF" w14:textId="77777777" w:rsidR="00713E3F" w:rsidRPr="00713E3F" w:rsidRDefault="00713E3F" w:rsidP="00713E3F">
      <w:pPr>
        <w:spacing w:after="0" w:line="240" w:lineRule="auto"/>
        <w:rPr>
          <w:rStyle w:val="Courierforcode"/>
        </w:rPr>
      </w:pPr>
      <w:r w:rsidRPr="00713E3F">
        <w:rPr>
          <w:rStyle w:val="Courierforcode"/>
        </w:rPr>
        <w:t>}</w:t>
      </w:r>
    </w:p>
    <w:p w14:paraId="17E3B740" w14:textId="77777777" w:rsidR="00713E3F" w:rsidRPr="00713E3F" w:rsidRDefault="00713E3F" w:rsidP="00713E3F">
      <w:pPr>
        <w:spacing w:after="0" w:line="240" w:lineRule="auto"/>
        <w:rPr>
          <w:rStyle w:val="Courierforcode"/>
        </w:rPr>
      </w:pPr>
      <w:r w:rsidRPr="00713E3F">
        <w:rPr>
          <w:rStyle w:val="Courierforcode"/>
        </w:rPr>
        <w:t>/* the styles for the header */</w:t>
      </w:r>
    </w:p>
    <w:p w14:paraId="15F9E174" w14:textId="77777777" w:rsidR="00713E3F" w:rsidRPr="00713E3F" w:rsidRDefault="00713E3F" w:rsidP="00713E3F">
      <w:pPr>
        <w:spacing w:after="0" w:line="240" w:lineRule="auto"/>
        <w:rPr>
          <w:rStyle w:val="Courierforcode"/>
        </w:rPr>
      </w:pPr>
      <w:r w:rsidRPr="00713E3F">
        <w:rPr>
          <w:rStyle w:val="Courierforcode"/>
        </w:rPr>
        <w:t>header {</w:t>
      </w:r>
    </w:p>
    <w:p w14:paraId="2E4AD265" w14:textId="77777777" w:rsidR="00713E3F" w:rsidRPr="00713E3F" w:rsidRDefault="00713E3F" w:rsidP="00713E3F">
      <w:pPr>
        <w:spacing w:after="0" w:line="240" w:lineRule="auto"/>
        <w:rPr>
          <w:rStyle w:val="Courierforcode"/>
        </w:rPr>
      </w:pPr>
      <w:r w:rsidRPr="00713E3F">
        <w:rPr>
          <w:rStyle w:val="Courierforcode"/>
        </w:rPr>
        <w:tab/>
        <w:t>padding: 1.5em 0 2em 0;</w:t>
      </w:r>
    </w:p>
    <w:p w14:paraId="07762976" w14:textId="77777777" w:rsidR="00713E3F" w:rsidRPr="00713E3F" w:rsidRDefault="00713E3F" w:rsidP="00713E3F">
      <w:pPr>
        <w:spacing w:after="0" w:line="240" w:lineRule="auto"/>
        <w:rPr>
          <w:rStyle w:val="Courierforcode"/>
        </w:rPr>
      </w:pPr>
      <w:r w:rsidRPr="00713E3F">
        <w:rPr>
          <w:rStyle w:val="Courierforcode"/>
        </w:rPr>
        <w:tab/>
        <w:t>border-bottom: 3px solid #931420;</w:t>
      </w:r>
    </w:p>
    <w:p w14:paraId="5B215341" w14:textId="77777777" w:rsidR="00713E3F" w:rsidRPr="00713E3F" w:rsidRDefault="00713E3F" w:rsidP="00713E3F">
      <w:pPr>
        <w:spacing w:after="0" w:line="240" w:lineRule="auto"/>
        <w:rPr>
          <w:rStyle w:val="Courierforcode"/>
        </w:rPr>
      </w:pPr>
      <w:r w:rsidRPr="00713E3F">
        <w:rPr>
          <w:rStyle w:val="Courierforcode"/>
        </w:rPr>
        <w:tab/>
      </w:r>
      <w:r w:rsidRPr="00713E3F">
        <w:rPr>
          <w:rStyle w:val="Courierforcode"/>
        </w:rPr>
        <w:tab/>
        <w:t>background-image: -</w:t>
      </w:r>
      <w:proofErr w:type="spellStart"/>
      <w:r w:rsidRPr="00713E3F">
        <w:rPr>
          <w:rStyle w:val="Courierforcode"/>
        </w:rPr>
        <w:t>moz</w:t>
      </w:r>
      <w:proofErr w:type="spellEnd"/>
      <w:r w:rsidRPr="00713E3F">
        <w:rPr>
          <w:rStyle w:val="Courierforcode"/>
        </w:rPr>
        <w:t>-linear-</w:t>
      </w:r>
      <w:proofErr w:type="gramStart"/>
      <w:r w:rsidRPr="00713E3F">
        <w:rPr>
          <w:rStyle w:val="Courierforcode"/>
        </w:rPr>
        <w:t>gradient(</w:t>
      </w:r>
      <w:proofErr w:type="gramEnd"/>
    </w:p>
    <w:p w14:paraId="2883D814" w14:textId="77777777" w:rsidR="00713E3F" w:rsidRPr="00713E3F" w:rsidRDefault="00713E3F" w:rsidP="00713E3F">
      <w:pPr>
        <w:spacing w:after="0" w:line="240" w:lineRule="auto"/>
        <w:rPr>
          <w:rStyle w:val="Courierforcode"/>
        </w:rPr>
      </w:pPr>
      <w:r w:rsidRPr="00713E3F">
        <w:rPr>
          <w:rStyle w:val="Courierforcode"/>
        </w:rPr>
        <w:tab/>
        <w:t xml:space="preserve">    30deg, #f6bb73 0%, #f6bb73 30%, white 50%, #f6bb73 80%, #f6bb73 100%);</w:t>
      </w:r>
    </w:p>
    <w:p w14:paraId="65054D95" w14:textId="77777777" w:rsidR="00713E3F" w:rsidRPr="00713E3F" w:rsidRDefault="00713E3F" w:rsidP="00713E3F">
      <w:pPr>
        <w:spacing w:after="0" w:line="240" w:lineRule="auto"/>
        <w:rPr>
          <w:rStyle w:val="Courierforcode"/>
        </w:rPr>
      </w:pPr>
      <w:r w:rsidRPr="00713E3F">
        <w:rPr>
          <w:rStyle w:val="Courierforcode"/>
        </w:rPr>
        <w:tab/>
        <w:t>background-image: -</w:t>
      </w:r>
      <w:proofErr w:type="spellStart"/>
      <w:r w:rsidRPr="00713E3F">
        <w:rPr>
          <w:rStyle w:val="Courierforcode"/>
        </w:rPr>
        <w:t>webkit</w:t>
      </w:r>
      <w:proofErr w:type="spellEnd"/>
      <w:r w:rsidRPr="00713E3F">
        <w:rPr>
          <w:rStyle w:val="Courierforcode"/>
        </w:rPr>
        <w:t>-linear-</w:t>
      </w:r>
      <w:proofErr w:type="gramStart"/>
      <w:r w:rsidRPr="00713E3F">
        <w:rPr>
          <w:rStyle w:val="Courierforcode"/>
        </w:rPr>
        <w:t>gradient(</w:t>
      </w:r>
      <w:proofErr w:type="gramEnd"/>
    </w:p>
    <w:p w14:paraId="177E3090" w14:textId="77777777" w:rsidR="00713E3F" w:rsidRPr="00713E3F" w:rsidRDefault="00713E3F" w:rsidP="00713E3F">
      <w:pPr>
        <w:spacing w:after="0" w:line="240" w:lineRule="auto"/>
        <w:rPr>
          <w:rStyle w:val="Courierforcode"/>
        </w:rPr>
      </w:pPr>
      <w:r w:rsidRPr="00713E3F">
        <w:rPr>
          <w:rStyle w:val="Courierforcode"/>
        </w:rPr>
        <w:tab/>
        <w:t xml:space="preserve">    30deg, #f6bb73 0%, #</w:t>
      </w:r>
      <w:proofErr w:type="spellStart"/>
      <w:r w:rsidRPr="00713E3F">
        <w:rPr>
          <w:rStyle w:val="Courierforcode"/>
        </w:rPr>
        <w:t>fffded</w:t>
      </w:r>
      <w:proofErr w:type="spellEnd"/>
      <w:r w:rsidRPr="00713E3F">
        <w:rPr>
          <w:rStyle w:val="Courierforcode"/>
        </w:rPr>
        <w:t xml:space="preserve"> 30%, white 50%, #</w:t>
      </w:r>
      <w:proofErr w:type="spellStart"/>
      <w:r w:rsidRPr="00713E3F">
        <w:rPr>
          <w:rStyle w:val="Courierforcode"/>
        </w:rPr>
        <w:t>fffded</w:t>
      </w:r>
      <w:proofErr w:type="spellEnd"/>
      <w:r w:rsidRPr="00713E3F">
        <w:rPr>
          <w:rStyle w:val="Courierforcode"/>
        </w:rPr>
        <w:t xml:space="preserve"> 80%, #f6bb73 100%);</w:t>
      </w:r>
    </w:p>
    <w:p w14:paraId="5F19B936" w14:textId="77777777" w:rsidR="00713E3F" w:rsidRPr="00713E3F" w:rsidRDefault="00713E3F" w:rsidP="00713E3F">
      <w:pPr>
        <w:spacing w:after="0" w:line="240" w:lineRule="auto"/>
        <w:rPr>
          <w:rStyle w:val="Courierforcode"/>
        </w:rPr>
      </w:pPr>
      <w:r w:rsidRPr="00713E3F">
        <w:rPr>
          <w:rStyle w:val="Courierforcode"/>
        </w:rPr>
        <w:tab/>
        <w:t>background-image: -o-linear-</w:t>
      </w:r>
      <w:proofErr w:type="gramStart"/>
      <w:r w:rsidRPr="00713E3F">
        <w:rPr>
          <w:rStyle w:val="Courierforcode"/>
        </w:rPr>
        <w:t>gradient(</w:t>
      </w:r>
      <w:proofErr w:type="gramEnd"/>
    </w:p>
    <w:p w14:paraId="78E32F98" w14:textId="77777777" w:rsidR="00713E3F" w:rsidRPr="00713E3F" w:rsidRDefault="00713E3F" w:rsidP="00713E3F">
      <w:pPr>
        <w:spacing w:after="0" w:line="240" w:lineRule="auto"/>
        <w:rPr>
          <w:rStyle w:val="Courierforcode"/>
        </w:rPr>
      </w:pPr>
      <w:r w:rsidRPr="00713E3F">
        <w:rPr>
          <w:rStyle w:val="Courierforcode"/>
        </w:rPr>
        <w:tab/>
        <w:t xml:space="preserve">    30deg, #f6bb73 0%, #</w:t>
      </w:r>
      <w:proofErr w:type="spellStart"/>
      <w:r w:rsidRPr="00713E3F">
        <w:rPr>
          <w:rStyle w:val="Courierforcode"/>
        </w:rPr>
        <w:t>fffded</w:t>
      </w:r>
      <w:proofErr w:type="spellEnd"/>
      <w:r w:rsidRPr="00713E3F">
        <w:rPr>
          <w:rStyle w:val="Courierforcode"/>
        </w:rPr>
        <w:t xml:space="preserve"> 30%, white 50%, #</w:t>
      </w:r>
      <w:proofErr w:type="spellStart"/>
      <w:r w:rsidRPr="00713E3F">
        <w:rPr>
          <w:rStyle w:val="Courierforcode"/>
        </w:rPr>
        <w:t>fffded</w:t>
      </w:r>
      <w:proofErr w:type="spellEnd"/>
      <w:r w:rsidRPr="00713E3F">
        <w:rPr>
          <w:rStyle w:val="Courierforcode"/>
        </w:rPr>
        <w:t xml:space="preserve"> 80%, #f6bb73 100%);</w:t>
      </w:r>
    </w:p>
    <w:p w14:paraId="3EA5D866" w14:textId="77777777" w:rsidR="00713E3F" w:rsidRPr="00713E3F" w:rsidRDefault="00713E3F" w:rsidP="00713E3F">
      <w:pPr>
        <w:spacing w:after="0" w:line="240" w:lineRule="auto"/>
        <w:rPr>
          <w:rStyle w:val="Courierforcode"/>
        </w:rPr>
      </w:pPr>
      <w:r w:rsidRPr="00713E3F">
        <w:rPr>
          <w:rStyle w:val="Courierforcode"/>
        </w:rPr>
        <w:tab/>
        <w:t>background-image: linear-</w:t>
      </w:r>
      <w:proofErr w:type="gramStart"/>
      <w:r w:rsidRPr="00713E3F">
        <w:rPr>
          <w:rStyle w:val="Courierforcode"/>
        </w:rPr>
        <w:t>gradient(</w:t>
      </w:r>
      <w:proofErr w:type="gramEnd"/>
    </w:p>
    <w:p w14:paraId="7B6B9665" w14:textId="77777777" w:rsidR="00713E3F" w:rsidRPr="00713E3F" w:rsidRDefault="00713E3F" w:rsidP="00713E3F">
      <w:pPr>
        <w:spacing w:after="0" w:line="240" w:lineRule="auto"/>
        <w:rPr>
          <w:rStyle w:val="Courierforcode"/>
        </w:rPr>
      </w:pPr>
      <w:r w:rsidRPr="00713E3F">
        <w:rPr>
          <w:rStyle w:val="Courierforcode"/>
        </w:rPr>
        <w:tab/>
        <w:t xml:space="preserve">    30deg, #f6bb73 0%, #</w:t>
      </w:r>
      <w:proofErr w:type="spellStart"/>
      <w:r w:rsidRPr="00713E3F">
        <w:rPr>
          <w:rStyle w:val="Courierforcode"/>
        </w:rPr>
        <w:t>fffded</w:t>
      </w:r>
      <w:proofErr w:type="spellEnd"/>
      <w:r w:rsidRPr="00713E3F">
        <w:rPr>
          <w:rStyle w:val="Courierforcode"/>
        </w:rPr>
        <w:t xml:space="preserve"> 30%, white 50%, #</w:t>
      </w:r>
      <w:proofErr w:type="spellStart"/>
      <w:r w:rsidRPr="00713E3F">
        <w:rPr>
          <w:rStyle w:val="Courierforcode"/>
        </w:rPr>
        <w:t>fffded</w:t>
      </w:r>
      <w:proofErr w:type="spellEnd"/>
      <w:r w:rsidRPr="00713E3F">
        <w:rPr>
          <w:rStyle w:val="Courierforcode"/>
        </w:rPr>
        <w:t xml:space="preserve"> 80%, #f6bb73 100%);</w:t>
      </w:r>
    </w:p>
    <w:p w14:paraId="69759C9F" w14:textId="77777777" w:rsidR="00713E3F" w:rsidRPr="00713E3F" w:rsidRDefault="00713E3F" w:rsidP="00713E3F">
      <w:pPr>
        <w:spacing w:after="0" w:line="240" w:lineRule="auto"/>
        <w:rPr>
          <w:rStyle w:val="Courierforcode"/>
        </w:rPr>
      </w:pPr>
      <w:r w:rsidRPr="00713E3F">
        <w:rPr>
          <w:rStyle w:val="Courierforcode"/>
        </w:rPr>
        <w:t>}</w:t>
      </w:r>
    </w:p>
    <w:p w14:paraId="60066A62" w14:textId="77777777" w:rsidR="00713E3F" w:rsidRPr="00713E3F" w:rsidRDefault="00713E3F" w:rsidP="00713E3F">
      <w:pPr>
        <w:spacing w:after="0" w:line="240" w:lineRule="auto"/>
        <w:rPr>
          <w:rStyle w:val="Courierforcode"/>
        </w:rPr>
      </w:pPr>
      <w:r w:rsidRPr="00713E3F">
        <w:rPr>
          <w:rStyle w:val="Courierforcode"/>
        </w:rPr>
        <w:t>header h2 {</w:t>
      </w:r>
    </w:p>
    <w:p w14:paraId="712C1DA5" w14:textId="77777777" w:rsidR="00713E3F" w:rsidRPr="00713E3F" w:rsidRDefault="00713E3F" w:rsidP="00713E3F">
      <w:pPr>
        <w:spacing w:after="0" w:line="240" w:lineRule="auto"/>
        <w:rPr>
          <w:rStyle w:val="Courierforcode"/>
        </w:rPr>
      </w:pPr>
      <w:r w:rsidRPr="00713E3F">
        <w:rPr>
          <w:rStyle w:val="Courierforcode"/>
        </w:rPr>
        <w:tab/>
        <w:t>font-size: 175%;</w:t>
      </w:r>
    </w:p>
    <w:p w14:paraId="447A404C" w14:textId="77777777" w:rsidR="00713E3F" w:rsidRPr="00713E3F" w:rsidRDefault="00713E3F" w:rsidP="00713E3F">
      <w:pPr>
        <w:spacing w:after="0" w:line="240" w:lineRule="auto"/>
        <w:rPr>
          <w:rStyle w:val="Courierforcode"/>
        </w:rPr>
      </w:pPr>
      <w:r w:rsidRPr="00713E3F">
        <w:rPr>
          <w:rStyle w:val="Courierforcode"/>
        </w:rPr>
        <w:tab/>
        <w:t>color: #800000;</w:t>
      </w:r>
    </w:p>
    <w:p w14:paraId="2101791B" w14:textId="77777777" w:rsidR="00713E3F" w:rsidRPr="00713E3F" w:rsidRDefault="00713E3F" w:rsidP="00713E3F">
      <w:pPr>
        <w:spacing w:after="0" w:line="240" w:lineRule="auto"/>
        <w:rPr>
          <w:rStyle w:val="Courierforcode"/>
        </w:rPr>
      </w:pPr>
      <w:r w:rsidRPr="00713E3F">
        <w:rPr>
          <w:rStyle w:val="Courierforcode"/>
        </w:rPr>
        <w:t>}</w:t>
      </w:r>
    </w:p>
    <w:p w14:paraId="508FBDF3" w14:textId="77777777" w:rsidR="00713E3F" w:rsidRPr="00713E3F" w:rsidRDefault="00713E3F" w:rsidP="00713E3F">
      <w:pPr>
        <w:spacing w:after="0" w:line="240" w:lineRule="auto"/>
        <w:rPr>
          <w:rStyle w:val="Courierforcode"/>
        </w:rPr>
      </w:pPr>
      <w:r w:rsidRPr="00713E3F">
        <w:rPr>
          <w:rStyle w:val="Courierforcode"/>
        </w:rPr>
        <w:t>header h3 {</w:t>
      </w:r>
    </w:p>
    <w:p w14:paraId="3576F582" w14:textId="77777777" w:rsidR="00713E3F" w:rsidRPr="00713E3F" w:rsidRDefault="00713E3F" w:rsidP="00713E3F">
      <w:pPr>
        <w:spacing w:after="0" w:line="240" w:lineRule="auto"/>
        <w:rPr>
          <w:rStyle w:val="Courierforcode"/>
        </w:rPr>
      </w:pPr>
      <w:r w:rsidRPr="00713E3F">
        <w:rPr>
          <w:rStyle w:val="Courierforcode"/>
        </w:rPr>
        <w:tab/>
        <w:t>font-size: 130%;</w:t>
      </w:r>
    </w:p>
    <w:p w14:paraId="2FB55B16" w14:textId="77777777" w:rsidR="00713E3F" w:rsidRPr="00713E3F" w:rsidRDefault="00713E3F" w:rsidP="00713E3F">
      <w:pPr>
        <w:spacing w:after="0" w:line="240" w:lineRule="auto"/>
        <w:rPr>
          <w:rStyle w:val="Courierforcode"/>
        </w:rPr>
      </w:pPr>
      <w:r w:rsidRPr="00713E3F">
        <w:rPr>
          <w:rStyle w:val="Courierforcode"/>
        </w:rPr>
        <w:tab/>
        <w:t>font-style: italic;</w:t>
      </w:r>
    </w:p>
    <w:p w14:paraId="5B74332E" w14:textId="77777777" w:rsidR="00713E3F" w:rsidRPr="00713E3F" w:rsidRDefault="00713E3F" w:rsidP="00713E3F">
      <w:pPr>
        <w:spacing w:after="0" w:line="240" w:lineRule="auto"/>
        <w:rPr>
          <w:rStyle w:val="Courierforcode"/>
        </w:rPr>
      </w:pPr>
      <w:r w:rsidRPr="00713E3F">
        <w:rPr>
          <w:rStyle w:val="Courierforcode"/>
        </w:rPr>
        <w:t>}</w:t>
      </w:r>
    </w:p>
    <w:p w14:paraId="13DC63E6" w14:textId="77777777" w:rsidR="00713E3F" w:rsidRPr="00713E3F" w:rsidRDefault="00713E3F" w:rsidP="00713E3F">
      <w:pPr>
        <w:spacing w:after="0" w:line="240" w:lineRule="auto"/>
        <w:rPr>
          <w:rStyle w:val="Courierforcode"/>
        </w:rPr>
      </w:pPr>
      <w:r w:rsidRPr="00713E3F">
        <w:rPr>
          <w:rStyle w:val="Courierforcode"/>
        </w:rPr>
        <w:t xml:space="preserve">header </w:t>
      </w:r>
      <w:proofErr w:type="spellStart"/>
      <w:r w:rsidRPr="00713E3F">
        <w:rPr>
          <w:rStyle w:val="Courierforcode"/>
        </w:rPr>
        <w:t>img</w:t>
      </w:r>
      <w:proofErr w:type="spellEnd"/>
      <w:r w:rsidRPr="00713E3F">
        <w:rPr>
          <w:rStyle w:val="Courierforcode"/>
        </w:rPr>
        <w:t xml:space="preserve"> {</w:t>
      </w:r>
    </w:p>
    <w:p w14:paraId="08F12F85" w14:textId="77777777" w:rsidR="00713E3F" w:rsidRPr="00713E3F" w:rsidRDefault="00713E3F" w:rsidP="00713E3F">
      <w:pPr>
        <w:spacing w:after="0" w:line="240" w:lineRule="auto"/>
        <w:rPr>
          <w:rStyle w:val="Courierforcode"/>
        </w:rPr>
      </w:pPr>
      <w:r w:rsidRPr="00713E3F">
        <w:rPr>
          <w:rStyle w:val="Courierforcode"/>
        </w:rPr>
        <w:tab/>
        <w:t>float: left;</w:t>
      </w:r>
    </w:p>
    <w:p w14:paraId="27B8C74D" w14:textId="77777777" w:rsidR="00713E3F" w:rsidRPr="00713E3F" w:rsidRDefault="00713E3F" w:rsidP="00713E3F">
      <w:pPr>
        <w:spacing w:after="0" w:line="240" w:lineRule="auto"/>
        <w:rPr>
          <w:rStyle w:val="Courierforcode"/>
        </w:rPr>
      </w:pPr>
      <w:r w:rsidRPr="00713E3F">
        <w:rPr>
          <w:rStyle w:val="Courierforcode"/>
        </w:rPr>
        <w:tab/>
        <w:t>padding: 0 30px;</w:t>
      </w:r>
    </w:p>
    <w:p w14:paraId="76C2A179" w14:textId="77777777" w:rsidR="00713E3F" w:rsidRPr="00713E3F" w:rsidRDefault="00713E3F" w:rsidP="00713E3F">
      <w:pPr>
        <w:spacing w:after="0" w:line="240" w:lineRule="auto"/>
        <w:rPr>
          <w:rStyle w:val="Courierforcode"/>
        </w:rPr>
      </w:pPr>
      <w:r w:rsidRPr="00713E3F">
        <w:rPr>
          <w:rStyle w:val="Courierforcode"/>
        </w:rPr>
        <w:t>}</w:t>
      </w:r>
    </w:p>
    <w:p w14:paraId="23B98A42" w14:textId="77777777" w:rsidR="00713E3F" w:rsidRPr="00713E3F" w:rsidRDefault="00713E3F" w:rsidP="00713E3F">
      <w:pPr>
        <w:spacing w:after="0" w:line="240" w:lineRule="auto"/>
        <w:rPr>
          <w:rStyle w:val="Courierforcode"/>
        </w:rPr>
      </w:pPr>
      <w:proofErr w:type="gramStart"/>
      <w:r w:rsidRPr="00713E3F">
        <w:rPr>
          <w:rStyle w:val="Courierforcode"/>
        </w:rPr>
        <w:t>.shadow</w:t>
      </w:r>
      <w:proofErr w:type="gramEnd"/>
      <w:r w:rsidRPr="00713E3F">
        <w:rPr>
          <w:rStyle w:val="Courierforcode"/>
        </w:rPr>
        <w:t xml:space="preserve"> {</w:t>
      </w:r>
    </w:p>
    <w:p w14:paraId="1FF9BDA7" w14:textId="77777777" w:rsidR="00713E3F" w:rsidRPr="00713E3F" w:rsidRDefault="00713E3F" w:rsidP="00713E3F">
      <w:pPr>
        <w:spacing w:after="0" w:line="240" w:lineRule="auto"/>
        <w:rPr>
          <w:rStyle w:val="Courierforcode"/>
        </w:rPr>
      </w:pPr>
      <w:r w:rsidRPr="00713E3F">
        <w:rPr>
          <w:rStyle w:val="Courierforcode"/>
        </w:rPr>
        <w:tab/>
        <w:t xml:space="preserve">text-shadow: 2px </w:t>
      </w:r>
      <w:proofErr w:type="spellStart"/>
      <w:r w:rsidRPr="00713E3F">
        <w:rPr>
          <w:rStyle w:val="Courierforcode"/>
        </w:rPr>
        <w:t>2px</w:t>
      </w:r>
      <w:proofErr w:type="spellEnd"/>
      <w:r w:rsidRPr="00713E3F">
        <w:rPr>
          <w:rStyle w:val="Courierforcode"/>
        </w:rPr>
        <w:t xml:space="preserve"> </w:t>
      </w:r>
      <w:proofErr w:type="spellStart"/>
      <w:r w:rsidRPr="00713E3F">
        <w:rPr>
          <w:rStyle w:val="Courierforcode"/>
        </w:rPr>
        <w:t>2px</w:t>
      </w:r>
      <w:proofErr w:type="spellEnd"/>
      <w:r w:rsidRPr="00713E3F">
        <w:rPr>
          <w:rStyle w:val="Courierforcode"/>
        </w:rPr>
        <w:t xml:space="preserve"> #800000;</w:t>
      </w:r>
    </w:p>
    <w:p w14:paraId="4AED6192" w14:textId="77777777" w:rsidR="00713E3F" w:rsidRPr="00713E3F" w:rsidRDefault="00713E3F" w:rsidP="00713E3F">
      <w:pPr>
        <w:spacing w:after="0" w:line="240" w:lineRule="auto"/>
        <w:rPr>
          <w:rStyle w:val="Courierforcode"/>
        </w:rPr>
      </w:pPr>
      <w:r w:rsidRPr="00713E3F">
        <w:rPr>
          <w:rStyle w:val="Courierforcode"/>
        </w:rPr>
        <w:lastRenderedPageBreak/>
        <w:t>}</w:t>
      </w:r>
    </w:p>
    <w:p w14:paraId="0FC4F6D5" w14:textId="77777777" w:rsidR="00713E3F" w:rsidRPr="00713E3F" w:rsidRDefault="00713E3F" w:rsidP="00713E3F">
      <w:pPr>
        <w:spacing w:after="0" w:line="240" w:lineRule="auto"/>
        <w:rPr>
          <w:rStyle w:val="Courierforcode"/>
        </w:rPr>
      </w:pPr>
      <w:r w:rsidRPr="00713E3F">
        <w:rPr>
          <w:rStyle w:val="Courierforcode"/>
        </w:rPr>
        <w:t>/* the styles for the navigation menu */</w:t>
      </w:r>
    </w:p>
    <w:p w14:paraId="123E0639" w14:textId="77777777" w:rsidR="00713E3F" w:rsidRPr="00713E3F" w:rsidRDefault="00713E3F" w:rsidP="00713E3F">
      <w:pPr>
        <w:spacing w:after="0" w:line="240" w:lineRule="auto"/>
        <w:rPr>
          <w:rStyle w:val="Courierforcode"/>
        </w:rPr>
      </w:pPr>
      <w:r w:rsidRPr="00713E3F">
        <w:rPr>
          <w:rStyle w:val="Courierforcode"/>
        </w:rPr>
        <w:t>#</w:t>
      </w:r>
      <w:proofErr w:type="spellStart"/>
      <w:r w:rsidRPr="00713E3F">
        <w:rPr>
          <w:rStyle w:val="Courierforcode"/>
        </w:rPr>
        <w:t>nav_menu</w:t>
      </w:r>
      <w:proofErr w:type="spellEnd"/>
      <w:r w:rsidRPr="00713E3F">
        <w:rPr>
          <w:rStyle w:val="Courierforcode"/>
        </w:rPr>
        <w:t xml:space="preserve"> </w:t>
      </w:r>
      <w:proofErr w:type="spellStart"/>
      <w:r w:rsidRPr="00713E3F">
        <w:rPr>
          <w:rStyle w:val="Courierforcode"/>
        </w:rPr>
        <w:t>ul</w:t>
      </w:r>
      <w:proofErr w:type="spellEnd"/>
      <w:r w:rsidRPr="00713E3F">
        <w:rPr>
          <w:rStyle w:val="Courierforcode"/>
        </w:rPr>
        <w:t xml:space="preserve"> {</w:t>
      </w:r>
    </w:p>
    <w:p w14:paraId="70817F10" w14:textId="77777777" w:rsidR="00713E3F" w:rsidRPr="00713E3F" w:rsidRDefault="00713E3F" w:rsidP="00713E3F">
      <w:pPr>
        <w:spacing w:after="0" w:line="240" w:lineRule="auto"/>
        <w:rPr>
          <w:rStyle w:val="Courierforcode"/>
        </w:rPr>
      </w:pPr>
      <w:r w:rsidRPr="00713E3F">
        <w:rPr>
          <w:rStyle w:val="Courierforcode"/>
        </w:rPr>
        <w:tab/>
        <w:t>list-style-type: none;</w:t>
      </w:r>
    </w:p>
    <w:p w14:paraId="32F47828" w14:textId="77777777" w:rsidR="00713E3F" w:rsidRPr="00713E3F" w:rsidRDefault="00713E3F" w:rsidP="00713E3F">
      <w:pPr>
        <w:spacing w:after="0" w:line="240" w:lineRule="auto"/>
        <w:rPr>
          <w:rStyle w:val="Courierforcode"/>
        </w:rPr>
      </w:pPr>
      <w:r w:rsidRPr="00713E3F">
        <w:rPr>
          <w:rStyle w:val="Courierforcode"/>
        </w:rPr>
        <w:tab/>
        <w:t>margin: 0;</w:t>
      </w:r>
    </w:p>
    <w:p w14:paraId="67B26D5F" w14:textId="77777777" w:rsidR="00713E3F" w:rsidRPr="00713E3F" w:rsidRDefault="00713E3F" w:rsidP="00713E3F">
      <w:pPr>
        <w:spacing w:after="0" w:line="240" w:lineRule="auto"/>
        <w:rPr>
          <w:rStyle w:val="Courierforcode"/>
        </w:rPr>
      </w:pPr>
      <w:r w:rsidRPr="00713E3F">
        <w:rPr>
          <w:rStyle w:val="Courierforcode"/>
        </w:rPr>
        <w:tab/>
        <w:t>padding: 0;</w:t>
      </w:r>
    </w:p>
    <w:p w14:paraId="431AC35B" w14:textId="77777777" w:rsidR="00713E3F" w:rsidRPr="00713E3F" w:rsidRDefault="00713E3F" w:rsidP="00713E3F">
      <w:pPr>
        <w:spacing w:after="0" w:line="240" w:lineRule="auto"/>
        <w:rPr>
          <w:rStyle w:val="Courierforcode"/>
        </w:rPr>
      </w:pPr>
      <w:r w:rsidRPr="00713E3F">
        <w:rPr>
          <w:rStyle w:val="Courierforcode"/>
        </w:rPr>
        <w:tab/>
        <w:t>position: relative;</w:t>
      </w:r>
    </w:p>
    <w:p w14:paraId="74C55ED6" w14:textId="77777777" w:rsidR="00713E3F" w:rsidRPr="00713E3F" w:rsidRDefault="00713E3F" w:rsidP="00713E3F">
      <w:pPr>
        <w:spacing w:after="0" w:line="240" w:lineRule="auto"/>
        <w:rPr>
          <w:rStyle w:val="Courierforcode"/>
        </w:rPr>
      </w:pPr>
      <w:r w:rsidRPr="00713E3F">
        <w:rPr>
          <w:rStyle w:val="Courierforcode"/>
        </w:rPr>
        <w:t>}</w:t>
      </w:r>
    </w:p>
    <w:p w14:paraId="52D41D58" w14:textId="77777777" w:rsidR="00713E3F" w:rsidRPr="00713E3F" w:rsidRDefault="00713E3F" w:rsidP="00713E3F">
      <w:pPr>
        <w:spacing w:after="0" w:line="240" w:lineRule="auto"/>
        <w:rPr>
          <w:rStyle w:val="Courierforcode"/>
        </w:rPr>
      </w:pPr>
      <w:r w:rsidRPr="00713E3F">
        <w:rPr>
          <w:rStyle w:val="Courierforcode"/>
        </w:rPr>
        <w:t>#</w:t>
      </w:r>
      <w:proofErr w:type="spellStart"/>
      <w:r w:rsidRPr="00713E3F">
        <w:rPr>
          <w:rStyle w:val="Courierforcode"/>
        </w:rPr>
        <w:t>nav_menu</w:t>
      </w:r>
      <w:proofErr w:type="spellEnd"/>
      <w:r w:rsidRPr="00713E3F">
        <w:rPr>
          <w:rStyle w:val="Courierforcode"/>
        </w:rPr>
        <w:t xml:space="preserve"> </w:t>
      </w:r>
      <w:proofErr w:type="spellStart"/>
      <w:r w:rsidRPr="00713E3F">
        <w:rPr>
          <w:rStyle w:val="Courierforcode"/>
        </w:rPr>
        <w:t>ul</w:t>
      </w:r>
      <w:proofErr w:type="spellEnd"/>
      <w:r w:rsidRPr="00713E3F">
        <w:rPr>
          <w:rStyle w:val="Courierforcode"/>
        </w:rPr>
        <w:t xml:space="preserve"> li {</w:t>
      </w:r>
    </w:p>
    <w:p w14:paraId="2E769E7F" w14:textId="77777777" w:rsidR="00713E3F" w:rsidRPr="00713E3F" w:rsidRDefault="00713E3F" w:rsidP="00713E3F">
      <w:pPr>
        <w:spacing w:after="0" w:line="240" w:lineRule="auto"/>
        <w:rPr>
          <w:rStyle w:val="Courierforcode"/>
        </w:rPr>
      </w:pPr>
      <w:r w:rsidRPr="00713E3F">
        <w:rPr>
          <w:rStyle w:val="Courierforcode"/>
        </w:rPr>
        <w:tab/>
        <w:t>float: left;</w:t>
      </w:r>
    </w:p>
    <w:p w14:paraId="17AB4CB3" w14:textId="77777777" w:rsidR="00713E3F" w:rsidRPr="00713E3F" w:rsidRDefault="00713E3F" w:rsidP="00713E3F">
      <w:pPr>
        <w:spacing w:after="0" w:line="240" w:lineRule="auto"/>
        <w:rPr>
          <w:rStyle w:val="Courierforcode"/>
        </w:rPr>
      </w:pPr>
      <w:r w:rsidRPr="00713E3F">
        <w:rPr>
          <w:rStyle w:val="Courierforcode"/>
        </w:rPr>
        <w:t>}</w:t>
      </w:r>
    </w:p>
    <w:p w14:paraId="21AA2B59" w14:textId="77777777" w:rsidR="00713E3F" w:rsidRPr="00713E3F" w:rsidRDefault="00713E3F" w:rsidP="00713E3F">
      <w:pPr>
        <w:spacing w:after="0" w:line="240" w:lineRule="auto"/>
        <w:rPr>
          <w:rStyle w:val="Courierforcode"/>
        </w:rPr>
      </w:pPr>
      <w:r w:rsidRPr="00713E3F">
        <w:rPr>
          <w:rStyle w:val="Courierforcode"/>
        </w:rPr>
        <w:t>#</w:t>
      </w:r>
      <w:proofErr w:type="spellStart"/>
      <w:r w:rsidRPr="00713E3F">
        <w:rPr>
          <w:rStyle w:val="Courierforcode"/>
        </w:rPr>
        <w:t>nav_menu</w:t>
      </w:r>
      <w:proofErr w:type="spellEnd"/>
      <w:r w:rsidRPr="00713E3F">
        <w:rPr>
          <w:rStyle w:val="Courierforcode"/>
        </w:rPr>
        <w:t xml:space="preserve"> </w:t>
      </w:r>
      <w:proofErr w:type="spellStart"/>
      <w:r w:rsidRPr="00713E3F">
        <w:rPr>
          <w:rStyle w:val="Courierforcode"/>
        </w:rPr>
        <w:t>ul</w:t>
      </w:r>
      <w:proofErr w:type="spellEnd"/>
      <w:r w:rsidRPr="00713E3F">
        <w:rPr>
          <w:rStyle w:val="Courierforcode"/>
        </w:rPr>
        <w:t xml:space="preserve"> li a {</w:t>
      </w:r>
    </w:p>
    <w:p w14:paraId="184DB147" w14:textId="77777777" w:rsidR="00713E3F" w:rsidRPr="00713E3F" w:rsidRDefault="00713E3F" w:rsidP="00713E3F">
      <w:pPr>
        <w:spacing w:after="0" w:line="240" w:lineRule="auto"/>
        <w:rPr>
          <w:rStyle w:val="Courierforcode"/>
        </w:rPr>
      </w:pPr>
      <w:r w:rsidRPr="00713E3F">
        <w:rPr>
          <w:rStyle w:val="Courierforcode"/>
        </w:rPr>
        <w:t xml:space="preserve">    display: block;</w:t>
      </w:r>
    </w:p>
    <w:p w14:paraId="7796B041" w14:textId="77777777" w:rsidR="00713E3F" w:rsidRPr="00713E3F" w:rsidRDefault="00713E3F" w:rsidP="00713E3F">
      <w:pPr>
        <w:spacing w:after="0" w:line="240" w:lineRule="auto"/>
        <w:rPr>
          <w:rStyle w:val="Courierforcode"/>
        </w:rPr>
      </w:pPr>
      <w:r w:rsidRPr="00713E3F">
        <w:rPr>
          <w:rStyle w:val="Courierforcode"/>
        </w:rPr>
        <w:t xml:space="preserve">    width: 160px;</w:t>
      </w:r>
    </w:p>
    <w:p w14:paraId="6AF4A80B" w14:textId="77777777" w:rsidR="00713E3F" w:rsidRPr="00713E3F" w:rsidRDefault="00713E3F" w:rsidP="00713E3F">
      <w:pPr>
        <w:spacing w:after="0" w:line="240" w:lineRule="auto"/>
        <w:rPr>
          <w:rStyle w:val="Courierforcode"/>
        </w:rPr>
      </w:pPr>
      <w:r w:rsidRPr="00713E3F">
        <w:rPr>
          <w:rStyle w:val="Courierforcode"/>
        </w:rPr>
        <w:t xml:space="preserve">    text-align: center;</w:t>
      </w:r>
    </w:p>
    <w:p w14:paraId="46DFA6B5" w14:textId="77777777" w:rsidR="00713E3F" w:rsidRPr="00713E3F" w:rsidRDefault="00713E3F" w:rsidP="00713E3F">
      <w:pPr>
        <w:spacing w:after="0" w:line="240" w:lineRule="auto"/>
        <w:rPr>
          <w:rStyle w:val="Courierforcode"/>
        </w:rPr>
      </w:pPr>
      <w:r w:rsidRPr="00713E3F">
        <w:rPr>
          <w:rStyle w:val="Courierforcode"/>
        </w:rPr>
        <w:t xml:space="preserve">    padding: 1em 0;</w:t>
      </w:r>
    </w:p>
    <w:p w14:paraId="0D0B3936" w14:textId="77777777" w:rsidR="00713E3F" w:rsidRPr="00713E3F" w:rsidRDefault="00713E3F" w:rsidP="00713E3F">
      <w:pPr>
        <w:spacing w:after="0" w:line="240" w:lineRule="auto"/>
        <w:rPr>
          <w:rStyle w:val="Courierforcode"/>
        </w:rPr>
      </w:pPr>
      <w:r w:rsidRPr="00713E3F">
        <w:rPr>
          <w:rStyle w:val="Courierforcode"/>
        </w:rPr>
        <w:t xml:space="preserve">    text-decoration: none;</w:t>
      </w:r>
    </w:p>
    <w:p w14:paraId="029E7CBA" w14:textId="77777777" w:rsidR="00713E3F" w:rsidRPr="00713E3F" w:rsidRDefault="00713E3F" w:rsidP="00713E3F">
      <w:pPr>
        <w:spacing w:after="0" w:line="240" w:lineRule="auto"/>
        <w:rPr>
          <w:rStyle w:val="Courierforcode"/>
        </w:rPr>
      </w:pPr>
      <w:r w:rsidRPr="00713E3F">
        <w:rPr>
          <w:rStyle w:val="Courierforcode"/>
        </w:rPr>
        <w:t xml:space="preserve">    background-color: #800000;</w:t>
      </w:r>
    </w:p>
    <w:p w14:paraId="15239037" w14:textId="77777777" w:rsidR="00713E3F" w:rsidRPr="00713E3F" w:rsidRDefault="00713E3F" w:rsidP="00713E3F">
      <w:pPr>
        <w:spacing w:after="0" w:line="240" w:lineRule="auto"/>
        <w:rPr>
          <w:rStyle w:val="Courierforcode"/>
        </w:rPr>
      </w:pPr>
      <w:r w:rsidRPr="00713E3F">
        <w:rPr>
          <w:rStyle w:val="Courierforcode"/>
        </w:rPr>
        <w:t xml:space="preserve">    color: white;</w:t>
      </w:r>
    </w:p>
    <w:p w14:paraId="10603AA5" w14:textId="77777777" w:rsidR="00713E3F" w:rsidRPr="00713E3F" w:rsidRDefault="00713E3F" w:rsidP="00713E3F">
      <w:pPr>
        <w:spacing w:after="0" w:line="240" w:lineRule="auto"/>
        <w:rPr>
          <w:rStyle w:val="Courierforcode"/>
        </w:rPr>
      </w:pPr>
      <w:r w:rsidRPr="00713E3F">
        <w:rPr>
          <w:rStyle w:val="Courierforcode"/>
        </w:rPr>
        <w:t xml:space="preserve">    font-weight: bold;</w:t>
      </w:r>
    </w:p>
    <w:p w14:paraId="56B679F2" w14:textId="77777777" w:rsidR="00713E3F" w:rsidRPr="00713E3F" w:rsidRDefault="00713E3F" w:rsidP="00713E3F">
      <w:pPr>
        <w:spacing w:after="0" w:line="240" w:lineRule="auto"/>
        <w:rPr>
          <w:rStyle w:val="Courierforcode"/>
        </w:rPr>
      </w:pPr>
      <w:r w:rsidRPr="00713E3F">
        <w:rPr>
          <w:rStyle w:val="Courierforcode"/>
        </w:rPr>
        <w:t>}</w:t>
      </w:r>
    </w:p>
    <w:p w14:paraId="317126FC" w14:textId="77777777" w:rsidR="00713E3F" w:rsidRPr="00713E3F" w:rsidRDefault="00713E3F" w:rsidP="00713E3F">
      <w:pPr>
        <w:spacing w:after="0" w:line="240" w:lineRule="auto"/>
        <w:rPr>
          <w:rStyle w:val="Courierforcode"/>
        </w:rPr>
      </w:pPr>
      <w:r w:rsidRPr="00713E3F">
        <w:rPr>
          <w:rStyle w:val="Courierforcode"/>
        </w:rPr>
        <w:t>#</w:t>
      </w:r>
      <w:proofErr w:type="spellStart"/>
      <w:r w:rsidRPr="00713E3F">
        <w:rPr>
          <w:rStyle w:val="Courierforcode"/>
        </w:rPr>
        <w:t>nav_menu</w:t>
      </w:r>
      <w:proofErr w:type="spellEnd"/>
      <w:r w:rsidRPr="00713E3F">
        <w:rPr>
          <w:rStyle w:val="Courierforcode"/>
        </w:rPr>
        <w:t xml:space="preserve"> </w:t>
      </w:r>
      <w:proofErr w:type="spellStart"/>
      <w:proofErr w:type="gramStart"/>
      <w:r w:rsidRPr="00713E3F">
        <w:rPr>
          <w:rStyle w:val="Courierforcode"/>
        </w:rPr>
        <w:t>a.current</w:t>
      </w:r>
      <w:proofErr w:type="spellEnd"/>
      <w:proofErr w:type="gramEnd"/>
      <w:r w:rsidRPr="00713E3F">
        <w:rPr>
          <w:rStyle w:val="Courierforcode"/>
        </w:rPr>
        <w:t xml:space="preserve"> {</w:t>
      </w:r>
    </w:p>
    <w:p w14:paraId="5CF164DE" w14:textId="77777777" w:rsidR="00713E3F" w:rsidRPr="00713E3F" w:rsidRDefault="00713E3F" w:rsidP="00713E3F">
      <w:pPr>
        <w:spacing w:after="0" w:line="240" w:lineRule="auto"/>
        <w:rPr>
          <w:rStyle w:val="Courierforcode"/>
        </w:rPr>
      </w:pPr>
      <w:r w:rsidRPr="00713E3F">
        <w:rPr>
          <w:rStyle w:val="Courierforcode"/>
        </w:rPr>
        <w:tab/>
        <w:t>color: yellow;</w:t>
      </w:r>
    </w:p>
    <w:p w14:paraId="33B771E4" w14:textId="77777777" w:rsidR="00713E3F" w:rsidRPr="00713E3F" w:rsidRDefault="00713E3F" w:rsidP="00713E3F">
      <w:pPr>
        <w:spacing w:after="0" w:line="240" w:lineRule="auto"/>
        <w:rPr>
          <w:rStyle w:val="Courierforcode"/>
        </w:rPr>
      </w:pPr>
      <w:r w:rsidRPr="00713E3F">
        <w:rPr>
          <w:rStyle w:val="Courierforcode"/>
        </w:rPr>
        <w:t>}</w:t>
      </w:r>
    </w:p>
    <w:p w14:paraId="1F98F81E" w14:textId="77777777" w:rsidR="00713E3F" w:rsidRPr="00713E3F" w:rsidRDefault="00713E3F" w:rsidP="00713E3F">
      <w:pPr>
        <w:spacing w:after="0" w:line="240" w:lineRule="auto"/>
        <w:rPr>
          <w:rStyle w:val="Courierforcode"/>
        </w:rPr>
      </w:pPr>
      <w:r w:rsidRPr="00713E3F">
        <w:rPr>
          <w:rStyle w:val="Courierforcode"/>
        </w:rPr>
        <w:t>#</w:t>
      </w:r>
      <w:proofErr w:type="spellStart"/>
      <w:r w:rsidRPr="00713E3F">
        <w:rPr>
          <w:rStyle w:val="Courierforcode"/>
        </w:rPr>
        <w:t>nav_menu</w:t>
      </w:r>
      <w:proofErr w:type="spellEnd"/>
      <w:r w:rsidRPr="00713E3F">
        <w:rPr>
          <w:rStyle w:val="Courierforcode"/>
        </w:rPr>
        <w:t xml:space="preserve"> </w:t>
      </w:r>
      <w:proofErr w:type="spellStart"/>
      <w:r w:rsidRPr="00713E3F">
        <w:rPr>
          <w:rStyle w:val="Courierforcode"/>
        </w:rPr>
        <w:t>ul</w:t>
      </w:r>
      <w:proofErr w:type="spellEnd"/>
      <w:r w:rsidRPr="00713E3F">
        <w:rPr>
          <w:rStyle w:val="Courierforcode"/>
        </w:rPr>
        <w:t xml:space="preserve"> </w:t>
      </w:r>
      <w:proofErr w:type="spellStart"/>
      <w:r w:rsidRPr="00713E3F">
        <w:rPr>
          <w:rStyle w:val="Courierforcode"/>
        </w:rPr>
        <w:t>ul</w:t>
      </w:r>
      <w:proofErr w:type="spellEnd"/>
      <w:r w:rsidRPr="00713E3F">
        <w:rPr>
          <w:rStyle w:val="Courierforcode"/>
        </w:rPr>
        <w:t xml:space="preserve"> {</w:t>
      </w:r>
    </w:p>
    <w:p w14:paraId="4A736AE5" w14:textId="77777777" w:rsidR="00713E3F" w:rsidRPr="00713E3F" w:rsidRDefault="00713E3F" w:rsidP="00713E3F">
      <w:pPr>
        <w:spacing w:after="0" w:line="240" w:lineRule="auto"/>
        <w:rPr>
          <w:rStyle w:val="Courierforcode"/>
        </w:rPr>
      </w:pPr>
      <w:r w:rsidRPr="00713E3F">
        <w:rPr>
          <w:rStyle w:val="Courierforcode"/>
        </w:rPr>
        <w:t xml:space="preserve">    display: none;</w:t>
      </w:r>
    </w:p>
    <w:p w14:paraId="48D89E6B" w14:textId="77777777" w:rsidR="00713E3F" w:rsidRPr="00713E3F" w:rsidRDefault="00713E3F" w:rsidP="00713E3F">
      <w:pPr>
        <w:spacing w:after="0" w:line="240" w:lineRule="auto"/>
        <w:rPr>
          <w:rStyle w:val="Courierforcode"/>
        </w:rPr>
      </w:pPr>
      <w:r w:rsidRPr="00713E3F">
        <w:rPr>
          <w:rStyle w:val="Courierforcode"/>
        </w:rPr>
        <w:t xml:space="preserve">    position: absolute;</w:t>
      </w:r>
    </w:p>
    <w:p w14:paraId="394256CC" w14:textId="77777777" w:rsidR="00713E3F" w:rsidRPr="00713E3F" w:rsidRDefault="00713E3F" w:rsidP="00713E3F">
      <w:pPr>
        <w:spacing w:after="0" w:line="240" w:lineRule="auto"/>
        <w:rPr>
          <w:rStyle w:val="Courierforcode"/>
        </w:rPr>
      </w:pPr>
      <w:r w:rsidRPr="00713E3F">
        <w:rPr>
          <w:rStyle w:val="Courierforcode"/>
        </w:rPr>
        <w:t xml:space="preserve">    top: 100%;</w:t>
      </w:r>
    </w:p>
    <w:p w14:paraId="4108A77A" w14:textId="77777777" w:rsidR="00713E3F" w:rsidRPr="00713E3F" w:rsidRDefault="00713E3F" w:rsidP="00713E3F">
      <w:pPr>
        <w:spacing w:after="0" w:line="240" w:lineRule="auto"/>
        <w:rPr>
          <w:rStyle w:val="Courierforcode"/>
        </w:rPr>
      </w:pPr>
      <w:r w:rsidRPr="00713E3F">
        <w:rPr>
          <w:rStyle w:val="Courierforcode"/>
        </w:rPr>
        <w:t>}</w:t>
      </w:r>
    </w:p>
    <w:p w14:paraId="040DC539" w14:textId="77777777" w:rsidR="00713E3F" w:rsidRPr="00713E3F" w:rsidRDefault="00713E3F" w:rsidP="00713E3F">
      <w:pPr>
        <w:spacing w:after="0" w:line="240" w:lineRule="auto"/>
        <w:rPr>
          <w:rStyle w:val="Courierforcode"/>
        </w:rPr>
      </w:pPr>
      <w:r w:rsidRPr="00713E3F">
        <w:rPr>
          <w:rStyle w:val="Courierforcode"/>
        </w:rPr>
        <w:t>#</w:t>
      </w:r>
      <w:proofErr w:type="spellStart"/>
      <w:r w:rsidRPr="00713E3F">
        <w:rPr>
          <w:rStyle w:val="Courierforcode"/>
        </w:rPr>
        <w:t>nav_menu</w:t>
      </w:r>
      <w:proofErr w:type="spellEnd"/>
      <w:r w:rsidRPr="00713E3F">
        <w:rPr>
          <w:rStyle w:val="Courierforcode"/>
        </w:rPr>
        <w:t xml:space="preserve"> </w:t>
      </w:r>
      <w:proofErr w:type="spellStart"/>
      <w:r w:rsidRPr="00713E3F">
        <w:rPr>
          <w:rStyle w:val="Courierforcode"/>
        </w:rPr>
        <w:t>ul</w:t>
      </w:r>
      <w:proofErr w:type="spellEnd"/>
      <w:r w:rsidRPr="00713E3F">
        <w:rPr>
          <w:rStyle w:val="Courierforcode"/>
        </w:rPr>
        <w:t xml:space="preserve"> </w:t>
      </w:r>
      <w:proofErr w:type="spellStart"/>
      <w:r w:rsidRPr="00713E3F">
        <w:rPr>
          <w:rStyle w:val="Courierforcode"/>
        </w:rPr>
        <w:t>ul</w:t>
      </w:r>
      <w:proofErr w:type="spellEnd"/>
      <w:r w:rsidRPr="00713E3F">
        <w:rPr>
          <w:rStyle w:val="Courierforcode"/>
        </w:rPr>
        <w:t xml:space="preserve"> li {</w:t>
      </w:r>
    </w:p>
    <w:p w14:paraId="1F53BD47" w14:textId="77777777" w:rsidR="00713E3F" w:rsidRPr="00713E3F" w:rsidRDefault="00713E3F" w:rsidP="00713E3F">
      <w:pPr>
        <w:spacing w:after="0" w:line="240" w:lineRule="auto"/>
        <w:rPr>
          <w:rStyle w:val="Courierforcode"/>
        </w:rPr>
      </w:pPr>
      <w:r w:rsidRPr="00713E3F">
        <w:rPr>
          <w:rStyle w:val="Courierforcode"/>
        </w:rPr>
        <w:tab/>
        <w:t>float: none;</w:t>
      </w:r>
    </w:p>
    <w:p w14:paraId="6A910EA7" w14:textId="77777777" w:rsidR="00713E3F" w:rsidRPr="00713E3F" w:rsidRDefault="00713E3F" w:rsidP="00713E3F">
      <w:pPr>
        <w:spacing w:after="0" w:line="240" w:lineRule="auto"/>
        <w:rPr>
          <w:rStyle w:val="Courierforcode"/>
        </w:rPr>
      </w:pPr>
      <w:r w:rsidRPr="00713E3F">
        <w:rPr>
          <w:rStyle w:val="Courierforcode"/>
        </w:rPr>
        <w:t>}</w:t>
      </w:r>
    </w:p>
    <w:p w14:paraId="59EC0FE8" w14:textId="77777777" w:rsidR="00713E3F" w:rsidRPr="00713E3F" w:rsidRDefault="00713E3F" w:rsidP="00713E3F">
      <w:pPr>
        <w:spacing w:after="0" w:line="240" w:lineRule="auto"/>
        <w:rPr>
          <w:rStyle w:val="Courierforcode"/>
        </w:rPr>
      </w:pPr>
      <w:r w:rsidRPr="00713E3F">
        <w:rPr>
          <w:rStyle w:val="Courierforcode"/>
        </w:rPr>
        <w:t>#</w:t>
      </w:r>
      <w:proofErr w:type="spellStart"/>
      <w:r w:rsidRPr="00713E3F">
        <w:rPr>
          <w:rStyle w:val="Courierforcode"/>
        </w:rPr>
        <w:t>nav_menu</w:t>
      </w:r>
      <w:proofErr w:type="spellEnd"/>
      <w:r w:rsidRPr="00713E3F">
        <w:rPr>
          <w:rStyle w:val="Courierforcode"/>
        </w:rPr>
        <w:t xml:space="preserve"> </w:t>
      </w:r>
      <w:proofErr w:type="spellStart"/>
      <w:r w:rsidRPr="00713E3F">
        <w:rPr>
          <w:rStyle w:val="Courierforcode"/>
        </w:rPr>
        <w:t>ul</w:t>
      </w:r>
      <w:proofErr w:type="spellEnd"/>
      <w:r w:rsidRPr="00713E3F">
        <w:rPr>
          <w:rStyle w:val="Courierforcode"/>
        </w:rPr>
        <w:t xml:space="preserve"> </w:t>
      </w:r>
      <w:proofErr w:type="spellStart"/>
      <w:proofErr w:type="gramStart"/>
      <w:r w:rsidRPr="00713E3F">
        <w:rPr>
          <w:rStyle w:val="Courierforcode"/>
        </w:rPr>
        <w:t>li:hover</w:t>
      </w:r>
      <w:proofErr w:type="spellEnd"/>
      <w:proofErr w:type="gramEnd"/>
      <w:r w:rsidRPr="00713E3F">
        <w:rPr>
          <w:rStyle w:val="Courierforcode"/>
        </w:rPr>
        <w:t xml:space="preserve"> &gt; </w:t>
      </w:r>
      <w:proofErr w:type="spellStart"/>
      <w:r w:rsidRPr="00713E3F">
        <w:rPr>
          <w:rStyle w:val="Courierforcode"/>
        </w:rPr>
        <w:t>ul</w:t>
      </w:r>
      <w:proofErr w:type="spellEnd"/>
      <w:r w:rsidRPr="00713E3F">
        <w:rPr>
          <w:rStyle w:val="Courierforcode"/>
        </w:rPr>
        <w:t xml:space="preserve"> {</w:t>
      </w:r>
    </w:p>
    <w:p w14:paraId="502B1F0E" w14:textId="77777777" w:rsidR="00713E3F" w:rsidRPr="00713E3F" w:rsidRDefault="00713E3F" w:rsidP="00713E3F">
      <w:pPr>
        <w:spacing w:after="0" w:line="240" w:lineRule="auto"/>
        <w:rPr>
          <w:rStyle w:val="Courierforcode"/>
        </w:rPr>
      </w:pPr>
      <w:r w:rsidRPr="00713E3F">
        <w:rPr>
          <w:rStyle w:val="Courierforcode"/>
        </w:rPr>
        <w:tab/>
        <w:t>display: block;</w:t>
      </w:r>
    </w:p>
    <w:p w14:paraId="21534BE2" w14:textId="77777777" w:rsidR="00713E3F" w:rsidRPr="00713E3F" w:rsidRDefault="00713E3F" w:rsidP="00713E3F">
      <w:pPr>
        <w:spacing w:after="0" w:line="240" w:lineRule="auto"/>
        <w:rPr>
          <w:rStyle w:val="Courierforcode"/>
        </w:rPr>
      </w:pPr>
      <w:r w:rsidRPr="00713E3F">
        <w:rPr>
          <w:rStyle w:val="Courierforcode"/>
        </w:rPr>
        <w:t>}</w:t>
      </w:r>
    </w:p>
    <w:p w14:paraId="1392D0E1" w14:textId="77777777" w:rsidR="00713E3F" w:rsidRPr="00713E3F" w:rsidRDefault="00713E3F" w:rsidP="00713E3F">
      <w:pPr>
        <w:spacing w:after="0" w:line="240" w:lineRule="auto"/>
        <w:rPr>
          <w:rStyle w:val="Courierforcode"/>
        </w:rPr>
      </w:pPr>
      <w:r w:rsidRPr="00713E3F">
        <w:rPr>
          <w:rStyle w:val="Courierforcode"/>
        </w:rPr>
        <w:t>#</w:t>
      </w:r>
      <w:proofErr w:type="spellStart"/>
      <w:r w:rsidRPr="00713E3F">
        <w:rPr>
          <w:rStyle w:val="Courierforcode"/>
        </w:rPr>
        <w:t>nav_menu</w:t>
      </w:r>
      <w:proofErr w:type="spellEnd"/>
      <w:r w:rsidRPr="00713E3F">
        <w:rPr>
          <w:rStyle w:val="Courierforcode"/>
        </w:rPr>
        <w:t xml:space="preserve"> &gt; </w:t>
      </w:r>
      <w:proofErr w:type="spellStart"/>
      <w:proofErr w:type="gramStart"/>
      <w:r w:rsidRPr="00713E3F">
        <w:rPr>
          <w:rStyle w:val="Courierforcode"/>
        </w:rPr>
        <w:t>ul</w:t>
      </w:r>
      <w:proofErr w:type="spellEnd"/>
      <w:r w:rsidRPr="00713E3F">
        <w:rPr>
          <w:rStyle w:val="Courierforcode"/>
        </w:rPr>
        <w:t>::</w:t>
      </w:r>
      <w:proofErr w:type="gramEnd"/>
      <w:r w:rsidRPr="00713E3F">
        <w:rPr>
          <w:rStyle w:val="Courierforcode"/>
        </w:rPr>
        <w:t>after {</w:t>
      </w:r>
    </w:p>
    <w:p w14:paraId="02640EED" w14:textId="77777777" w:rsidR="00713E3F" w:rsidRPr="00713E3F" w:rsidRDefault="00713E3F" w:rsidP="00713E3F">
      <w:pPr>
        <w:spacing w:after="0" w:line="240" w:lineRule="auto"/>
        <w:rPr>
          <w:rStyle w:val="Courierforcode"/>
        </w:rPr>
      </w:pPr>
      <w:r w:rsidRPr="00713E3F">
        <w:rPr>
          <w:rStyle w:val="Courierforcode"/>
        </w:rPr>
        <w:t xml:space="preserve">    content: "";</w:t>
      </w:r>
    </w:p>
    <w:p w14:paraId="539D3CA4" w14:textId="77777777" w:rsidR="00713E3F" w:rsidRPr="00713E3F" w:rsidRDefault="00713E3F" w:rsidP="00713E3F">
      <w:pPr>
        <w:spacing w:after="0" w:line="240" w:lineRule="auto"/>
        <w:rPr>
          <w:rStyle w:val="Courierforcode"/>
        </w:rPr>
      </w:pPr>
      <w:r w:rsidRPr="00713E3F">
        <w:rPr>
          <w:rStyle w:val="Courierforcode"/>
        </w:rPr>
        <w:t xml:space="preserve">    clear: both;</w:t>
      </w:r>
    </w:p>
    <w:p w14:paraId="522C2F4E" w14:textId="77777777" w:rsidR="00713E3F" w:rsidRPr="00713E3F" w:rsidRDefault="00713E3F" w:rsidP="00713E3F">
      <w:pPr>
        <w:spacing w:after="0" w:line="240" w:lineRule="auto"/>
        <w:rPr>
          <w:rStyle w:val="Courierforcode"/>
        </w:rPr>
      </w:pPr>
      <w:r w:rsidRPr="00713E3F">
        <w:rPr>
          <w:rStyle w:val="Courierforcode"/>
        </w:rPr>
        <w:t xml:space="preserve">    display: block;</w:t>
      </w:r>
    </w:p>
    <w:p w14:paraId="041F9802" w14:textId="77777777" w:rsidR="00713E3F" w:rsidRPr="00713E3F" w:rsidRDefault="00713E3F" w:rsidP="00713E3F">
      <w:pPr>
        <w:spacing w:after="0" w:line="240" w:lineRule="auto"/>
        <w:rPr>
          <w:rStyle w:val="Courierforcode"/>
        </w:rPr>
      </w:pPr>
      <w:r w:rsidRPr="00713E3F">
        <w:rPr>
          <w:rStyle w:val="Courierforcode"/>
        </w:rPr>
        <w:t>}</w:t>
      </w:r>
    </w:p>
    <w:p w14:paraId="4B1741F1" w14:textId="77777777" w:rsidR="00713E3F" w:rsidRPr="00713E3F" w:rsidRDefault="00713E3F" w:rsidP="00713E3F">
      <w:pPr>
        <w:spacing w:after="0" w:line="240" w:lineRule="auto"/>
        <w:rPr>
          <w:rStyle w:val="Courierforcode"/>
        </w:rPr>
      </w:pPr>
      <w:r w:rsidRPr="00713E3F">
        <w:rPr>
          <w:rStyle w:val="Courierforcode"/>
        </w:rPr>
        <w:t>/* the styles for the main content */</w:t>
      </w:r>
    </w:p>
    <w:p w14:paraId="5649A3C0" w14:textId="77777777" w:rsidR="00713E3F" w:rsidRPr="00713E3F" w:rsidRDefault="00713E3F" w:rsidP="00713E3F">
      <w:pPr>
        <w:spacing w:after="0" w:line="240" w:lineRule="auto"/>
        <w:rPr>
          <w:rStyle w:val="Courierforcode"/>
        </w:rPr>
      </w:pPr>
      <w:r w:rsidRPr="00713E3F">
        <w:rPr>
          <w:rStyle w:val="Courierforcode"/>
        </w:rPr>
        <w:t>main {</w:t>
      </w:r>
    </w:p>
    <w:p w14:paraId="621BD77D" w14:textId="77777777" w:rsidR="00713E3F" w:rsidRPr="00713E3F" w:rsidRDefault="00713E3F" w:rsidP="00713E3F">
      <w:pPr>
        <w:spacing w:after="0" w:line="240" w:lineRule="auto"/>
        <w:rPr>
          <w:rStyle w:val="Courierforcode"/>
        </w:rPr>
      </w:pPr>
      <w:r w:rsidRPr="00713E3F">
        <w:rPr>
          <w:rStyle w:val="Courierforcode"/>
        </w:rPr>
        <w:tab/>
        <w:t>clear: left;</w:t>
      </w:r>
    </w:p>
    <w:p w14:paraId="6126AEF9" w14:textId="77777777" w:rsidR="00713E3F" w:rsidRPr="00713E3F" w:rsidRDefault="00713E3F" w:rsidP="00713E3F">
      <w:pPr>
        <w:spacing w:after="0" w:line="240" w:lineRule="auto"/>
        <w:rPr>
          <w:rStyle w:val="Courierforcode"/>
        </w:rPr>
      </w:pPr>
      <w:r w:rsidRPr="00713E3F">
        <w:rPr>
          <w:rStyle w:val="Courierforcode"/>
        </w:rPr>
        <w:t>}</w:t>
      </w:r>
    </w:p>
    <w:p w14:paraId="24137B1F" w14:textId="77777777" w:rsidR="00713E3F" w:rsidRPr="00713E3F" w:rsidRDefault="00713E3F" w:rsidP="00713E3F">
      <w:pPr>
        <w:spacing w:after="0" w:line="240" w:lineRule="auto"/>
        <w:rPr>
          <w:rStyle w:val="Courierforcode"/>
        </w:rPr>
      </w:pPr>
    </w:p>
    <w:p w14:paraId="1A6726FC" w14:textId="77777777" w:rsidR="00713E3F" w:rsidRPr="00713E3F" w:rsidRDefault="00713E3F" w:rsidP="00713E3F">
      <w:pPr>
        <w:spacing w:after="0" w:line="240" w:lineRule="auto"/>
        <w:rPr>
          <w:rStyle w:val="Courierforcode"/>
        </w:rPr>
      </w:pPr>
      <w:r w:rsidRPr="00713E3F">
        <w:rPr>
          <w:rStyle w:val="Courierforcode"/>
        </w:rPr>
        <w:t>/* the styles for the section */</w:t>
      </w:r>
    </w:p>
    <w:p w14:paraId="024F5968" w14:textId="77777777" w:rsidR="00713E3F" w:rsidRPr="00713E3F" w:rsidRDefault="00713E3F" w:rsidP="00713E3F">
      <w:pPr>
        <w:spacing w:after="0" w:line="240" w:lineRule="auto"/>
        <w:rPr>
          <w:rStyle w:val="Courierforcode"/>
        </w:rPr>
      </w:pPr>
      <w:r w:rsidRPr="00713E3F">
        <w:rPr>
          <w:rStyle w:val="Courierforcode"/>
        </w:rPr>
        <w:t>section {</w:t>
      </w:r>
    </w:p>
    <w:p w14:paraId="3925A5AD" w14:textId="77777777" w:rsidR="00713E3F" w:rsidRPr="00713E3F" w:rsidRDefault="00713E3F" w:rsidP="00713E3F">
      <w:pPr>
        <w:spacing w:after="0" w:line="240" w:lineRule="auto"/>
        <w:rPr>
          <w:rStyle w:val="Courierforcode"/>
        </w:rPr>
      </w:pPr>
      <w:r w:rsidRPr="00713E3F">
        <w:rPr>
          <w:rStyle w:val="Courierforcode"/>
        </w:rPr>
        <w:tab/>
        <w:t>width: 525px;</w:t>
      </w:r>
    </w:p>
    <w:p w14:paraId="7451AED8" w14:textId="77777777" w:rsidR="00713E3F" w:rsidRPr="00713E3F" w:rsidRDefault="00713E3F" w:rsidP="00713E3F">
      <w:pPr>
        <w:spacing w:after="0" w:line="240" w:lineRule="auto"/>
        <w:rPr>
          <w:rStyle w:val="Courierforcode"/>
        </w:rPr>
      </w:pPr>
      <w:r w:rsidRPr="00713E3F">
        <w:rPr>
          <w:rStyle w:val="Courierforcode"/>
        </w:rPr>
        <w:tab/>
        <w:t>float: right;</w:t>
      </w:r>
    </w:p>
    <w:p w14:paraId="7CAD92DF" w14:textId="77777777" w:rsidR="00713E3F" w:rsidRPr="00713E3F" w:rsidRDefault="00713E3F" w:rsidP="00713E3F">
      <w:pPr>
        <w:spacing w:after="0" w:line="240" w:lineRule="auto"/>
        <w:rPr>
          <w:rStyle w:val="Courierforcode"/>
        </w:rPr>
      </w:pPr>
      <w:r w:rsidRPr="00713E3F">
        <w:rPr>
          <w:rStyle w:val="Courierforcode"/>
        </w:rPr>
        <w:tab/>
        <w:t xml:space="preserve">padding: 0 20px </w:t>
      </w:r>
      <w:proofErr w:type="spellStart"/>
      <w:r w:rsidRPr="00713E3F">
        <w:rPr>
          <w:rStyle w:val="Courierforcode"/>
        </w:rPr>
        <w:t>20px</w:t>
      </w:r>
      <w:proofErr w:type="spellEnd"/>
      <w:r w:rsidRPr="00713E3F">
        <w:rPr>
          <w:rStyle w:val="Courierforcode"/>
        </w:rPr>
        <w:t xml:space="preserve"> </w:t>
      </w:r>
      <w:proofErr w:type="spellStart"/>
      <w:r w:rsidRPr="00713E3F">
        <w:rPr>
          <w:rStyle w:val="Courierforcode"/>
        </w:rPr>
        <w:t>20px</w:t>
      </w:r>
      <w:proofErr w:type="spellEnd"/>
      <w:r w:rsidRPr="00713E3F">
        <w:rPr>
          <w:rStyle w:val="Courierforcode"/>
        </w:rPr>
        <w:t>;</w:t>
      </w:r>
    </w:p>
    <w:p w14:paraId="29E85F56" w14:textId="77777777" w:rsidR="00713E3F" w:rsidRPr="00713E3F" w:rsidRDefault="00713E3F" w:rsidP="00713E3F">
      <w:pPr>
        <w:spacing w:after="0" w:line="240" w:lineRule="auto"/>
        <w:rPr>
          <w:rStyle w:val="Courierforcode"/>
        </w:rPr>
      </w:pPr>
      <w:r w:rsidRPr="00713E3F">
        <w:rPr>
          <w:rStyle w:val="Courierforcode"/>
        </w:rPr>
        <w:t>}</w:t>
      </w:r>
    </w:p>
    <w:p w14:paraId="529E367D" w14:textId="77777777" w:rsidR="00713E3F" w:rsidRPr="00713E3F" w:rsidRDefault="00713E3F" w:rsidP="00713E3F">
      <w:pPr>
        <w:spacing w:after="0" w:line="240" w:lineRule="auto"/>
        <w:rPr>
          <w:rStyle w:val="Courierforcode"/>
        </w:rPr>
      </w:pPr>
      <w:r w:rsidRPr="00713E3F">
        <w:rPr>
          <w:rStyle w:val="Courierforcode"/>
        </w:rPr>
        <w:t>section h1 {</w:t>
      </w:r>
    </w:p>
    <w:p w14:paraId="1A9D47DB" w14:textId="77777777" w:rsidR="00713E3F" w:rsidRPr="00713E3F" w:rsidRDefault="00713E3F" w:rsidP="00713E3F">
      <w:pPr>
        <w:spacing w:after="0" w:line="240" w:lineRule="auto"/>
        <w:rPr>
          <w:rStyle w:val="Courierforcode"/>
        </w:rPr>
      </w:pPr>
      <w:r w:rsidRPr="00713E3F">
        <w:rPr>
          <w:rStyle w:val="Courierforcode"/>
        </w:rPr>
        <w:lastRenderedPageBreak/>
        <w:tab/>
        <w:t>font-size: 150%;</w:t>
      </w:r>
    </w:p>
    <w:p w14:paraId="1EDA6C5C" w14:textId="77777777" w:rsidR="00713E3F" w:rsidRPr="00713E3F" w:rsidRDefault="00713E3F" w:rsidP="00713E3F">
      <w:pPr>
        <w:spacing w:after="0" w:line="240" w:lineRule="auto"/>
        <w:rPr>
          <w:rStyle w:val="Courierforcode"/>
        </w:rPr>
      </w:pPr>
      <w:r w:rsidRPr="00713E3F">
        <w:rPr>
          <w:rStyle w:val="Courierforcode"/>
        </w:rPr>
        <w:tab/>
        <w:t>padding: .5em 0 .25em 0;</w:t>
      </w:r>
    </w:p>
    <w:p w14:paraId="3C7BCA0F" w14:textId="77777777" w:rsidR="00713E3F" w:rsidRPr="00713E3F" w:rsidRDefault="00713E3F" w:rsidP="00713E3F">
      <w:pPr>
        <w:spacing w:after="0" w:line="240" w:lineRule="auto"/>
        <w:rPr>
          <w:rStyle w:val="Courierforcode"/>
        </w:rPr>
      </w:pPr>
      <w:r w:rsidRPr="00713E3F">
        <w:rPr>
          <w:rStyle w:val="Courierforcode"/>
        </w:rPr>
        <w:tab/>
        <w:t>margin: 0;</w:t>
      </w:r>
    </w:p>
    <w:p w14:paraId="7403639C" w14:textId="77777777" w:rsidR="00713E3F" w:rsidRPr="00713E3F" w:rsidRDefault="00713E3F" w:rsidP="00713E3F">
      <w:pPr>
        <w:spacing w:after="0" w:line="240" w:lineRule="auto"/>
        <w:rPr>
          <w:rStyle w:val="Courierforcode"/>
        </w:rPr>
      </w:pPr>
      <w:r w:rsidRPr="00713E3F">
        <w:rPr>
          <w:rStyle w:val="Courierforcode"/>
        </w:rPr>
        <w:t>}</w:t>
      </w:r>
    </w:p>
    <w:p w14:paraId="4111406C" w14:textId="77777777" w:rsidR="00713E3F" w:rsidRPr="00713E3F" w:rsidRDefault="00713E3F" w:rsidP="00713E3F">
      <w:pPr>
        <w:spacing w:after="0" w:line="240" w:lineRule="auto"/>
        <w:rPr>
          <w:rStyle w:val="Courierforcode"/>
        </w:rPr>
      </w:pPr>
      <w:r w:rsidRPr="00713E3F">
        <w:rPr>
          <w:rStyle w:val="Courierforcode"/>
        </w:rPr>
        <w:t>section h2 {</w:t>
      </w:r>
    </w:p>
    <w:p w14:paraId="4DE146AD" w14:textId="77777777" w:rsidR="00713E3F" w:rsidRPr="00713E3F" w:rsidRDefault="00713E3F" w:rsidP="00713E3F">
      <w:pPr>
        <w:spacing w:after="0" w:line="240" w:lineRule="auto"/>
        <w:rPr>
          <w:rStyle w:val="Courierforcode"/>
        </w:rPr>
      </w:pPr>
      <w:r w:rsidRPr="00713E3F">
        <w:rPr>
          <w:rStyle w:val="Courierforcode"/>
        </w:rPr>
        <w:tab/>
        <w:t>color: #800000;</w:t>
      </w:r>
    </w:p>
    <w:p w14:paraId="566133B6" w14:textId="77777777" w:rsidR="00713E3F" w:rsidRPr="00713E3F" w:rsidRDefault="00713E3F" w:rsidP="00713E3F">
      <w:pPr>
        <w:spacing w:after="0" w:line="240" w:lineRule="auto"/>
        <w:rPr>
          <w:rStyle w:val="Courierforcode"/>
        </w:rPr>
      </w:pPr>
      <w:r w:rsidRPr="00713E3F">
        <w:rPr>
          <w:rStyle w:val="Courierforcode"/>
        </w:rPr>
        <w:tab/>
        <w:t>font-size: 130%;</w:t>
      </w:r>
    </w:p>
    <w:p w14:paraId="6A09B74A" w14:textId="77777777" w:rsidR="00713E3F" w:rsidRPr="00713E3F" w:rsidRDefault="00713E3F" w:rsidP="00713E3F">
      <w:pPr>
        <w:spacing w:after="0" w:line="240" w:lineRule="auto"/>
        <w:rPr>
          <w:rStyle w:val="Courierforcode"/>
        </w:rPr>
      </w:pPr>
      <w:r w:rsidRPr="00713E3F">
        <w:rPr>
          <w:rStyle w:val="Courierforcode"/>
        </w:rPr>
        <w:tab/>
        <w:t>padding: .5em 0 .25em 0;</w:t>
      </w:r>
    </w:p>
    <w:p w14:paraId="11C97A7C" w14:textId="77777777" w:rsidR="00713E3F" w:rsidRPr="00713E3F" w:rsidRDefault="00713E3F" w:rsidP="00713E3F">
      <w:pPr>
        <w:spacing w:after="0" w:line="240" w:lineRule="auto"/>
        <w:rPr>
          <w:rStyle w:val="Courierforcode"/>
        </w:rPr>
      </w:pPr>
      <w:r w:rsidRPr="00713E3F">
        <w:rPr>
          <w:rStyle w:val="Courierforcode"/>
        </w:rPr>
        <w:t>}</w:t>
      </w:r>
    </w:p>
    <w:p w14:paraId="796CB066" w14:textId="77777777" w:rsidR="00713E3F" w:rsidRPr="00713E3F" w:rsidRDefault="00713E3F" w:rsidP="00713E3F">
      <w:pPr>
        <w:spacing w:after="0" w:line="240" w:lineRule="auto"/>
        <w:rPr>
          <w:rStyle w:val="Courierforcode"/>
        </w:rPr>
      </w:pPr>
      <w:r w:rsidRPr="00713E3F">
        <w:rPr>
          <w:rStyle w:val="Courierforcode"/>
        </w:rPr>
        <w:t>section p {</w:t>
      </w:r>
    </w:p>
    <w:p w14:paraId="59B83296" w14:textId="77777777" w:rsidR="00713E3F" w:rsidRPr="00713E3F" w:rsidRDefault="00713E3F" w:rsidP="00713E3F">
      <w:pPr>
        <w:spacing w:after="0" w:line="240" w:lineRule="auto"/>
        <w:rPr>
          <w:rStyle w:val="Courierforcode"/>
        </w:rPr>
      </w:pPr>
      <w:r w:rsidRPr="00713E3F">
        <w:rPr>
          <w:rStyle w:val="Courierforcode"/>
        </w:rPr>
        <w:tab/>
        <w:t>padding-bottom: .5em;</w:t>
      </w:r>
    </w:p>
    <w:p w14:paraId="0A799650" w14:textId="77777777" w:rsidR="00713E3F" w:rsidRPr="00713E3F" w:rsidRDefault="00713E3F" w:rsidP="00713E3F">
      <w:pPr>
        <w:spacing w:after="0" w:line="240" w:lineRule="auto"/>
        <w:rPr>
          <w:rStyle w:val="Courierforcode"/>
        </w:rPr>
      </w:pPr>
      <w:r w:rsidRPr="00713E3F">
        <w:rPr>
          <w:rStyle w:val="Courierforcode"/>
        </w:rPr>
        <w:t>}</w:t>
      </w:r>
    </w:p>
    <w:p w14:paraId="75882B2A" w14:textId="77777777" w:rsidR="00713E3F" w:rsidRPr="00713E3F" w:rsidRDefault="00713E3F" w:rsidP="00713E3F">
      <w:pPr>
        <w:spacing w:after="0" w:line="240" w:lineRule="auto"/>
        <w:rPr>
          <w:rStyle w:val="Courierforcode"/>
        </w:rPr>
      </w:pPr>
      <w:r w:rsidRPr="00713E3F">
        <w:rPr>
          <w:rStyle w:val="Courierforcode"/>
        </w:rPr>
        <w:t xml:space="preserve">section </w:t>
      </w:r>
      <w:proofErr w:type="spellStart"/>
      <w:r w:rsidRPr="00713E3F">
        <w:rPr>
          <w:rStyle w:val="Courierforcode"/>
        </w:rPr>
        <w:t>blockquote</w:t>
      </w:r>
      <w:proofErr w:type="spellEnd"/>
      <w:r w:rsidRPr="00713E3F">
        <w:rPr>
          <w:rStyle w:val="Courierforcode"/>
        </w:rPr>
        <w:t xml:space="preserve"> {</w:t>
      </w:r>
    </w:p>
    <w:p w14:paraId="03ECDBA1" w14:textId="77777777" w:rsidR="00713E3F" w:rsidRPr="00713E3F" w:rsidRDefault="00713E3F" w:rsidP="00713E3F">
      <w:pPr>
        <w:spacing w:after="0" w:line="240" w:lineRule="auto"/>
        <w:rPr>
          <w:rStyle w:val="Courierforcode"/>
        </w:rPr>
      </w:pPr>
      <w:r w:rsidRPr="00713E3F">
        <w:rPr>
          <w:rStyle w:val="Courierforcode"/>
        </w:rPr>
        <w:tab/>
        <w:t>padding: 0 2em;</w:t>
      </w:r>
    </w:p>
    <w:p w14:paraId="30B25C39" w14:textId="77777777" w:rsidR="00713E3F" w:rsidRPr="00713E3F" w:rsidRDefault="00713E3F" w:rsidP="00713E3F">
      <w:pPr>
        <w:spacing w:after="0" w:line="240" w:lineRule="auto"/>
        <w:rPr>
          <w:rStyle w:val="Courierforcode"/>
        </w:rPr>
      </w:pPr>
      <w:r w:rsidRPr="00713E3F">
        <w:rPr>
          <w:rStyle w:val="Courierforcode"/>
        </w:rPr>
        <w:tab/>
        <w:t>font-style: italic;</w:t>
      </w:r>
    </w:p>
    <w:p w14:paraId="4588BB0B" w14:textId="77777777" w:rsidR="00713E3F" w:rsidRPr="00713E3F" w:rsidRDefault="00713E3F" w:rsidP="00713E3F">
      <w:pPr>
        <w:spacing w:after="0" w:line="240" w:lineRule="auto"/>
        <w:rPr>
          <w:rStyle w:val="Courierforcode"/>
        </w:rPr>
      </w:pPr>
      <w:r w:rsidRPr="00713E3F">
        <w:rPr>
          <w:rStyle w:val="Courierforcode"/>
        </w:rPr>
        <w:t>}</w:t>
      </w:r>
    </w:p>
    <w:p w14:paraId="297C61A6" w14:textId="77777777" w:rsidR="00713E3F" w:rsidRPr="00713E3F" w:rsidRDefault="00713E3F" w:rsidP="00713E3F">
      <w:pPr>
        <w:spacing w:after="0" w:line="240" w:lineRule="auto"/>
        <w:rPr>
          <w:rStyle w:val="Courierforcode"/>
        </w:rPr>
      </w:pPr>
      <w:r w:rsidRPr="00713E3F">
        <w:rPr>
          <w:rStyle w:val="Courierforcode"/>
        </w:rPr>
        <w:t xml:space="preserve">section </w:t>
      </w:r>
      <w:proofErr w:type="spellStart"/>
      <w:r w:rsidRPr="00713E3F">
        <w:rPr>
          <w:rStyle w:val="Courierforcode"/>
        </w:rPr>
        <w:t>ul</w:t>
      </w:r>
      <w:proofErr w:type="spellEnd"/>
      <w:r w:rsidRPr="00713E3F">
        <w:rPr>
          <w:rStyle w:val="Courierforcode"/>
        </w:rPr>
        <w:t xml:space="preserve"> {</w:t>
      </w:r>
    </w:p>
    <w:p w14:paraId="23BAF02D" w14:textId="77777777" w:rsidR="00713E3F" w:rsidRPr="00713E3F" w:rsidRDefault="00713E3F" w:rsidP="00713E3F">
      <w:pPr>
        <w:spacing w:after="0" w:line="240" w:lineRule="auto"/>
        <w:rPr>
          <w:rStyle w:val="Courierforcode"/>
        </w:rPr>
      </w:pPr>
      <w:r w:rsidRPr="00713E3F">
        <w:rPr>
          <w:rStyle w:val="Courierforcode"/>
        </w:rPr>
        <w:tab/>
        <w:t>padding: 0 0 .25em 1.25em;</w:t>
      </w:r>
    </w:p>
    <w:p w14:paraId="559CC424" w14:textId="77777777" w:rsidR="00713E3F" w:rsidRPr="00713E3F" w:rsidRDefault="00713E3F" w:rsidP="00713E3F">
      <w:pPr>
        <w:spacing w:after="0" w:line="240" w:lineRule="auto"/>
        <w:rPr>
          <w:rStyle w:val="Courierforcode"/>
        </w:rPr>
      </w:pPr>
      <w:r w:rsidRPr="00713E3F">
        <w:rPr>
          <w:rStyle w:val="Courierforcode"/>
        </w:rPr>
        <w:tab/>
        <w:t>list-style-type: circle;</w:t>
      </w:r>
    </w:p>
    <w:p w14:paraId="7A1D7217" w14:textId="77777777" w:rsidR="00713E3F" w:rsidRPr="00713E3F" w:rsidRDefault="00713E3F" w:rsidP="00713E3F">
      <w:pPr>
        <w:spacing w:after="0" w:line="240" w:lineRule="auto"/>
        <w:rPr>
          <w:rStyle w:val="Courierforcode"/>
        </w:rPr>
      </w:pPr>
      <w:r w:rsidRPr="00713E3F">
        <w:rPr>
          <w:rStyle w:val="Courierforcode"/>
        </w:rPr>
        <w:t>}</w:t>
      </w:r>
    </w:p>
    <w:p w14:paraId="56AED477" w14:textId="77777777" w:rsidR="00713E3F" w:rsidRPr="00713E3F" w:rsidRDefault="00713E3F" w:rsidP="00713E3F">
      <w:pPr>
        <w:spacing w:after="0" w:line="240" w:lineRule="auto"/>
        <w:rPr>
          <w:rStyle w:val="Courierforcode"/>
        </w:rPr>
      </w:pPr>
      <w:r w:rsidRPr="00713E3F">
        <w:rPr>
          <w:rStyle w:val="Courierforcode"/>
        </w:rPr>
        <w:t>section li {</w:t>
      </w:r>
    </w:p>
    <w:p w14:paraId="0C19B9AB" w14:textId="77777777" w:rsidR="00713E3F" w:rsidRPr="00713E3F" w:rsidRDefault="00713E3F" w:rsidP="00713E3F">
      <w:pPr>
        <w:spacing w:after="0" w:line="240" w:lineRule="auto"/>
        <w:rPr>
          <w:rStyle w:val="Courierforcode"/>
        </w:rPr>
      </w:pPr>
      <w:r w:rsidRPr="00713E3F">
        <w:rPr>
          <w:rStyle w:val="Courierforcode"/>
        </w:rPr>
        <w:tab/>
        <w:t>padding-bottom: .35em;</w:t>
      </w:r>
    </w:p>
    <w:p w14:paraId="51F47FD4" w14:textId="77777777" w:rsidR="00713E3F" w:rsidRPr="00713E3F" w:rsidRDefault="00713E3F" w:rsidP="00713E3F">
      <w:pPr>
        <w:spacing w:after="0" w:line="240" w:lineRule="auto"/>
        <w:rPr>
          <w:rStyle w:val="Courierforcode"/>
        </w:rPr>
      </w:pPr>
      <w:r w:rsidRPr="00713E3F">
        <w:rPr>
          <w:rStyle w:val="Courierforcode"/>
        </w:rPr>
        <w:t>}</w:t>
      </w:r>
    </w:p>
    <w:p w14:paraId="2BD8D663" w14:textId="77777777" w:rsidR="00713E3F" w:rsidRPr="00713E3F" w:rsidRDefault="00713E3F" w:rsidP="00713E3F">
      <w:pPr>
        <w:spacing w:after="0" w:line="240" w:lineRule="auto"/>
        <w:rPr>
          <w:rStyle w:val="Courierforcode"/>
        </w:rPr>
      </w:pPr>
    </w:p>
    <w:p w14:paraId="38A55CCC" w14:textId="77777777" w:rsidR="00713E3F" w:rsidRPr="00713E3F" w:rsidRDefault="00713E3F" w:rsidP="00713E3F">
      <w:pPr>
        <w:spacing w:after="0" w:line="240" w:lineRule="auto"/>
        <w:rPr>
          <w:rStyle w:val="Courierforcode"/>
        </w:rPr>
      </w:pPr>
      <w:r w:rsidRPr="00713E3F">
        <w:rPr>
          <w:rStyle w:val="Courierforcode"/>
        </w:rPr>
        <w:t>/* the styles for the article */</w:t>
      </w:r>
    </w:p>
    <w:p w14:paraId="3AE5C6DE" w14:textId="77777777" w:rsidR="00713E3F" w:rsidRPr="00713E3F" w:rsidRDefault="00713E3F" w:rsidP="00713E3F">
      <w:pPr>
        <w:spacing w:after="0" w:line="240" w:lineRule="auto"/>
        <w:rPr>
          <w:rStyle w:val="Courierforcode"/>
        </w:rPr>
      </w:pPr>
      <w:r w:rsidRPr="00713E3F">
        <w:rPr>
          <w:rStyle w:val="Courierforcode"/>
        </w:rPr>
        <w:t>article {</w:t>
      </w:r>
    </w:p>
    <w:p w14:paraId="1C0AF470" w14:textId="77777777" w:rsidR="00713E3F" w:rsidRPr="00713E3F" w:rsidRDefault="00713E3F" w:rsidP="00713E3F">
      <w:pPr>
        <w:spacing w:after="0" w:line="240" w:lineRule="auto"/>
        <w:rPr>
          <w:rStyle w:val="Courierforcode"/>
        </w:rPr>
      </w:pPr>
      <w:r w:rsidRPr="00713E3F">
        <w:rPr>
          <w:rStyle w:val="Courierforcode"/>
        </w:rPr>
        <w:tab/>
        <w:t>padding: .5em 0;</w:t>
      </w:r>
    </w:p>
    <w:p w14:paraId="6B503298" w14:textId="77777777" w:rsidR="00713E3F" w:rsidRPr="00713E3F" w:rsidRDefault="00713E3F" w:rsidP="00713E3F">
      <w:pPr>
        <w:spacing w:after="0" w:line="240" w:lineRule="auto"/>
        <w:rPr>
          <w:rStyle w:val="Courierforcode"/>
        </w:rPr>
      </w:pPr>
      <w:r w:rsidRPr="00713E3F">
        <w:rPr>
          <w:rStyle w:val="Courierforcode"/>
        </w:rPr>
        <w:tab/>
        <w:t>border-top: 2px solid #800000;</w:t>
      </w:r>
    </w:p>
    <w:p w14:paraId="7EB1DD1D" w14:textId="77777777" w:rsidR="00713E3F" w:rsidRPr="00713E3F" w:rsidRDefault="00713E3F" w:rsidP="00713E3F">
      <w:pPr>
        <w:spacing w:after="0" w:line="240" w:lineRule="auto"/>
        <w:rPr>
          <w:rStyle w:val="Courierforcode"/>
        </w:rPr>
      </w:pPr>
      <w:r w:rsidRPr="00713E3F">
        <w:rPr>
          <w:rStyle w:val="Courierforcode"/>
        </w:rPr>
        <w:tab/>
        <w:t>border-bottom: 2px solid #800000;</w:t>
      </w:r>
    </w:p>
    <w:p w14:paraId="087C90F5" w14:textId="77777777" w:rsidR="00713E3F" w:rsidRPr="00713E3F" w:rsidRDefault="00713E3F" w:rsidP="00713E3F">
      <w:pPr>
        <w:spacing w:after="0" w:line="240" w:lineRule="auto"/>
        <w:rPr>
          <w:rStyle w:val="Courierforcode"/>
        </w:rPr>
      </w:pPr>
      <w:r w:rsidRPr="00713E3F">
        <w:rPr>
          <w:rStyle w:val="Courierforcode"/>
        </w:rPr>
        <w:t>}</w:t>
      </w:r>
    </w:p>
    <w:p w14:paraId="2DD1BE61" w14:textId="77777777" w:rsidR="00713E3F" w:rsidRPr="00713E3F" w:rsidRDefault="00713E3F" w:rsidP="00713E3F">
      <w:pPr>
        <w:spacing w:after="0" w:line="240" w:lineRule="auto"/>
        <w:rPr>
          <w:rStyle w:val="Courierforcode"/>
        </w:rPr>
      </w:pPr>
      <w:r w:rsidRPr="00713E3F">
        <w:rPr>
          <w:rStyle w:val="Courierforcode"/>
        </w:rPr>
        <w:t>article h2 {</w:t>
      </w:r>
    </w:p>
    <w:p w14:paraId="62814BA1" w14:textId="77777777" w:rsidR="00713E3F" w:rsidRPr="00713E3F" w:rsidRDefault="00713E3F" w:rsidP="00713E3F">
      <w:pPr>
        <w:spacing w:after="0" w:line="240" w:lineRule="auto"/>
        <w:rPr>
          <w:rStyle w:val="Courierforcode"/>
        </w:rPr>
      </w:pPr>
      <w:r w:rsidRPr="00713E3F">
        <w:rPr>
          <w:rStyle w:val="Courierforcode"/>
        </w:rPr>
        <w:tab/>
        <w:t>padding-top: 0;</w:t>
      </w:r>
    </w:p>
    <w:p w14:paraId="153F48C4" w14:textId="77777777" w:rsidR="00713E3F" w:rsidRPr="00713E3F" w:rsidRDefault="00713E3F" w:rsidP="00713E3F">
      <w:pPr>
        <w:spacing w:after="0" w:line="240" w:lineRule="auto"/>
        <w:rPr>
          <w:rStyle w:val="Courierforcode"/>
        </w:rPr>
      </w:pPr>
      <w:r w:rsidRPr="00713E3F">
        <w:rPr>
          <w:rStyle w:val="Courierforcode"/>
        </w:rPr>
        <w:t>}</w:t>
      </w:r>
    </w:p>
    <w:p w14:paraId="37D7428C" w14:textId="77777777" w:rsidR="00713E3F" w:rsidRPr="00713E3F" w:rsidRDefault="00713E3F" w:rsidP="00713E3F">
      <w:pPr>
        <w:spacing w:after="0" w:line="240" w:lineRule="auto"/>
        <w:rPr>
          <w:rStyle w:val="Courierforcode"/>
        </w:rPr>
      </w:pPr>
      <w:r w:rsidRPr="00713E3F">
        <w:rPr>
          <w:rStyle w:val="Courierforcode"/>
        </w:rPr>
        <w:t>article h3 {</w:t>
      </w:r>
    </w:p>
    <w:p w14:paraId="5820C94D" w14:textId="77777777" w:rsidR="00713E3F" w:rsidRPr="00713E3F" w:rsidRDefault="00713E3F" w:rsidP="00713E3F">
      <w:pPr>
        <w:spacing w:after="0" w:line="240" w:lineRule="auto"/>
        <w:rPr>
          <w:rStyle w:val="Courierforcode"/>
        </w:rPr>
      </w:pPr>
      <w:r w:rsidRPr="00713E3F">
        <w:rPr>
          <w:rStyle w:val="Courierforcode"/>
        </w:rPr>
        <w:tab/>
        <w:t>font-size: 105%;</w:t>
      </w:r>
    </w:p>
    <w:p w14:paraId="7CD78402" w14:textId="77777777" w:rsidR="00713E3F" w:rsidRPr="00713E3F" w:rsidRDefault="00713E3F" w:rsidP="00713E3F">
      <w:pPr>
        <w:spacing w:after="0" w:line="240" w:lineRule="auto"/>
        <w:rPr>
          <w:rStyle w:val="Courierforcode"/>
        </w:rPr>
      </w:pPr>
      <w:r w:rsidRPr="00713E3F">
        <w:rPr>
          <w:rStyle w:val="Courierforcode"/>
        </w:rPr>
        <w:tab/>
        <w:t>padding-bottom: .25em;</w:t>
      </w:r>
    </w:p>
    <w:p w14:paraId="72F03649" w14:textId="77777777" w:rsidR="00713E3F" w:rsidRPr="00713E3F" w:rsidRDefault="00713E3F" w:rsidP="00713E3F">
      <w:pPr>
        <w:spacing w:after="0" w:line="240" w:lineRule="auto"/>
        <w:rPr>
          <w:rStyle w:val="Courierforcode"/>
        </w:rPr>
      </w:pPr>
      <w:r w:rsidRPr="00713E3F">
        <w:rPr>
          <w:rStyle w:val="Courierforcode"/>
        </w:rPr>
        <w:t>}</w:t>
      </w:r>
    </w:p>
    <w:p w14:paraId="045F8E93" w14:textId="77777777" w:rsidR="00713E3F" w:rsidRPr="00713E3F" w:rsidRDefault="00713E3F" w:rsidP="00713E3F">
      <w:pPr>
        <w:spacing w:after="0" w:line="240" w:lineRule="auto"/>
        <w:rPr>
          <w:rStyle w:val="Courierforcode"/>
        </w:rPr>
      </w:pPr>
      <w:r w:rsidRPr="00713E3F">
        <w:rPr>
          <w:rStyle w:val="Courierforcode"/>
        </w:rPr>
        <w:t xml:space="preserve">article </w:t>
      </w:r>
      <w:proofErr w:type="spellStart"/>
      <w:r w:rsidRPr="00713E3F">
        <w:rPr>
          <w:rStyle w:val="Courierforcode"/>
        </w:rPr>
        <w:t>img</w:t>
      </w:r>
      <w:proofErr w:type="spellEnd"/>
      <w:r w:rsidRPr="00713E3F">
        <w:rPr>
          <w:rStyle w:val="Courierforcode"/>
        </w:rPr>
        <w:t xml:space="preserve"> {</w:t>
      </w:r>
    </w:p>
    <w:p w14:paraId="60ED6136" w14:textId="77777777" w:rsidR="00713E3F" w:rsidRPr="00713E3F" w:rsidRDefault="00713E3F" w:rsidP="00713E3F">
      <w:pPr>
        <w:spacing w:after="0" w:line="240" w:lineRule="auto"/>
        <w:rPr>
          <w:rStyle w:val="Courierforcode"/>
        </w:rPr>
      </w:pPr>
      <w:r w:rsidRPr="00713E3F">
        <w:rPr>
          <w:rStyle w:val="Courierforcode"/>
        </w:rPr>
        <w:tab/>
        <w:t>float: right;</w:t>
      </w:r>
    </w:p>
    <w:p w14:paraId="0DB73D38" w14:textId="77777777" w:rsidR="00713E3F" w:rsidRPr="00713E3F" w:rsidRDefault="00713E3F" w:rsidP="00713E3F">
      <w:pPr>
        <w:spacing w:after="0" w:line="240" w:lineRule="auto"/>
        <w:rPr>
          <w:rStyle w:val="Courierforcode"/>
        </w:rPr>
      </w:pPr>
      <w:r w:rsidRPr="00713E3F">
        <w:rPr>
          <w:rStyle w:val="Courierforcode"/>
        </w:rPr>
        <w:tab/>
        <w:t xml:space="preserve">margin: .5em 0 1em </w:t>
      </w:r>
      <w:proofErr w:type="spellStart"/>
      <w:r w:rsidRPr="00713E3F">
        <w:rPr>
          <w:rStyle w:val="Courierforcode"/>
        </w:rPr>
        <w:t>1em</w:t>
      </w:r>
      <w:proofErr w:type="spellEnd"/>
      <w:r w:rsidRPr="00713E3F">
        <w:rPr>
          <w:rStyle w:val="Courierforcode"/>
        </w:rPr>
        <w:t>;</w:t>
      </w:r>
    </w:p>
    <w:p w14:paraId="49B456B3" w14:textId="77777777" w:rsidR="00713E3F" w:rsidRPr="00713E3F" w:rsidRDefault="00713E3F" w:rsidP="00713E3F">
      <w:pPr>
        <w:spacing w:after="0" w:line="240" w:lineRule="auto"/>
        <w:rPr>
          <w:rStyle w:val="Courierforcode"/>
        </w:rPr>
      </w:pPr>
      <w:r w:rsidRPr="00713E3F">
        <w:rPr>
          <w:rStyle w:val="Courierforcode"/>
        </w:rPr>
        <w:tab/>
        <w:t>border: 1px solid black;</w:t>
      </w:r>
    </w:p>
    <w:p w14:paraId="266EE433" w14:textId="77777777" w:rsidR="00713E3F" w:rsidRPr="00713E3F" w:rsidRDefault="00713E3F" w:rsidP="00713E3F">
      <w:pPr>
        <w:spacing w:after="0" w:line="240" w:lineRule="auto"/>
        <w:rPr>
          <w:rStyle w:val="Courierforcode"/>
        </w:rPr>
      </w:pPr>
      <w:r w:rsidRPr="00713E3F">
        <w:rPr>
          <w:rStyle w:val="Courierforcode"/>
        </w:rPr>
        <w:tab/>
        <w:t>transition: 3s;</w:t>
      </w:r>
    </w:p>
    <w:p w14:paraId="073543D6" w14:textId="77777777" w:rsidR="00713E3F" w:rsidRPr="00713E3F" w:rsidRDefault="00713E3F" w:rsidP="00713E3F">
      <w:pPr>
        <w:spacing w:after="0" w:line="240" w:lineRule="auto"/>
        <w:rPr>
          <w:rStyle w:val="Courierforcode"/>
        </w:rPr>
      </w:pPr>
      <w:r w:rsidRPr="00713E3F">
        <w:rPr>
          <w:rStyle w:val="Courierforcode"/>
        </w:rPr>
        <w:tab/>
        <w:t>-</w:t>
      </w:r>
      <w:proofErr w:type="spellStart"/>
      <w:r w:rsidRPr="00713E3F">
        <w:rPr>
          <w:rStyle w:val="Courierforcode"/>
        </w:rPr>
        <w:t>webkit</w:t>
      </w:r>
      <w:proofErr w:type="spellEnd"/>
      <w:r w:rsidRPr="00713E3F">
        <w:rPr>
          <w:rStyle w:val="Courierforcode"/>
        </w:rPr>
        <w:t>-transition: 3s;</w:t>
      </w:r>
    </w:p>
    <w:p w14:paraId="21780AE9" w14:textId="77777777" w:rsidR="00713E3F" w:rsidRPr="00713E3F" w:rsidRDefault="00713E3F" w:rsidP="00713E3F">
      <w:pPr>
        <w:spacing w:after="0" w:line="240" w:lineRule="auto"/>
        <w:rPr>
          <w:rStyle w:val="Courierforcode"/>
        </w:rPr>
      </w:pPr>
      <w:r w:rsidRPr="00713E3F">
        <w:rPr>
          <w:rStyle w:val="Courierforcode"/>
        </w:rPr>
        <w:t>}</w:t>
      </w:r>
    </w:p>
    <w:p w14:paraId="15475FE5" w14:textId="77777777" w:rsidR="00713E3F" w:rsidRPr="00713E3F" w:rsidRDefault="00713E3F" w:rsidP="00713E3F">
      <w:pPr>
        <w:spacing w:after="0" w:line="240" w:lineRule="auto"/>
        <w:rPr>
          <w:rStyle w:val="Courierforcode"/>
        </w:rPr>
      </w:pPr>
      <w:r w:rsidRPr="00713E3F">
        <w:rPr>
          <w:rStyle w:val="Courierforcode"/>
        </w:rPr>
        <w:t xml:space="preserve">article </w:t>
      </w:r>
      <w:proofErr w:type="spellStart"/>
      <w:proofErr w:type="gramStart"/>
      <w:r w:rsidRPr="00713E3F">
        <w:rPr>
          <w:rStyle w:val="Courierforcode"/>
        </w:rPr>
        <w:t>img:hover</w:t>
      </w:r>
      <w:proofErr w:type="spellEnd"/>
      <w:proofErr w:type="gramEnd"/>
      <w:r w:rsidRPr="00713E3F">
        <w:rPr>
          <w:rStyle w:val="Courierforcode"/>
        </w:rPr>
        <w:t xml:space="preserve"> {</w:t>
      </w:r>
    </w:p>
    <w:p w14:paraId="6E368019" w14:textId="77777777" w:rsidR="00713E3F" w:rsidRPr="00713E3F" w:rsidRDefault="00713E3F" w:rsidP="00713E3F">
      <w:pPr>
        <w:spacing w:after="0" w:line="240" w:lineRule="auto"/>
        <w:rPr>
          <w:rStyle w:val="Courierforcode"/>
        </w:rPr>
      </w:pPr>
      <w:r w:rsidRPr="00713E3F">
        <w:rPr>
          <w:rStyle w:val="Courierforcode"/>
        </w:rPr>
        <w:tab/>
        <w:t>transform: rotate(720deg);</w:t>
      </w:r>
    </w:p>
    <w:p w14:paraId="3BDD29DB" w14:textId="77777777" w:rsidR="00713E3F" w:rsidRPr="00713E3F" w:rsidRDefault="00713E3F" w:rsidP="00713E3F">
      <w:pPr>
        <w:spacing w:after="0" w:line="240" w:lineRule="auto"/>
        <w:rPr>
          <w:rStyle w:val="Courierforcode"/>
        </w:rPr>
      </w:pPr>
      <w:r w:rsidRPr="00713E3F">
        <w:rPr>
          <w:rStyle w:val="Courierforcode"/>
        </w:rPr>
        <w:tab/>
        <w:t>transform-origin: left top;</w:t>
      </w:r>
    </w:p>
    <w:p w14:paraId="2E9B8A41" w14:textId="77777777" w:rsidR="00713E3F" w:rsidRPr="00713E3F" w:rsidRDefault="00713E3F" w:rsidP="00713E3F">
      <w:pPr>
        <w:spacing w:after="0" w:line="240" w:lineRule="auto"/>
        <w:rPr>
          <w:rStyle w:val="Courierforcode"/>
        </w:rPr>
      </w:pPr>
      <w:r w:rsidRPr="00713E3F">
        <w:rPr>
          <w:rStyle w:val="Courierforcode"/>
        </w:rPr>
        <w:t>}</w:t>
      </w:r>
    </w:p>
    <w:p w14:paraId="2013B555" w14:textId="77777777" w:rsidR="00713E3F" w:rsidRPr="00713E3F" w:rsidRDefault="00713E3F" w:rsidP="00713E3F">
      <w:pPr>
        <w:spacing w:after="0" w:line="240" w:lineRule="auto"/>
        <w:rPr>
          <w:rStyle w:val="Courierforcode"/>
        </w:rPr>
      </w:pPr>
    </w:p>
    <w:p w14:paraId="2F204FED" w14:textId="77777777" w:rsidR="00713E3F" w:rsidRPr="00713E3F" w:rsidRDefault="00713E3F" w:rsidP="00713E3F">
      <w:pPr>
        <w:spacing w:after="0" w:line="240" w:lineRule="auto"/>
        <w:rPr>
          <w:rStyle w:val="Courierforcode"/>
        </w:rPr>
      </w:pPr>
      <w:r w:rsidRPr="00713E3F">
        <w:rPr>
          <w:rStyle w:val="Courierforcode"/>
        </w:rPr>
        <w:t>/* the styles for the aside */</w:t>
      </w:r>
    </w:p>
    <w:p w14:paraId="05A70CF8" w14:textId="77777777" w:rsidR="00713E3F" w:rsidRPr="00713E3F" w:rsidRDefault="00713E3F" w:rsidP="00713E3F">
      <w:pPr>
        <w:spacing w:after="0" w:line="240" w:lineRule="auto"/>
        <w:rPr>
          <w:rStyle w:val="Courierforcode"/>
        </w:rPr>
      </w:pPr>
      <w:r w:rsidRPr="00713E3F">
        <w:rPr>
          <w:rStyle w:val="Courierforcode"/>
        </w:rPr>
        <w:t>aside {</w:t>
      </w:r>
    </w:p>
    <w:p w14:paraId="74A93FB6" w14:textId="77777777" w:rsidR="00713E3F" w:rsidRPr="00713E3F" w:rsidRDefault="00713E3F" w:rsidP="00713E3F">
      <w:pPr>
        <w:spacing w:after="0" w:line="240" w:lineRule="auto"/>
        <w:rPr>
          <w:rStyle w:val="Courierforcode"/>
        </w:rPr>
      </w:pPr>
      <w:r w:rsidRPr="00713E3F">
        <w:rPr>
          <w:rStyle w:val="Courierforcode"/>
        </w:rPr>
        <w:tab/>
        <w:t>width: 215px;</w:t>
      </w:r>
    </w:p>
    <w:p w14:paraId="1BFE1D1C" w14:textId="77777777" w:rsidR="00713E3F" w:rsidRPr="00713E3F" w:rsidRDefault="00713E3F" w:rsidP="00713E3F">
      <w:pPr>
        <w:spacing w:after="0" w:line="240" w:lineRule="auto"/>
        <w:rPr>
          <w:rStyle w:val="Courierforcode"/>
        </w:rPr>
      </w:pPr>
      <w:r w:rsidRPr="00713E3F">
        <w:rPr>
          <w:rStyle w:val="Courierforcode"/>
        </w:rPr>
        <w:lastRenderedPageBreak/>
        <w:tab/>
        <w:t>float: right;</w:t>
      </w:r>
    </w:p>
    <w:p w14:paraId="7EAF758A" w14:textId="77777777" w:rsidR="00713E3F" w:rsidRPr="00713E3F" w:rsidRDefault="00713E3F" w:rsidP="00713E3F">
      <w:pPr>
        <w:spacing w:after="0" w:line="240" w:lineRule="auto"/>
        <w:rPr>
          <w:rStyle w:val="Courierforcode"/>
        </w:rPr>
      </w:pPr>
      <w:r w:rsidRPr="00713E3F">
        <w:rPr>
          <w:rStyle w:val="Courierforcode"/>
        </w:rPr>
        <w:tab/>
        <w:t xml:space="preserve">padding: 0 0 20px </w:t>
      </w:r>
      <w:proofErr w:type="spellStart"/>
      <w:r w:rsidRPr="00713E3F">
        <w:rPr>
          <w:rStyle w:val="Courierforcode"/>
        </w:rPr>
        <w:t>20px</w:t>
      </w:r>
      <w:proofErr w:type="spellEnd"/>
      <w:r w:rsidRPr="00713E3F">
        <w:rPr>
          <w:rStyle w:val="Courierforcode"/>
        </w:rPr>
        <w:t>;</w:t>
      </w:r>
    </w:p>
    <w:p w14:paraId="2C3D1C15" w14:textId="77777777" w:rsidR="00713E3F" w:rsidRPr="00713E3F" w:rsidRDefault="00713E3F" w:rsidP="00713E3F">
      <w:pPr>
        <w:spacing w:after="0" w:line="240" w:lineRule="auto"/>
        <w:rPr>
          <w:rStyle w:val="Courierforcode"/>
        </w:rPr>
      </w:pPr>
      <w:r w:rsidRPr="00713E3F">
        <w:rPr>
          <w:rStyle w:val="Courierforcode"/>
        </w:rPr>
        <w:t>}</w:t>
      </w:r>
    </w:p>
    <w:p w14:paraId="3F6B094D" w14:textId="77777777" w:rsidR="00713E3F" w:rsidRPr="00713E3F" w:rsidRDefault="00713E3F" w:rsidP="00713E3F">
      <w:pPr>
        <w:spacing w:after="0" w:line="240" w:lineRule="auto"/>
        <w:rPr>
          <w:rStyle w:val="Courierforcode"/>
        </w:rPr>
      </w:pPr>
      <w:r w:rsidRPr="00713E3F">
        <w:rPr>
          <w:rStyle w:val="Courierforcode"/>
        </w:rPr>
        <w:t>aside h2 {</w:t>
      </w:r>
    </w:p>
    <w:p w14:paraId="0850A73E" w14:textId="77777777" w:rsidR="00713E3F" w:rsidRPr="00713E3F" w:rsidRDefault="00713E3F" w:rsidP="00713E3F">
      <w:pPr>
        <w:spacing w:after="0" w:line="240" w:lineRule="auto"/>
        <w:rPr>
          <w:rStyle w:val="Courierforcode"/>
        </w:rPr>
      </w:pPr>
      <w:r w:rsidRPr="00713E3F">
        <w:rPr>
          <w:rStyle w:val="Courierforcode"/>
        </w:rPr>
        <w:tab/>
        <w:t>color: #800000;</w:t>
      </w:r>
    </w:p>
    <w:p w14:paraId="192CA7F4" w14:textId="77777777" w:rsidR="00713E3F" w:rsidRPr="00713E3F" w:rsidRDefault="00713E3F" w:rsidP="00713E3F">
      <w:pPr>
        <w:spacing w:after="0" w:line="240" w:lineRule="auto"/>
        <w:rPr>
          <w:rStyle w:val="Courierforcode"/>
        </w:rPr>
      </w:pPr>
      <w:r w:rsidRPr="00713E3F">
        <w:rPr>
          <w:rStyle w:val="Courierforcode"/>
        </w:rPr>
        <w:tab/>
        <w:t>font-size: 130%;</w:t>
      </w:r>
    </w:p>
    <w:p w14:paraId="6133F87B" w14:textId="77777777" w:rsidR="00713E3F" w:rsidRPr="00713E3F" w:rsidRDefault="00713E3F" w:rsidP="00713E3F">
      <w:pPr>
        <w:spacing w:after="0" w:line="240" w:lineRule="auto"/>
        <w:rPr>
          <w:rStyle w:val="Courierforcode"/>
        </w:rPr>
      </w:pPr>
      <w:r w:rsidRPr="00713E3F">
        <w:rPr>
          <w:rStyle w:val="Courierforcode"/>
        </w:rPr>
        <w:tab/>
        <w:t>padding: .5em 0 .25em 0;</w:t>
      </w:r>
    </w:p>
    <w:p w14:paraId="21D07368" w14:textId="77777777" w:rsidR="00713E3F" w:rsidRPr="00713E3F" w:rsidRDefault="00713E3F" w:rsidP="00713E3F">
      <w:pPr>
        <w:spacing w:after="0" w:line="240" w:lineRule="auto"/>
        <w:rPr>
          <w:rStyle w:val="Courierforcode"/>
        </w:rPr>
      </w:pPr>
      <w:r w:rsidRPr="00713E3F">
        <w:rPr>
          <w:rStyle w:val="Courierforcode"/>
        </w:rPr>
        <w:t>}</w:t>
      </w:r>
    </w:p>
    <w:p w14:paraId="54E825C3" w14:textId="77777777" w:rsidR="00713E3F" w:rsidRPr="00713E3F" w:rsidRDefault="00713E3F" w:rsidP="00713E3F">
      <w:pPr>
        <w:spacing w:after="0" w:line="240" w:lineRule="auto"/>
        <w:rPr>
          <w:rStyle w:val="Courierforcode"/>
        </w:rPr>
      </w:pPr>
    </w:p>
    <w:p w14:paraId="68FD8088" w14:textId="77777777" w:rsidR="00713E3F" w:rsidRPr="00713E3F" w:rsidRDefault="00713E3F" w:rsidP="00713E3F">
      <w:pPr>
        <w:spacing w:after="0" w:line="240" w:lineRule="auto"/>
        <w:rPr>
          <w:rStyle w:val="Courierforcode"/>
        </w:rPr>
      </w:pPr>
      <w:r w:rsidRPr="00713E3F">
        <w:rPr>
          <w:rStyle w:val="Courierforcode"/>
        </w:rPr>
        <w:t>aside h3 {</w:t>
      </w:r>
    </w:p>
    <w:p w14:paraId="6038C150" w14:textId="77777777" w:rsidR="00713E3F" w:rsidRPr="00713E3F" w:rsidRDefault="00713E3F" w:rsidP="00713E3F">
      <w:pPr>
        <w:spacing w:after="0" w:line="240" w:lineRule="auto"/>
        <w:rPr>
          <w:rStyle w:val="Courierforcode"/>
        </w:rPr>
      </w:pPr>
      <w:r w:rsidRPr="00713E3F">
        <w:rPr>
          <w:rStyle w:val="Courierforcode"/>
        </w:rPr>
        <w:tab/>
        <w:t>font-size: 105%;</w:t>
      </w:r>
    </w:p>
    <w:p w14:paraId="7C5D0714" w14:textId="77777777" w:rsidR="00713E3F" w:rsidRPr="00713E3F" w:rsidRDefault="00713E3F" w:rsidP="00713E3F">
      <w:pPr>
        <w:spacing w:after="0" w:line="240" w:lineRule="auto"/>
        <w:rPr>
          <w:rStyle w:val="Courierforcode"/>
        </w:rPr>
      </w:pPr>
      <w:r w:rsidRPr="00713E3F">
        <w:rPr>
          <w:rStyle w:val="Courierforcode"/>
        </w:rPr>
        <w:tab/>
        <w:t>padding-bottom: .25em;</w:t>
      </w:r>
    </w:p>
    <w:p w14:paraId="17E5957C" w14:textId="77777777" w:rsidR="00713E3F" w:rsidRPr="00713E3F" w:rsidRDefault="00713E3F" w:rsidP="00713E3F">
      <w:pPr>
        <w:spacing w:after="0" w:line="240" w:lineRule="auto"/>
        <w:rPr>
          <w:rStyle w:val="Courierforcode"/>
        </w:rPr>
      </w:pPr>
      <w:r w:rsidRPr="00713E3F">
        <w:rPr>
          <w:rStyle w:val="Courierforcode"/>
        </w:rPr>
        <w:t>}</w:t>
      </w:r>
    </w:p>
    <w:p w14:paraId="5DA47C67" w14:textId="77777777" w:rsidR="00713E3F" w:rsidRPr="00713E3F" w:rsidRDefault="00713E3F" w:rsidP="00713E3F">
      <w:pPr>
        <w:spacing w:after="0" w:line="240" w:lineRule="auto"/>
        <w:rPr>
          <w:rStyle w:val="Courierforcode"/>
        </w:rPr>
      </w:pPr>
      <w:r w:rsidRPr="00713E3F">
        <w:rPr>
          <w:rStyle w:val="Courierforcode"/>
        </w:rPr>
        <w:t xml:space="preserve">aside </w:t>
      </w:r>
      <w:proofErr w:type="spellStart"/>
      <w:r w:rsidRPr="00713E3F">
        <w:rPr>
          <w:rStyle w:val="Courierforcode"/>
        </w:rPr>
        <w:t>img</w:t>
      </w:r>
      <w:proofErr w:type="spellEnd"/>
      <w:r w:rsidRPr="00713E3F">
        <w:rPr>
          <w:rStyle w:val="Courierforcode"/>
        </w:rPr>
        <w:t xml:space="preserve"> {</w:t>
      </w:r>
    </w:p>
    <w:p w14:paraId="0A456AC4" w14:textId="77777777" w:rsidR="00713E3F" w:rsidRPr="00713E3F" w:rsidRDefault="00713E3F" w:rsidP="00713E3F">
      <w:pPr>
        <w:spacing w:after="0" w:line="240" w:lineRule="auto"/>
        <w:rPr>
          <w:rStyle w:val="Courierforcode"/>
        </w:rPr>
      </w:pPr>
      <w:r w:rsidRPr="00713E3F">
        <w:rPr>
          <w:rStyle w:val="Courierforcode"/>
        </w:rPr>
        <w:tab/>
        <w:t>padding-bottom: 1em;</w:t>
      </w:r>
    </w:p>
    <w:p w14:paraId="241D9189" w14:textId="77777777" w:rsidR="00713E3F" w:rsidRPr="00713E3F" w:rsidRDefault="00713E3F" w:rsidP="00713E3F">
      <w:pPr>
        <w:spacing w:after="0" w:line="240" w:lineRule="auto"/>
        <w:rPr>
          <w:rStyle w:val="Courierforcode"/>
        </w:rPr>
      </w:pPr>
      <w:r w:rsidRPr="00713E3F">
        <w:rPr>
          <w:rStyle w:val="Courierforcode"/>
        </w:rPr>
        <w:tab/>
        <w:t>margin-left: 0px;</w:t>
      </w:r>
    </w:p>
    <w:p w14:paraId="1D64EE51" w14:textId="77777777" w:rsidR="00713E3F" w:rsidRPr="00713E3F" w:rsidRDefault="00713E3F" w:rsidP="00713E3F">
      <w:pPr>
        <w:spacing w:after="0" w:line="240" w:lineRule="auto"/>
        <w:rPr>
          <w:rStyle w:val="Courierforcode"/>
        </w:rPr>
      </w:pPr>
      <w:r w:rsidRPr="00713E3F">
        <w:rPr>
          <w:rStyle w:val="Courierforcode"/>
        </w:rPr>
        <w:tab/>
        <w:t>margin-top: 0px;</w:t>
      </w:r>
    </w:p>
    <w:p w14:paraId="44176015" w14:textId="77777777" w:rsidR="00713E3F" w:rsidRPr="00713E3F" w:rsidRDefault="00713E3F" w:rsidP="00713E3F">
      <w:pPr>
        <w:spacing w:after="0" w:line="240" w:lineRule="auto"/>
        <w:rPr>
          <w:rStyle w:val="Courierforcode"/>
        </w:rPr>
      </w:pPr>
      <w:r w:rsidRPr="00713E3F">
        <w:rPr>
          <w:rStyle w:val="Courierforcode"/>
        </w:rPr>
        <w:tab/>
        <w:t>transition: margin-left 2s, margin-top 2s;</w:t>
      </w:r>
    </w:p>
    <w:p w14:paraId="4FCDEA7B" w14:textId="77777777" w:rsidR="00713E3F" w:rsidRPr="00713E3F" w:rsidRDefault="00713E3F" w:rsidP="00713E3F">
      <w:pPr>
        <w:spacing w:after="0" w:line="240" w:lineRule="auto"/>
        <w:rPr>
          <w:rStyle w:val="Courierforcode"/>
        </w:rPr>
      </w:pPr>
      <w:r w:rsidRPr="00713E3F">
        <w:rPr>
          <w:rStyle w:val="Courierforcode"/>
        </w:rPr>
        <w:tab/>
        <w:t>-</w:t>
      </w:r>
      <w:proofErr w:type="spellStart"/>
      <w:r w:rsidRPr="00713E3F">
        <w:rPr>
          <w:rStyle w:val="Courierforcode"/>
        </w:rPr>
        <w:t>webkit</w:t>
      </w:r>
      <w:proofErr w:type="spellEnd"/>
      <w:r w:rsidRPr="00713E3F">
        <w:rPr>
          <w:rStyle w:val="Courierforcode"/>
        </w:rPr>
        <w:t>-transition: margin-left 2s, margin-top 2s;</w:t>
      </w:r>
    </w:p>
    <w:p w14:paraId="29A95D42" w14:textId="77777777" w:rsidR="00713E3F" w:rsidRPr="00713E3F" w:rsidRDefault="00713E3F" w:rsidP="00713E3F">
      <w:pPr>
        <w:spacing w:after="0" w:line="240" w:lineRule="auto"/>
        <w:rPr>
          <w:rStyle w:val="Courierforcode"/>
        </w:rPr>
      </w:pPr>
      <w:r w:rsidRPr="00713E3F">
        <w:rPr>
          <w:rStyle w:val="Courierforcode"/>
        </w:rPr>
        <w:t>}</w:t>
      </w:r>
    </w:p>
    <w:p w14:paraId="616B6805" w14:textId="77777777" w:rsidR="00713E3F" w:rsidRPr="00713E3F" w:rsidRDefault="00713E3F" w:rsidP="00713E3F">
      <w:pPr>
        <w:spacing w:after="0" w:line="240" w:lineRule="auto"/>
        <w:rPr>
          <w:rStyle w:val="Courierforcode"/>
        </w:rPr>
      </w:pPr>
      <w:r w:rsidRPr="00713E3F">
        <w:rPr>
          <w:rStyle w:val="Courierforcode"/>
        </w:rPr>
        <w:t xml:space="preserve">aside </w:t>
      </w:r>
      <w:proofErr w:type="spellStart"/>
      <w:r w:rsidRPr="00713E3F">
        <w:rPr>
          <w:rStyle w:val="Courierforcode"/>
        </w:rPr>
        <w:t>img</w:t>
      </w:r>
      <w:proofErr w:type="spellEnd"/>
      <w:r w:rsidRPr="00713E3F">
        <w:rPr>
          <w:rStyle w:val="Courierforcode"/>
        </w:rPr>
        <w:t xml:space="preserve"> {</w:t>
      </w:r>
    </w:p>
    <w:p w14:paraId="708266BF" w14:textId="0A227100" w:rsidR="00713E3F" w:rsidRPr="00713E3F" w:rsidRDefault="00713E3F" w:rsidP="00713E3F">
      <w:pPr>
        <w:spacing w:after="0" w:line="240" w:lineRule="auto"/>
        <w:rPr>
          <w:rStyle w:val="Courierforcode"/>
        </w:rPr>
      </w:pPr>
      <w:r w:rsidRPr="00713E3F">
        <w:rPr>
          <w:rStyle w:val="Courierforcode"/>
        </w:rPr>
        <w:tab/>
        <w:t xml:space="preserve">animation: </w:t>
      </w:r>
      <w:proofErr w:type="spellStart"/>
      <w:r w:rsidRPr="00713E3F">
        <w:rPr>
          <w:rStyle w:val="Courierforcode"/>
        </w:rPr>
        <w:t>moveright</w:t>
      </w:r>
      <w:proofErr w:type="spellEnd"/>
      <w:r w:rsidRPr="00713E3F">
        <w:rPr>
          <w:rStyle w:val="Courierforcode"/>
        </w:rPr>
        <w:t xml:space="preserve"> 3s 4 </w:t>
      </w:r>
      <w:r w:rsidR="000A4126">
        <w:rPr>
          <w:rStyle w:val="Courierforcode"/>
        </w:rPr>
        <w:t xml:space="preserve">2s </w:t>
      </w:r>
      <w:r w:rsidRPr="00713E3F">
        <w:rPr>
          <w:rStyle w:val="Courierforcode"/>
        </w:rPr>
        <w:t>alternate;}</w:t>
      </w:r>
    </w:p>
    <w:p w14:paraId="55ACB2E8" w14:textId="6655B3A9" w:rsidR="00713E3F" w:rsidRPr="00713E3F" w:rsidRDefault="00713E3F" w:rsidP="00713E3F">
      <w:pPr>
        <w:spacing w:after="0" w:line="240" w:lineRule="auto"/>
        <w:rPr>
          <w:rStyle w:val="Courierforcode"/>
        </w:rPr>
      </w:pPr>
      <w:r w:rsidRPr="00713E3F">
        <w:rPr>
          <w:rStyle w:val="Courierforcode"/>
        </w:rPr>
        <w:tab/>
      </w:r>
      <w:proofErr w:type="gramStart"/>
      <w:r w:rsidRPr="00713E3F">
        <w:rPr>
          <w:rStyle w:val="Courierforcode"/>
        </w:rPr>
        <w:t>{ -</w:t>
      </w:r>
      <w:proofErr w:type="spellStart"/>
      <w:proofErr w:type="gramEnd"/>
      <w:r w:rsidRPr="00713E3F">
        <w:rPr>
          <w:rStyle w:val="Courierforcode"/>
        </w:rPr>
        <w:t>webkit</w:t>
      </w:r>
      <w:proofErr w:type="spellEnd"/>
      <w:r w:rsidRPr="00713E3F">
        <w:rPr>
          <w:rStyle w:val="Courierforcode"/>
        </w:rPr>
        <w:t xml:space="preserve">-animation: </w:t>
      </w:r>
      <w:proofErr w:type="spellStart"/>
      <w:r w:rsidRPr="00713E3F">
        <w:rPr>
          <w:rStyle w:val="Courierforcode"/>
        </w:rPr>
        <w:t>moveright</w:t>
      </w:r>
      <w:proofErr w:type="spellEnd"/>
      <w:r w:rsidRPr="00713E3F">
        <w:rPr>
          <w:rStyle w:val="Courierforcode"/>
        </w:rPr>
        <w:t xml:space="preserve"> 3s 4 </w:t>
      </w:r>
      <w:r w:rsidR="000A4126">
        <w:rPr>
          <w:rStyle w:val="Courierforcode"/>
        </w:rPr>
        <w:t xml:space="preserve">2s </w:t>
      </w:r>
      <w:r w:rsidRPr="00713E3F">
        <w:rPr>
          <w:rStyle w:val="Courierforcode"/>
        </w:rPr>
        <w:t>alternate;}</w:t>
      </w:r>
    </w:p>
    <w:p w14:paraId="5D58627E" w14:textId="77777777" w:rsidR="00713E3F" w:rsidRPr="00713E3F" w:rsidRDefault="00713E3F" w:rsidP="00713E3F">
      <w:pPr>
        <w:spacing w:after="0" w:line="240" w:lineRule="auto"/>
        <w:rPr>
          <w:rStyle w:val="Courierforcode"/>
        </w:rPr>
      </w:pPr>
      <w:r w:rsidRPr="00713E3F">
        <w:rPr>
          <w:rStyle w:val="Courierforcode"/>
        </w:rPr>
        <w:tab/>
        <w:t>@</w:t>
      </w:r>
      <w:proofErr w:type="spellStart"/>
      <w:r w:rsidRPr="00713E3F">
        <w:rPr>
          <w:rStyle w:val="Courierforcode"/>
        </w:rPr>
        <w:t>keyframes</w:t>
      </w:r>
      <w:proofErr w:type="spellEnd"/>
      <w:r w:rsidRPr="00713E3F">
        <w:rPr>
          <w:rStyle w:val="Courierforcode"/>
        </w:rPr>
        <w:t xml:space="preserve"> </w:t>
      </w:r>
      <w:proofErr w:type="spellStart"/>
      <w:r w:rsidRPr="00713E3F">
        <w:rPr>
          <w:rStyle w:val="Courierforcode"/>
        </w:rPr>
        <w:t>moveright</w:t>
      </w:r>
      <w:proofErr w:type="spellEnd"/>
      <w:r w:rsidRPr="00713E3F">
        <w:rPr>
          <w:rStyle w:val="Courierforcode"/>
        </w:rPr>
        <w:t xml:space="preserve"> {</w:t>
      </w:r>
    </w:p>
    <w:p w14:paraId="22C7716A" w14:textId="77777777" w:rsidR="00713E3F" w:rsidRPr="00713E3F" w:rsidRDefault="00713E3F" w:rsidP="00713E3F">
      <w:pPr>
        <w:spacing w:after="0" w:line="240" w:lineRule="auto"/>
        <w:rPr>
          <w:rStyle w:val="Courierforcode"/>
        </w:rPr>
      </w:pPr>
      <w:r w:rsidRPr="00713E3F">
        <w:rPr>
          <w:rStyle w:val="Courierforcode"/>
        </w:rPr>
        <w:tab/>
        <w:t xml:space="preserve">from </w:t>
      </w:r>
      <w:proofErr w:type="gramStart"/>
      <w:r w:rsidRPr="00713E3F">
        <w:rPr>
          <w:rStyle w:val="Courierforcode"/>
        </w:rPr>
        <w:t>{ margin</w:t>
      </w:r>
      <w:proofErr w:type="gramEnd"/>
      <w:r w:rsidRPr="00713E3F">
        <w:rPr>
          <w:rStyle w:val="Courierforcode"/>
        </w:rPr>
        <w:t>-left: 0px;</w:t>
      </w:r>
    </w:p>
    <w:p w14:paraId="5856A9BA" w14:textId="77777777" w:rsidR="00713E3F" w:rsidRPr="00713E3F" w:rsidRDefault="00713E3F" w:rsidP="00713E3F">
      <w:pPr>
        <w:spacing w:after="0" w:line="240" w:lineRule="auto"/>
        <w:rPr>
          <w:rStyle w:val="Courierforcode"/>
        </w:rPr>
      </w:pPr>
      <w:r w:rsidRPr="00713E3F">
        <w:rPr>
          <w:rStyle w:val="Courierforcode"/>
        </w:rPr>
        <w:tab/>
      </w:r>
      <w:r w:rsidRPr="00713E3F">
        <w:rPr>
          <w:rStyle w:val="Courierforcode"/>
        </w:rPr>
        <w:tab/>
        <w:t>margin-top: 0px</w:t>
      </w:r>
      <w:proofErr w:type="gramStart"/>
      <w:r w:rsidRPr="00713E3F">
        <w:rPr>
          <w:rStyle w:val="Courierforcode"/>
        </w:rPr>
        <w:t>; }</w:t>
      </w:r>
      <w:proofErr w:type="gramEnd"/>
    </w:p>
    <w:p w14:paraId="0FBA2395" w14:textId="77777777" w:rsidR="00713E3F" w:rsidRPr="00713E3F" w:rsidRDefault="00713E3F" w:rsidP="00713E3F">
      <w:pPr>
        <w:spacing w:after="0" w:line="240" w:lineRule="auto"/>
        <w:rPr>
          <w:rStyle w:val="Courierforcode"/>
        </w:rPr>
      </w:pPr>
      <w:r w:rsidRPr="00713E3F">
        <w:rPr>
          <w:rStyle w:val="Courierforcode"/>
        </w:rPr>
        <w:tab/>
        <w:t xml:space="preserve">to </w:t>
      </w:r>
      <w:proofErr w:type="gramStart"/>
      <w:r w:rsidRPr="00713E3F">
        <w:rPr>
          <w:rStyle w:val="Courierforcode"/>
        </w:rPr>
        <w:t>{ margin</w:t>
      </w:r>
      <w:proofErr w:type="gramEnd"/>
      <w:r w:rsidRPr="00713E3F">
        <w:rPr>
          <w:rStyle w:val="Courierforcode"/>
        </w:rPr>
        <w:t xml:space="preserve">-left: 100px; </w:t>
      </w:r>
    </w:p>
    <w:p w14:paraId="72F3CAE4" w14:textId="77777777" w:rsidR="00713E3F" w:rsidRPr="00713E3F" w:rsidRDefault="00713E3F" w:rsidP="00713E3F">
      <w:pPr>
        <w:spacing w:after="0" w:line="240" w:lineRule="auto"/>
        <w:rPr>
          <w:rStyle w:val="Courierforcode"/>
        </w:rPr>
      </w:pPr>
      <w:r w:rsidRPr="00713E3F">
        <w:rPr>
          <w:rStyle w:val="Courierforcode"/>
        </w:rPr>
        <w:tab/>
      </w:r>
      <w:r w:rsidRPr="00713E3F">
        <w:rPr>
          <w:rStyle w:val="Courierforcode"/>
        </w:rPr>
        <w:tab/>
        <w:t>margin-top: 10px;</w:t>
      </w:r>
    </w:p>
    <w:p w14:paraId="0DBB7CC6" w14:textId="77777777" w:rsidR="00713E3F" w:rsidRPr="00713E3F" w:rsidRDefault="00713E3F" w:rsidP="00713E3F">
      <w:pPr>
        <w:spacing w:after="0" w:line="240" w:lineRule="auto"/>
        <w:rPr>
          <w:rStyle w:val="Courierforcode"/>
        </w:rPr>
      </w:pPr>
      <w:r w:rsidRPr="00713E3F">
        <w:rPr>
          <w:rStyle w:val="Courierforcode"/>
        </w:rPr>
        <w:tab/>
        <w:t xml:space="preserve">transform: </w:t>
      </w:r>
      <w:proofErr w:type="gramStart"/>
      <w:r w:rsidRPr="00713E3F">
        <w:rPr>
          <w:rStyle w:val="Courierforcode"/>
        </w:rPr>
        <w:t>scale(</w:t>
      </w:r>
      <w:proofErr w:type="gramEnd"/>
      <w:r w:rsidRPr="00713E3F">
        <w:rPr>
          <w:rStyle w:val="Courierforcode"/>
        </w:rPr>
        <w:t>1.4, 1.4);</w:t>
      </w:r>
    </w:p>
    <w:p w14:paraId="6CAE79CA" w14:textId="77777777" w:rsidR="00713E3F" w:rsidRPr="00713E3F" w:rsidRDefault="00713E3F" w:rsidP="00713E3F">
      <w:pPr>
        <w:spacing w:after="0" w:line="240" w:lineRule="auto"/>
        <w:rPr>
          <w:rStyle w:val="Courierforcode"/>
        </w:rPr>
      </w:pPr>
      <w:r w:rsidRPr="00713E3F">
        <w:rPr>
          <w:rStyle w:val="Courierforcode"/>
        </w:rPr>
        <w:t>}</w:t>
      </w:r>
    </w:p>
    <w:p w14:paraId="7C832D9F" w14:textId="77777777" w:rsidR="00713E3F" w:rsidRPr="00713E3F" w:rsidRDefault="00713E3F" w:rsidP="00713E3F">
      <w:pPr>
        <w:spacing w:after="0" w:line="240" w:lineRule="auto"/>
        <w:rPr>
          <w:rStyle w:val="Courierforcode"/>
        </w:rPr>
      </w:pPr>
      <w:r w:rsidRPr="00713E3F">
        <w:rPr>
          <w:rStyle w:val="Courierforcode"/>
        </w:rPr>
        <w:t>}</w:t>
      </w:r>
    </w:p>
    <w:p w14:paraId="4F7A14B0" w14:textId="77777777" w:rsidR="00713E3F" w:rsidRPr="00713E3F" w:rsidRDefault="00713E3F" w:rsidP="00713E3F">
      <w:pPr>
        <w:spacing w:after="0" w:line="240" w:lineRule="auto"/>
        <w:rPr>
          <w:rStyle w:val="Courierforcode"/>
        </w:rPr>
      </w:pPr>
      <w:r w:rsidRPr="00713E3F">
        <w:rPr>
          <w:rStyle w:val="Courierforcode"/>
        </w:rPr>
        <w:t xml:space="preserve">aside </w:t>
      </w:r>
      <w:proofErr w:type="spellStart"/>
      <w:proofErr w:type="gramStart"/>
      <w:r w:rsidRPr="00713E3F">
        <w:rPr>
          <w:rStyle w:val="Courierforcode"/>
        </w:rPr>
        <w:t>img:hover</w:t>
      </w:r>
      <w:proofErr w:type="spellEnd"/>
      <w:proofErr w:type="gramEnd"/>
      <w:r w:rsidRPr="00713E3F">
        <w:rPr>
          <w:rStyle w:val="Courierforcode"/>
        </w:rPr>
        <w:t xml:space="preserve"> {</w:t>
      </w:r>
    </w:p>
    <w:p w14:paraId="19787B62" w14:textId="77777777" w:rsidR="00713E3F" w:rsidRPr="00713E3F" w:rsidRDefault="00713E3F" w:rsidP="00713E3F">
      <w:pPr>
        <w:spacing w:after="0" w:line="240" w:lineRule="auto"/>
        <w:rPr>
          <w:rStyle w:val="Courierforcode"/>
        </w:rPr>
      </w:pPr>
      <w:r w:rsidRPr="00713E3F">
        <w:rPr>
          <w:rStyle w:val="Courierforcode"/>
        </w:rPr>
        <w:tab/>
        <w:t>margin-left: 100px;</w:t>
      </w:r>
    </w:p>
    <w:p w14:paraId="3E22111B" w14:textId="77777777" w:rsidR="00713E3F" w:rsidRPr="00713E3F" w:rsidRDefault="00713E3F" w:rsidP="00713E3F">
      <w:pPr>
        <w:spacing w:after="0" w:line="240" w:lineRule="auto"/>
        <w:rPr>
          <w:rStyle w:val="Courierforcode"/>
        </w:rPr>
      </w:pPr>
      <w:r w:rsidRPr="00713E3F">
        <w:rPr>
          <w:rStyle w:val="Courierforcode"/>
        </w:rPr>
        <w:tab/>
        <w:t>margin-top: 20px;</w:t>
      </w:r>
    </w:p>
    <w:p w14:paraId="3BF6FC9F" w14:textId="77777777" w:rsidR="00713E3F" w:rsidRPr="00713E3F" w:rsidRDefault="00713E3F" w:rsidP="00713E3F">
      <w:pPr>
        <w:spacing w:after="0" w:line="240" w:lineRule="auto"/>
        <w:rPr>
          <w:rStyle w:val="Courierforcode"/>
        </w:rPr>
      </w:pPr>
      <w:r w:rsidRPr="00713E3F">
        <w:rPr>
          <w:rStyle w:val="Courierforcode"/>
        </w:rPr>
        <w:t>}</w:t>
      </w:r>
    </w:p>
    <w:p w14:paraId="0D462200" w14:textId="77777777" w:rsidR="00713E3F" w:rsidRPr="00713E3F" w:rsidRDefault="00713E3F" w:rsidP="00713E3F">
      <w:pPr>
        <w:spacing w:after="0" w:line="240" w:lineRule="auto"/>
        <w:rPr>
          <w:rStyle w:val="Courierforcode"/>
        </w:rPr>
      </w:pPr>
    </w:p>
    <w:p w14:paraId="5693235B" w14:textId="77777777" w:rsidR="00713E3F" w:rsidRPr="00713E3F" w:rsidRDefault="00713E3F" w:rsidP="00713E3F">
      <w:pPr>
        <w:spacing w:after="0" w:line="240" w:lineRule="auto"/>
        <w:rPr>
          <w:rStyle w:val="Courierforcode"/>
        </w:rPr>
      </w:pPr>
      <w:r w:rsidRPr="00713E3F">
        <w:rPr>
          <w:rStyle w:val="Courierforcode"/>
        </w:rPr>
        <w:t>/* the styles for the footer */</w:t>
      </w:r>
    </w:p>
    <w:p w14:paraId="65C02D3A" w14:textId="77777777" w:rsidR="00713E3F" w:rsidRPr="00713E3F" w:rsidRDefault="00713E3F" w:rsidP="00713E3F">
      <w:pPr>
        <w:spacing w:after="0" w:line="240" w:lineRule="auto"/>
        <w:rPr>
          <w:rStyle w:val="Courierforcode"/>
        </w:rPr>
      </w:pPr>
      <w:r w:rsidRPr="00713E3F">
        <w:rPr>
          <w:rStyle w:val="Courierforcode"/>
        </w:rPr>
        <w:t>footer {</w:t>
      </w:r>
    </w:p>
    <w:p w14:paraId="1893FBBD" w14:textId="77777777" w:rsidR="00713E3F" w:rsidRPr="00713E3F" w:rsidRDefault="00713E3F" w:rsidP="00713E3F">
      <w:pPr>
        <w:spacing w:after="0" w:line="240" w:lineRule="auto"/>
        <w:rPr>
          <w:rStyle w:val="Courierforcode"/>
        </w:rPr>
      </w:pPr>
      <w:r w:rsidRPr="00713E3F">
        <w:rPr>
          <w:rStyle w:val="Courierforcode"/>
        </w:rPr>
        <w:tab/>
        <w:t>background-color: #931420;</w:t>
      </w:r>
    </w:p>
    <w:p w14:paraId="002D4A32" w14:textId="77777777" w:rsidR="00713E3F" w:rsidRPr="00713E3F" w:rsidRDefault="00713E3F" w:rsidP="00713E3F">
      <w:pPr>
        <w:spacing w:after="0" w:line="240" w:lineRule="auto"/>
        <w:rPr>
          <w:rStyle w:val="Courierforcode"/>
        </w:rPr>
      </w:pPr>
      <w:r w:rsidRPr="00713E3F">
        <w:rPr>
          <w:rStyle w:val="Courierforcode"/>
        </w:rPr>
        <w:tab/>
        <w:t>clear: both;</w:t>
      </w:r>
    </w:p>
    <w:p w14:paraId="64840D0B" w14:textId="77777777" w:rsidR="00713E3F" w:rsidRPr="00713E3F" w:rsidRDefault="00713E3F" w:rsidP="00713E3F">
      <w:pPr>
        <w:spacing w:after="0" w:line="240" w:lineRule="auto"/>
        <w:rPr>
          <w:rStyle w:val="Courierforcode"/>
        </w:rPr>
      </w:pPr>
    </w:p>
    <w:p w14:paraId="38F557A2" w14:textId="77777777" w:rsidR="00713E3F" w:rsidRPr="00713E3F" w:rsidRDefault="00713E3F" w:rsidP="00713E3F">
      <w:pPr>
        <w:spacing w:after="0" w:line="240" w:lineRule="auto"/>
        <w:rPr>
          <w:rStyle w:val="Courierforcode"/>
        </w:rPr>
      </w:pPr>
      <w:r w:rsidRPr="00713E3F">
        <w:rPr>
          <w:rStyle w:val="Courierforcode"/>
        </w:rPr>
        <w:t>}</w:t>
      </w:r>
    </w:p>
    <w:p w14:paraId="372FB4A6" w14:textId="77777777" w:rsidR="00713E3F" w:rsidRPr="00713E3F" w:rsidRDefault="00713E3F" w:rsidP="00713E3F">
      <w:pPr>
        <w:spacing w:after="0" w:line="240" w:lineRule="auto"/>
        <w:rPr>
          <w:rStyle w:val="Courierforcode"/>
        </w:rPr>
      </w:pPr>
      <w:r w:rsidRPr="00713E3F">
        <w:rPr>
          <w:rStyle w:val="Courierforcode"/>
        </w:rPr>
        <w:t>footer p {</w:t>
      </w:r>
    </w:p>
    <w:p w14:paraId="3C321321" w14:textId="77777777" w:rsidR="00713E3F" w:rsidRPr="00713E3F" w:rsidRDefault="00713E3F" w:rsidP="00713E3F">
      <w:pPr>
        <w:spacing w:after="0" w:line="240" w:lineRule="auto"/>
        <w:rPr>
          <w:rStyle w:val="Courierforcode"/>
        </w:rPr>
      </w:pPr>
      <w:r w:rsidRPr="00713E3F">
        <w:rPr>
          <w:rStyle w:val="Courierforcode"/>
        </w:rPr>
        <w:tab/>
        <w:t>text-align: center;</w:t>
      </w:r>
    </w:p>
    <w:p w14:paraId="6814B61F" w14:textId="77777777" w:rsidR="00713E3F" w:rsidRPr="00713E3F" w:rsidRDefault="00713E3F" w:rsidP="00713E3F">
      <w:pPr>
        <w:spacing w:after="0" w:line="240" w:lineRule="auto"/>
        <w:rPr>
          <w:rStyle w:val="Courierforcode"/>
        </w:rPr>
      </w:pPr>
      <w:r w:rsidRPr="00713E3F">
        <w:rPr>
          <w:rStyle w:val="Courierforcode"/>
        </w:rPr>
        <w:tab/>
        <w:t>color: white;</w:t>
      </w:r>
    </w:p>
    <w:p w14:paraId="7D9BBAFE" w14:textId="77777777" w:rsidR="00713E3F" w:rsidRPr="00713E3F" w:rsidRDefault="00713E3F" w:rsidP="00713E3F">
      <w:pPr>
        <w:spacing w:after="0" w:line="240" w:lineRule="auto"/>
        <w:rPr>
          <w:rStyle w:val="Courierforcode"/>
        </w:rPr>
      </w:pPr>
      <w:r w:rsidRPr="00713E3F">
        <w:rPr>
          <w:rStyle w:val="Courierforcode"/>
        </w:rPr>
        <w:tab/>
        <w:t>padding: 1em 0;</w:t>
      </w:r>
    </w:p>
    <w:p w14:paraId="5A61AC84" w14:textId="77777777" w:rsidR="00713E3F" w:rsidRPr="00713E3F" w:rsidRDefault="00713E3F" w:rsidP="00713E3F">
      <w:pPr>
        <w:spacing w:after="0" w:line="240" w:lineRule="auto"/>
        <w:rPr>
          <w:rStyle w:val="Courierforcode"/>
        </w:rPr>
      </w:pPr>
      <w:r w:rsidRPr="00713E3F">
        <w:rPr>
          <w:rStyle w:val="Courierforcode"/>
        </w:rPr>
        <w:t>}</w:t>
      </w:r>
    </w:p>
    <w:p w14:paraId="735E6F1C" w14:textId="1B255E08" w:rsidR="004635C3" w:rsidRPr="004635C3" w:rsidRDefault="004635C3" w:rsidP="004635C3">
      <w:pPr>
        <w:spacing w:after="0" w:line="240" w:lineRule="auto"/>
        <w:rPr>
          <w:rStyle w:val="Courierforcode"/>
        </w:rPr>
      </w:pPr>
    </w:p>
    <w:p w14:paraId="3484DC5A" w14:textId="673898AA" w:rsidR="0027322C" w:rsidRPr="00F70074" w:rsidRDefault="004635C3" w:rsidP="0027322C">
      <w:pPr>
        <w:pStyle w:val="Heading1"/>
        <w:spacing w:before="0" w:after="120" w:line="240" w:lineRule="auto"/>
        <w:rPr>
          <w:rFonts w:cs="Arial"/>
        </w:rPr>
      </w:pPr>
      <w:r>
        <w:rPr>
          <w:rStyle w:val="Courierforcode"/>
        </w:rPr>
        <w:br w:type="page"/>
      </w:r>
      <w:bookmarkStart w:id="8" w:name="_Toc512847433"/>
      <w:r w:rsidR="001E7A5C">
        <w:rPr>
          <w:rFonts w:cs="Arial"/>
        </w:rPr>
        <w:lastRenderedPageBreak/>
        <w:t>Semester Project</w:t>
      </w:r>
      <w:bookmarkEnd w:id="8"/>
    </w:p>
    <w:p w14:paraId="14049D04" w14:textId="635BD42F" w:rsidR="005D02BF" w:rsidRDefault="005D02BF" w:rsidP="00DC1F9C">
      <w:pPr>
        <w:pStyle w:val="Heading2"/>
      </w:pPr>
      <w:bookmarkStart w:id="9" w:name="_Toc512847434"/>
      <w:bookmarkStart w:id="10" w:name="_GoBack"/>
      <w:bookmarkEnd w:id="10"/>
      <w:r>
        <w:t>Topic</w:t>
      </w:r>
      <w:bookmarkEnd w:id="9"/>
    </w:p>
    <w:p w14:paraId="12282DED" w14:textId="48455FB3" w:rsidR="001B7B46" w:rsidRDefault="00F1788E" w:rsidP="00113375">
      <w:pPr>
        <w:spacing w:after="0" w:line="240" w:lineRule="auto"/>
      </w:pPr>
      <w:r>
        <w:t xml:space="preserve">For my semester project, I plan to create a website to promote an event called “Dancing Through </w:t>
      </w:r>
      <w:r w:rsidR="00F22D08">
        <w:t>t</w:t>
      </w:r>
      <w:r>
        <w:t>he Decades”. This event is a dance featuring music from the 1950s through the 1990s that was planned for Cleveland-area Girl Scouts in middle school and high school.</w:t>
      </w:r>
      <w:r w:rsidR="00E03102">
        <w:t xml:space="preserve"> The website would be used to promote the event and </w:t>
      </w:r>
      <w:r w:rsidR="002136E4">
        <w:t xml:space="preserve">to </w:t>
      </w:r>
      <w:r w:rsidR="00E03102">
        <w:t xml:space="preserve">provide a means for buying tickets </w:t>
      </w:r>
      <w:r w:rsidR="002136E4">
        <w:t>or sign</w:t>
      </w:r>
      <w:r w:rsidR="00F22D08">
        <w:t>ing</w:t>
      </w:r>
      <w:r w:rsidR="002136E4">
        <w:t xml:space="preserve"> up as a volunteer for the event.</w:t>
      </w:r>
    </w:p>
    <w:p w14:paraId="2D8A405D" w14:textId="6371B6CA" w:rsidR="00F84C3B" w:rsidRPr="00383262" w:rsidRDefault="00FB596D" w:rsidP="00FB596D">
      <w:pPr>
        <w:pStyle w:val="Heading2"/>
        <w:rPr>
          <w:rStyle w:val="IntenseReference"/>
        </w:rPr>
      </w:pPr>
      <w:bookmarkStart w:id="11" w:name="_Toc512847435"/>
      <w:r w:rsidRPr="00383262">
        <w:rPr>
          <w:rStyle w:val="IntenseReference"/>
        </w:rPr>
        <w:drawing>
          <wp:anchor distT="0" distB="0" distL="114300" distR="114300" simplePos="0" relativeHeight="251659264" behindDoc="0" locked="0" layoutInCell="1" allowOverlap="1" wp14:anchorId="3144DC79" wp14:editId="7E4F262E">
            <wp:simplePos x="0" y="0"/>
            <wp:positionH relativeFrom="column">
              <wp:posOffset>-63500</wp:posOffset>
            </wp:positionH>
            <wp:positionV relativeFrom="paragraph">
              <wp:posOffset>448310</wp:posOffset>
            </wp:positionV>
            <wp:extent cx="2332355" cy="3888740"/>
            <wp:effectExtent l="0" t="0" r="4445" b="0"/>
            <wp:wrapTight wrapText="bothSides">
              <wp:wrapPolygon edited="0">
                <wp:start x="0" y="0"/>
                <wp:lineTo x="0" y="21445"/>
                <wp:lineTo x="21406" y="21445"/>
                <wp:lineTo x="214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_Homepage.pdf"/>
                    <pic:cNvPicPr/>
                  </pic:nvPicPr>
                  <pic:blipFill>
                    <a:blip r:embed="rId12">
                      <a:extLst>
                        <a:ext uri="{28A0092B-C50C-407E-A947-70E740481C1C}">
                          <a14:useLocalDpi xmlns:a14="http://schemas.microsoft.com/office/drawing/2010/main" val="0"/>
                        </a:ext>
                      </a:extLst>
                    </a:blip>
                    <a:stretch>
                      <a:fillRect/>
                    </a:stretch>
                  </pic:blipFill>
                  <pic:spPr>
                    <a:xfrm>
                      <a:off x="0" y="0"/>
                      <a:ext cx="2332355" cy="3888740"/>
                    </a:xfrm>
                    <a:prstGeom prst="rect">
                      <a:avLst/>
                    </a:prstGeom>
                  </pic:spPr>
                </pic:pic>
              </a:graphicData>
            </a:graphic>
            <wp14:sizeRelH relativeFrom="page">
              <wp14:pctWidth>0</wp14:pctWidth>
            </wp14:sizeRelH>
            <wp14:sizeRelV relativeFrom="page">
              <wp14:pctHeight>0</wp14:pctHeight>
            </wp14:sizeRelV>
          </wp:anchor>
        </w:drawing>
      </w:r>
      <w:r w:rsidR="00F84C3B" w:rsidRPr="00383262">
        <w:rPr>
          <w:rStyle w:val="IntenseReference"/>
        </w:rPr>
        <w:t xml:space="preserve">The </w:t>
      </w:r>
      <w:r w:rsidR="002136E4" w:rsidRPr="00383262">
        <w:rPr>
          <w:rStyle w:val="IntenseReference"/>
        </w:rPr>
        <w:t>wireframe for the</w:t>
      </w:r>
      <w:r w:rsidRPr="00383262">
        <w:rPr>
          <w:rStyle w:val="IntenseReference"/>
        </w:rPr>
        <w:t xml:space="preserve"> homepage of the</w:t>
      </w:r>
      <w:r w:rsidR="002136E4" w:rsidRPr="00383262">
        <w:rPr>
          <w:rStyle w:val="IntenseReference"/>
        </w:rPr>
        <w:t xml:space="preserve"> </w:t>
      </w:r>
      <w:r w:rsidR="00123DB4" w:rsidRPr="00383262">
        <w:rPr>
          <w:rStyle w:val="IntenseReference"/>
        </w:rPr>
        <w:br/>
      </w:r>
      <w:r w:rsidR="002136E4" w:rsidRPr="00383262">
        <w:rPr>
          <w:rStyle w:val="IntenseReference"/>
        </w:rPr>
        <w:t xml:space="preserve">Dancing Through </w:t>
      </w:r>
      <w:r w:rsidR="00F22D08" w:rsidRPr="00383262">
        <w:rPr>
          <w:rStyle w:val="IntenseReference"/>
        </w:rPr>
        <w:t>t</w:t>
      </w:r>
      <w:r w:rsidR="002136E4" w:rsidRPr="00383262">
        <w:rPr>
          <w:rStyle w:val="IntenseReference"/>
        </w:rPr>
        <w:t>he Decades website</w:t>
      </w:r>
      <w:bookmarkEnd w:id="11"/>
    </w:p>
    <w:p w14:paraId="7E102C3E" w14:textId="4D4D9627" w:rsidR="00E1523B" w:rsidRDefault="00E1523B" w:rsidP="00F84C3B">
      <w:pPr>
        <w:rPr>
          <w:rStyle w:val="IntenseReference"/>
        </w:rPr>
      </w:pPr>
    </w:p>
    <w:p w14:paraId="4C5699C6" w14:textId="2FECD5C3" w:rsidR="009E4176" w:rsidRDefault="009E4176" w:rsidP="009E4176">
      <w:pPr>
        <w:pStyle w:val="Heading2"/>
      </w:pPr>
      <w:bookmarkStart w:id="12" w:name="_Toc512847436"/>
      <w:r>
        <w:t>Target audience</w:t>
      </w:r>
      <w:bookmarkEnd w:id="12"/>
    </w:p>
    <w:p w14:paraId="31CA152E" w14:textId="63EC065D" w:rsidR="002136E4" w:rsidRDefault="002136E4" w:rsidP="007A5078">
      <w:r>
        <w:t>The website</w:t>
      </w:r>
      <w:r w:rsidR="000B7071">
        <w:t xml:space="preserve"> will target two groups. The website’s primary</w:t>
      </w:r>
      <w:r>
        <w:t xml:space="preserve"> audience is Girl Scouts who may want to attend the dance</w:t>
      </w:r>
      <w:r w:rsidR="000B7071">
        <w:t>. Secondarily, the website will need to address</w:t>
      </w:r>
      <w:r>
        <w:t xml:space="preserve"> troop volunteers who may be willing to help with the dance</w:t>
      </w:r>
      <w:r w:rsidR="000B7071">
        <w:t xml:space="preserve"> and to help spread word about the dance to their troops</w:t>
      </w:r>
      <w:r>
        <w:t>.</w:t>
      </w:r>
    </w:p>
    <w:p w14:paraId="0C25D3A0" w14:textId="4FB7C5EC" w:rsidR="009E4176" w:rsidRDefault="009E4176" w:rsidP="009E4176">
      <w:pPr>
        <w:pStyle w:val="Heading2"/>
      </w:pPr>
      <w:bookmarkStart w:id="13" w:name="_Toc512847437"/>
      <w:r>
        <w:t>Usability</w:t>
      </w:r>
      <w:bookmarkEnd w:id="13"/>
    </w:p>
    <w:p w14:paraId="318AC088" w14:textId="4867C212" w:rsidR="002136E4" w:rsidRDefault="007A5078" w:rsidP="007A5078">
      <w:r>
        <w:t>The website’s design will conform to current conventions for usability. Because the scope of this website is rather small and manageable, I don’t foresee any problem organizing the information logically and making it easy for the user to find the</w:t>
      </w:r>
      <w:r w:rsidR="003445A1">
        <w:t xml:space="preserve"> information they are seeking. Efforts will be made to make sure navigation of the site, links, and order forms all conform to users’ expectation</w:t>
      </w:r>
      <w:r w:rsidR="008616BF">
        <w:t>s</w:t>
      </w:r>
      <w:r w:rsidR="003445A1">
        <w:t xml:space="preserve"> in those areas in order to avoid confusion. </w:t>
      </w:r>
    </w:p>
    <w:p w14:paraId="1FDEBA8D" w14:textId="0B30B4A3" w:rsidR="00A31B4F" w:rsidRDefault="00A31B4F" w:rsidP="00A31B4F">
      <w:pPr>
        <w:pStyle w:val="Heading2"/>
      </w:pPr>
      <w:bookmarkStart w:id="14" w:name="_Toc512847438"/>
      <w:r>
        <w:t>Groups of Information</w:t>
      </w:r>
      <w:bookmarkEnd w:id="14"/>
      <w:r>
        <w:t xml:space="preserve"> </w:t>
      </w:r>
    </w:p>
    <w:p w14:paraId="3EA770E4" w14:textId="34D90E74" w:rsidR="00A31B4F" w:rsidRDefault="009910F3" w:rsidP="00A31B4F">
      <w:r>
        <w:t>I will most likely be able to organize the “chunks” of information by page. The homepage will convey all relevant information about the dance. The second-tier pages will include one for the order form, one with information for adults who are interested in volunteering, and one that gives information about the group that has organized the event.</w:t>
      </w:r>
    </w:p>
    <w:p w14:paraId="38A2A11D" w14:textId="2A1DE043" w:rsidR="00A31B4F" w:rsidRDefault="00A31B4F" w:rsidP="00A31B4F">
      <w:pPr>
        <w:pStyle w:val="Heading2"/>
      </w:pPr>
      <w:bookmarkStart w:id="15" w:name="_Toc512847439"/>
      <w:r>
        <w:t>Principles of graphic design</w:t>
      </w:r>
      <w:bookmarkEnd w:id="15"/>
    </w:p>
    <w:p w14:paraId="520B978C" w14:textId="1AB0CB76" w:rsidR="00A31B4F" w:rsidRDefault="000C1E11" w:rsidP="00A31B4F">
      <w:r>
        <w:t xml:space="preserve">To create a website that is well organized and easy to use, it’s best to adhere to the four principles of graphic design. Alignment means that related items line up with each other and proximity means that related items are located close to one another. I’ve already started to take these approaches on the wireframe, above. For instance, the main activities of the event are all in the right-hand column, with the text aligning on the left. Repetition will also play a role. The </w:t>
      </w:r>
      <w:r>
        <w:lastRenderedPageBreak/>
        <w:t>footer will appear on all the pages. I think the header will likely be simplified a bit for the second-tier pages, but it will match from page to page within that level.</w:t>
      </w:r>
      <w:r w:rsidR="00DD6540">
        <w:t xml:space="preserve"> Contrast will also be used to help draw attention to more important elements. The logo and name of the dance will be high-contrast, as will the button for buying tickets.</w:t>
      </w:r>
    </w:p>
    <w:p w14:paraId="21C1B0AD" w14:textId="17AFAEC8" w:rsidR="00A31B4F" w:rsidRDefault="00A31B4F" w:rsidP="00A31B4F">
      <w:pPr>
        <w:pStyle w:val="Heading2"/>
      </w:pPr>
      <w:bookmarkStart w:id="16" w:name="_Toc512847440"/>
      <w:r>
        <w:t>Lifecycle of the website</w:t>
      </w:r>
      <w:bookmarkEnd w:id="16"/>
    </w:p>
    <w:p w14:paraId="1EA39605" w14:textId="73B1CF43" w:rsidR="00A31B4F" w:rsidRDefault="00DD6540" w:rsidP="00A31B4F">
      <w:r>
        <w:t>Designed to promote a one-time event, this website would not have a very long lifecycle.</w:t>
      </w:r>
      <w:r w:rsidR="00E92740">
        <w:t xml:space="preserve"> </w:t>
      </w:r>
      <w:r w:rsidR="00234F06">
        <w:t>The design of the site would likely only need to be approved by a few key volunteers involved in the planning of the event</w:t>
      </w:r>
      <w:r w:rsidR="00F80AB2">
        <w:t>. Implementation</w:t>
      </w:r>
      <w:r w:rsidR="0070331F">
        <w:t xml:space="preserve"> and testing would follow, and the maintenance stage would be relatively short, since the website would not need to remain active after the event. However, it would probably be wise to take note of how the site performed, so that any lessons learned could be taken into account when the group planned similar events requiring new websites.</w:t>
      </w:r>
      <w:r w:rsidR="00A31B4F">
        <w:t xml:space="preserve"> </w:t>
      </w:r>
    </w:p>
    <w:p w14:paraId="2D5EDFB5" w14:textId="203669B0" w:rsidR="00A31B4F" w:rsidRDefault="00A31B4F" w:rsidP="00A31B4F">
      <w:pPr>
        <w:pStyle w:val="Heading2"/>
      </w:pPr>
      <w:bookmarkStart w:id="17" w:name="_Toc512847441"/>
      <w:r>
        <w:t>Sitemap</w:t>
      </w:r>
      <w:bookmarkEnd w:id="17"/>
    </w:p>
    <w:p w14:paraId="2BB8F8D9" w14:textId="6298779A" w:rsidR="00A31B4F" w:rsidRDefault="00AB4222" w:rsidP="00A31B4F">
      <w:r>
        <w:t>Two levels contain all of the pages needed for the Dancing Through the Decades website. The home page focuses on the main goal of the website, which is promoting the event. Then, the second-tier pages provide an order form</w:t>
      </w:r>
      <w:r w:rsidR="00304378">
        <w:t>,</w:t>
      </w:r>
      <w:r>
        <w:t xml:space="preserve"> information on the </w:t>
      </w:r>
      <w:r w:rsidR="00304378">
        <w:t xml:space="preserve">event </w:t>
      </w:r>
      <w:r>
        <w:t>organiz</w:t>
      </w:r>
      <w:r w:rsidR="00304378">
        <w:t xml:space="preserve">ers, </w:t>
      </w:r>
      <w:r>
        <w:t>and volunteer opportunities.</w:t>
      </w:r>
    </w:p>
    <w:p w14:paraId="07A0DF18" w14:textId="77777777" w:rsidR="00A31B4F" w:rsidRPr="00383262" w:rsidRDefault="00A31B4F" w:rsidP="00A31B4F">
      <w:pPr>
        <w:pStyle w:val="Heading2"/>
        <w:rPr>
          <w:rStyle w:val="IntenseReference"/>
        </w:rPr>
      </w:pPr>
      <w:bookmarkStart w:id="18" w:name="_Toc512847442"/>
      <w:r w:rsidRPr="00383262">
        <w:rPr>
          <w:rStyle w:val="IntenseReference"/>
        </w:rPr>
        <w:t>The wireframe for the Dancing Through the Decades website.</w:t>
      </w:r>
      <w:bookmarkEnd w:id="18"/>
    </w:p>
    <w:p w14:paraId="419B4109" w14:textId="77777777" w:rsidR="00A31B4F" w:rsidRDefault="00A31B4F" w:rsidP="00A31B4F">
      <w:pPr>
        <w:rPr>
          <w:rStyle w:val="IntenseReference"/>
        </w:rPr>
      </w:pPr>
      <w:r>
        <w:rPr>
          <w:b/>
          <w:bCs/>
          <w:noProof/>
          <w:color w:val="4472C4" w:themeColor="accent1"/>
          <w:spacing w:val="5"/>
          <w:sz w:val="16"/>
        </w:rPr>
        <w:drawing>
          <wp:inline distT="0" distB="0" distL="0" distR="0" wp14:anchorId="7C1ABB46" wp14:editId="288F77CC">
            <wp:extent cx="3763108" cy="14058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Map.pdf"/>
                    <pic:cNvPicPr/>
                  </pic:nvPicPr>
                  <pic:blipFill rotWithShape="1">
                    <a:blip r:embed="rId13">
                      <a:extLst>
                        <a:ext uri="{28A0092B-C50C-407E-A947-70E740481C1C}">
                          <a14:useLocalDpi xmlns:a14="http://schemas.microsoft.com/office/drawing/2010/main" val="0"/>
                        </a:ext>
                      </a:extLst>
                    </a:blip>
                    <a:srcRect l="3464" t="13709" r="3860" b="28587"/>
                    <a:stretch/>
                  </pic:blipFill>
                  <pic:spPr bwMode="auto">
                    <a:xfrm>
                      <a:off x="0" y="0"/>
                      <a:ext cx="3793195" cy="1417109"/>
                    </a:xfrm>
                    <a:prstGeom prst="rect">
                      <a:avLst/>
                    </a:prstGeom>
                    <a:ln>
                      <a:noFill/>
                    </a:ln>
                    <a:extLst>
                      <a:ext uri="{53640926-AAD7-44D8-BBD7-CCE9431645EC}">
                        <a14:shadowObscured xmlns:a14="http://schemas.microsoft.com/office/drawing/2010/main"/>
                      </a:ext>
                    </a:extLst>
                  </pic:spPr>
                </pic:pic>
              </a:graphicData>
            </a:graphic>
          </wp:inline>
        </w:drawing>
      </w:r>
    </w:p>
    <w:p w14:paraId="30BEB314" w14:textId="77777777" w:rsidR="002136E4" w:rsidRPr="00482904" w:rsidRDefault="002136E4" w:rsidP="00F84C3B">
      <w:pPr>
        <w:rPr>
          <w:rStyle w:val="IntenseReference"/>
        </w:rPr>
      </w:pPr>
    </w:p>
    <w:p w14:paraId="12BA426B" w14:textId="34D5601E" w:rsidR="00F274A1" w:rsidRDefault="00F274A1">
      <w:pPr>
        <w:spacing w:after="0" w:line="240" w:lineRule="auto"/>
      </w:pPr>
      <w:r>
        <w:br w:type="page"/>
      </w:r>
    </w:p>
    <w:p w14:paraId="59251602" w14:textId="30AE1330" w:rsidR="00084FC7" w:rsidRPr="00F70074" w:rsidRDefault="00084FC7" w:rsidP="00FB60B9">
      <w:pPr>
        <w:pStyle w:val="Heading1"/>
      </w:pPr>
      <w:bookmarkStart w:id="19" w:name="_Toc512847443"/>
      <w:r w:rsidRPr="00F70074">
        <w:lastRenderedPageBreak/>
        <w:t>Conclusion</w:t>
      </w:r>
      <w:bookmarkEnd w:id="19"/>
    </w:p>
    <w:p w14:paraId="4DF5CCCF" w14:textId="2C8BFAB8" w:rsidR="006C6B15" w:rsidRDefault="00F264F1" w:rsidP="00DF76BB">
      <w:r>
        <w:t xml:space="preserve">I found this lab quite interesting because it cleared up </w:t>
      </w:r>
      <w:r w:rsidR="00DF76BB">
        <w:t>some</w:t>
      </w:r>
      <w:r>
        <w:t xml:space="preserve"> things I had wondered about</w:t>
      </w:r>
      <w:r w:rsidR="004836BB">
        <w:t>.</w:t>
      </w:r>
      <w:r w:rsidR="00837E3F">
        <w:t xml:space="preserve"> One of these things</w:t>
      </w:r>
      <w:r>
        <w:t xml:space="preserve"> </w:t>
      </w:r>
      <w:r w:rsidR="00837E3F">
        <w:t>w</w:t>
      </w:r>
      <w:r>
        <w:t>as formatting pages for printing. I’ve come across quite a few web pages that have caused me significant frustration when I tried to print them, but I had no idea what determined how they would print. I’m actually glad to learn how it easy it is to modify webpages for printing.</w:t>
      </w:r>
    </w:p>
    <w:p w14:paraId="38556BA4" w14:textId="43E5494C" w:rsidR="00F84C3B" w:rsidRDefault="00DF76BB" w:rsidP="00DF76BB">
      <w:r>
        <w:t>Animations</w:t>
      </w:r>
      <w:r w:rsidR="006C6B15">
        <w:t xml:space="preserve"> and transforms also interest me because, when used properly, they can make websites feel much more polished and professional. </w:t>
      </w:r>
      <w:r w:rsidR="00F870A0">
        <w:t>I found creating these effects a little tricky, and I had to try several times to get some of the lab exercises to work properly. However, it’s only difficult at firs</w:t>
      </w:r>
      <w:r w:rsidR="00100503">
        <w:t>t because there are many properties to master, and once they are learned, they will offer a lot of control.</w:t>
      </w:r>
    </w:p>
    <w:p w14:paraId="4E2B1612" w14:textId="77777777" w:rsidR="001F7DB7" w:rsidRDefault="001F7DB7" w:rsidP="00084FC7">
      <w:pPr>
        <w:spacing w:after="0" w:line="240" w:lineRule="auto"/>
      </w:pPr>
    </w:p>
    <w:p w14:paraId="2066E776" w14:textId="77777777" w:rsidR="00084FC7" w:rsidRDefault="00084FC7">
      <w:pPr>
        <w:spacing w:after="0" w:line="240" w:lineRule="auto"/>
      </w:pPr>
      <w:r>
        <w:br w:type="page"/>
      </w:r>
    </w:p>
    <w:p w14:paraId="376E4F34" w14:textId="618FBD07" w:rsidR="00BB7337" w:rsidRPr="00F70074" w:rsidRDefault="000116B7" w:rsidP="000D0BEC">
      <w:pPr>
        <w:pStyle w:val="Heading1"/>
        <w:spacing w:before="0" w:after="120" w:line="240" w:lineRule="auto"/>
        <w:rPr>
          <w:rFonts w:cs="Arial"/>
        </w:rPr>
      </w:pPr>
      <w:bookmarkStart w:id="20" w:name="_Toc512847444"/>
      <w:bookmarkEnd w:id="5"/>
      <w:r>
        <w:rPr>
          <w:rFonts w:cs="Arial"/>
        </w:rPr>
        <w:lastRenderedPageBreak/>
        <w:t>Resources</w:t>
      </w:r>
      <w:bookmarkEnd w:id="20"/>
    </w:p>
    <w:p w14:paraId="1DE14826" w14:textId="77777777" w:rsidR="00F30135" w:rsidRDefault="00F30135" w:rsidP="00BC7473">
      <w:pPr>
        <w:pStyle w:val="Bibliographyentries"/>
      </w:pPr>
    </w:p>
    <w:p w14:paraId="5998355A" w14:textId="4E73717E" w:rsidR="00741F99" w:rsidRDefault="00981119" w:rsidP="00D15554">
      <w:pPr>
        <w:pStyle w:val="Bibliographyentries"/>
      </w:pPr>
      <w:r>
        <w:t xml:space="preserve">Boehm, Anne and </w:t>
      </w:r>
      <w:proofErr w:type="spellStart"/>
      <w:r>
        <w:t>Ruvalcaba</w:t>
      </w:r>
      <w:proofErr w:type="spellEnd"/>
      <w:r>
        <w:t xml:space="preserve">, Zak. </w:t>
      </w:r>
      <w:proofErr w:type="spellStart"/>
      <w:r>
        <w:rPr>
          <w:i/>
        </w:rPr>
        <w:t>Murach’s</w:t>
      </w:r>
      <w:proofErr w:type="spellEnd"/>
      <w:r>
        <w:rPr>
          <w:i/>
        </w:rPr>
        <w:t xml:space="preserve"> HTML5 and CSS3</w:t>
      </w:r>
      <w:r w:rsidRPr="00C84B2C">
        <w:rPr>
          <w:i/>
        </w:rPr>
        <w:t xml:space="preserve"> </w:t>
      </w:r>
      <w:r>
        <w:t>3</w:t>
      </w:r>
      <w:r w:rsidRPr="00741F99">
        <w:rPr>
          <w:vertAlign w:val="superscript"/>
        </w:rPr>
        <w:t>rd</w:t>
      </w:r>
      <w:r>
        <w:t xml:space="preserve"> ed. Mike </w:t>
      </w:r>
      <w:proofErr w:type="spellStart"/>
      <w:r>
        <w:t>Murach</w:t>
      </w:r>
      <w:proofErr w:type="spellEnd"/>
      <w:r>
        <w:t xml:space="preserve"> &amp; </w:t>
      </w:r>
      <w:r>
        <w:br/>
      </w:r>
      <w:r>
        <w:tab/>
        <w:t>Associates, Inc. 2015</w:t>
      </w:r>
    </w:p>
    <w:p w14:paraId="512D2FC2" w14:textId="77777777" w:rsidR="00CE47E6" w:rsidRDefault="00CE47E6" w:rsidP="00BC7473">
      <w:pPr>
        <w:pStyle w:val="Bibliographyentries"/>
      </w:pPr>
    </w:p>
    <w:p w14:paraId="12A2B704" w14:textId="645EA34A" w:rsidR="002C18C2" w:rsidRDefault="002C18C2" w:rsidP="002C18C2">
      <w:pPr>
        <w:pStyle w:val="Bibliographyentries"/>
      </w:pPr>
      <w:r>
        <w:t>W3School</w:t>
      </w:r>
      <w:r w:rsidR="00775AB7">
        <w:t>s</w:t>
      </w:r>
      <w:r>
        <w:t xml:space="preserve"> website. </w:t>
      </w:r>
      <w:r w:rsidRPr="002C18C2">
        <w:rPr>
          <w:i/>
        </w:rPr>
        <w:t>CSS Animations.</w:t>
      </w:r>
      <w:r>
        <w:t xml:space="preserve"> Retrieved from: </w:t>
      </w:r>
      <w:r w:rsidRPr="002C18C2">
        <w:t>https://www.w3schools.</w:t>
      </w:r>
      <w:r>
        <w:t>com/</w:t>
      </w:r>
      <w:r>
        <w:br/>
      </w:r>
      <w:r>
        <w:tab/>
      </w:r>
      <w:proofErr w:type="spellStart"/>
      <w:r w:rsidRPr="002C18C2">
        <w:t>css</w:t>
      </w:r>
      <w:proofErr w:type="spellEnd"/>
      <w:r w:rsidRPr="002C18C2">
        <w:t>/css3_animations.asp</w:t>
      </w:r>
    </w:p>
    <w:sectPr w:rsidR="002C18C2" w:rsidSect="00F744E4">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5363B" w14:textId="77777777" w:rsidR="0002177A" w:rsidRDefault="0002177A" w:rsidP="00F744E4">
      <w:pPr>
        <w:spacing w:after="0" w:line="240" w:lineRule="auto"/>
      </w:pPr>
      <w:r>
        <w:separator/>
      </w:r>
    </w:p>
  </w:endnote>
  <w:endnote w:type="continuationSeparator" w:id="0">
    <w:p w14:paraId="2158A1D4" w14:textId="77777777" w:rsidR="0002177A" w:rsidRDefault="0002177A" w:rsidP="00F74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00500000000000000"/>
    <w:charset w:val="00"/>
    <w:family w:val="roman"/>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45A87" w14:textId="77777777" w:rsidR="00645A56" w:rsidRDefault="00645A56" w:rsidP="00F744E4">
    <w:pPr>
      <w:pStyle w:val="Footer"/>
      <w:jc w:val="center"/>
    </w:pPr>
  </w:p>
  <w:p w14:paraId="1BB1E994" w14:textId="77777777" w:rsidR="00645A56" w:rsidRDefault="00645A56" w:rsidP="00F744E4">
    <w:pPr>
      <w:pStyle w:val="Footer"/>
      <w:jc w:val="center"/>
    </w:pPr>
    <w:r>
      <w:fldChar w:fldCharType="begin"/>
    </w:r>
    <w:r>
      <w:instrText xml:space="preserve"> PAGE   \* MERGEFORMAT </w:instrText>
    </w:r>
    <w:r>
      <w:fldChar w:fldCharType="separate"/>
    </w:r>
    <w:r w:rsidR="00346A2D">
      <w:rPr>
        <w:noProof/>
      </w:rPr>
      <w:t>23</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FC42E" w14:textId="77777777" w:rsidR="0002177A" w:rsidRDefault="0002177A" w:rsidP="00F744E4">
      <w:pPr>
        <w:spacing w:after="0" w:line="240" w:lineRule="auto"/>
      </w:pPr>
      <w:r>
        <w:separator/>
      </w:r>
    </w:p>
  </w:footnote>
  <w:footnote w:type="continuationSeparator" w:id="0">
    <w:p w14:paraId="307A3925" w14:textId="77777777" w:rsidR="0002177A" w:rsidRDefault="0002177A" w:rsidP="00F744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EE4"/>
    <w:rsid w:val="000003DC"/>
    <w:rsid w:val="00001C4A"/>
    <w:rsid w:val="00002B3F"/>
    <w:rsid w:val="000067C0"/>
    <w:rsid w:val="0000783E"/>
    <w:rsid w:val="00007C02"/>
    <w:rsid w:val="00007DE7"/>
    <w:rsid w:val="00010C71"/>
    <w:rsid w:val="000116B7"/>
    <w:rsid w:val="00011BDF"/>
    <w:rsid w:val="00012DDE"/>
    <w:rsid w:val="000138A4"/>
    <w:rsid w:val="00013AAB"/>
    <w:rsid w:val="00015AB1"/>
    <w:rsid w:val="00016140"/>
    <w:rsid w:val="0001759E"/>
    <w:rsid w:val="00017654"/>
    <w:rsid w:val="000204BC"/>
    <w:rsid w:val="0002177A"/>
    <w:rsid w:val="00026F4A"/>
    <w:rsid w:val="00027037"/>
    <w:rsid w:val="00030489"/>
    <w:rsid w:val="0003530B"/>
    <w:rsid w:val="000356F4"/>
    <w:rsid w:val="00037496"/>
    <w:rsid w:val="000375F3"/>
    <w:rsid w:val="0004330B"/>
    <w:rsid w:val="000444FB"/>
    <w:rsid w:val="00053B42"/>
    <w:rsid w:val="00054306"/>
    <w:rsid w:val="00056F9E"/>
    <w:rsid w:val="00057524"/>
    <w:rsid w:val="00057830"/>
    <w:rsid w:val="000607F4"/>
    <w:rsid w:val="000620EE"/>
    <w:rsid w:val="00064C6B"/>
    <w:rsid w:val="000666C2"/>
    <w:rsid w:val="00066D3D"/>
    <w:rsid w:val="00066F65"/>
    <w:rsid w:val="0006791F"/>
    <w:rsid w:val="0007150B"/>
    <w:rsid w:val="00072A2A"/>
    <w:rsid w:val="00073E09"/>
    <w:rsid w:val="00077EC4"/>
    <w:rsid w:val="00080174"/>
    <w:rsid w:val="000847DC"/>
    <w:rsid w:val="00084FC7"/>
    <w:rsid w:val="00085268"/>
    <w:rsid w:val="000866DF"/>
    <w:rsid w:val="00087DAC"/>
    <w:rsid w:val="00090F86"/>
    <w:rsid w:val="00092E6E"/>
    <w:rsid w:val="00095928"/>
    <w:rsid w:val="00096123"/>
    <w:rsid w:val="000968F9"/>
    <w:rsid w:val="00097AA6"/>
    <w:rsid w:val="00097E23"/>
    <w:rsid w:val="000A3167"/>
    <w:rsid w:val="000A4126"/>
    <w:rsid w:val="000A5CDD"/>
    <w:rsid w:val="000A6E2C"/>
    <w:rsid w:val="000A7EF9"/>
    <w:rsid w:val="000B2362"/>
    <w:rsid w:val="000B39EA"/>
    <w:rsid w:val="000B410A"/>
    <w:rsid w:val="000B4166"/>
    <w:rsid w:val="000B4224"/>
    <w:rsid w:val="000B4E08"/>
    <w:rsid w:val="000B6EAE"/>
    <w:rsid w:val="000B7071"/>
    <w:rsid w:val="000C1E11"/>
    <w:rsid w:val="000D0BEC"/>
    <w:rsid w:val="000D0D94"/>
    <w:rsid w:val="000D33CD"/>
    <w:rsid w:val="000D350C"/>
    <w:rsid w:val="000D60CA"/>
    <w:rsid w:val="000D7DE5"/>
    <w:rsid w:val="000E0CF8"/>
    <w:rsid w:val="000E155E"/>
    <w:rsid w:val="000E1DDB"/>
    <w:rsid w:val="000E433B"/>
    <w:rsid w:val="000E4B6C"/>
    <w:rsid w:val="000E777C"/>
    <w:rsid w:val="000E7853"/>
    <w:rsid w:val="000E7E52"/>
    <w:rsid w:val="000F1173"/>
    <w:rsid w:val="000F4BC7"/>
    <w:rsid w:val="000F61E1"/>
    <w:rsid w:val="000F7085"/>
    <w:rsid w:val="00100503"/>
    <w:rsid w:val="00101A7E"/>
    <w:rsid w:val="00104DEA"/>
    <w:rsid w:val="00113375"/>
    <w:rsid w:val="001222F1"/>
    <w:rsid w:val="00123DB4"/>
    <w:rsid w:val="001246A4"/>
    <w:rsid w:val="00125F28"/>
    <w:rsid w:val="001263AA"/>
    <w:rsid w:val="001264BB"/>
    <w:rsid w:val="0012703B"/>
    <w:rsid w:val="00131D00"/>
    <w:rsid w:val="00134F0E"/>
    <w:rsid w:val="0013574D"/>
    <w:rsid w:val="00136BF9"/>
    <w:rsid w:val="00140A5C"/>
    <w:rsid w:val="001433EF"/>
    <w:rsid w:val="0015000B"/>
    <w:rsid w:val="00151FC3"/>
    <w:rsid w:val="001524B2"/>
    <w:rsid w:val="00161036"/>
    <w:rsid w:val="001619CA"/>
    <w:rsid w:val="00166630"/>
    <w:rsid w:val="0017027A"/>
    <w:rsid w:val="00171035"/>
    <w:rsid w:val="001721BF"/>
    <w:rsid w:val="00172912"/>
    <w:rsid w:val="00173194"/>
    <w:rsid w:val="00176C53"/>
    <w:rsid w:val="00177886"/>
    <w:rsid w:val="00183C8A"/>
    <w:rsid w:val="00186136"/>
    <w:rsid w:val="00186A37"/>
    <w:rsid w:val="001878B0"/>
    <w:rsid w:val="001906EF"/>
    <w:rsid w:val="00192822"/>
    <w:rsid w:val="001939FA"/>
    <w:rsid w:val="00193AB6"/>
    <w:rsid w:val="00195B4B"/>
    <w:rsid w:val="00196F97"/>
    <w:rsid w:val="001A03D0"/>
    <w:rsid w:val="001A0BAF"/>
    <w:rsid w:val="001A169A"/>
    <w:rsid w:val="001A3DA5"/>
    <w:rsid w:val="001B150F"/>
    <w:rsid w:val="001B2958"/>
    <w:rsid w:val="001B407D"/>
    <w:rsid w:val="001B458E"/>
    <w:rsid w:val="001B63FA"/>
    <w:rsid w:val="001B7B46"/>
    <w:rsid w:val="001B7D38"/>
    <w:rsid w:val="001C14FF"/>
    <w:rsid w:val="001C2B19"/>
    <w:rsid w:val="001C37C4"/>
    <w:rsid w:val="001C3C10"/>
    <w:rsid w:val="001C49BE"/>
    <w:rsid w:val="001C517F"/>
    <w:rsid w:val="001C59CA"/>
    <w:rsid w:val="001C7FCF"/>
    <w:rsid w:val="001D0C5B"/>
    <w:rsid w:val="001D129A"/>
    <w:rsid w:val="001D1388"/>
    <w:rsid w:val="001E29F7"/>
    <w:rsid w:val="001E30AA"/>
    <w:rsid w:val="001E32E0"/>
    <w:rsid w:val="001E53E4"/>
    <w:rsid w:val="001E6B33"/>
    <w:rsid w:val="001E7A5C"/>
    <w:rsid w:val="001F4AB1"/>
    <w:rsid w:val="001F51EF"/>
    <w:rsid w:val="001F553C"/>
    <w:rsid w:val="001F62FF"/>
    <w:rsid w:val="001F7DB7"/>
    <w:rsid w:val="001F7F2A"/>
    <w:rsid w:val="0020071B"/>
    <w:rsid w:val="00202882"/>
    <w:rsid w:val="002077B5"/>
    <w:rsid w:val="00210500"/>
    <w:rsid w:val="00210E7D"/>
    <w:rsid w:val="00211ACC"/>
    <w:rsid w:val="002136E4"/>
    <w:rsid w:val="00214C65"/>
    <w:rsid w:val="00215CA9"/>
    <w:rsid w:val="00216A7C"/>
    <w:rsid w:val="00216A8F"/>
    <w:rsid w:val="00217FF6"/>
    <w:rsid w:val="00220025"/>
    <w:rsid w:val="00221389"/>
    <w:rsid w:val="00222F61"/>
    <w:rsid w:val="00224129"/>
    <w:rsid w:val="00224FB0"/>
    <w:rsid w:val="00226AEB"/>
    <w:rsid w:val="00226B4E"/>
    <w:rsid w:val="00227795"/>
    <w:rsid w:val="00227B16"/>
    <w:rsid w:val="00231440"/>
    <w:rsid w:val="00231701"/>
    <w:rsid w:val="00233F32"/>
    <w:rsid w:val="002345B1"/>
    <w:rsid w:val="00234F06"/>
    <w:rsid w:val="002434C7"/>
    <w:rsid w:val="00243D12"/>
    <w:rsid w:val="00243FC7"/>
    <w:rsid w:val="00244B01"/>
    <w:rsid w:val="00246375"/>
    <w:rsid w:val="00251A90"/>
    <w:rsid w:val="00252D18"/>
    <w:rsid w:val="0025769F"/>
    <w:rsid w:val="00257D19"/>
    <w:rsid w:val="00257D90"/>
    <w:rsid w:val="002624B3"/>
    <w:rsid w:val="002639D6"/>
    <w:rsid w:val="00264C13"/>
    <w:rsid w:val="00266C16"/>
    <w:rsid w:val="0027322C"/>
    <w:rsid w:val="0027351C"/>
    <w:rsid w:val="00274C81"/>
    <w:rsid w:val="0027557D"/>
    <w:rsid w:val="0027662A"/>
    <w:rsid w:val="00276835"/>
    <w:rsid w:val="002770F2"/>
    <w:rsid w:val="00280978"/>
    <w:rsid w:val="00281376"/>
    <w:rsid w:val="00281986"/>
    <w:rsid w:val="0028367F"/>
    <w:rsid w:val="0028492F"/>
    <w:rsid w:val="00285188"/>
    <w:rsid w:val="00286763"/>
    <w:rsid w:val="002869A1"/>
    <w:rsid w:val="00287F8D"/>
    <w:rsid w:val="00290B7F"/>
    <w:rsid w:val="00292DF5"/>
    <w:rsid w:val="00293F6C"/>
    <w:rsid w:val="0029401A"/>
    <w:rsid w:val="002A1365"/>
    <w:rsid w:val="002A696A"/>
    <w:rsid w:val="002A791F"/>
    <w:rsid w:val="002B04A9"/>
    <w:rsid w:val="002B7318"/>
    <w:rsid w:val="002B764A"/>
    <w:rsid w:val="002C12AA"/>
    <w:rsid w:val="002C13DC"/>
    <w:rsid w:val="002C18C2"/>
    <w:rsid w:val="002C1DC1"/>
    <w:rsid w:val="002C2460"/>
    <w:rsid w:val="002C7B3B"/>
    <w:rsid w:val="002D1F20"/>
    <w:rsid w:val="002D5D39"/>
    <w:rsid w:val="002D77DB"/>
    <w:rsid w:val="002D79AA"/>
    <w:rsid w:val="002E79B6"/>
    <w:rsid w:val="002E7D28"/>
    <w:rsid w:val="002F1CE8"/>
    <w:rsid w:val="002F2340"/>
    <w:rsid w:val="002F377B"/>
    <w:rsid w:val="002F4DCE"/>
    <w:rsid w:val="002F7B5D"/>
    <w:rsid w:val="003024F8"/>
    <w:rsid w:val="00304378"/>
    <w:rsid w:val="00307EC4"/>
    <w:rsid w:val="00310D44"/>
    <w:rsid w:val="0031638E"/>
    <w:rsid w:val="0031689B"/>
    <w:rsid w:val="00316C1C"/>
    <w:rsid w:val="00327246"/>
    <w:rsid w:val="00331250"/>
    <w:rsid w:val="00332384"/>
    <w:rsid w:val="003349B5"/>
    <w:rsid w:val="00335E86"/>
    <w:rsid w:val="003361D5"/>
    <w:rsid w:val="00341124"/>
    <w:rsid w:val="00341812"/>
    <w:rsid w:val="00341CB8"/>
    <w:rsid w:val="003445A1"/>
    <w:rsid w:val="00345FFF"/>
    <w:rsid w:val="00346A2D"/>
    <w:rsid w:val="0034732E"/>
    <w:rsid w:val="00350596"/>
    <w:rsid w:val="003505CB"/>
    <w:rsid w:val="0035135F"/>
    <w:rsid w:val="003531BF"/>
    <w:rsid w:val="00353C56"/>
    <w:rsid w:val="003548EB"/>
    <w:rsid w:val="00357D8B"/>
    <w:rsid w:val="003619BD"/>
    <w:rsid w:val="0036395B"/>
    <w:rsid w:val="00364F4B"/>
    <w:rsid w:val="003675A9"/>
    <w:rsid w:val="00367D69"/>
    <w:rsid w:val="00370859"/>
    <w:rsid w:val="003742AA"/>
    <w:rsid w:val="00376D20"/>
    <w:rsid w:val="00377607"/>
    <w:rsid w:val="00380049"/>
    <w:rsid w:val="00383262"/>
    <w:rsid w:val="00384115"/>
    <w:rsid w:val="00390330"/>
    <w:rsid w:val="00390470"/>
    <w:rsid w:val="003924C6"/>
    <w:rsid w:val="00392B4F"/>
    <w:rsid w:val="00392C36"/>
    <w:rsid w:val="00392F89"/>
    <w:rsid w:val="003963A4"/>
    <w:rsid w:val="00397283"/>
    <w:rsid w:val="003A14DF"/>
    <w:rsid w:val="003A203E"/>
    <w:rsid w:val="003A7C30"/>
    <w:rsid w:val="003B05C8"/>
    <w:rsid w:val="003B198B"/>
    <w:rsid w:val="003C1E64"/>
    <w:rsid w:val="003C5EFD"/>
    <w:rsid w:val="003D03F7"/>
    <w:rsid w:val="003D1B00"/>
    <w:rsid w:val="003D2B85"/>
    <w:rsid w:val="003E6753"/>
    <w:rsid w:val="003E7CBB"/>
    <w:rsid w:val="003F1E13"/>
    <w:rsid w:val="003F41A1"/>
    <w:rsid w:val="003F5083"/>
    <w:rsid w:val="003F601A"/>
    <w:rsid w:val="004033C1"/>
    <w:rsid w:val="004044BF"/>
    <w:rsid w:val="00404EF0"/>
    <w:rsid w:val="0041205C"/>
    <w:rsid w:val="0041419D"/>
    <w:rsid w:val="00415206"/>
    <w:rsid w:val="004169B3"/>
    <w:rsid w:val="004203D7"/>
    <w:rsid w:val="0042058C"/>
    <w:rsid w:val="00423BEA"/>
    <w:rsid w:val="004252F7"/>
    <w:rsid w:val="004308F7"/>
    <w:rsid w:val="00430B84"/>
    <w:rsid w:val="004337C3"/>
    <w:rsid w:val="00434355"/>
    <w:rsid w:val="004432D8"/>
    <w:rsid w:val="00445B09"/>
    <w:rsid w:val="004468A7"/>
    <w:rsid w:val="0045256B"/>
    <w:rsid w:val="00453443"/>
    <w:rsid w:val="0045365D"/>
    <w:rsid w:val="00456313"/>
    <w:rsid w:val="00456A61"/>
    <w:rsid w:val="00456F1F"/>
    <w:rsid w:val="0045739B"/>
    <w:rsid w:val="00460601"/>
    <w:rsid w:val="004627F7"/>
    <w:rsid w:val="004635C3"/>
    <w:rsid w:val="00464E8B"/>
    <w:rsid w:val="004660CF"/>
    <w:rsid w:val="0046769D"/>
    <w:rsid w:val="00473CA8"/>
    <w:rsid w:val="0047506F"/>
    <w:rsid w:val="00476BF2"/>
    <w:rsid w:val="00481712"/>
    <w:rsid w:val="00481D0D"/>
    <w:rsid w:val="00482904"/>
    <w:rsid w:val="004836BB"/>
    <w:rsid w:val="004850E3"/>
    <w:rsid w:val="00486F72"/>
    <w:rsid w:val="0048741F"/>
    <w:rsid w:val="00491B54"/>
    <w:rsid w:val="0049261F"/>
    <w:rsid w:val="004938F3"/>
    <w:rsid w:val="00494CFC"/>
    <w:rsid w:val="0049691E"/>
    <w:rsid w:val="004A028D"/>
    <w:rsid w:val="004A1D8F"/>
    <w:rsid w:val="004A355D"/>
    <w:rsid w:val="004A4AAF"/>
    <w:rsid w:val="004A5DE4"/>
    <w:rsid w:val="004A691A"/>
    <w:rsid w:val="004B0D3D"/>
    <w:rsid w:val="004B5DF1"/>
    <w:rsid w:val="004B7D99"/>
    <w:rsid w:val="004C07E2"/>
    <w:rsid w:val="004C0CC7"/>
    <w:rsid w:val="004C4F44"/>
    <w:rsid w:val="004C6E48"/>
    <w:rsid w:val="004C79EF"/>
    <w:rsid w:val="004C7CFF"/>
    <w:rsid w:val="004D2CEA"/>
    <w:rsid w:val="004D7515"/>
    <w:rsid w:val="004E095B"/>
    <w:rsid w:val="004E6F70"/>
    <w:rsid w:val="004F038F"/>
    <w:rsid w:val="004F2E2A"/>
    <w:rsid w:val="004F36B5"/>
    <w:rsid w:val="004F39B5"/>
    <w:rsid w:val="004F39D0"/>
    <w:rsid w:val="004F3C8F"/>
    <w:rsid w:val="004F6890"/>
    <w:rsid w:val="0050036D"/>
    <w:rsid w:val="00502336"/>
    <w:rsid w:val="005031F4"/>
    <w:rsid w:val="00505260"/>
    <w:rsid w:val="005052BF"/>
    <w:rsid w:val="005059BD"/>
    <w:rsid w:val="00511FD1"/>
    <w:rsid w:val="0051471F"/>
    <w:rsid w:val="00514DE8"/>
    <w:rsid w:val="00515067"/>
    <w:rsid w:val="0051585F"/>
    <w:rsid w:val="00516DC1"/>
    <w:rsid w:val="005224B6"/>
    <w:rsid w:val="00524A04"/>
    <w:rsid w:val="00524DDE"/>
    <w:rsid w:val="00530DA2"/>
    <w:rsid w:val="005316F9"/>
    <w:rsid w:val="00534DE8"/>
    <w:rsid w:val="005351D1"/>
    <w:rsid w:val="00535E78"/>
    <w:rsid w:val="00535F17"/>
    <w:rsid w:val="00536E82"/>
    <w:rsid w:val="00540234"/>
    <w:rsid w:val="00541103"/>
    <w:rsid w:val="00546118"/>
    <w:rsid w:val="0055053F"/>
    <w:rsid w:val="0055065B"/>
    <w:rsid w:val="00551F5E"/>
    <w:rsid w:val="00552106"/>
    <w:rsid w:val="00552B59"/>
    <w:rsid w:val="005547CE"/>
    <w:rsid w:val="00554DD6"/>
    <w:rsid w:val="00556DEF"/>
    <w:rsid w:val="005611EA"/>
    <w:rsid w:val="005619E8"/>
    <w:rsid w:val="00562242"/>
    <w:rsid w:val="00562AE8"/>
    <w:rsid w:val="00562DF1"/>
    <w:rsid w:val="00564132"/>
    <w:rsid w:val="00566451"/>
    <w:rsid w:val="00574BCF"/>
    <w:rsid w:val="005821B3"/>
    <w:rsid w:val="005828D4"/>
    <w:rsid w:val="0058342B"/>
    <w:rsid w:val="00584019"/>
    <w:rsid w:val="00584848"/>
    <w:rsid w:val="00584DE7"/>
    <w:rsid w:val="0058510E"/>
    <w:rsid w:val="005856B8"/>
    <w:rsid w:val="005870B7"/>
    <w:rsid w:val="00590335"/>
    <w:rsid w:val="00590D39"/>
    <w:rsid w:val="0059189A"/>
    <w:rsid w:val="005926EC"/>
    <w:rsid w:val="00596446"/>
    <w:rsid w:val="005975C5"/>
    <w:rsid w:val="00597A8F"/>
    <w:rsid w:val="00597DA5"/>
    <w:rsid w:val="005A1F4C"/>
    <w:rsid w:val="005A4492"/>
    <w:rsid w:val="005A647D"/>
    <w:rsid w:val="005A68A0"/>
    <w:rsid w:val="005B243D"/>
    <w:rsid w:val="005B2BEF"/>
    <w:rsid w:val="005B3C90"/>
    <w:rsid w:val="005B3F51"/>
    <w:rsid w:val="005C17A3"/>
    <w:rsid w:val="005C466B"/>
    <w:rsid w:val="005C4A92"/>
    <w:rsid w:val="005C4B4E"/>
    <w:rsid w:val="005D02BF"/>
    <w:rsid w:val="005D6C76"/>
    <w:rsid w:val="005D7709"/>
    <w:rsid w:val="005E0BCE"/>
    <w:rsid w:val="005E3104"/>
    <w:rsid w:val="005E3F20"/>
    <w:rsid w:val="005E5AC0"/>
    <w:rsid w:val="005E5E5E"/>
    <w:rsid w:val="005E66E5"/>
    <w:rsid w:val="005E6B53"/>
    <w:rsid w:val="005E75D6"/>
    <w:rsid w:val="005F0183"/>
    <w:rsid w:val="005F0D2C"/>
    <w:rsid w:val="005F4411"/>
    <w:rsid w:val="005F76D1"/>
    <w:rsid w:val="005F7E86"/>
    <w:rsid w:val="006024C3"/>
    <w:rsid w:val="00602CD4"/>
    <w:rsid w:val="00603613"/>
    <w:rsid w:val="006044B1"/>
    <w:rsid w:val="00606885"/>
    <w:rsid w:val="00607DFC"/>
    <w:rsid w:val="006112E1"/>
    <w:rsid w:val="00612C3C"/>
    <w:rsid w:val="00612D32"/>
    <w:rsid w:val="00613471"/>
    <w:rsid w:val="006142AA"/>
    <w:rsid w:val="00615192"/>
    <w:rsid w:val="00617C4D"/>
    <w:rsid w:val="00621095"/>
    <w:rsid w:val="0062140E"/>
    <w:rsid w:val="006228C2"/>
    <w:rsid w:val="006233D3"/>
    <w:rsid w:val="006254F1"/>
    <w:rsid w:val="0062760B"/>
    <w:rsid w:val="00627748"/>
    <w:rsid w:val="006305C3"/>
    <w:rsid w:val="00631785"/>
    <w:rsid w:val="00636263"/>
    <w:rsid w:val="0063637D"/>
    <w:rsid w:val="00637282"/>
    <w:rsid w:val="00637738"/>
    <w:rsid w:val="00637CA4"/>
    <w:rsid w:val="006411EA"/>
    <w:rsid w:val="00641D65"/>
    <w:rsid w:val="00642AB8"/>
    <w:rsid w:val="006432EF"/>
    <w:rsid w:val="0064496E"/>
    <w:rsid w:val="00645A56"/>
    <w:rsid w:val="006523F3"/>
    <w:rsid w:val="00652458"/>
    <w:rsid w:val="006570E8"/>
    <w:rsid w:val="00657128"/>
    <w:rsid w:val="0066072D"/>
    <w:rsid w:val="00661305"/>
    <w:rsid w:val="00673FB0"/>
    <w:rsid w:val="00674163"/>
    <w:rsid w:val="00674711"/>
    <w:rsid w:val="006779F9"/>
    <w:rsid w:val="0068031E"/>
    <w:rsid w:val="00681168"/>
    <w:rsid w:val="00681C50"/>
    <w:rsid w:val="00684160"/>
    <w:rsid w:val="00685DCD"/>
    <w:rsid w:val="00687A34"/>
    <w:rsid w:val="00687B55"/>
    <w:rsid w:val="0069157E"/>
    <w:rsid w:val="00692E16"/>
    <w:rsid w:val="00693F32"/>
    <w:rsid w:val="006963BD"/>
    <w:rsid w:val="006A0C84"/>
    <w:rsid w:val="006A1FB7"/>
    <w:rsid w:val="006A3D42"/>
    <w:rsid w:val="006A4752"/>
    <w:rsid w:val="006A4839"/>
    <w:rsid w:val="006A644B"/>
    <w:rsid w:val="006A6B2C"/>
    <w:rsid w:val="006B2AC4"/>
    <w:rsid w:val="006B560C"/>
    <w:rsid w:val="006B70DF"/>
    <w:rsid w:val="006B72EA"/>
    <w:rsid w:val="006B7D3E"/>
    <w:rsid w:val="006C01C8"/>
    <w:rsid w:val="006C05F2"/>
    <w:rsid w:val="006C2A2D"/>
    <w:rsid w:val="006C3B7F"/>
    <w:rsid w:val="006C498F"/>
    <w:rsid w:val="006C526A"/>
    <w:rsid w:val="006C57AF"/>
    <w:rsid w:val="006C5AA1"/>
    <w:rsid w:val="006C6532"/>
    <w:rsid w:val="006C6B15"/>
    <w:rsid w:val="006C6F82"/>
    <w:rsid w:val="006C75CA"/>
    <w:rsid w:val="006D0BE1"/>
    <w:rsid w:val="006D268C"/>
    <w:rsid w:val="006D661F"/>
    <w:rsid w:val="006E0140"/>
    <w:rsid w:val="006E1152"/>
    <w:rsid w:val="006E57C4"/>
    <w:rsid w:val="006E5EA1"/>
    <w:rsid w:val="006E6FEB"/>
    <w:rsid w:val="006E79D4"/>
    <w:rsid w:val="006F03A4"/>
    <w:rsid w:val="006F5587"/>
    <w:rsid w:val="006F64B8"/>
    <w:rsid w:val="00700B0F"/>
    <w:rsid w:val="00701817"/>
    <w:rsid w:val="00701BD9"/>
    <w:rsid w:val="0070331F"/>
    <w:rsid w:val="0070735E"/>
    <w:rsid w:val="00710F11"/>
    <w:rsid w:val="00712823"/>
    <w:rsid w:val="00712D65"/>
    <w:rsid w:val="0071322A"/>
    <w:rsid w:val="00713C73"/>
    <w:rsid w:val="00713E3F"/>
    <w:rsid w:val="00714850"/>
    <w:rsid w:val="00714F49"/>
    <w:rsid w:val="00717A8E"/>
    <w:rsid w:val="00720545"/>
    <w:rsid w:val="00721592"/>
    <w:rsid w:val="00725E56"/>
    <w:rsid w:val="00727F1A"/>
    <w:rsid w:val="007300CD"/>
    <w:rsid w:val="00732817"/>
    <w:rsid w:val="00741311"/>
    <w:rsid w:val="00741E29"/>
    <w:rsid w:val="00741F99"/>
    <w:rsid w:val="00743418"/>
    <w:rsid w:val="0074521A"/>
    <w:rsid w:val="00745840"/>
    <w:rsid w:val="007474DB"/>
    <w:rsid w:val="0075010A"/>
    <w:rsid w:val="0075076D"/>
    <w:rsid w:val="00755872"/>
    <w:rsid w:val="00760122"/>
    <w:rsid w:val="00760ABB"/>
    <w:rsid w:val="007612FC"/>
    <w:rsid w:val="00762787"/>
    <w:rsid w:val="00762EB1"/>
    <w:rsid w:val="00766599"/>
    <w:rsid w:val="007672B0"/>
    <w:rsid w:val="00771F83"/>
    <w:rsid w:val="00772FF5"/>
    <w:rsid w:val="00775AB7"/>
    <w:rsid w:val="00775C8E"/>
    <w:rsid w:val="00777516"/>
    <w:rsid w:val="00780C6B"/>
    <w:rsid w:val="00780EB4"/>
    <w:rsid w:val="007829CE"/>
    <w:rsid w:val="007853A4"/>
    <w:rsid w:val="0078595F"/>
    <w:rsid w:val="00786089"/>
    <w:rsid w:val="00791692"/>
    <w:rsid w:val="007956FF"/>
    <w:rsid w:val="0079775B"/>
    <w:rsid w:val="007A198B"/>
    <w:rsid w:val="007A411F"/>
    <w:rsid w:val="007A4248"/>
    <w:rsid w:val="007A5078"/>
    <w:rsid w:val="007A5F2E"/>
    <w:rsid w:val="007A638A"/>
    <w:rsid w:val="007A6C5B"/>
    <w:rsid w:val="007A7BCE"/>
    <w:rsid w:val="007B306C"/>
    <w:rsid w:val="007B30D5"/>
    <w:rsid w:val="007B3F95"/>
    <w:rsid w:val="007B4A4E"/>
    <w:rsid w:val="007B68B1"/>
    <w:rsid w:val="007B7797"/>
    <w:rsid w:val="007C0482"/>
    <w:rsid w:val="007C06AE"/>
    <w:rsid w:val="007C106F"/>
    <w:rsid w:val="007C1A9B"/>
    <w:rsid w:val="007C1F0B"/>
    <w:rsid w:val="007C2900"/>
    <w:rsid w:val="007C4570"/>
    <w:rsid w:val="007C65FC"/>
    <w:rsid w:val="007C6D8F"/>
    <w:rsid w:val="007C70C4"/>
    <w:rsid w:val="007D1767"/>
    <w:rsid w:val="007D216E"/>
    <w:rsid w:val="007D5B31"/>
    <w:rsid w:val="007D5CD4"/>
    <w:rsid w:val="007D623F"/>
    <w:rsid w:val="007D6419"/>
    <w:rsid w:val="007D7762"/>
    <w:rsid w:val="007E02FB"/>
    <w:rsid w:val="007E049D"/>
    <w:rsid w:val="007E149B"/>
    <w:rsid w:val="007E1800"/>
    <w:rsid w:val="007E5B1C"/>
    <w:rsid w:val="007E5EF8"/>
    <w:rsid w:val="007E7DCC"/>
    <w:rsid w:val="007F1704"/>
    <w:rsid w:val="007F1D86"/>
    <w:rsid w:val="008007B5"/>
    <w:rsid w:val="008011C7"/>
    <w:rsid w:val="008043CA"/>
    <w:rsid w:val="00805339"/>
    <w:rsid w:val="00814453"/>
    <w:rsid w:val="00815CA8"/>
    <w:rsid w:val="008179D7"/>
    <w:rsid w:val="00821189"/>
    <w:rsid w:val="00823A96"/>
    <w:rsid w:val="0082441E"/>
    <w:rsid w:val="0082484C"/>
    <w:rsid w:val="00824F06"/>
    <w:rsid w:val="008251BE"/>
    <w:rsid w:val="00833396"/>
    <w:rsid w:val="008345AC"/>
    <w:rsid w:val="00836AAA"/>
    <w:rsid w:val="00837E3F"/>
    <w:rsid w:val="00840B07"/>
    <w:rsid w:val="00840BA0"/>
    <w:rsid w:val="0084166E"/>
    <w:rsid w:val="00842742"/>
    <w:rsid w:val="008439DC"/>
    <w:rsid w:val="00843B82"/>
    <w:rsid w:val="00845AE9"/>
    <w:rsid w:val="00852A73"/>
    <w:rsid w:val="00852CD7"/>
    <w:rsid w:val="00855C35"/>
    <w:rsid w:val="008565E7"/>
    <w:rsid w:val="0085717F"/>
    <w:rsid w:val="0086146B"/>
    <w:rsid w:val="008616BF"/>
    <w:rsid w:val="00861C34"/>
    <w:rsid w:val="00866B77"/>
    <w:rsid w:val="00866E56"/>
    <w:rsid w:val="00872034"/>
    <w:rsid w:val="008741E1"/>
    <w:rsid w:val="00876936"/>
    <w:rsid w:val="00876D71"/>
    <w:rsid w:val="0087732F"/>
    <w:rsid w:val="0088303F"/>
    <w:rsid w:val="008845B1"/>
    <w:rsid w:val="00887B8D"/>
    <w:rsid w:val="0089059E"/>
    <w:rsid w:val="00895DF7"/>
    <w:rsid w:val="008960E0"/>
    <w:rsid w:val="008A0E4F"/>
    <w:rsid w:val="008A23E6"/>
    <w:rsid w:val="008A3BF7"/>
    <w:rsid w:val="008A64A0"/>
    <w:rsid w:val="008A7A20"/>
    <w:rsid w:val="008A7A8D"/>
    <w:rsid w:val="008A7C00"/>
    <w:rsid w:val="008B11EA"/>
    <w:rsid w:val="008B5F97"/>
    <w:rsid w:val="008B7581"/>
    <w:rsid w:val="008C0348"/>
    <w:rsid w:val="008C141E"/>
    <w:rsid w:val="008C2628"/>
    <w:rsid w:val="008C2656"/>
    <w:rsid w:val="008C746C"/>
    <w:rsid w:val="008D0232"/>
    <w:rsid w:val="008D5F93"/>
    <w:rsid w:val="008E0BA7"/>
    <w:rsid w:val="008E0C3D"/>
    <w:rsid w:val="008E67FF"/>
    <w:rsid w:val="008F2366"/>
    <w:rsid w:val="008F27E2"/>
    <w:rsid w:val="008F28F8"/>
    <w:rsid w:val="008F7648"/>
    <w:rsid w:val="00901D04"/>
    <w:rsid w:val="0090204A"/>
    <w:rsid w:val="009052B9"/>
    <w:rsid w:val="00906263"/>
    <w:rsid w:val="00910728"/>
    <w:rsid w:val="009129B6"/>
    <w:rsid w:val="00913301"/>
    <w:rsid w:val="00913B4D"/>
    <w:rsid w:val="00915BB2"/>
    <w:rsid w:val="00916002"/>
    <w:rsid w:val="00917CCF"/>
    <w:rsid w:val="00921641"/>
    <w:rsid w:val="00921BED"/>
    <w:rsid w:val="0092321C"/>
    <w:rsid w:val="00924158"/>
    <w:rsid w:val="00926781"/>
    <w:rsid w:val="00927C63"/>
    <w:rsid w:val="00927C9E"/>
    <w:rsid w:val="00930C81"/>
    <w:rsid w:val="00931F17"/>
    <w:rsid w:val="009324E2"/>
    <w:rsid w:val="00933CB2"/>
    <w:rsid w:val="009347FB"/>
    <w:rsid w:val="0093583E"/>
    <w:rsid w:val="00937E2C"/>
    <w:rsid w:val="00940DB9"/>
    <w:rsid w:val="00942889"/>
    <w:rsid w:val="00942E2C"/>
    <w:rsid w:val="00943813"/>
    <w:rsid w:val="009455F5"/>
    <w:rsid w:val="00945DD8"/>
    <w:rsid w:val="00946D88"/>
    <w:rsid w:val="009472C4"/>
    <w:rsid w:val="00952448"/>
    <w:rsid w:val="00953A46"/>
    <w:rsid w:val="009546CD"/>
    <w:rsid w:val="00965355"/>
    <w:rsid w:val="00970EEA"/>
    <w:rsid w:val="00972364"/>
    <w:rsid w:val="00972902"/>
    <w:rsid w:val="009740E4"/>
    <w:rsid w:val="0097778F"/>
    <w:rsid w:val="00981119"/>
    <w:rsid w:val="00981D2F"/>
    <w:rsid w:val="009831A1"/>
    <w:rsid w:val="00985BBE"/>
    <w:rsid w:val="00986194"/>
    <w:rsid w:val="00986200"/>
    <w:rsid w:val="00986904"/>
    <w:rsid w:val="00986B8C"/>
    <w:rsid w:val="009910F3"/>
    <w:rsid w:val="00993215"/>
    <w:rsid w:val="00995663"/>
    <w:rsid w:val="0099620F"/>
    <w:rsid w:val="00996E52"/>
    <w:rsid w:val="009A007A"/>
    <w:rsid w:val="009A17FB"/>
    <w:rsid w:val="009A2C7C"/>
    <w:rsid w:val="009A3274"/>
    <w:rsid w:val="009A36EB"/>
    <w:rsid w:val="009A5EE4"/>
    <w:rsid w:val="009A7273"/>
    <w:rsid w:val="009A7A4E"/>
    <w:rsid w:val="009B02B7"/>
    <w:rsid w:val="009B11F2"/>
    <w:rsid w:val="009B4D22"/>
    <w:rsid w:val="009B53EC"/>
    <w:rsid w:val="009B621D"/>
    <w:rsid w:val="009B6BFC"/>
    <w:rsid w:val="009B71C5"/>
    <w:rsid w:val="009B7531"/>
    <w:rsid w:val="009B7ACE"/>
    <w:rsid w:val="009C08F5"/>
    <w:rsid w:val="009C41A4"/>
    <w:rsid w:val="009C671A"/>
    <w:rsid w:val="009C7A2E"/>
    <w:rsid w:val="009E15C4"/>
    <w:rsid w:val="009E20E8"/>
    <w:rsid w:val="009E4176"/>
    <w:rsid w:val="009F25CC"/>
    <w:rsid w:val="009F415D"/>
    <w:rsid w:val="009F5978"/>
    <w:rsid w:val="00A00AE4"/>
    <w:rsid w:val="00A02FDC"/>
    <w:rsid w:val="00A03486"/>
    <w:rsid w:val="00A03741"/>
    <w:rsid w:val="00A052ED"/>
    <w:rsid w:val="00A1324D"/>
    <w:rsid w:val="00A15EA6"/>
    <w:rsid w:val="00A17586"/>
    <w:rsid w:val="00A25B5B"/>
    <w:rsid w:val="00A25FAC"/>
    <w:rsid w:val="00A27FF7"/>
    <w:rsid w:val="00A31316"/>
    <w:rsid w:val="00A31B4F"/>
    <w:rsid w:val="00A33B42"/>
    <w:rsid w:val="00A4347B"/>
    <w:rsid w:val="00A472DA"/>
    <w:rsid w:val="00A510E2"/>
    <w:rsid w:val="00A52E38"/>
    <w:rsid w:val="00A52F42"/>
    <w:rsid w:val="00A5432E"/>
    <w:rsid w:val="00A54E36"/>
    <w:rsid w:val="00A627E6"/>
    <w:rsid w:val="00A63D14"/>
    <w:rsid w:val="00A745B8"/>
    <w:rsid w:val="00A755F9"/>
    <w:rsid w:val="00A75A98"/>
    <w:rsid w:val="00A76227"/>
    <w:rsid w:val="00A80DB5"/>
    <w:rsid w:val="00A82BF9"/>
    <w:rsid w:val="00A85E68"/>
    <w:rsid w:val="00A872D5"/>
    <w:rsid w:val="00A87D81"/>
    <w:rsid w:val="00AA021E"/>
    <w:rsid w:val="00AA0381"/>
    <w:rsid w:val="00AA0990"/>
    <w:rsid w:val="00AA3A4E"/>
    <w:rsid w:val="00AB0AB6"/>
    <w:rsid w:val="00AB13B8"/>
    <w:rsid w:val="00AB15C9"/>
    <w:rsid w:val="00AB1FF8"/>
    <w:rsid w:val="00AB4222"/>
    <w:rsid w:val="00AC145D"/>
    <w:rsid w:val="00AC1538"/>
    <w:rsid w:val="00AC1E70"/>
    <w:rsid w:val="00AC34DC"/>
    <w:rsid w:val="00AC4E36"/>
    <w:rsid w:val="00AC6A69"/>
    <w:rsid w:val="00AC7FC7"/>
    <w:rsid w:val="00AD4F9C"/>
    <w:rsid w:val="00AD54A7"/>
    <w:rsid w:val="00AD58B5"/>
    <w:rsid w:val="00AD634A"/>
    <w:rsid w:val="00AE3989"/>
    <w:rsid w:val="00AE470D"/>
    <w:rsid w:val="00AE49E9"/>
    <w:rsid w:val="00AE780A"/>
    <w:rsid w:val="00AF29E7"/>
    <w:rsid w:val="00AF526A"/>
    <w:rsid w:val="00B07F38"/>
    <w:rsid w:val="00B11F45"/>
    <w:rsid w:val="00B1325B"/>
    <w:rsid w:val="00B13A63"/>
    <w:rsid w:val="00B14CF5"/>
    <w:rsid w:val="00B15717"/>
    <w:rsid w:val="00B17388"/>
    <w:rsid w:val="00B20FE4"/>
    <w:rsid w:val="00B3026E"/>
    <w:rsid w:val="00B3039E"/>
    <w:rsid w:val="00B33E94"/>
    <w:rsid w:val="00B411D0"/>
    <w:rsid w:val="00B452DB"/>
    <w:rsid w:val="00B453D5"/>
    <w:rsid w:val="00B53155"/>
    <w:rsid w:val="00B55798"/>
    <w:rsid w:val="00B6273E"/>
    <w:rsid w:val="00B629A8"/>
    <w:rsid w:val="00B62A0D"/>
    <w:rsid w:val="00B63396"/>
    <w:rsid w:val="00B63494"/>
    <w:rsid w:val="00B6547A"/>
    <w:rsid w:val="00B6695B"/>
    <w:rsid w:val="00B66E29"/>
    <w:rsid w:val="00B70F01"/>
    <w:rsid w:val="00B71AD7"/>
    <w:rsid w:val="00B728D5"/>
    <w:rsid w:val="00B76B78"/>
    <w:rsid w:val="00B76DBD"/>
    <w:rsid w:val="00B80E29"/>
    <w:rsid w:val="00B8100E"/>
    <w:rsid w:val="00B82B23"/>
    <w:rsid w:val="00B83583"/>
    <w:rsid w:val="00B835C9"/>
    <w:rsid w:val="00B859B6"/>
    <w:rsid w:val="00B873FE"/>
    <w:rsid w:val="00B904FC"/>
    <w:rsid w:val="00B9086E"/>
    <w:rsid w:val="00B911A6"/>
    <w:rsid w:val="00B92CF6"/>
    <w:rsid w:val="00B94155"/>
    <w:rsid w:val="00B95184"/>
    <w:rsid w:val="00B96000"/>
    <w:rsid w:val="00B969B5"/>
    <w:rsid w:val="00BA35EB"/>
    <w:rsid w:val="00BA6049"/>
    <w:rsid w:val="00BA77BC"/>
    <w:rsid w:val="00BA7CAA"/>
    <w:rsid w:val="00BB2346"/>
    <w:rsid w:val="00BB7337"/>
    <w:rsid w:val="00BC39AA"/>
    <w:rsid w:val="00BC5741"/>
    <w:rsid w:val="00BC5EF3"/>
    <w:rsid w:val="00BC7473"/>
    <w:rsid w:val="00BC7C1F"/>
    <w:rsid w:val="00BD0A9B"/>
    <w:rsid w:val="00BD0AFA"/>
    <w:rsid w:val="00BD47AC"/>
    <w:rsid w:val="00BD79F7"/>
    <w:rsid w:val="00BE04D5"/>
    <w:rsid w:val="00BE179C"/>
    <w:rsid w:val="00BE30A4"/>
    <w:rsid w:val="00BE4792"/>
    <w:rsid w:val="00BE73AF"/>
    <w:rsid w:val="00BF0BC4"/>
    <w:rsid w:val="00BF41C2"/>
    <w:rsid w:val="00BF563A"/>
    <w:rsid w:val="00BF66B8"/>
    <w:rsid w:val="00C00A4A"/>
    <w:rsid w:val="00C02574"/>
    <w:rsid w:val="00C059A0"/>
    <w:rsid w:val="00C10082"/>
    <w:rsid w:val="00C10702"/>
    <w:rsid w:val="00C11B59"/>
    <w:rsid w:val="00C13977"/>
    <w:rsid w:val="00C14FBE"/>
    <w:rsid w:val="00C157CB"/>
    <w:rsid w:val="00C1597D"/>
    <w:rsid w:val="00C15F01"/>
    <w:rsid w:val="00C16E5D"/>
    <w:rsid w:val="00C2076D"/>
    <w:rsid w:val="00C236A2"/>
    <w:rsid w:val="00C24882"/>
    <w:rsid w:val="00C30C9E"/>
    <w:rsid w:val="00C3327E"/>
    <w:rsid w:val="00C35CE0"/>
    <w:rsid w:val="00C36929"/>
    <w:rsid w:val="00C4431A"/>
    <w:rsid w:val="00C44C42"/>
    <w:rsid w:val="00C51ED6"/>
    <w:rsid w:val="00C53B30"/>
    <w:rsid w:val="00C53D8F"/>
    <w:rsid w:val="00C55CF4"/>
    <w:rsid w:val="00C56F8F"/>
    <w:rsid w:val="00C67098"/>
    <w:rsid w:val="00C67B6C"/>
    <w:rsid w:val="00C713D7"/>
    <w:rsid w:val="00C75A8E"/>
    <w:rsid w:val="00C828CB"/>
    <w:rsid w:val="00C82927"/>
    <w:rsid w:val="00C84B2C"/>
    <w:rsid w:val="00C85448"/>
    <w:rsid w:val="00C8638B"/>
    <w:rsid w:val="00C92240"/>
    <w:rsid w:val="00C971BE"/>
    <w:rsid w:val="00CA0C40"/>
    <w:rsid w:val="00CA1DC3"/>
    <w:rsid w:val="00CA6896"/>
    <w:rsid w:val="00CA7A1A"/>
    <w:rsid w:val="00CB45F1"/>
    <w:rsid w:val="00CB5031"/>
    <w:rsid w:val="00CB6502"/>
    <w:rsid w:val="00CB702F"/>
    <w:rsid w:val="00CC454C"/>
    <w:rsid w:val="00CC6201"/>
    <w:rsid w:val="00CC6646"/>
    <w:rsid w:val="00CD0B6F"/>
    <w:rsid w:val="00CD103D"/>
    <w:rsid w:val="00CD4EF8"/>
    <w:rsid w:val="00CD4F77"/>
    <w:rsid w:val="00CD655F"/>
    <w:rsid w:val="00CD7165"/>
    <w:rsid w:val="00CD7C18"/>
    <w:rsid w:val="00CE0FCC"/>
    <w:rsid w:val="00CE1348"/>
    <w:rsid w:val="00CE207C"/>
    <w:rsid w:val="00CE47E6"/>
    <w:rsid w:val="00CE5BD0"/>
    <w:rsid w:val="00CE6B8D"/>
    <w:rsid w:val="00CE7310"/>
    <w:rsid w:val="00CE785D"/>
    <w:rsid w:val="00CF4338"/>
    <w:rsid w:val="00D02817"/>
    <w:rsid w:val="00D037E4"/>
    <w:rsid w:val="00D0498A"/>
    <w:rsid w:val="00D05BC1"/>
    <w:rsid w:val="00D060E3"/>
    <w:rsid w:val="00D10185"/>
    <w:rsid w:val="00D1227A"/>
    <w:rsid w:val="00D15554"/>
    <w:rsid w:val="00D1624B"/>
    <w:rsid w:val="00D16E97"/>
    <w:rsid w:val="00D1781B"/>
    <w:rsid w:val="00D20947"/>
    <w:rsid w:val="00D2239E"/>
    <w:rsid w:val="00D23B5F"/>
    <w:rsid w:val="00D24607"/>
    <w:rsid w:val="00D24A58"/>
    <w:rsid w:val="00D252F9"/>
    <w:rsid w:val="00D25392"/>
    <w:rsid w:val="00D31025"/>
    <w:rsid w:val="00D31930"/>
    <w:rsid w:val="00D31F0B"/>
    <w:rsid w:val="00D32561"/>
    <w:rsid w:val="00D365DC"/>
    <w:rsid w:val="00D37747"/>
    <w:rsid w:val="00D37EF2"/>
    <w:rsid w:val="00D40461"/>
    <w:rsid w:val="00D4134A"/>
    <w:rsid w:val="00D415B8"/>
    <w:rsid w:val="00D42035"/>
    <w:rsid w:val="00D43719"/>
    <w:rsid w:val="00D45F13"/>
    <w:rsid w:val="00D462FA"/>
    <w:rsid w:val="00D46CA9"/>
    <w:rsid w:val="00D475BC"/>
    <w:rsid w:val="00D5053A"/>
    <w:rsid w:val="00D51399"/>
    <w:rsid w:val="00D52C6B"/>
    <w:rsid w:val="00D54202"/>
    <w:rsid w:val="00D57D23"/>
    <w:rsid w:val="00D609DA"/>
    <w:rsid w:val="00D622EF"/>
    <w:rsid w:val="00D65C51"/>
    <w:rsid w:val="00D66A57"/>
    <w:rsid w:val="00D708BF"/>
    <w:rsid w:val="00D73047"/>
    <w:rsid w:val="00D73522"/>
    <w:rsid w:val="00D7473B"/>
    <w:rsid w:val="00D76EE4"/>
    <w:rsid w:val="00D80073"/>
    <w:rsid w:val="00D8154D"/>
    <w:rsid w:val="00D83E54"/>
    <w:rsid w:val="00D90F9E"/>
    <w:rsid w:val="00D936CF"/>
    <w:rsid w:val="00D93E2D"/>
    <w:rsid w:val="00D941CF"/>
    <w:rsid w:val="00D95650"/>
    <w:rsid w:val="00D96B7A"/>
    <w:rsid w:val="00D9740A"/>
    <w:rsid w:val="00D97CDF"/>
    <w:rsid w:val="00DA0336"/>
    <w:rsid w:val="00DA07A5"/>
    <w:rsid w:val="00DA204D"/>
    <w:rsid w:val="00DA463F"/>
    <w:rsid w:val="00DA538E"/>
    <w:rsid w:val="00DA6BA9"/>
    <w:rsid w:val="00DA7501"/>
    <w:rsid w:val="00DB0064"/>
    <w:rsid w:val="00DB1E7D"/>
    <w:rsid w:val="00DB298F"/>
    <w:rsid w:val="00DB31DA"/>
    <w:rsid w:val="00DB33F8"/>
    <w:rsid w:val="00DB382B"/>
    <w:rsid w:val="00DB3C9A"/>
    <w:rsid w:val="00DB69A8"/>
    <w:rsid w:val="00DB719F"/>
    <w:rsid w:val="00DB73FF"/>
    <w:rsid w:val="00DB77C4"/>
    <w:rsid w:val="00DC1F9C"/>
    <w:rsid w:val="00DC346C"/>
    <w:rsid w:val="00DC51AC"/>
    <w:rsid w:val="00DD0485"/>
    <w:rsid w:val="00DD0579"/>
    <w:rsid w:val="00DD1BFF"/>
    <w:rsid w:val="00DD1F3D"/>
    <w:rsid w:val="00DD24CF"/>
    <w:rsid w:val="00DD3DD0"/>
    <w:rsid w:val="00DD4DAF"/>
    <w:rsid w:val="00DD519B"/>
    <w:rsid w:val="00DD6540"/>
    <w:rsid w:val="00DD7B95"/>
    <w:rsid w:val="00DE3CAE"/>
    <w:rsid w:val="00DE4A5A"/>
    <w:rsid w:val="00DE61EA"/>
    <w:rsid w:val="00DF23CC"/>
    <w:rsid w:val="00DF3CFD"/>
    <w:rsid w:val="00DF521D"/>
    <w:rsid w:val="00DF76BB"/>
    <w:rsid w:val="00DF791F"/>
    <w:rsid w:val="00E03102"/>
    <w:rsid w:val="00E03446"/>
    <w:rsid w:val="00E04774"/>
    <w:rsid w:val="00E0617F"/>
    <w:rsid w:val="00E1187E"/>
    <w:rsid w:val="00E12087"/>
    <w:rsid w:val="00E121CD"/>
    <w:rsid w:val="00E125B3"/>
    <w:rsid w:val="00E1523B"/>
    <w:rsid w:val="00E15E4A"/>
    <w:rsid w:val="00E17F06"/>
    <w:rsid w:val="00E21407"/>
    <w:rsid w:val="00E21ABA"/>
    <w:rsid w:val="00E27EC5"/>
    <w:rsid w:val="00E31B7D"/>
    <w:rsid w:val="00E34AA4"/>
    <w:rsid w:val="00E37000"/>
    <w:rsid w:val="00E457F4"/>
    <w:rsid w:val="00E51AB2"/>
    <w:rsid w:val="00E52835"/>
    <w:rsid w:val="00E52D25"/>
    <w:rsid w:val="00E5317C"/>
    <w:rsid w:val="00E531E6"/>
    <w:rsid w:val="00E577F1"/>
    <w:rsid w:val="00E60EA9"/>
    <w:rsid w:val="00E63FDC"/>
    <w:rsid w:val="00E64279"/>
    <w:rsid w:val="00E666F9"/>
    <w:rsid w:val="00E67FC4"/>
    <w:rsid w:val="00E71B49"/>
    <w:rsid w:val="00E723C3"/>
    <w:rsid w:val="00E742A6"/>
    <w:rsid w:val="00E757EF"/>
    <w:rsid w:val="00E765F2"/>
    <w:rsid w:val="00E76C15"/>
    <w:rsid w:val="00E77D49"/>
    <w:rsid w:val="00E8262A"/>
    <w:rsid w:val="00E83F4A"/>
    <w:rsid w:val="00E863CF"/>
    <w:rsid w:val="00E87842"/>
    <w:rsid w:val="00E9013B"/>
    <w:rsid w:val="00E913BE"/>
    <w:rsid w:val="00E92124"/>
    <w:rsid w:val="00E9221E"/>
    <w:rsid w:val="00E92740"/>
    <w:rsid w:val="00E93DA4"/>
    <w:rsid w:val="00E952C2"/>
    <w:rsid w:val="00E960E1"/>
    <w:rsid w:val="00E9659E"/>
    <w:rsid w:val="00EA0389"/>
    <w:rsid w:val="00EA2655"/>
    <w:rsid w:val="00EA7CF6"/>
    <w:rsid w:val="00EB153C"/>
    <w:rsid w:val="00EB1BBA"/>
    <w:rsid w:val="00EB2947"/>
    <w:rsid w:val="00EB4EB4"/>
    <w:rsid w:val="00EB5BAF"/>
    <w:rsid w:val="00EB7CBE"/>
    <w:rsid w:val="00EC0CD9"/>
    <w:rsid w:val="00EC1527"/>
    <w:rsid w:val="00ED345A"/>
    <w:rsid w:val="00EE0621"/>
    <w:rsid w:val="00EE3E5A"/>
    <w:rsid w:val="00EE52A4"/>
    <w:rsid w:val="00EE7AED"/>
    <w:rsid w:val="00EF0E51"/>
    <w:rsid w:val="00EF14A4"/>
    <w:rsid w:val="00EF2490"/>
    <w:rsid w:val="00EF34CB"/>
    <w:rsid w:val="00EF4D91"/>
    <w:rsid w:val="00F044F1"/>
    <w:rsid w:val="00F053A4"/>
    <w:rsid w:val="00F053FF"/>
    <w:rsid w:val="00F0612F"/>
    <w:rsid w:val="00F06AE7"/>
    <w:rsid w:val="00F1311C"/>
    <w:rsid w:val="00F16373"/>
    <w:rsid w:val="00F1788E"/>
    <w:rsid w:val="00F203FC"/>
    <w:rsid w:val="00F22D08"/>
    <w:rsid w:val="00F264F1"/>
    <w:rsid w:val="00F26FD6"/>
    <w:rsid w:val="00F274A1"/>
    <w:rsid w:val="00F27564"/>
    <w:rsid w:val="00F30135"/>
    <w:rsid w:val="00F33722"/>
    <w:rsid w:val="00F36C59"/>
    <w:rsid w:val="00F46A11"/>
    <w:rsid w:val="00F476F8"/>
    <w:rsid w:val="00F50F7B"/>
    <w:rsid w:val="00F519C3"/>
    <w:rsid w:val="00F61958"/>
    <w:rsid w:val="00F64B49"/>
    <w:rsid w:val="00F65061"/>
    <w:rsid w:val="00F70074"/>
    <w:rsid w:val="00F71EF5"/>
    <w:rsid w:val="00F744E4"/>
    <w:rsid w:val="00F77594"/>
    <w:rsid w:val="00F8092F"/>
    <w:rsid w:val="00F80AB2"/>
    <w:rsid w:val="00F80FC0"/>
    <w:rsid w:val="00F84C3B"/>
    <w:rsid w:val="00F859A4"/>
    <w:rsid w:val="00F870A0"/>
    <w:rsid w:val="00F8719D"/>
    <w:rsid w:val="00F925FC"/>
    <w:rsid w:val="00F927CE"/>
    <w:rsid w:val="00F931D1"/>
    <w:rsid w:val="00F977EB"/>
    <w:rsid w:val="00FA5D86"/>
    <w:rsid w:val="00FA79CB"/>
    <w:rsid w:val="00FB596D"/>
    <w:rsid w:val="00FB60B9"/>
    <w:rsid w:val="00FB6A9F"/>
    <w:rsid w:val="00FB7C5F"/>
    <w:rsid w:val="00FB7C99"/>
    <w:rsid w:val="00FC05B0"/>
    <w:rsid w:val="00FC225B"/>
    <w:rsid w:val="00FC238A"/>
    <w:rsid w:val="00FC27CD"/>
    <w:rsid w:val="00FC3F76"/>
    <w:rsid w:val="00FD1DC9"/>
    <w:rsid w:val="00FD20AB"/>
    <w:rsid w:val="00FD7942"/>
    <w:rsid w:val="00FE2111"/>
    <w:rsid w:val="00FE319F"/>
    <w:rsid w:val="00FE3882"/>
    <w:rsid w:val="00FE4D11"/>
    <w:rsid w:val="00FE75C4"/>
    <w:rsid w:val="00FE788E"/>
    <w:rsid w:val="00FF33BA"/>
    <w:rsid w:val="00FF567C"/>
    <w:rsid w:val="00FF64E9"/>
    <w:rsid w:val="00FF7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21F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9086E"/>
    <w:pPr>
      <w:spacing w:after="200" w:line="276" w:lineRule="auto"/>
    </w:pPr>
    <w:rPr>
      <w:rFonts w:ascii="Arial" w:hAnsi="Arial"/>
      <w:sz w:val="22"/>
      <w:szCs w:val="22"/>
    </w:rPr>
  </w:style>
  <w:style w:type="paragraph" w:styleId="Heading1">
    <w:name w:val="heading 1"/>
    <w:basedOn w:val="Normal"/>
    <w:next w:val="Normal"/>
    <w:link w:val="Heading1Char"/>
    <w:uiPriority w:val="9"/>
    <w:qFormat/>
    <w:rsid w:val="00B9086E"/>
    <w:pPr>
      <w:keepNext/>
      <w:keepLines/>
      <w:spacing w:before="480" w:after="0"/>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B9086E"/>
    <w:pPr>
      <w:keepNext/>
      <w:spacing w:before="240" w:after="60"/>
      <w:outlineLvl w:val="1"/>
    </w:pPr>
    <w:rPr>
      <w:rFonts w:eastAsia="Times New Roman"/>
      <w:b/>
      <w:bCs/>
      <w:szCs w:val="28"/>
    </w:rPr>
  </w:style>
  <w:style w:type="paragraph" w:styleId="Heading3">
    <w:name w:val="heading 3"/>
    <w:basedOn w:val="Normal"/>
    <w:next w:val="Normal"/>
    <w:link w:val="Heading3Char"/>
    <w:uiPriority w:val="9"/>
    <w:unhideWhenUsed/>
    <w:qFormat/>
    <w:rsid w:val="00053B42"/>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semiHidden/>
    <w:unhideWhenUsed/>
    <w:qFormat/>
    <w:rsid w:val="00BE4792"/>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9086E"/>
    <w:rPr>
      <w:rFonts w:ascii="Arial" w:eastAsia="Times New Roman" w:hAnsi="Arial"/>
      <w:b/>
      <w:bCs/>
      <w:color w:val="365F91"/>
      <w:sz w:val="28"/>
      <w:szCs w:val="28"/>
    </w:rPr>
  </w:style>
  <w:style w:type="paragraph" w:styleId="TOCHeading">
    <w:name w:val="TOC Heading"/>
    <w:basedOn w:val="Heading1"/>
    <w:next w:val="Normal"/>
    <w:uiPriority w:val="39"/>
    <w:semiHidden/>
    <w:unhideWhenUsed/>
    <w:qFormat/>
    <w:rsid w:val="00101A7E"/>
    <w:pPr>
      <w:outlineLvl w:val="9"/>
    </w:pPr>
    <w:rPr>
      <w:lang w:eastAsia="ja-JP"/>
    </w:rPr>
  </w:style>
  <w:style w:type="paragraph" w:styleId="TOC1">
    <w:name w:val="toc 1"/>
    <w:basedOn w:val="Normal"/>
    <w:next w:val="Normal"/>
    <w:autoRedefine/>
    <w:uiPriority w:val="39"/>
    <w:unhideWhenUsed/>
    <w:rsid w:val="00101A7E"/>
    <w:pPr>
      <w:spacing w:after="100"/>
    </w:pPr>
  </w:style>
  <w:style w:type="character" w:styleId="Hyperlink">
    <w:name w:val="Hyperlink"/>
    <w:uiPriority w:val="99"/>
    <w:unhideWhenUsed/>
    <w:rsid w:val="00101A7E"/>
    <w:rPr>
      <w:color w:val="0000FF"/>
      <w:u w:val="single"/>
    </w:rPr>
  </w:style>
  <w:style w:type="paragraph" w:styleId="BalloonText">
    <w:name w:val="Balloon Text"/>
    <w:basedOn w:val="Normal"/>
    <w:link w:val="BalloonTextChar"/>
    <w:uiPriority w:val="99"/>
    <w:semiHidden/>
    <w:unhideWhenUsed/>
    <w:rsid w:val="00101A7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01A7E"/>
    <w:rPr>
      <w:rFonts w:ascii="Tahoma" w:hAnsi="Tahoma" w:cs="Tahoma"/>
      <w:sz w:val="16"/>
      <w:szCs w:val="16"/>
    </w:rPr>
  </w:style>
  <w:style w:type="paragraph" w:styleId="Header">
    <w:name w:val="header"/>
    <w:basedOn w:val="Normal"/>
    <w:link w:val="HeaderChar"/>
    <w:uiPriority w:val="99"/>
    <w:unhideWhenUsed/>
    <w:rsid w:val="00F744E4"/>
    <w:pPr>
      <w:tabs>
        <w:tab w:val="center" w:pos="4680"/>
        <w:tab w:val="right" w:pos="9360"/>
      </w:tabs>
    </w:pPr>
  </w:style>
  <w:style w:type="character" w:customStyle="1" w:styleId="HeaderChar">
    <w:name w:val="Header Char"/>
    <w:link w:val="Header"/>
    <w:uiPriority w:val="99"/>
    <w:rsid w:val="00F744E4"/>
    <w:rPr>
      <w:sz w:val="22"/>
      <w:szCs w:val="22"/>
    </w:rPr>
  </w:style>
  <w:style w:type="paragraph" w:styleId="Footer">
    <w:name w:val="footer"/>
    <w:basedOn w:val="Normal"/>
    <w:link w:val="FooterChar"/>
    <w:uiPriority w:val="99"/>
    <w:unhideWhenUsed/>
    <w:rsid w:val="00F744E4"/>
    <w:pPr>
      <w:tabs>
        <w:tab w:val="center" w:pos="4680"/>
        <w:tab w:val="right" w:pos="9360"/>
      </w:tabs>
    </w:pPr>
  </w:style>
  <w:style w:type="character" w:customStyle="1" w:styleId="FooterChar">
    <w:name w:val="Footer Char"/>
    <w:link w:val="Footer"/>
    <w:uiPriority w:val="99"/>
    <w:rsid w:val="00F744E4"/>
    <w:rPr>
      <w:sz w:val="22"/>
      <w:szCs w:val="22"/>
    </w:rPr>
  </w:style>
  <w:style w:type="character" w:customStyle="1" w:styleId="Heading2Char">
    <w:name w:val="Heading 2 Char"/>
    <w:link w:val="Heading2"/>
    <w:uiPriority w:val="9"/>
    <w:rsid w:val="00B9086E"/>
    <w:rPr>
      <w:rFonts w:ascii="Arial" w:eastAsia="Times New Roman" w:hAnsi="Arial" w:cs="Times New Roman"/>
      <w:b/>
      <w:bCs/>
      <w:sz w:val="22"/>
      <w:szCs w:val="28"/>
    </w:rPr>
  </w:style>
  <w:style w:type="paragraph" w:styleId="TOC2">
    <w:name w:val="toc 2"/>
    <w:basedOn w:val="Normal"/>
    <w:next w:val="Normal"/>
    <w:autoRedefine/>
    <w:uiPriority w:val="39"/>
    <w:unhideWhenUsed/>
    <w:rsid w:val="0047506F"/>
    <w:pPr>
      <w:ind w:left="220"/>
    </w:pPr>
  </w:style>
  <w:style w:type="paragraph" w:customStyle="1" w:styleId="Bibliographyentries">
    <w:name w:val="Bibliography entries"/>
    <w:basedOn w:val="Normal"/>
    <w:qFormat/>
    <w:rsid w:val="00B9086E"/>
    <w:pPr>
      <w:tabs>
        <w:tab w:val="left" w:pos="360"/>
      </w:tabs>
      <w:spacing w:after="0"/>
    </w:pPr>
  </w:style>
  <w:style w:type="character" w:customStyle="1" w:styleId="Heading3Char">
    <w:name w:val="Heading 3 Char"/>
    <w:link w:val="Heading3"/>
    <w:uiPriority w:val="9"/>
    <w:rsid w:val="00053B42"/>
    <w:rPr>
      <w:rFonts w:ascii="Calibri Light" w:eastAsia="Times New Roman" w:hAnsi="Calibri Light" w:cs="Times New Roman"/>
      <w:color w:val="1F3763"/>
      <w:sz w:val="24"/>
      <w:szCs w:val="24"/>
    </w:rPr>
  </w:style>
  <w:style w:type="character" w:styleId="FollowedHyperlink">
    <w:name w:val="FollowedHyperlink"/>
    <w:uiPriority w:val="99"/>
    <w:semiHidden/>
    <w:unhideWhenUsed/>
    <w:rsid w:val="008A7C00"/>
    <w:rPr>
      <w:color w:val="954F72"/>
      <w:u w:val="single"/>
    </w:rPr>
  </w:style>
  <w:style w:type="table" w:styleId="TableGrid">
    <w:name w:val="Table Grid"/>
    <w:basedOn w:val="TableNormal"/>
    <w:uiPriority w:val="59"/>
    <w:rsid w:val="00B669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link w:val="Heading4"/>
    <w:uiPriority w:val="9"/>
    <w:semiHidden/>
    <w:rsid w:val="00BE4792"/>
    <w:rPr>
      <w:rFonts w:ascii="Calibri Light" w:eastAsia="Times New Roman" w:hAnsi="Calibri Light" w:cs="Times New Roman"/>
      <w:i/>
      <w:iCs/>
      <w:color w:val="2F5496"/>
      <w:sz w:val="22"/>
      <w:szCs w:val="22"/>
    </w:rPr>
  </w:style>
  <w:style w:type="paragraph" w:customStyle="1" w:styleId="epubnoindent">
    <w:name w:val="epub__noindent"/>
    <w:basedOn w:val="Normal"/>
    <w:rsid w:val="00BE4792"/>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BE4792"/>
  </w:style>
  <w:style w:type="character" w:styleId="Emphasis">
    <w:name w:val="Emphasis"/>
    <w:uiPriority w:val="20"/>
    <w:qFormat/>
    <w:rsid w:val="00BE4792"/>
    <w:rPr>
      <w:i/>
      <w:iCs/>
    </w:rPr>
  </w:style>
  <w:style w:type="character" w:customStyle="1" w:styleId="Courierforcode">
    <w:name w:val="Courier for code"/>
    <w:basedOn w:val="DefaultParagraphFont"/>
    <w:uiPriority w:val="1"/>
    <w:qFormat/>
    <w:rsid w:val="0062760B"/>
    <w:rPr>
      <w:rFonts w:ascii="Courier" w:hAnsi="Courier"/>
    </w:rPr>
  </w:style>
  <w:style w:type="character" w:styleId="IntenseReference">
    <w:name w:val="Intense Reference"/>
    <w:aliases w:val="Captions"/>
    <w:basedOn w:val="DefaultParagraphFont"/>
    <w:uiPriority w:val="32"/>
    <w:qFormat/>
    <w:rsid w:val="008F2366"/>
    <w:rPr>
      <w:b/>
      <w:bCs/>
      <w:caps w:val="0"/>
      <w:smallCaps w:val="0"/>
      <w:color w:val="4472C4" w:themeColor="accent1"/>
      <w:spacing w:val="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5678">
      <w:bodyDiv w:val="1"/>
      <w:marLeft w:val="0"/>
      <w:marRight w:val="0"/>
      <w:marTop w:val="0"/>
      <w:marBottom w:val="0"/>
      <w:divBdr>
        <w:top w:val="none" w:sz="0" w:space="0" w:color="auto"/>
        <w:left w:val="none" w:sz="0" w:space="0" w:color="auto"/>
        <w:bottom w:val="none" w:sz="0" w:space="0" w:color="auto"/>
        <w:right w:val="none" w:sz="0" w:space="0" w:color="auto"/>
      </w:divBdr>
    </w:div>
    <w:div w:id="643589050">
      <w:bodyDiv w:val="1"/>
      <w:marLeft w:val="0"/>
      <w:marRight w:val="0"/>
      <w:marTop w:val="0"/>
      <w:marBottom w:val="0"/>
      <w:divBdr>
        <w:top w:val="none" w:sz="0" w:space="0" w:color="auto"/>
        <w:left w:val="none" w:sz="0" w:space="0" w:color="auto"/>
        <w:bottom w:val="none" w:sz="0" w:space="0" w:color="auto"/>
        <w:right w:val="none" w:sz="0" w:space="0" w:color="auto"/>
      </w:divBdr>
    </w:div>
    <w:div w:id="17318788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liesweany/Documents/Coding/IT1150IntroToWebProgramming/IT1150LabXSpring2018JulieSwean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F3D54-9D8C-7A4D-B23D-42A5D17B6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IT1150LabXSpring2018JulieSweany.dotx</Template>
  <TotalTime>865</TotalTime>
  <Pages>24</Pages>
  <Words>3274</Words>
  <Characters>18666</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21897</CharactersWithSpaces>
  <SharedDoc>false</SharedDoc>
  <HLinks>
    <vt:vector size="54" baseType="variant">
      <vt:variant>
        <vt:i4>4063332</vt:i4>
      </vt:variant>
      <vt:variant>
        <vt:i4>51</vt:i4>
      </vt:variant>
      <vt:variant>
        <vt:i4>0</vt:i4>
      </vt:variant>
      <vt:variant>
        <vt:i4>5</vt:i4>
      </vt:variant>
      <vt:variant>
        <vt:lpwstr>http://searchnetworking.techtarget.com/definition/ICMP</vt:lpwstr>
      </vt:variant>
      <vt:variant>
        <vt:lpwstr/>
      </vt:variant>
      <vt:variant>
        <vt:i4>1310724</vt:i4>
      </vt:variant>
      <vt:variant>
        <vt:i4>44</vt:i4>
      </vt:variant>
      <vt:variant>
        <vt:i4>0</vt:i4>
      </vt:variant>
      <vt:variant>
        <vt:i4>5</vt:i4>
      </vt:variant>
      <vt:variant>
        <vt:lpwstr/>
      </vt:variant>
      <vt:variant>
        <vt:lpwstr>_Toc500681841</vt:lpwstr>
      </vt:variant>
      <vt:variant>
        <vt:i4>1310725</vt:i4>
      </vt:variant>
      <vt:variant>
        <vt:i4>38</vt:i4>
      </vt:variant>
      <vt:variant>
        <vt:i4>0</vt:i4>
      </vt:variant>
      <vt:variant>
        <vt:i4>5</vt:i4>
      </vt:variant>
      <vt:variant>
        <vt:lpwstr/>
      </vt:variant>
      <vt:variant>
        <vt:lpwstr>_Toc500681840</vt:lpwstr>
      </vt:variant>
      <vt:variant>
        <vt:i4>1245190</vt:i4>
      </vt:variant>
      <vt:variant>
        <vt:i4>32</vt:i4>
      </vt:variant>
      <vt:variant>
        <vt:i4>0</vt:i4>
      </vt:variant>
      <vt:variant>
        <vt:i4>5</vt:i4>
      </vt:variant>
      <vt:variant>
        <vt:lpwstr/>
      </vt:variant>
      <vt:variant>
        <vt:lpwstr>_Toc500681833</vt:lpwstr>
      </vt:variant>
      <vt:variant>
        <vt:i4>1245191</vt:i4>
      </vt:variant>
      <vt:variant>
        <vt:i4>26</vt:i4>
      </vt:variant>
      <vt:variant>
        <vt:i4>0</vt:i4>
      </vt:variant>
      <vt:variant>
        <vt:i4>5</vt:i4>
      </vt:variant>
      <vt:variant>
        <vt:lpwstr/>
      </vt:variant>
      <vt:variant>
        <vt:lpwstr>_Toc500681832</vt:lpwstr>
      </vt:variant>
      <vt:variant>
        <vt:i4>1245188</vt:i4>
      </vt:variant>
      <vt:variant>
        <vt:i4>20</vt:i4>
      </vt:variant>
      <vt:variant>
        <vt:i4>0</vt:i4>
      </vt:variant>
      <vt:variant>
        <vt:i4>5</vt:i4>
      </vt:variant>
      <vt:variant>
        <vt:lpwstr/>
      </vt:variant>
      <vt:variant>
        <vt:lpwstr>_Toc500681831</vt:lpwstr>
      </vt:variant>
      <vt:variant>
        <vt:i4>1179649</vt:i4>
      </vt:variant>
      <vt:variant>
        <vt:i4>14</vt:i4>
      </vt:variant>
      <vt:variant>
        <vt:i4>0</vt:i4>
      </vt:variant>
      <vt:variant>
        <vt:i4>5</vt:i4>
      </vt:variant>
      <vt:variant>
        <vt:lpwstr/>
      </vt:variant>
      <vt:variant>
        <vt:lpwstr>_Toc500681824</vt:lpwstr>
      </vt:variant>
      <vt:variant>
        <vt:i4>1179654</vt:i4>
      </vt:variant>
      <vt:variant>
        <vt:i4>8</vt:i4>
      </vt:variant>
      <vt:variant>
        <vt:i4>0</vt:i4>
      </vt:variant>
      <vt:variant>
        <vt:i4>5</vt:i4>
      </vt:variant>
      <vt:variant>
        <vt:lpwstr/>
      </vt:variant>
      <vt:variant>
        <vt:lpwstr>_Toc500681823</vt:lpwstr>
      </vt:variant>
      <vt:variant>
        <vt:i4>1179655</vt:i4>
      </vt:variant>
      <vt:variant>
        <vt:i4>2</vt:i4>
      </vt:variant>
      <vt:variant>
        <vt:i4>0</vt:i4>
      </vt:variant>
      <vt:variant>
        <vt:i4>5</vt:i4>
      </vt:variant>
      <vt:variant>
        <vt:lpwstr/>
      </vt:variant>
      <vt:variant>
        <vt:lpwstr>_Toc500681822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Sweany, Juliet - S01179577</dc:creator>
  <cp:keywords/>
  <cp:lastModifiedBy>Sweany, Juliet - S01179577</cp:lastModifiedBy>
  <cp:revision>100</cp:revision>
  <dcterms:created xsi:type="dcterms:W3CDTF">2018-02-18T21:27:00Z</dcterms:created>
  <dcterms:modified xsi:type="dcterms:W3CDTF">2018-04-30T14:34:00Z</dcterms:modified>
</cp:coreProperties>
</file>