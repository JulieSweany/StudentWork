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E44EF" w14:textId="77777777" w:rsidR="00AA0381" w:rsidRPr="00F70074" w:rsidRDefault="00AA0381" w:rsidP="000D0BEC">
      <w:pPr>
        <w:spacing w:after="120" w:line="240" w:lineRule="auto"/>
        <w:jc w:val="center"/>
        <w:rPr>
          <w:rFonts w:cs="Arial"/>
        </w:rPr>
      </w:pPr>
    </w:p>
    <w:p w14:paraId="72374E7A" w14:textId="77777777" w:rsidR="00101A7E" w:rsidRPr="00F70074" w:rsidRDefault="00101A7E" w:rsidP="000D0BEC">
      <w:pPr>
        <w:spacing w:after="120" w:line="240" w:lineRule="auto"/>
        <w:jc w:val="center"/>
        <w:rPr>
          <w:rFonts w:cs="Arial"/>
        </w:rPr>
      </w:pPr>
    </w:p>
    <w:p w14:paraId="4ECA8D5D" w14:textId="77777777" w:rsidR="00101A7E" w:rsidRPr="00F70074" w:rsidRDefault="00101A7E" w:rsidP="000D0BEC">
      <w:pPr>
        <w:spacing w:after="120" w:line="240" w:lineRule="auto"/>
        <w:jc w:val="center"/>
        <w:rPr>
          <w:rFonts w:cs="Arial"/>
        </w:rPr>
      </w:pPr>
    </w:p>
    <w:p w14:paraId="4B9E0A1E" w14:textId="77777777" w:rsidR="00101A7E" w:rsidRDefault="007829CE" w:rsidP="00B9086E">
      <w:pPr>
        <w:jc w:val="center"/>
      </w:pPr>
      <w:r>
        <w:t>Julie Sweany</w:t>
      </w:r>
    </w:p>
    <w:p w14:paraId="08F6F8DE" w14:textId="77777777" w:rsidR="005B243D" w:rsidRDefault="005B243D" w:rsidP="00B9086E">
      <w:pPr>
        <w:jc w:val="center"/>
      </w:pPr>
    </w:p>
    <w:p w14:paraId="05B61992" w14:textId="230376EA" w:rsidR="00101A7E" w:rsidRDefault="00515067" w:rsidP="00B9086E">
      <w:pPr>
        <w:jc w:val="center"/>
      </w:pPr>
      <w:r>
        <w:t xml:space="preserve">Lab </w:t>
      </w:r>
      <w:r w:rsidR="007533F1">
        <w:t>7</w:t>
      </w:r>
    </w:p>
    <w:p w14:paraId="35FF9D01" w14:textId="77777777" w:rsidR="00515067" w:rsidRDefault="00515067" w:rsidP="00B9086E">
      <w:pPr>
        <w:jc w:val="center"/>
      </w:pPr>
    </w:p>
    <w:p w14:paraId="2A36F439" w14:textId="2CD0EDE5" w:rsidR="00515067" w:rsidRDefault="007533F1" w:rsidP="00B9086E">
      <w:pPr>
        <w:jc w:val="center"/>
      </w:pPr>
      <w:r>
        <w:t>May 6</w:t>
      </w:r>
      <w:r w:rsidR="00515067">
        <w:t>, 2018</w:t>
      </w:r>
    </w:p>
    <w:p w14:paraId="194405C7" w14:textId="77777777" w:rsidR="001C2B19" w:rsidRDefault="001C2B19" w:rsidP="00B9086E">
      <w:pPr>
        <w:jc w:val="center"/>
      </w:pPr>
    </w:p>
    <w:p w14:paraId="619E5951" w14:textId="77777777" w:rsidR="001C2B19" w:rsidRPr="00F70074" w:rsidRDefault="001C2B19" w:rsidP="00B9086E">
      <w:pPr>
        <w:jc w:val="center"/>
      </w:pPr>
      <w:r>
        <w:t>IT1150, CRN13094</w:t>
      </w:r>
    </w:p>
    <w:p w14:paraId="12D550D8" w14:textId="77777777" w:rsidR="00101A7E" w:rsidRPr="00F70074" w:rsidRDefault="00101A7E" w:rsidP="00B9086E">
      <w:r w:rsidRPr="00F70074">
        <w:br w:type="page"/>
      </w:r>
    </w:p>
    <w:p w14:paraId="1C8B2ED6" w14:textId="77777777" w:rsidR="00101A7E" w:rsidRPr="00F70074" w:rsidRDefault="00101A7E" w:rsidP="000D0BEC">
      <w:pPr>
        <w:pStyle w:val="Heading1"/>
        <w:spacing w:before="0" w:after="120" w:line="240" w:lineRule="auto"/>
        <w:rPr>
          <w:rFonts w:cs="Arial"/>
        </w:rPr>
      </w:pPr>
      <w:bookmarkStart w:id="0" w:name="_Toc500681821"/>
      <w:bookmarkStart w:id="1" w:name="_Toc513281654"/>
      <w:r w:rsidRPr="00F70074">
        <w:rPr>
          <w:rFonts w:cs="Arial"/>
        </w:rPr>
        <w:lastRenderedPageBreak/>
        <w:t>Table of Contents</w:t>
      </w:r>
      <w:bookmarkEnd w:id="0"/>
      <w:bookmarkEnd w:id="1"/>
    </w:p>
    <w:p w14:paraId="36CFBB4B" w14:textId="77777777" w:rsidR="00FB1813" w:rsidRDefault="00F70074">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13281654" w:history="1">
        <w:r w:rsidR="00FB1813" w:rsidRPr="00DC580B">
          <w:rPr>
            <w:rStyle w:val="Hyperlink"/>
            <w:rFonts w:cs="Arial"/>
            <w:noProof/>
          </w:rPr>
          <w:t>Table of Contents</w:t>
        </w:r>
        <w:r w:rsidR="00FB1813">
          <w:rPr>
            <w:noProof/>
            <w:webHidden/>
          </w:rPr>
          <w:tab/>
        </w:r>
        <w:r w:rsidR="00FB1813">
          <w:rPr>
            <w:noProof/>
            <w:webHidden/>
          </w:rPr>
          <w:fldChar w:fldCharType="begin"/>
        </w:r>
        <w:r w:rsidR="00FB1813">
          <w:rPr>
            <w:noProof/>
            <w:webHidden/>
          </w:rPr>
          <w:instrText xml:space="preserve"> PAGEREF _Toc513281654 \h </w:instrText>
        </w:r>
        <w:r w:rsidR="00FB1813">
          <w:rPr>
            <w:noProof/>
            <w:webHidden/>
          </w:rPr>
        </w:r>
        <w:r w:rsidR="00FB1813">
          <w:rPr>
            <w:noProof/>
            <w:webHidden/>
          </w:rPr>
          <w:fldChar w:fldCharType="separate"/>
        </w:r>
        <w:r w:rsidR="00FB1813">
          <w:rPr>
            <w:noProof/>
            <w:webHidden/>
          </w:rPr>
          <w:t>2</w:t>
        </w:r>
        <w:r w:rsidR="00FB1813">
          <w:rPr>
            <w:noProof/>
            <w:webHidden/>
          </w:rPr>
          <w:fldChar w:fldCharType="end"/>
        </w:r>
      </w:hyperlink>
    </w:p>
    <w:p w14:paraId="5A510D94"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55" w:history="1">
        <w:r w:rsidRPr="00DC580B">
          <w:rPr>
            <w:rStyle w:val="Hyperlink"/>
            <w:rFonts w:cs="Arial"/>
            <w:noProof/>
          </w:rPr>
          <w:t>Executive Summary</w:t>
        </w:r>
        <w:r>
          <w:rPr>
            <w:noProof/>
            <w:webHidden/>
          </w:rPr>
          <w:tab/>
        </w:r>
        <w:r>
          <w:rPr>
            <w:noProof/>
            <w:webHidden/>
          </w:rPr>
          <w:fldChar w:fldCharType="begin"/>
        </w:r>
        <w:r>
          <w:rPr>
            <w:noProof/>
            <w:webHidden/>
          </w:rPr>
          <w:instrText xml:space="preserve"> PAGEREF _Toc513281655 \h </w:instrText>
        </w:r>
        <w:r>
          <w:rPr>
            <w:noProof/>
            <w:webHidden/>
          </w:rPr>
        </w:r>
        <w:r>
          <w:rPr>
            <w:noProof/>
            <w:webHidden/>
          </w:rPr>
          <w:fldChar w:fldCharType="separate"/>
        </w:r>
        <w:r>
          <w:rPr>
            <w:noProof/>
            <w:webHidden/>
          </w:rPr>
          <w:t>3</w:t>
        </w:r>
        <w:r>
          <w:rPr>
            <w:noProof/>
            <w:webHidden/>
          </w:rPr>
          <w:fldChar w:fldCharType="end"/>
        </w:r>
      </w:hyperlink>
    </w:p>
    <w:p w14:paraId="7282BEBB"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56" w:history="1">
        <w:r w:rsidRPr="00DC580B">
          <w:rPr>
            <w:rStyle w:val="Hyperlink"/>
            <w:rFonts w:cs="Arial"/>
            <w:noProof/>
          </w:rPr>
          <w:t>Chapter 15, Exercise 15-1</w:t>
        </w:r>
        <w:r>
          <w:rPr>
            <w:noProof/>
            <w:webHidden/>
          </w:rPr>
          <w:tab/>
        </w:r>
        <w:r>
          <w:rPr>
            <w:noProof/>
            <w:webHidden/>
          </w:rPr>
          <w:fldChar w:fldCharType="begin"/>
        </w:r>
        <w:r>
          <w:rPr>
            <w:noProof/>
            <w:webHidden/>
          </w:rPr>
          <w:instrText xml:space="preserve"> PAGEREF _Toc513281656 \h </w:instrText>
        </w:r>
        <w:r>
          <w:rPr>
            <w:noProof/>
            <w:webHidden/>
          </w:rPr>
        </w:r>
        <w:r>
          <w:rPr>
            <w:noProof/>
            <w:webHidden/>
          </w:rPr>
          <w:fldChar w:fldCharType="separate"/>
        </w:r>
        <w:r>
          <w:rPr>
            <w:noProof/>
            <w:webHidden/>
          </w:rPr>
          <w:t>4</w:t>
        </w:r>
        <w:r>
          <w:rPr>
            <w:noProof/>
            <w:webHidden/>
          </w:rPr>
          <w:fldChar w:fldCharType="end"/>
        </w:r>
      </w:hyperlink>
    </w:p>
    <w:p w14:paraId="1CDBEF37"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57" w:history="1">
        <w:r w:rsidRPr="00DC580B">
          <w:rPr>
            <w:rStyle w:val="Hyperlink"/>
            <w:rFonts w:cs="Arial"/>
            <w:noProof/>
          </w:rPr>
          <w:t>Chapter 15, Exercise 15-2</w:t>
        </w:r>
        <w:r>
          <w:rPr>
            <w:noProof/>
            <w:webHidden/>
          </w:rPr>
          <w:tab/>
        </w:r>
        <w:r>
          <w:rPr>
            <w:noProof/>
            <w:webHidden/>
          </w:rPr>
          <w:fldChar w:fldCharType="begin"/>
        </w:r>
        <w:r>
          <w:rPr>
            <w:noProof/>
            <w:webHidden/>
          </w:rPr>
          <w:instrText xml:space="preserve"> PAGEREF _Toc513281657 \h </w:instrText>
        </w:r>
        <w:r>
          <w:rPr>
            <w:noProof/>
            <w:webHidden/>
          </w:rPr>
        </w:r>
        <w:r>
          <w:rPr>
            <w:noProof/>
            <w:webHidden/>
          </w:rPr>
          <w:fldChar w:fldCharType="separate"/>
        </w:r>
        <w:r>
          <w:rPr>
            <w:noProof/>
            <w:webHidden/>
          </w:rPr>
          <w:t>13</w:t>
        </w:r>
        <w:r>
          <w:rPr>
            <w:noProof/>
            <w:webHidden/>
          </w:rPr>
          <w:fldChar w:fldCharType="end"/>
        </w:r>
      </w:hyperlink>
    </w:p>
    <w:p w14:paraId="3C74DE62"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58" w:history="1">
        <w:r w:rsidRPr="00DC580B">
          <w:rPr>
            <w:rStyle w:val="Hyperlink"/>
            <w:noProof/>
          </w:rPr>
          <w:t>Chapter 16, Exercise 16-1</w:t>
        </w:r>
        <w:r>
          <w:rPr>
            <w:noProof/>
            <w:webHidden/>
          </w:rPr>
          <w:tab/>
        </w:r>
        <w:r>
          <w:rPr>
            <w:noProof/>
            <w:webHidden/>
          </w:rPr>
          <w:fldChar w:fldCharType="begin"/>
        </w:r>
        <w:r>
          <w:rPr>
            <w:noProof/>
            <w:webHidden/>
          </w:rPr>
          <w:instrText xml:space="preserve"> PAGEREF _Toc513281658 \h </w:instrText>
        </w:r>
        <w:r>
          <w:rPr>
            <w:noProof/>
            <w:webHidden/>
          </w:rPr>
        </w:r>
        <w:r>
          <w:rPr>
            <w:noProof/>
            <w:webHidden/>
          </w:rPr>
          <w:fldChar w:fldCharType="separate"/>
        </w:r>
        <w:r>
          <w:rPr>
            <w:noProof/>
            <w:webHidden/>
          </w:rPr>
          <w:t>18</w:t>
        </w:r>
        <w:r>
          <w:rPr>
            <w:noProof/>
            <w:webHidden/>
          </w:rPr>
          <w:fldChar w:fldCharType="end"/>
        </w:r>
      </w:hyperlink>
    </w:p>
    <w:p w14:paraId="6A84216D"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59" w:history="1">
        <w:r w:rsidRPr="00DC580B">
          <w:rPr>
            <w:rStyle w:val="Hyperlink"/>
            <w:noProof/>
          </w:rPr>
          <w:t>Chapter 16, Exercise 16-2</w:t>
        </w:r>
        <w:r>
          <w:rPr>
            <w:noProof/>
            <w:webHidden/>
          </w:rPr>
          <w:tab/>
        </w:r>
        <w:r>
          <w:rPr>
            <w:noProof/>
            <w:webHidden/>
          </w:rPr>
          <w:fldChar w:fldCharType="begin"/>
        </w:r>
        <w:r>
          <w:rPr>
            <w:noProof/>
            <w:webHidden/>
          </w:rPr>
          <w:instrText xml:space="preserve"> PAGEREF _Toc513281659 \h </w:instrText>
        </w:r>
        <w:r>
          <w:rPr>
            <w:noProof/>
            <w:webHidden/>
          </w:rPr>
        </w:r>
        <w:r>
          <w:rPr>
            <w:noProof/>
            <w:webHidden/>
          </w:rPr>
          <w:fldChar w:fldCharType="separate"/>
        </w:r>
        <w:r>
          <w:rPr>
            <w:noProof/>
            <w:webHidden/>
          </w:rPr>
          <w:t>26</w:t>
        </w:r>
        <w:r>
          <w:rPr>
            <w:noProof/>
            <w:webHidden/>
          </w:rPr>
          <w:fldChar w:fldCharType="end"/>
        </w:r>
      </w:hyperlink>
    </w:p>
    <w:p w14:paraId="6A034BE8"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60" w:history="1">
        <w:r w:rsidRPr="00DC580B">
          <w:rPr>
            <w:rStyle w:val="Hyperlink"/>
            <w:noProof/>
          </w:rPr>
          <w:t>Chapter 17, Exercise 17-1</w:t>
        </w:r>
        <w:r>
          <w:rPr>
            <w:noProof/>
            <w:webHidden/>
          </w:rPr>
          <w:tab/>
        </w:r>
        <w:r>
          <w:rPr>
            <w:noProof/>
            <w:webHidden/>
          </w:rPr>
          <w:fldChar w:fldCharType="begin"/>
        </w:r>
        <w:r>
          <w:rPr>
            <w:noProof/>
            <w:webHidden/>
          </w:rPr>
          <w:instrText xml:space="preserve"> PAGEREF _Toc513281660 \h </w:instrText>
        </w:r>
        <w:r>
          <w:rPr>
            <w:noProof/>
            <w:webHidden/>
          </w:rPr>
        </w:r>
        <w:r>
          <w:rPr>
            <w:noProof/>
            <w:webHidden/>
          </w:rPr>
          <w:fldChar w:fldCharType="separate"/>
        </w:r>
        <w:r>
          <w:rPr>
            <w:noProof/>
            <w:webHidden/>
          </w:rPr>
          <w:t>33</w:t>
        </w:r>
        <w:r>
          <w:rPr>
            <w:noProof/>
            <w:webHidden/>
          </w:rPr>
          <w:fldChar w:fldCharType="end"/>
        </w:r>
      </w:hyperlink>
    </w:p>
    <w:p w14:paraId="1B83E00C"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61" w:history="1">
        <w:r w:rsidRPr="00DC580B">
          <w:rPr>
            <w:rStyle w:val="Hyperlink"/>
            <w:noProof/>
          </w:rPr>
          <w:t>Conclusion</w:t>
        </w:r>
        <w:r>
          <w:rPr>
            <w:noProof/>
            <w:webHidden/>
          </w:rPr>
          <w:tab/>
        </w:r>
        <w:r>
          <w:rPr>
            <w:noProof/>
            <w:webHidden/>
          </w:rPr>
          <w:fldChar w:fldCharType="begin"/>
        </w:r>
        <w:r>
          <w:rPr>
            <w:noProof/>
            <w:webHidden/>
          </w:rPr>
          <w:instrText xml:space="preserve"> PAGEREF _Toc513281661 \h </w:instrText>
        </w:r>
        <w:r>
          <w:rPr>
            <w:noProof/>
            <w:webHidden/>
          </w:rPr>
        </w:r>
        <w:r>
          <w:rPr>
            <w:noProof/>
            <w:webHidden/>
          </w:rPr>
          <w:fldChar w:fldCharType="separate"/>
        </w:r>
        <w:r>
          <w:rPr>
            <w:noProof/>
            <w:webHidden/>
          </w:rPr>
          <w:t>43</w:t>
        </w:r>
        <w:r>
          <w:rPr>
            <w:noProof/>
            <w:webHidden/>
          </w:rPr>
          <w:fldChar w:fldCharType="end"/>
        </w:r>
      </w:hyperlink>
    </w:p>
    <w:p w14:paraId="2D36DAE4" w14:textId="77777777" w:rsidR="00FB1813" w:rsidRDefault="00FB1813">
      <w:pPr>
        <w:pStyle w:val="TOC1"/>
        <w:tabs>
          <w:tab w:val="right" w:leader="dot" w:pos="9350"/>
        </w:tabs>
        <w:rPr>
          <w:rFonts w:asciiTheme="minorHAnsi" w:eastAsiaTheme="minorEastAsia" w:hAnsiTheme="minorHAnsi" w:cstheme="minorBidi"/>
          <w:noProof/>
          <w:sz w:val="24"/>
          <w:szCs w:val="24"/>
        </w:rPr>
      </w:pPr>
      <w:hyperlink w:anchor="_Toc513281662" w:history="1">
        <w:r w:rsidRPr="00DC580B">
          <w:rPr>
            <w:rStyle w:val="Hyperlink"/>
            <w:rFonts w:cs="Arial"/>
            <w:noProof/>
          </w:rPr>
          <w:t>Resources</w:t>
        </w:r>
        <w:r>
          <w:rPr>
            <w:noProof/>
            <w:webHidden/>
          </w:rPr>
          <w:tab/>
        </w:r>
        <w:r>
          <w:rPr>
            <w:noProof/>
            <w:webHidden/>
          </w:rPr>
          <w:fldChar w:fldCharType="begin"/>
        </w:r>
        <w:r>
          <w:rPr>
            <w:noProof/>
            <w:webHidden/>
          </w:rPr>
          <w:instrText xml:space="preserve"> PAGEREF _Toc513281662 \h </w:instrText>
        </w:r>
        <w:r>
          <w:rPr>
            <w:noProof/>
            <w:webHidden/>
          </w:rPr>
        </w:r>
        <w:r>
          <w:rPr>
            <w:noProof/>
            <w:webHidden/>
          </w:rPr>
          <w:fldChar w:fldCharType="separate"/>
        </w:r>
        <w:r>
          <w:rPr>
            <w:noProof/>
            <w:webHidden/>
          </w:rPr>
          <w:t>44</w:t>
        </w:r>
        <w:r>
          <w:rPr>
            <w:noProof/>
            <w:webHidden/>
          </w:rPr>
          <w:fldChar w:fldCharType="end"/>
        </w:r>
      </w:hyperlink>
    </w:p>
    <w:p w14:paraId="1EC8F99D" w14:textId="77777777" w:rsidR="00F70074" w:rsidRDefault="00F70074" w:rsidP="000D0BEC">
      <w:pPr>
        <w:spacing w:after="120" w:line="240" w:lineRule="auto"/>
      </w:pPr>
      <w:r>
        <w:rPr>
          <w:b/>
          <w:bCs/>
          <w:noProof/>
        </w:rPr>
        <w:fldChar w:fldCharType="end"/>
      </w:r>
    </w:p>
    <w:p w14:paraId="1F1CBA27" w14:textId="77777777" w:rsidR="00101A7E" w:rsidRPr="00F70074" w:rsidRDefault="00101A7E" w:rsidP="000D0BEC">
      <w:pPr>
        <w:spacing w:after="120" w:line="240" w:lineRule="auto"/>
        <w:rPr>
          <w:rFonts w:cs="Arial"/>
        </w:rPr>
      </w:pPr>
    </w:p>
    <w:p w14:paraId="2C1E33E6" w14:textId="77777777" w:rsidR="00101A7E" w:rsidRPr="00F70074" w:rsidRDefault="00101A7E" w:rsidP="000D0BEC">
      <w:pPr>
        <w:spacing w:after="120" w:line="240" w:lineRule="auto"/>
        <w:rPr>
          <w:rFonts w:cs="Arial"/>
        </w:rPr>
      </w:pPr>
      <w:r w:rsidRPr="00F70074">
        <w:rPr>
          <w:rFonts w:cs="Arial"/>
        </w:rPr>
        <w:br w:type="page"/>
      </w:r>
    </w:p>
    <w:p w14:paraId="1DB9CE35" w14:textId="77777777" w:rsidR="00101A7E" w:rsidRPr="00F70074" w:rsidRDefault="00101A7E" w:rsidP="000D0BEC">
      <w:pPr>
        <w:pStyle w:val="Heading1"/>
        <w:spacing w:before="0" w:after="120" w:line="240" w:lineRule="auto"/>
        <w:rPr>
          <w:rFonts w:cs="Arial"/>
        </w:rPr>
      </w:pPr>
      <w:bookmarkStart w:id="2" w:name="_Toc357410172"/>
      <w:bookmarkStart w:id="3" w:name="_Toc513281655"/>
      <w:r w:rsidRPr="00F70074">
        <w:rPr>
          <w:rFonts w:cs="Arial"/>
        </w:rPr>
        <w:lastRenderedPageBreak/>
        <w:t>Executive Summary</w:t>
      </w:r>
      <w:bookmarkEnd w:id="2"/>
      <w:bookmarkEnd w:id="3"/>
    </w:p>
    <w:p w14:paraId="3874C40C" w14:textId="346169A1" w:rsidR="00A83CCC" w:rsidRDefault="00701817" w:rsidP="00A83CCC">
      <w:r>
        <w:t xml:space="preserve">Lab </w:t>
      </w:r>
      <w:r w:rsidR="00E51FA4">
        <w:t>7</w:t>
      </w:r>
      <w:r w:rsidR="00C971BE">
        <w:t xml:space="preserve"> </w:t>
      </w:r>
      <w:r w:rsidR="00920369">
        <w:t xml:space="preserve">offered information and experience using JavaScript, jQuery, and jQuery Mobile. </w:t>
      </w:r>
    </w:p>
    <w:p w14:paraId="209EEDE7" w14:textId="27F05853" w:rsidR="00972ED7" w:rsidRDefault="00972ED7" w:rsidP="00A83CCC">
      <w:r>
        <w:t>JavaScript</w:t>
      </w:r>
      <w:r w:rsidR="0092405A">
        <w:t xml:space="preserve">, </w:t>
      </w:r>
      <w:r w:rsidR="00876929">
        <w:t xml:space="preserve">a scripting language that is </w:t>
      </w:r>
      <w:r w:rsidR="00084951">
        <w:t xml:space="preserve">run client-side by the web browser, </w:t>
      </w:r>
      <w:r w:rsidR="00DD0B51">
        <w:t>enables developers to modify</w:t>
      </w:r>
      <w:r w:rsidR="00D130B0">
        <w:t xml:space="preserve"> elements and to provide additional interactivity and functionality in their websites. </w:t>
      </w:r>
      <w:r w:rsidR="00672CDD">
        <w:t>jQuery and jQuery Mobile supply open-source and well tested JavaScript files for developers to incorporate into their sites.</w:t>
      </w:r>
    </w:p>
    <w:p w14:paraId="4ACA554A" w14:textId="40862C94" w:rsidR="00A1420A" w:rsidRDefault="00A1420A" w:rsidP="00A83CCC">
      <w:r>
        <w:t xml:space="preserve">The lab involved exercises adding some popular JavaScript features to websites, such as </w:t>
      </w:r>
      <w:r w:rsidR="007D14EE">
        <w:t>print buttons</w:t>
      </w:r>
      <w:r>
        <w:t xml:space="preserve">. It also introduced popular jQuery plugins, such as </w:t>
      </w:r>
      <w:r w:rsidR="007D14EE">
        <w:t xml:space="preserve">image swaps, </w:t>
      </w:r>
      <w:r>
        <w:t>accordions</w:t>
      </w:r>
      <w:r w:rsidR="007D14EE">
        <w:t>,</w:t>
      </w:r>
      <w:r>
        <w:t xml:space="preserve"> and Cycle 2 slideshows</w:t>
      </w:r>
      <w:r w:rsidR="007D14EE">
        <w:t>,</w:t>
      </w:r>
      <w:r>
        <w:t xml:space="preserve"> and provided experience working with a jQuery Mobile website.</w:t>
      </w:r>
    </w:p>
    <w:p w14:paraId="7291C212" w14:textId="61CB20A6" w:rsidR="00101A7E" w:rsidRPr="00F70074" w:rsidRDefault="00101A7E" w:rsidP="000D0BEC">
      <w:pPr>
        <w:spacing w:after="120" w:line="240" w:lineRule="auto"/>
        <w:rPr>
          <w:rFonts w:cs="Arial"/>
        </w:rPr>
      </w:pPr>
      <w:r w:rsidRPr="00F70074">
        <w:rPr>
          <w:rFonts w:cs="Arial"/>
        </w:rPr>
        <w:br w:type="page"/>
      </w:r>
    </w:p>
    <w:p w14:paraId="5CCF11D7" w14:textId="01999D93" w:rsidR="00E71B49" w:rsidRPr="00F70074" w:rsidRDefault="007533F1" w:rsidP="00E71B49">
      <w:pPr>
        <w:pStyle w:val="Heading1"/>
        <w:spacing w:before="0" w:after="120" w:line="240" w:lineRule="auto"/>
        <w:rPr>
          <w:rFonts w:cs="Arial"/>
        </w:rPr>
      </w:pPr>
      <w:bookmarkStart w:id="4" w:name="_Toc513281656"/>
      <w:r>
        <w:rPr>
          <w:rFonts w:cs="Arial"/>
        </w:rPr>
        <w:lastRenderedPageBreak/>
        <w:t>Chapter 15, Exercise 15-1</w:t>
      </w:r>
      <w:bookmarkEnd w:id="4"/>
    </w:p>
    <w:p w14:paraId="6EF70E74" w14:textId="524A302B" w:rsidR="00113375" w:rsidRDefault="00830950" w:rsidP="00113375">
      <w:r>
        <w:t>Exercise 15-1 demonstrated how JavaScript can be used to add a print button to a webpage and to create text that will automatically display the current year</w:t>
      </w:r>
      <w:r w:rsidR="005A647D">
        <w:t>.</w:t>
      </w:r>
    </w:p>
    <w:p w14:paraId="4A53F9C1" w14:textId="4DC1602E" w:rsidR="00472C07" w:rsidRDefault="00472C07" w:rsidP="00113375">
      <w:r>
        <w:t xml:space="preserve">The exercise made use of a provided JavaScript file, so most of the changes were made within the HTML file. </w:t>
      </w:r>
      <w:r w:rsidR="00F157B6">
        <w:t xml:space="preserve">A &lt;script&gt; tag linking to the correct JavaScript file was added to the &lt;head&gt; of the HTML. In the &lt;aside&gt;, the button was added with this code: </w:t>
      </w:r>
      <w:r w:rsidR="00F157B6" w:rsidRPr="00F157B6">
        <w:t>&lt;input type="button" id="</w:t>
      </w:r>
      <w:proofErr w:type="spellStart"/>
      <w:r w:rsidR="00F157B6" w:rsidRPr="00F157B6">
        <w:t>printButton</w:t>
      </w:r>
      <w:proofErr w:type="spellEnd"/>
      <w:r w:rsidR="00F157B6" w:rsidRPr="00F157B6">
        <w:t>" value="Print Page"&gt;</w:t>
      </w:r>
      <w:r w:rsidR="00F157B6">
        <w:t>. The id name needed to match the id used within the JavaScript code. After the functionality of the button was established, some formatting changes were made within the CSS for the page to conclude that part of the exercise.</w:t>
      </w:r>
    </w:p>
    <w:p w14:paraId="1A1CA35D" w14:textId="5A133F6C" w:rsidR="00F157B6" w:rsidRDefault="00804F82" w:rsidP="00113375">
      <w:r>
        <w:rPr>
          <w:noProof/>
        </w:rPr>
        <w:drawing>
          <wp:anchor distT="0" distB="0" distL="114300" distR="114300" simplePos="0" relativeHeight="251658240" behindDoc="0" locked="0" layoutInCell="1" allowOverlap="1" wp14:anchorId="15BA7C7F" wp14:editId="3551D266">
            <wp:simplePos x="0" y="0"/>
            <wp:positionH relativeFrom="column">
              <wp:posOffset>51435</wp:posOffset>
            </wp:positionH>
            <wp:positionV relativeFrom="paragraph">
              <wp:posOffset>621665</wp:posOffset>
            </wp:positionV>
            <wp:extent cx="3976370" cy="4688840"/>
            <wp:effectExtent l="25400" t="25400" r="36830" b="35560"/>
            <wp:wrapTight wrapText="bothSides">
              <wp:wrapPolygon edited="0">
                <wp:start x="-138" y="-117"/>
                <wp:lineTo x="-138" y="21647"/>
                <wp:lineTo x="21662" y="21647"/>
                <wp:lineTo x="21662" y="-117"/>
                <wp:lineTo x="-138" y="-11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_1PrintButton_Year.png"/>
                    <pic:cNvPicPr/>
                  </pic:nvPicPr>
                  <pic:blipFill>
                    <a:blip r:embed="rId7">
                      <a:extLst>
                        <a:ext uri="{28A0092B-C50C-407E-A947-70E740481C1C}">
                          <a14:useLocalDpi xmlns:a14="http://schemas.microsoft.com/office/drawing/2010/main" val="0"/>
                        </a:ext>
                      </a:extLst>
                    </a:blip>
                    <a:stretch>
                      <a:fillRect/>
                    </a:stretch>
                  </pic:blipFill>
                  <pic:spPr>
                    <a:xfrm>
                      <a:off x="0" y="0"/>
                      <a:ext cx="3976370" cy="46888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A31BA">
        <w:t>Next, some inline JavaScript was added to the footer section of the HTML. Again, the basic JavaScript was provided, so this only involved copying and pasting the code into the correct portion of the HTML and making some minor adjustments to the text.</w:t>
      </w:r>
    </w:p>
    <w:p w14:paraId="651DDF23" w14:textId="77777777" w:rsidR="00FD3AAE" w:rsidRDefault="00FD3AAE" w:rsidP="00965355">
      <w:pPr>
        <w:rPr>
          <w:rStyle w:val="IntenseReference"/>
        </w:rPr>
      </w:pPr>
    </w:p>
    <w:p w14:paraId="00B507AA" w14:textId="77777777" w:rsidR="00FD3AAE" w:rsidRDefault="00FD3AAE" w:rsidP="00965355">
      <w:pPr>
        <w:rPr>
          <w:rStyle w:val="IntenseReference"/>
        </w:rPr>
      </w:pPr>
    </w:p>
    <w:p w14:paraId="42958925" w14:textId="2FDE3922" w:rsidR="00762787" w:rsidRDefault="008F2366" w:rsidP="00965355">
      <w:r w:rsidRPr="008F2366">
        <w:rPr>
          <w:rStyle w:val="IntenseReference"/>
        </w:rPr>
        <w:t>Th</w:t>
      </w:r>
      <w:r w:rsidR="00FD3AAE">
        <w:rPr>
          <w:rStyle w:val="IntenseReference"/>
        </w:rPr>
        <w:t>e</w:t>
      </w:r>
      <w:r w:rsidRPr="008F2366">
        <w:rPr>
          <w:rStyle w:val="IntenseReference"/>
        </w:rPr>
        <w:t xml:space="preserve"> screenshot </w:t>
      </w:r>
      <w:r w:rsidR="00FD3AAE">
        <w:rPr>
          <w:rStyle w:val="IntenseReference"/>
        </w:rPr>
        <w:t xml:space="preserve">to the left </w:t>
      </w:r>
      <w:r w:rsidRPr="008F2366">
        <w:rPr>
          <w:rStyle w:val="IntenseReference"/>
        </w:rPr>
        <w:t xml:space="preserve">shows </w:t>
      </w:r>
      <w:bookmarkStart w:id="5" w:name="_Toc357410177"/>
      <w:r w:rsidR="001E7A5C">
        <w:rPr>
          <w:rStyle w:val="IntenseReference"/>
        </w:rPr>
        <w:t xml:space="preserve">the completed </w:t>
      </w:r>
      <w:r w:rsidR="00FD3AAE">
        <w:rPr>
          <w:rStyle w:val="IntenseReference"/>
        </w:rPr>
        <w:t>page for</w:t>
      </w:r>
      <w:r w:rsidR="001E7A5C">
        <w:rPr>
          <w:rStyle w:val="IntenseReference"/>
        </w:rPr>
        <w:t xml:space="preserve"> </w:t>
      </w:r>
      <w:r w:rsidR="00FD3AAE">
        <w:rPr>
          <w:rStyle w:val="IntenseReference"/>
        </w:rPr>
        <w:t>E</w:t>
      </w:r>
      <w:r w:rsidR="001E7A5C">
        <w:rPr>
          <w:rStyle w:val="IntenseReference"/>
        </w:rPr>
        <w:t>xercise</w:t>
      </w:r>
      <w:r w:rsidR="00FD3AAE">
        <w:rPr>
          <w:rStyle w:val="IntenseReference"/>
        </w:rPr>
        <w:t xml:space="preserve"> 15-1</w:t>
      </w:r>
      <w:r w:rsidR="001E7A5C">
        <w:rPr>
          <w:rStyle w:val="IntenseReference"/>
        </w:rPr>
        <w:t xml:space="preserve">. </w:t>
      </w:r>
      <w:r w:rsidR="00965355">
        <w:t xml:space="preserve"> </w:t>
      </w:r>
    </w:p>
    <w:p w14:paraId="58F35DA7" w14:textId="11764155" w:rsidR="00FD3AAE" w:rsidRDefault="00FD3AAE" w:rsidP="00FD3AAE">
      <w:r>
        <w:rPr>
          <w:rStyle w:val="IntenseReference"/>
        </w:rPr>
        <w:t>Below, the</w:t>
      </w:r>
      <w:r w:rsidRPr="008F2366">
        <w:rPr>
          <w:rStyle w:val="IntenseReference"/>
        </w:rPr>
        <w:t xml:space="preserve"> screenshot shows </w:t>
      </w:r>
      <w:r>
        <w:rPr>
          <w:rStyle w:val="IntenseReference"/>
        </w:rPr>
        <w:t xml:space="preserve">the print dialogue box that opens when the Print Page button is clicked. </w:t>
      </w:r>
      <w:r>
        <w:t xml:space="preserve"> </w:t>
      </w:r>
    </w:p>
    <w:p w14:paraId="37CBB3B5" w14:textId="7663ADC0" w:rsidR="005A68A0" w:rsidRDefault="00E864CF" w:rsidP="00965355">
      <w:r>
        <w:rPr>
          <w:noProof/>
        </w:rPr>
        <w:drawing>
          <wp:anchor distT="0" distB="0" distL="114300" distR="114300" simplePos="0" relativeHeight="251659264" behindDoc="0" locked="0" layoutInCell="1" allowOverlap="1" wp14:anchorId="666D387B" wp14:editId="41DB7FDA">
            <wp:simplePos x="0" y="0"/>
            <wp:positionH relativeFrom="column">
              <wp:posOffset>3364865</wp:posOffset>
            </wp:positionH>
            <wp:positionV relativeFrom="paragraph">
              <wp:posOffset>508635</wp:posOffset>
            </wp:positionV>
            <wp:extent cx="2740660" cy="1475740"/>
            <wp:effectExtent l="25400" t="25400" r="27940" b="22860"/>
            <wp:wrapTight wrapText="bothSides">
              <wp:wrapPolygon edited="0">
                <wp:start x="-200" y="-372"/>
                <wp:lineTo x="-200" y="21563"/>
                <wp:lineTo x="21620" y="21563"/>
                <wp:lineTo x="21620" y="-372"/>
                <wp:lineTo x="-200" y="-372"/>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1Print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0660" cy="147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A68A0">
        <w:br w:type="page"/>
      </w:r>
    </w:p>
    <w:p w14:paraId="46ED0480" w14:textId="659DCA7A" w:rsidR="002B04A9" w:rsidRDefault="008A0E4F" w:rsidP="002B04A9">
      <w:pPr>
        <w:spacing w:after="0" w:line="240" w:lineRule="auto"/>
        <w:rPr>
          <w:rStyle w:val="IntenseReference"/>
        </w:rPr>
      </w:pPr>
      <w:r>
        <w:rPr>
          <w:rStyle w:val="IntenseReference"/>
        </w:rPr>
        <w:lastRenderedPageBreak/>
        <w:t xml:space="preserve">HTML for Exercise </w:t>
      </w:r>
      <w:r w:rsidR="00D93E2D">
        <w:rPr>
          <w:rStyle w:val="IntenseReference"/>
        </w:rPr>
        <w:t>1</w:t>
      </w:r>
      <w:r w:rsidR="007533F1">
        <w:rPr>
          <w:rStyle w:val="IntenseReference"/>
        </w:rPr>
        <w:t>5</w:t>
      </w:r>
      <w:r w:rsidR="002B04A9">
        <w:rPr>
          <w:rStyle w:val="IntenseReference"/>
        </w:rPr>
        <w:t>-1</w:t>
      </w:r>
    </w:p>
    <w:p w14:paraId="6165CB57" w14:textId="77777777" w:rsidR="002B04A9" w:rsidRDefault="002B04A9" w:rsidP="002B04A9">
      <w:pPr>
        <w:spacing w:after="0" w:line="240" w:lineRule="auto"/>
      </w:pPr>
    </w:p>
    <w:p w14:paraId="602FCFCD" w14:textId="77777777" w:rsidR="00FD3AAE" w:rsidRPr="00FD3AAE" w:rsidRDefault="00FD3AAE" w:rsidP="00FD3AAE">
      <w:pPr>
        <w:spacing w:after="0" w:line="240" w:lineRule="auto"/>
        <w:rPr>
          <w:rFonts w:ascii="Courier" w:hAnsi="Courier"/>
        </w:rPr>
      </w:pPr>
      <w:proofErr w:type="gramStart"/>
      <w:r w:rsidRPr="00FD3AAE">
        <w:rPr>
          <w:rFonts w:ascii="Courier" w:hAnsi="Courier"/>
        </w:rPr>
        <w:t>&lt;!DOCTYPE</w:t>
      </w:r>
      <w:proofErr w:type="gramEnd"/>
      <w:r w:rsidRPr="00FD3AAE">
        <w:rPr>
          <w:rFonts w:ascii="Courier" w:hAnsi="Courier"/>
        </w:rPr>
        <w:t xml:space="preserve"> html&gt;</w:t>
      </w:r>
    </w:p>
    <w:p w14:paraId="2543DC64" w14:textId="77777777" w:rsidR="00FD3AAE" w:rsidRPr="00FD3AAE" w:rsidRDefault="00FD3AAE" w:rsidP="00FD3AAE">
      <w:pPr>
        <w:spacing w:after="0" w:line="240" w:lineRule="auto"/>
        <w:rPr>
          <w:rFonts w:ascii="Courier" w:hAnsi="Courier"/>
        </w:rPr>
      </w:pPr>
      <w:r w:rsidRPr="00FD3AAE">
        <w:rPr>
          <w:rFonts w:ascii="Courier" w:hAnsi="Courier"/>
        </w:rPr>
        <w:t xml:space="preserve">&lt;html </w:t>
      </w:r>
      <w:proofErr w:type="spellStart"/>
      <w:r w:rsidRPr="00FD3AAE">
        <w:rPr>
          <w:rFonts w:ascii="Courier" w:hAnsi="Courier"/>
        </w:rPr>
        <w:t>lang</w:t>
      </w:r>
      <w:proofErr w:type="spellEnd"/>
      <w:r w:rsidRPr="00FD3AAE">
        <w:rPr>
          <w:rFonts w:ascii="Courier" w:hAnsi="Courier"/>
        </w:rPr>
        <w:t>="</w:t>
      </w:r>
      <w:proofErr w:type="spellStart"/>
      <w:r w:rsidRPr="00FD3AAE">
        <w:rPr>
          <w:rFonts w:ascii="Courier" w:hAnsi="Courier"/>
        </w:rPr>
        <w:t>en</w:t>
      </w:r>
      <w:proofErr w:type="spellEnd"/>
      <w:r w:rsidRPr="00FD3AAE">
        <w:rPr>
          <w:rFonts w:ascii="Courier" w:hAnsi="Courier"/>
        </w:rPr>
        <w:t>"&gt;</w:t>
      </w:r>
    </w:p>
    <w:p w14:paraId="376AB7E7" w14:textId="77777777" w:rsidR="00FD3AAE" w:rsidRPr="00FD3AAE" w:rsidRDefault="00FD3AAE" w:rsidP="00FD3AAE">
      <w:pPr>
        <w:spacing w:after="0" w:line="240" w:lineRule="auto"/>
        <w:rPr>
          <w:rFonts w:ascii="Courier" w:hAnsi="Courier"/>
        </w:rPr>
      </w:pPr>
    </w:p>
    <w:p w14:paraId="141DEF03" w14:textId="77777777" w:rsidR="00FD3AAE" w:rsidRPr="00FD3AAE" w:rsidRDefault="00FD3AAE" w:rsidP="00FD3AAE">
      <w:pPr>
        <w:spacing w:after="0" w:line="240" w:lineRule="auto"/>
        <w:rPr>
          <w:rFonts w:ascii="Courier" w:hAnsi="Courier"/>
        </w:rPr>
      </w:pPr>
      <w:r w:rsidRPr="00FD3AAE">
        <w:rPr>
          <w:rFonts w:ascii="Courier" w:hAnsi="Courier"/>
        </w:rPr>
        <w:t>&lt;head&gt;</w:t>
      </w:r>
    </w:p>
    <w:p w14:paraId="5B67149D" w14:textId="77777777" w:rsidR="00FD3AAE" w:rsidRPr="00FD3AAE" w:rsidRDefault="00FD3AAE" w:rsidP="00FD3AAE">
      <w:pPr>
        <w:spacing w:after="0" w:line="240" w:lineRule="auto"/>
        <w:rPr>
          <w:rFonts w:ascii="Courier" w:hAnsi="Courier"/>
        </w:rPr>
      </w:pPr>
      <w:r w:rsidRPr="00FD3AAE">
        <w:rPr>
          <w:rFonts w:ascii="Courier" w:hAnsi="Courier"/>
        </w:rPr>
        <w:tab/>
        <w:t>&lt;meta charset="utf-8"&gt;</w:t>
      </w:r>
    </w:p>
    <w:p w14:paraId="1C8EB2AA" w14:textId="77777777" w:rsidR="00FD3AAE" w:rsidRPr="00FD3AAE" w:rsidRDefault="00FD3AAE" w:rsidP="00FD3AAE">
      <w:pPr>
        <w:spacing w:after="0" w:line="240" w:lineRule="auto"/>
        <w:rPr>
          <w:rFonts w:ascii="Courier" w:hAnsi="Courier"/>
        </w:rPr>
      </w:pPr>
      <w:r w:rsidRPr="00FD3AAE">
        <w:rPr>
          <w:rFonts w:ascii="Courier" w:hAnsi="Courier"/>
        </w:rPr>
        <w:tab/>
        <w:t>&lt;title&gt;San Joaquin Valley Town Hall&lt;/title&gt;</w:t>
      </w:r>
    </w:p>
    <w:p w14:paraId="2968DF41" w14:textId="77777777" w:rsidR="00FD3AAE" w:rsidRPr="00FD3AAE" w:rsidRDefault="00FD3AAE" w:rsidP="00FD3AAE">
      <w:pPr>
        <w:spacing w:after="0" w:line="240" w:lineRule="auto"/>
        <w:rPr>
          <w:rFonts w:ascii="Courier" w:hAnsi="Courier"/>
        </w:rPr>
      </w:pPr>
      <w:r w:rsidRPr="00FD3AAE">
        <w:rPr>
          <w:rFonts w:ascii="Courier" w:hAnsi="Courier"/>
        </w:rPr>
        <w:tab/>
        <w:t xml:space="preserve">&lt;link </w:t>
      </w:r>
      <w:proofErr w:type="spellStart"/>
      <w:r w:rsidRPr="00FD3AAE">
        <w:rPr>
          <w:rFonts w:ascii="Courier" w:hAnsi="Courier"/>
        </w:rPr>
        <w:t>rel</w:t>
      </w:r>
      <w:proofErr w:type="spellEnd"/>
      <w:r w:rsidRPr="00FD3AAE">
        <w:rPr>
          <w:rFonts w:ascii="Courier" w:hAnsi="Courier"/>
        </w:rPr>
        <w:t xml:space="preserve">="shortcut icon" </w:t>
      </w:r>
      <w:proofErr w:type="spellStart"/>
      <w:r w:rsidRPr="00FD3AAE">
        <w:rPr>
          <w:rFonts w:ascii="Courier" w:hAnsi="Courier"/>
        </w:rPr>
        <w:t>href</w:t>
      </w:r>
      <w:proofErr w:type="spellEnd"/>
      <w:r w:rsidRPr="00FD3AAE">
        <w:rPr>
          <w:rFonts w:ascii="Courier" w:hAnsi="Courier"/>
        </w:rPr>
        <w:t>="../images/favicon.ico"&gt;</w:t>
      </w:r>
    </w:p>
    <w:p w14:paraId="37497CA2" w14:textId="77777777" w:rsidR="00FD3AAE" w:rsidRPr="00FD3AAE" w:rsidRDefault="00FD3AAE" w:rsidP="00FD3AAE">
      <w:pPr>
        <w:spacing w:after="0" w:line="240" w:lineRule="auto"/>
        <w:rPr>
          <w:rFonts w:ascii="Courier" w:hAnsi="Courier"/>
        </w:rPr>
      </w:pPr>
      <w:r w:rsidRPr="00FD3AAE">
        <w:rPr>
          <w:rFonts w:ascii="Courier" w:hAnsi="Courier"/>
        </w:rPr>
        <w:tab/>
        <w:t xml:space="preserve">&lt;link </w:t>
      </w:r>
      <w:proofErr w:type="spellStart"/>
      <w:r w:rsidRPr="00FD3AAE">
        <w:rPr>
          <w:rFonts w:ascii="Courier" w:hAnsi="Courier"/>
        </w:rPr>
        <w:t>rel</w:t>
      </w:r>
      <w:proofErr w:type="spellEnd"/>
      <w:r w:rsidRPr="00FD3AAE">
        <w:rPr>
          <w:rFonts w:ascii="Courier" w:hAnsi="Courier"/>
        </w:rPr>
        <w:t xml:space="preserve">="stylesheet" </w:t>
      </w:r>
      <w:proofErr w:type="spellStart"/>
      <w:r w:rsidRPr="00FD3AAE">
        <w:rPr>
          <w:rFonts w:ascii="Courier" w:hAnsi="Courier"/>
        </w:rPr>
        <w:t>href</w:t>
      </w:r>
      <w:proofErr w:type="spellEnd"/>
      <w:r w:rsidRPr="00FD3AAE">
        <w:rPr>
          <w:rFonts w:ascii="Courier" w:hAnsi="Courier"/>
        </w:rPr>
        <w:t>="../styles/normalize.css"&gt;</w:t>
      </w:r>
    </w:p>
    <w:p w14:paraId="193F1949" w14:textId="77777777" w:rsidR="00FD3AAE" w:rsidRPr="00FD3AAE" w:rsidRDefault="00FD3AAE" w:rsidP="00FD3AAE">
      <w:pPr>
        <w:spacing w:after="0" w:line="240" w:lineRule="auto"/>
        <w:rPr>
          <w:rFonts w:ascii="Courier" w:hAnsi="Courier"/>
        </w:rPr>
      </w:pPr>
      <w:r w:rsidRPr="00FD3AAE">
        <w:rPr>
          <w:rFonts w:ascii="Courier" w:hAnsi="Courier"/>
        </w:rPr>
        <w:tab/>
        <w:t xml:space="preserve">&lt;link </w:t>
      </w:r>
      <w:proofErr w:type="spellStart"/>
      <w:r w:rsidRPr="00FD3AAE">
        <w:rPr>
          <w:rFonts w:ascii="Courier" w:hAnsi="Courier"/>
        </w:rPr>
        <w:t>rel</w:t>
      </w:r>
      <w:proofErr w:type="spellEnd"/>
      <w:r w:rsidRPr="00FD3AAE">
        <w:rPr>
          <w:rFonts w:ascii="Courier" w:hAnsi="Courier"/>
        </w:rPr>
        <w:t xml:space="preserve">="stylesheet" </w:t>
      </w:r>
      <w:proofErr w:type="spellStart"/>
      <w:r w:rsidRPr="00FD3AAE">
        <w:rPr>
          <w:rFonts w:ascii="Courier" w:hAnsi="Courier"/>
        </w:rPr>
        <w:t>href</w:t>
      </w:r>
      <w:proofErr w:type="spellEnd"/>
      <w:r w:rsidRPr="00FD3AAE">
        <w:rPr>
          <w:rFonts w:ascii="Courier" w:hAnsi="Courier"/>
        </w:rPr>
        <w:t>="../styles/sampson.css"&gt;</w:t>
      </w:r>
    </w:p>
    <w:p w14:paraId="24B9D578" w14:textId="77777777" w:rsidR="00FD3AAE" w:rsidRPr="00FD3AAE" w:rsidRDefault="00FD3AAE" w:rsidP="00FD3AAE">
      <w:pPr>
        <w:spacing w:after="0" w:line="240" w:lineRule="auto"/>
        <w:rPr>
          <w:rFonts w:ascii="Courier" w:hAnsi="Courier"/>
        </w:rPr>
      </w:pPr>
      <w:r w:rsidRPr="00FD3AAE">
        <w:rPr>
          <w:rFonts w:ascii="Courier" w:hAnsi="Courier"/>
        </w:rPr>
        <w:tab/>
        <w:t xml:space="preserve">&lt;link </w:t>
      </w:r>
      <w:proofErr w:type="spellStart"/>
      <w:r w:rsidRPr="00FD3AAE">
        <w:rPr>
          <w:rFonts w:ascii="Courier" w:hAnsi="Courier"/>
        </w:rPr>
        <w:t>rel</w:t>
      </w:r>
      <w:proofErr w:type="spellEnd"/>
      <w:r w:rsidRPr="00FD3AAE">
        <w:rPr>
          <w:rFonts w:ascii="Courier" w:hAnsi="Courier"/>
        </w:rPr>
        <w:t xml:space="preserve">="stylesheet" </w:t>
      </w:r>
      <w:proofErr w:type="spellStart"/>
      <w:r w:rsidRPr="00FD3AAE">
        <w:rPr>
          <w:rFonts w:ascii="Courier" w:hAnsi="Courier"/>
        </w:rPr>
        <w:t>href</w:t>
      </w:r>
      <w:proofErr w:type="spellEnd"/>
      <w:r w:rsidRPr="00FD3AAE">
        <w:rPr>
          <w:rFonts w:ascii="Courier" w:hAnsi="Courier"/>
        </w:rPr>
        <w:t>="../styles/sampson_print.css" media="print"&gt;</w:t>
      </w:r>
    </w:p>
    <w:p w14:paraId="083F2F2B" w14:textId="77777777" w:rsidR="00FD3AAE" w:rsidRPr="00FD3AAE" w:rsidRDefault="00FD3AAE" w:rsidP="00FD3AAE">
      <w:pPr>
        <w:spacing w:after="0" w:line="240" w:lineRule="auto"/>
        <w:rPr>
          <w:rFonts w:ascii="Courier" w:hAnsi="Courier"/>
        </w:rPr>
      </w:pPr>
      <w:r w:rsidRPr="00FD3AAE">
        <w:rPr>
          <w:rFonts w:ascii="Courier" w:hAnsi="Courier"/>
        </w:rPr>
        <w:tab/>
        <w:t xml:space="preserve">&lt;script </w:t>
      </w:r>
      <w:proofErr w:type="spellStart"/>
      <w:r w:rsidRPr="00FD3AAE">
        <w:rPr>
          <w:rFonts w:ascii="Courier" w:hAnsi="Courier"/>
        </w:rPr>
        <w:t>src</w:t>
      </w:r>
      <w:proofErr w:type="spellEnd"/>
      <w:r w:rsidRPr="00FD3AAE">
        <w:rPr>
          <w:rFonts w:ascii="Courier" w:hAnsi="Courier"/>
        </w:rPr>
        <w:t>="../</w:t>
      </w:r>
      <w:proofErr w:type="spellStart"/>
      <w:r w:rsidRPr="00FD3AAE">
        <w:rPr>
          <w:rFonts w:ascii="Courier" w:hAnsi="Courier"/>
        </w:rPr>
        <w:t>javascript</w:t>
      </w:r>
      <w:proofErr w:type="spellEnd"/>
      <w:r w:rsidRPr="00FD3AAE">
        <w:rPr>
          <w:rFonts w:ascii="Courier" w:hAnsi="Courier"/>
        </w:rPr>
        <w:t>/printPage.js"&gt;&lt;/script&gt;</w:t>
      </w:r>
    </w:p>
    <w:p w14:paraId="7B013E8A" w14:textId="77777777" w:rsidR="00FD3AAE" w:rsidRPr="00FD3AAE" w:rsidRDefault="00FD3AAE" w:rsidP="00FD3AAE">
      <w:pPr>
        <w:spacing w:after="0" w:line="240" w:lineRule="auto"/>
        <w:rPr>
          <w:rFonts w:ascii="Courier" w:hAnsi="Courier"/>
        </w:rPr>
      </w:pPr>
      <w:r w:rsidRPr="00FD3AAE">
        <w:rPr>
          <w:rFonts w:ascii="Courier" w:hAnsi="Courier"/>
        </w:rPr>
        <w:t>&lt;/head&gt;</w:t>
      </w:r>
    </w:p>
    <w:p w14:paraId="79C91DA1" w14:textId="77777777" w:rsidR="00FD3AAE" w:rsidRPr="00FD3AAE" w:rsidRDefault="00FD3AAE" w:rsidP="00FD3AAE">
      <w:pPr>
        <w:spacing w:after="0" w:line="240" w:lineRule="auto"/>
        <w:rPr>
          <w:rFonts w:ascii="Courier" w:hAnsi="Courier"/>
        </w:rPr>
      </w:pPr>
    </w:p>
    <w:p w14:paraId="3382A01A" w14:textId="77777777" w:rsidR="00FD3AAE" w:rsidRPr="00FD3AAE" w:rsidRDefault="00FD3AAE" w:rsidP="00FD3AAE">
      <w:pPr>
        <w:spacing w:after="0" w:line="240" w:lineRule="auto"/>
        <w:rPr>
          <w:rFonts w:ascii="Courier" w:hAnsi="Courier"/>
        </w:rPr>
      </w:pPr>
      <w:r w:rsidRPr="00FD3AAE">
        <w:rPr>
          <w:rFonts w:ascii="Courier" w:hAnsi="Courier"/>
        </w:rPr>
        <w:t>&lt;body&gt;</w:t>
      </w:r>
    </w:p>
    <w:p w14:paraId="3544CD9A" w14:textId="77777777" w:rsidR="00FD3AAE" w:rsidRPr="00FD3AAE" w:rsidRDefault="00FD3AAE" w:rsidP="00FD3AAE">
      <w:pPr>
        <w:spacing w:after="0" w:line="240" w:lineRule="auto"/>
        <w:rPr>
          <w:rFonts w:ascii="Courier" w:hAnsi="Courier"/>
        </w:rPr>
      </w:pPr>
      <w:r w:rsidRPr="00FD3AAE">
        <w:rPr>
          <w:rFonts w:ascii="Courier" w:hAnsi="Courier"/>
        </w:rPr>
        <w:tab/>
      </w:r>
    </w:p>
    <w:p w14:paraId="2B9063B7" w14:textId="77777777" w:rsidR="00FD3AAE" w:rsidRPr="00FD3AAE" w:rsidRDefault="00FD3AAE" w:rsidP="00FD3AAE">
      <w:pPr>
        <w:spacing w:after="0" w:line="240" w:lineRule="auto"/>
        <w:rPr>
          <w:rFonts w:ascii="Courier" w:hAnsi="Courier"/>
        </w:rPr>
      </w:pPr>
      <w:r w:rsidRPr="00FD3AAE">
        <w:rPr>
          <w:rFonts w:ascii="Courier" w:hAnsi="Courier"/>
        </w:rPr>
        <w:tab/>
        <w:t>&lt;header&gt;</w:t>
      </w:r>
    </w:p>
    <w:p w14:paraId="5D4E23FE"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w:t>
      </w:r>
      <w:proofErr w:type="spellStart"/>
      <w:r w:rsidRPr="00FD3AAE">
        <w:rPr>
          <w:rFonts w:ascii="Courier" w:hAnsi="Courier"/>
        </w:rPr>
        <w:t>img</w:t>
      </w:r>
      <w:proofErr w:type="spellEnd"/>
      <w:r w:rsidRPr="00FD3AAE">
        <w:rPr>
          <w:rFonts w:ascii="Courier" w:hAnsi="Courier"/>
        </w:rPr>
        <w:t xml:space="preserve"> </w:t>
      </w:r>
      <w:proofErr w:type="spellStart"/>
      <w:r w:rsidRPr="00FD3AAE">
        <w:rPr>
          <w:rFonts w:ascii="Courier" w:hAnsi="Courier"/>
        </w:rPr>
        <w:t>src</w:t>
      </w:r>
      <w:proofErr w:type="spellEnd"/>
      <w:r w:rsidRPr="00FD3AAE">
        <w:rPr>
          <w:rFonts w:ascii="Courier" w:hAnsi="Courier"/>
        </w:rPr>
        <w:t>="../images/town_hall_logo.gif" alt="Town Hall Logo" height="80"&gt;</w:t>
      </w:r>
    </w:p>
    <w:p w14:paraId="19C7B02D"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&lt;h2&gt;San Joaquin Valley Town Hall&lt;/h2&gt;</w:t>
      </w:r>
    </w:p>
    <w:p w14:paraId="1CBE6D37"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&lt;h3&gt;Celebrating our &lt;span class="shadow"&gt;75&lt;sup&gt;</w:t>
      </w:r>
      <w:proofErr w:type="spellStart"/>
      <w:r w:rsidRPr="00FD3AAE">
        <w:rPr>
          <w:rFonts w:ascii="Courier" w:hAnsi="Courier"/>
        </w:rPr>
        <w:t>th</w:t>
      </w:r>
      <w:proofErr w:type="spellEnd"/>
      <w:r w:rsidRPr="00FD3AAE">
        <w:rPr>
          <w:rFonts w:ascii="Courier" w:hAnsi="Courier"/>
        </w:rPr>
        <w:t>&lt;/sup&gt;&lt;/span&gt; Year&lt;/h3&gt;</w:t>
      </w:r>
    </w:p>
    <w:p w14:paraId="507099AA"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p>
    <w:p w14:paraId="0AC401ED" w14:textId="77777777" w:rsidR="00FD3AAE" w:rsidRPr="00FD3AAE" w:rsidRDefault="00FD3AAE" w:rsidP="00FD3AAE">
      <w:pPr>
        <w:spacing w:after="0" w:line="240" w:lineRule="auto"/>
        <w:rPr>
          <w:rFonts w:ascii="Courier" w:hAnsi="Courier"/>
        </w:rPr>
      </w:pPr>
      <w:r w:rsidRPr="00FD3AAE">
        <w:rPr>
          <w:rFonts w:ascii="Courier" w:hAnsi="Courier"/>
        </w:rPr>
        <w:tab/>
        <w:t>&lt;/header&gt;</w:t>
      </w:r>
    </w:p>
    <w:p w14:paraId="1C8A9B8B" w14:textId="77777777" w:rsidR="00FD3AAE" w:rsidRPr="00FD3AAE" w:rsidRDefault="00FD3AAE" w:rsidP="00FD3AAE">
      <w:pPr>
        <w:spacing w:after="0" w:line="240" w:lineRule="auto"/>
        <w:rPr>
          <w:rFonts w:ascii="Courier" w:hAnsi="Courier"/>
        </w:rPr>
      </w:pPr>
    </w:p>
    <w:p w14:paraId="5695331F" w14:textId="77777777" w:rsidR="00FD3AAE" w:rsidRPr="00FD3AAE" w:rsidRDefault="00FD3AAE" w:rsidP="00FD3AAE">
      <w:pPr>
        <w:spacing w:after="0" w:line="240" w:lineRule="auto"/>
        <w:rPr>
          <w:rFonts w:ascii="Courier" w:hAnsi="Courier"/>
        </w:rPr>
      </w:pPr>
      <w:r w:rsidRPr="00FD3AAE">
        <w:rPr>
          <w:rFonts w:ascii="Courier" w:hAnsi="Courier"/>
        </w:rPr>
        <w:tab/>
        <w:t>&lt;main&gt;</w:t>
      </w:r>
    </w:p>
    <w:p w14:paraId="34D71D54"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&lt;section&gt;</w:t>
      </w:r>
    </w:p>
    <w:p w14:paraId="3B8CFD07" w14:textId="77777777" w:rsidR="00FD3AAE" w:rsidRPr="00FD3AAE" w:rsidRDefault="00FD3AAE" w:rsidP="00FD3AAE">
      <w:pPr>
        <w:spacing w:after="0" w:line="240" w:lineRule="auto"/>
        <w:rPr>
          <w:rFonts w:ascii="Courier" w:hAnsi="Courier"/>
        </w:rPr>
      </w:pPr>
    </w:p>
    <w:p w14:paraId="2AD3C365"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&lt;h1&gt;Fossil Threads in the Web of Life&lt;/h1&gt;</w:t>
      </w:r>
    </w:p>
    <w:p w14:paraId="18FBC8F8" w14:textId="77777777" w:rsidR="00FD3AAE" w:rsidRPr="00FD3AAE" w:rsidRDefault="00FD3AAE" w:rsidP="00FD3AAE">
      <w:pPr>
        <w:spacing w:after="0" w:line="240" w:lineRule="auto"/>
        <w:rPr>
          <w:rFonts w:ascii="Courier" w:hAnsi="Courier"/>
        </w:rPr>
      </w:pPr>
    </w:p>
    <w:p w14:paraId="0E598C51" w14:textId="77777777" w:rsidR="00FD3AAE" w:rsidRPr="00FD3AAE" w:rsidRDefault="00FD3AAE" w:rsidP="00FD3AAE">
      <w:pPr>
        <w:spacing w:after="0" w:line="240" w:lineRule="auto"/>
        <w:rPr>
          <w:rFonts w:ascii="Courier" w:hAnsi="Courier"/>
        </w:rPr>
      </w:pPr>
      <w:r w:rsidRPr="00FD3AAE">
        <w:rPr>
          <w:rFonts w:ascii="Courier" w:hAnsi="Courier"/>
        </w:rPr>
        <w:t>&lt;article&gt;</w:t>
      </w:r>
    </w:p>
    <w:p w14:paraId="1C68B813"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w:t>
      </w:r>
      <w:proofErr w:type="spellStart"/>
      <w:r w:rsidRPr="00FD3AAE">
        <w:rPr>
          <w:rFonts w:ascii="Courier" w:hAnsi="Courier"/>
        </w:rPr>
        <w:t>img</w:t>
      </w:r>
      <w:proofErr w:type="spellEnd"/>
      <w:r w:rsidRPr="00FD3AAE">
        <w:rPr>
          <w:rFonts w:ascii="Courier" w:hAnsi="Courier"/>
        </w:rPr>
        <w:t xml:space="preserve"> </w:t>
      </w:r>
      <w:proofErr w:type="spellStart"/>
      <w:r w:rsidRPr="00FD3AAE">
        <w:rPr>
          <w:rFonts w:ascii="Courier" w:hAnsi="Courier"/>
        </w:rPr>
        <w:t>src</w:t>
      </w:r>
      <w:proofErr w:type="spellEnd"/>
      <w:r w:rsidRPr="00FD3AAE">
        <w:rPr>
          <w:rFonts w:ascii="Courier" w:hAnsi="Courier"/>
        </w:rPr>
        <w:t>="../images/sampson_dinosaur.jpg" alt="Sampson with dinosaur"&gt;</w:t>
      </w:r>
    </w:p>
    <w:p w14:paraId="786A70AA" w14:textId="77777777" w:rsidR="00FD3AAE" w:rsidRPr="00FD3AAE" w:rsidRDefault="00FD3AAE" w:rsidP="00FD3AAE">
      <w:pPr>
        <w:spacing w:after="0" w:line="240" w:lineRule="auto"/>
        <w:rPr>
          <w:rFonts w:ascii="Courier" w:hAnsi="Courier"/>
        </w:rPr>
      </w:pPr>
    </w:p>
    <w:p w14:paraId="267119B4" w14:textId="77777777" w:rsidR="00FD3AAE" w:rsidRPr="00FD3AAE" w:rsidRDefault="00FD3AAE" w:rsidP="00FD3AAE">
      <w:pPr>
        <w:spacing w:after="0" w:line="240" w:lineRule="auto"/>
        <w:rPr>
          <w:rFonts w:ascii="Courier" w:hAnsi="Courier"/>
        </w:rPr>
      </w:pPr>
      <w:r w:rsidRPr="00FD3AAE">
        <w:rPr>
          <w:rFonts w:ascii="Courier" w:hAnsi="Courier"/>
        </w:rPr>
        <w:t>&lt;h2&gt;February&lt;</w:t>
      </w:r>
      <w:proofErr w:type="spellStart"/>
      <w:r w:rsidRPr="00FD3AAE">
        <w:rPr>
          <w:rFonts w:ascii="Courier" w:hAnsi="Courier"/>
        </w:rPr>
        <w:t>br</w:t>
      </w:r>
      <w:proofErr w:type="spellEnd"/>
      <w:r w:rsidRPr="00FD3AAE">
        <w:rPr>
          <w:rFonts w:ascii="Courier" w:hAnsi="Courier"/>
        </w:rPr>
        <w:t>&gt;</w:t>
      </w:r>
    </w:p>
    <w:p w14:paraId="5BF3D040" w14:textId="77777777" w:rsidR="00FD3AAE" w:rsidRPr="00FD3AAE" w:rsidRDefault="00FD3AAE" w:rsidP="00FD3AAE">
      <w:pPr>
        <w:spacing w:after="0" w:line="240" w:lineRule="auto"/>
        <w:rPr>
          <w:rFonts w:ascii="Courier" w:hAnsi="Courier"/>
        </w:rPr>
      </w:pPr>
      <w:r w:rsidRPr="00FD3AAE">
        <w:rPr>
          <w:rFonts w:ascii="Courier" w:hAnsi="Courier"/>
        </w:rPr>
        <w:t>Scott Sampson&lt;/h2&gt;</w:t>
      </w:r>
    </w:p>
    <w:p w14:paraId="33891A7E" w14:textId="77777777" w:rsidR="00FD3AAE" w:rsidRPr="00FD3AAE" w:rsidRDefault="00FD3AAE" w:rsidP="00FD3AAE">
      <w:pPr>
        <w:spacing w:after="0" w:line="240" w:lineRule="auto"/>
        <w:rPr>
          <w:rFonts w:ascii="Courier" w:hAnsi="Courier"/>
        </w:rPr>
      </w:pPr>
    </w:p>
    <w:p w14:paraId="2DCA1530" w14:textId="77777777" w:rsidR="00FD3AAE" w:rsidRPr="00FD3AAE" w:rsidRDefault="00FD3AAE" w:rsidP="00FD3AAE">
      <w:pPr>
        <w:spacing w:after="0" w:line="240" w:lineRule="auto"/>
        <w:rPr>
          <w:rFonts w:ascii="Courier" w:hAnsi="Courier"/>
        </w:rPr>
      </w:pPr>
      <w:r w:rsidRPr="00FD3AAE">
        <w:rPr>
          <w:rFonts w:ascii="Courier" w:hAnsi="Courier"/>
        </w:rPr>
        <w:t xml:space="preserve">&lt;p&gt;What's 75 million years old and brand spanking new? A teenage </w:t>
      </w:r>
      <w:proofErr w:type="spellStart"/>
      <w:r w:rsidRPr="00FD3AAE">
        <w:rPr>
          <w:rFonts w:ascii="Courier" w:hAnsi="Courier"/>
        </w:rPr>
        <w:t>Utahceratops</w:t>
      </w:r>
      <w:proofErr w:type="spellEnd"/>
      <w:r w:rsidRPr="00FD3AAE">
        <w:rPr>
          <w:rFonts w:ascii="Courier" w:hAnsi="Courier"/>
        </w:rPr>
        <w:t xml:space="preserve">! Come to the </w:t>
      </w:r>
    </w:p>
    <w:p w14:paraId="3C9B9BDE" w14:textId="77777777" w:rsidR="00FD3AAE" w:rsidRPr="00FD3AAE" w:rsidRDefault="00FD3AAE" w:rsidP="00FD3AAE">
      <w:pPr>
        <w:spacing w:after="0" w:line="240" w:lineRule="auto"/>
        <w:rPr>
          <w:rFonts w:ascii="Courier" w:hAnsi="Courier"/>
        </w:rPr>
      </w:pPr>
      <w:r w:rsidRPr="00FD3AAE">
        <w:rPr>
          <w:rFonts w:ascii="Courier" w:hAnsi="Courier"/>
        </w:rPr>
        <w:t xml:space="preserve">Saroyan, armed with your best dinosaur roar, when Scott Sampson, Research Curator at the </w:t>
      </w:r>
    </w:p>
    <w:p w14:paraId="38B76DCA" w14:textId="77777777" w:rsidR="00FD3AAE" w:rsidRPr="00FD3AAE" w:rsidRDefault="00FD3AAE" w:rsidP="00FD3AAE">
      <w:pPr>
        <w:spacing w:after="0" w:line="240" w:lineRule="auto"/>
        <w:rPr>
          <w:rFonts w:ascii="Courier" w:hAnsi="Courier"/>
        </w:rPr>
      </w:pPr>
      <w:r w:rsidRPr="00FD3AAE">
        <w:rPr>
          <w:rFonts w:ascii="Courier" w:hAnsi="Courier"/>
        </w:rPr>
        <w:t xml:space="preserve">Utah Museum of Natural History, steps to the podium. Sampson's research has focused on the </w:t>
      </w:r>
    </w:p>
    <w:p w14:paraId="6FFBA590" w14:textId="77777777" w:rsidR="00FD3AAE" w:rsidRPr="00FD3AAE" w:rsidRDefault="00FD3AAE" w:rsidP="00FD3AAE">
      <w:pPr>
        <w:spacing w:after="0" w:line="240" w:lineRule="auto"/>
        <w:rPr>
          <w:rFonts w:ascii="Courier" w:hAnsi="Courier"/>
        </w:rPr>
      </w:pPr>
      <w:r w:rsidRPr="00FD3AAE">
        <w:rPr>
          <w:rFonts w:ascii="Courier" w:hAnsi="Courier"/>
        </w:rPr>
        <w:t xml:space="preserve">ecology and evolution of late Cretaceous dinosaurs and he has conducted fieldwork in a number </w:t>
      </w:r>
    </w:p>
    <w:p w14:paraId="240B7495" w14:textId="77777777" w:rsidR="00FD3AAE" w:rsidRPr="00FD3AAE" w:rsidRDefault="00FD3AAE" w:rsidP="00FD3AAE">
      <w:pPr>
        <w:spacing w:after="0" w:line="240" w:lineRule="auto"/>
        <w:rPr>
          <w:rFonts w:ascii="Courier" w:hAnsi="Courier"/>
        </w:rPr>
      </w:pPr>
      <w:r w:rsidRPr="00FD3AAE">
        <w:rPr>
          <w:rFonts w:ascii="Courier" w:hAnsi="Courier"/>
        </w:rPr>
        <w:t xml:space="preserve">of countries in </w:t>
      </w:r>
      <w:proofErr w:type="gramStart"/>
      <w:r w:rsidRPr="00FD3AAE">
        <w:rPr>
          <w:rFonts w:ascii="Courier" w:hAnsi="Courier"/>
        </w:rPr>
        <w:t>Africa.&lt;</w:t>
      </w:r>
      <w:proofErr w:type="gramEnd"/>
      <w:r w:rsidRPr="00FD3AAE">
        <w:rPr>
          <w:rFonts w:ascii="Courier" w:hAnsi="Courier"/>
        </w:rPr>
        <w:t>/p&gt;</w:t>
      </w:r>
    </w:p>
    <w:p w14:paraId="668447ED" w14:textId="77777777" w:rsidR="00FD3AAE" w:rsidRPr="00FD3AAE" w:rsidRDefault="00FD3AAE" w:rsidP="00FD3AAE">
      <w:pPr>
        <w:spacing w:after="0" w:line="240" w:lineRule="auto"/>
        <w:rPr>
          <w:rFonts w:ascii="Courier" w:hAnsi="Courier"/>
        </w:rPr>
      </w:pPr>
    </w:p>
    <w:p w14:paraId="7BC83A18" w14:textId="77777777" w:rsidR="00FD3AAE" w:rsidRPr="00FD3AAE" w:rsidRDefault="00FD3AAE" w:rsidP="00FD3AAE">
      <w:pPr>
        <w:spacing w:after="0" w:line="240" w:lineRule="auto"/>
        <w:rPr>
          <w:rFonts w:ascii="Courier" w:hAnsi="Courier"/>
        </w:rPr>
      </w:pPr>
      <w:r w:rsidRPr="00FD3AAE">
        <w:rPr>
          <w:rFonts w:ascii="Courier" w:hAnsi="Courier"/>
        </w:rPr>
        <w:t xml:space="preserve">&lt;p&gt;Scott Sampson is a Canadian-born paleontologist who received his Ph.D. in zoology from the </w:t>
      </w:r>
    </w:p>
    <w:p w14:paraId="4B69933E" w14:textId="77777777" w:rsidR="00FD3AAE" w:rsidRPr="00FD3AAE" w:rsidRDefault="00FD3AAE" w:rsidP="00FD3AAE">
      <w:pPr>
        <w:spacing w:after="0" w:line="240" w:lineRule="auto"/>
        <w:rPr>
          <w:rFonts w:ascii="Courier" w:hAnsi="Courier"/>
        </w:rPr>
      </w:pPr>
      <w:r w:rsidRPr="00FD3AAE">
        <w:rPr>
          <w:rFonts w:ascii="Courier" w:hAnsi="Courier"/>
        </w:rPr>
        <w:lastRenderedPageBreak/>
        <w:t xml:space="preserve">University of Toronto. His doctoral work focused on two new species of </w:t>
      </w:r>
      <w:proofErr w:type="spellStart"/>
      <w:r w:rsidRPr="00FD3AAE">
        <w:rPr>
          <w:rFonts w:ascii="Courier" w:hAnsi="Courier"/>
        </w:rPr>
        <w:t>ceratopsids</w:t>
      </w:r>
      <w:proofErr w:type="spellEnd"/>
      <w:r w:rsidRPr="00FD3AAE">
        <w:rPr>
          <w:rFonts w:ascii="Courier" w:hAnsi="Courier"/>
        </w:rPr>
        <w:t xml:space="preserve">, or horned </w:t>
      </w:r>
    </w:p>
    <w:p w14:paraId="2C429A5A" w14:textId="77777777" w:rsidR="00FD3AAE" w:rsidRPr="00FD3AAE" w:rsidRDefault="00FD3AAE" w:rsidP="00FD3AAE">
      <w:pPr>
        <w:spacing w:after="0" w:line="240" w:lineRule="auto"/>
        <w:rPr>
          <w:rFonts w:ascii="Courier" w:hAnsi="Courier"/>
        </w:rPr>
      </w:pPr>
      <w:r w:rsidRPr="00FD3AAE">
        <w:rPr>
          <w:rFonts w:ascii="Courier" w:hAnsi="Courier"/>
        </w:rPr>
        <w:t xml:space="preserve">dinosaurs, from the Late Cretaceous of Montana, as well as the growth and function of </w:t>
      </w:r>
      <w:proofErr w:type="spellStart"/>
      <w:r w:rsidRPr="00FD3AAE">
        <w:rPr>
          <w:rFonts w:ascii="Courier" w:hAnsi="Courier"/>
        </w:rPr>
        <w:t>certopsid</w:t>
      </w:r>
      <w:proofErr w:type="spellEnd"/>
      <w:r w:rsidRPr="00FD3AAE">
        <w:rPr>
          <w:rFonts w:ascii="Courier" w:hAnsi="Courier"/>
        </w:rPr>
        <w:t xml:space="preserve"> </w:t>
      </w:r>
    </w:p>
    <w:p w14:paraId="12282698" w14:textId="77777777" w:rsidR="00FD3AAE" w:rsidRPr="00FD3AAE" w:rsidRDefault="00FD3AAE" w:rsidP="00FD3AAE">
      <w:pPr>
        <w:spacing w:after="0" w:line="240" w:lineRule="auto"/>
        <w:rPr>
          <w:rFonts w:ascii="Courier" w:hAnsi="Courier"/>
        </w:rPr>
      </w:pPr>
      <w:r w:rsidRPr="00FD3AAE">
        <w:rPr>
          <w:rFonts w:ascii="Courier" w:hAnsi="Courier"/>
        </w:rPr>
        <w:t xml:space="preserve">horns and </w:t>
      </w:r>
      <w:proofErr w:type="gramStart"/>
      <w:r w:rsidRPr="00FD3AAE">
        <w:rPr>
          <w:rFonts w:ascii="Courier" w:hAnsi="Courier"/>
        </w:rPr>
        <w:t>frills.&lt;</w:t>
      </w:r>
      <w:proofErr w:type="gramEnd"/>
      <w:r w:rsidRPr="00FD3AAE">
        <w:rPr>
          <w:rFonts w:ascii="Courier" w:hAnsi="Courier"/>
        </w:rPr>
        <w:t>/p&gt;</w:t>
      </w:r>
    </w:p>
    <w:p w14:paraId="295D5C07" w14:textId="77777777" w:rsidR="00FD3AAE" w:rsidRPr="00FD3AAE" w:rsidRDefault="00FD3AAE" w:rsidP="00FD3AAE">
      <w:pPr>
        <w:spacing w:after="0" w:line="240" w:lineRule="auto"/>
        <w:rPr>
          <w:rFonts w:ascii="Courier" w:hAnsi="Courier"/>
        </w:rPr>
      </w:pPr>
    </w:p>
    <w:p w14:paraId="7DA044F7" w14:textId="77777777" w:rsidR="00FD3AAE" w:rsidRPr="00FD3AAE" w:rsidRDefault="00FD3AAE" w:rsidP="00FD3AAE">
      <w:pPr>
        <w:spacing w:after="0" w:line="240" w:lineRule="auto"/>
        <w:rPr>
          <w:rFonts w:ascii="Courier" w:hAnsi="Courier"/>
        </w:rPr>
      </w:pPr>
      <w:r w:rsidRPr="00FD3AAE">
        <w:rPr>
          <w:rFonts w:ascii="Courier" w:hAnsi="Courier"/>
        </w:rPr>
        <w:t xml:space="preserve">&lt;p&gt;Following graduation in 1993, Sampson spent a year working at the American Museum of Natural </w:t>
      </w:r>
    </w:p>
    <w:p w14:paraId="0882C26D" w14:textId="77777777" w:rsidR="00FD3AAE" w:rsidRPr="00FD3AAE" w:rsidRDefault="00FD3AAE" w:rsidP="00FD3AAE">
      <w:pPr>
        <w:spacing w:after="0" w:line="240" w:lineRule="auto"/>
        <w:rPr>
          <w:rFonts w:ascii="Courier" w:hAnsi="Courier"/>
        </w:rPr>
      </w:pPr>
      <w:r w:rsidRPr="00FD3AAE">
        <w:rPr>
          <w:rFonts w:ascii="Courier" w:hAnsi="Courier"/>
        </w:rPr>
        <w:t xml:space="preserve">History in New York City, followed by five years as assistant professor of anatomy at the New </w:t>
      </w:r>
    </w:p>
    <w:p w14:paraId="1B698B78" w14:textId="77777777" w:rsidR="00FD3AAE" w:rsidRPr="00FD3AAE" w:rsidRDefault="00FD3AAE" w:rsidP="00FD3AAE">
      <w:pPr>
        <w:spacing w:after="0" w:line="240" w:lineRule="auto"/>
        <w:rPr>
          <w:rFonts w:ascii="Courier" w:hAnsi="Courier"/>
        </w:rPr>
      </w:pPr>
      <w:r w:rsidRPr="00FD3AAE">
        <w:rPr>
          <w:rFonts w:ascii="Courier" w:hAnsi="Courier"/>
        </w:rPr>
        <w:t xml:space="preserve">York College of Osteopathic Medicine on Long Island. He arrived at the University of Utah </w:t>
      </w:r>
    </w:p>
    <w:p w14:paraId="3B183317" w14:textId="77777777" w:rsidR="00FD3AAE" w:rsidRPr="00FD3AAE" w:rsidRDefault="00FD3AAE" w:rsidP="00FD3AAE">
      <w:pPr>
        <w:spacing w:after="0" w:line="240" w:lineRule="auto"/>
        <w:rPr>
          <w:rFonts w:ascii="Courier" w:hAnsi="Courier"/>
        </w:rPr>
      </w:pPr>
      <w:r w:rsidRPr="00FD3AAE">
        <w:rPr>
          <w:rFonts w:ascii="Courier" w:hAnsi="Courier"/>
        </w:rPr>
        <w:t xml:space="preserve">accepting a dual position as assistant professor in the Department of Geology and Geophysics </w:t>
      </w:r>
    </w:p>
    <w:p w14:paraId="2A6CD18C" w14:textId="77777777" w:rsidR="00FD3AAE" w:rsidRPr="00FD3AAE" w:rsidRDefault="00FD3AAE" w:rsidP="00FD3AAE">
      <w:pPr>
        <w:spacing w:after="0" w:line="240" w:lineRule="auto"/>
        <w:rPr>
          <w:rFonts w:ascii="Courier" w:hAnsi="Courier"/>
        </w:rPr>
      </w:pPr>
      <w:r w:rsidRPr="00FD3AAE">
        <w:rPr>
          <w:rFonts w:ascii="Courier" w:hAnsi="Courier"/>
        </w:rPr>
        <w:t xml:space="preserve">and curator of vertebrate paleontology at the Utah Museum of Natural History. His research </w:t>
      </w:r>
    </w:p>
    <w:p w14:paraId="2BAFB9AF" w14:textId="77777777" w:rsidR="00FD3AAE" w:rsidRPr="00FD3AAE" w:rsidRDefault="00FD3AAE" w:rsidP="00FD3AAE">
      <w:pPr>
        <w:spacing w:after="0" w:line="240" w:lineRule="auto"/>
        <w:rPr>
          <w:rFonts w:ascii="Courier" w:hAnsi="Courier"/>
        </w:rPr>
      </w:pPr>
      <w:r w:rsidRPr="00FD3AAE">
        <w:rPr>
          <w:rFonts w:ascii="Courier" w:hAnsi="Courier"/>
        </w:rPr>
        <w:t xml:space="preserve">interests largely revolve around the </w:t>
      </w:r>
      <w:proofErr w:type="spellStart"/>
      <w:r w:rsidRPr="00FD3AAE">
        <w:rPr>
          <w:rFonts w:ascii="Courier" w:hAnsi="Courier"/>
        </w:rPr>
        <w:t>phylogenetics</w:t>
      </w:r>
      <w:proofErr w:type="spellEnd"/>
      <w:r w:rsidRPr="00FD3AAE">
        <w:rPr>
          <w:rFonts w:ascii="Courier" w:hAnsi="Courier"/>
        </w:rPr>
        <w:t xml:space="preserve">, functional morphology, and evolution of </w:t>
      </w:r>
    </w:p>
    <w:p w14:paraId="0F732F8A" w14:textId="77777777" w:rsidR="00FD3AAE" w:rsidRPr="00FD3AAE" w:rsidRDefault="00FD3AAE" w:rsidP="00FD3AAE">
      <w:pPr>
        <w:spacing w:after="0" w:line="240" w:lineRule="auto"/>
        <w:rPr>
          <w:rFonts w:ascii="Courier" w:hAnsi="Courier"/>
        </w:rPr>
      </w:pPr>
      <w:r w:rsidRPr="00FD3AAE">
        <w:rPr>
          <w:rFonts w:ascii="Courier" w:hAnsi="Courier"/>
        </w:rPr>
        <w:t xml:space="preserve">Late Cretaceous </w:t>
      </w:r>
      <w:proofErr w:type="gramStart"/>
      <w:r w:rsidRPr="00FD3AAE">
        <w:rPr>
          <w:rFonts w:ascii="Courier" w:hAnsi="Courier"/>
        </w:rPr>
        <w:t>dinosaurs.&lt;</w:t>
      </w:r>
      <w:proofErr w:type="gramEnd"/>
      <w:r w:rsidRPr="00FD3AAE">
        <w:rPr>
          <w:rFonts w:ascii="Courier" w:hAnsi="Courier"/>
        </w:rPr>
        <w:t>/p&gt;</w:t>
      </w:r>
    </w:p>
    <w:p w14:paraId="50F3871D" w14:textId="77777777" w:rsidR="00FD3AAE" w:rsidRPr="00FD3AAE" w:rsidRDefault="00FD3AAE" w:rsidP="00FD3AAE">
      <w:pPr>
        <w:spacing w:after="0" w:line="240" w:lineRule="auto"/>
        <w:rPr>
          <w:rFonts w:ascii="Courier" w:hAnsi="Courier"/>
        </w:rPr>
      </w:pPr>
    </w:p>
    <w:p w14:paraId="29935667" w14:textId="77777777" w:rsidR="00FD3AAE" w:rsidRPr="00FD3AAE" w:rsidRDefault="00FD3AAE" w:rsidP="00FD3AAE">
      <w:pPr>
        <w:spacing w:after="0" w:line="240" w:lineRule="auto"/>
        <w:rPr>
          <w:rFonts w:ascii="Courier" w:hAnsi="Courier"/>
        </w:rPr>
      </w:pPr>
      <w:r w:rsidRPr="00FD3AAE">
        <w:rPr>
          <w:rFonts w:ascii="Courier" w:hAnsi="Courier"/>
        </w:rPr>
        <w:t xml:space="preserve">&lt;p&gt;In addition to his museum and laboratory-based studies, Sampson has conducted paleontological </w:t>
      </w:r>
    </w:p>
    <w:p w14:paraId="1466725B" w14:textId="77777777" w:rsidR="00FD3AAE" w:rsidRPr="00FD3AAE" w:rsidRDefault="00FD3AAE" w:rsidP="00FD3AAE">
      <w:pPr>
        <w:spacing w:after="0" w:line="240" w:lineRule="auto"/>
        <w:rPr>
          <w:rFonts w:ascii="Courier" w:hAnsi="Courier"/>
        </w:rPr>
      </w:pPr>
      <w:r w:rsidRPr="00FD3AAE">
        <w:rPr>
          <w:rFonts w:ascii="Courier" w:hAnsi="Courier"/>
        </w:rPr>
        <w:t xml:space="preserve">work in Zimbabwe, South Africa, and Madagascar, as well as the United States and Canada. He was </w:t>
      </w:r>
    </w:p>
    <w:p w14:paraId="393DC4BB" w14:textId="77777777" w:rsidR="00FD3AAE" w:rsidRPr="00FD3AAE" w:rsidRDefault="00FD3AAE" w:rsidP="00FD3AAE">
      <w:pPr>
        <w:spacing w:after="0" w:line="240" w:lineRule="auto"/>
        <w:rPr>
          <w:rFonts w:ascii="Courier" w:hAnsi="Courier"/>
        </w:rPr>
      </w:pPr>
      <w:proofErr w:type="gramStart"/>
      <w:r w:rsidRPr="00FD3AAE">
        <w:rPr>
          <w:rFonts w:ascii="Courier" w:hAnsi="Courier"/>
        </w:rPr>
        <w:t>also</w:t>
      </w:r>
      <w:proofErr w:type="gramEnd"/>
      <w:r w:rsidRPr="00FD3AAE">
        <w:rPr>
          <w:rFonts w:ascii="Courier" w:hAnsi="Courier"/>
        </w:rPr>
        <w:t xml:space="preserve"> the on-air host for the Discovery Channel's Dinosaur Planet and recently completed a book, </w:t>
      </w:r>
    </w:p>
    <w:p w14:paraId="11B11234" w14:textId="77777777" w:rsidR="00FD3AAE" w:rsidRPr="00FD3AAE" w:rsidRDefault="00FD3AAE" w:rsidP="00FD3AAE">
      <w:pPr>
        <w:spacing w:after="0" w:line="240" w:lineRule="auto"/>
        <w:rPr>
          <w:rFonts w:ascii="Courier" w:hAnsi="Courier"/>
        </w:rPr>
      </w:pPr>
      <w:r w:rsidRPr="00FD3AAE">
        <w:rPr>
          <w:rFonts w:ascii="Courier" w:hAnsi="Courier"/>
        </w:rPr>
        <w:t xml:space="preserve">Dinosaur Odyssey: Fossil Threads in the Web of Life, which is one of the most </w:t>
      </w:r>
    </w:p>
    <w:p w14:paraId="51140751" w14:textId="77777777" w:rsidR="00FD3AAE" w:rsidRPr="00FD3AAE" w:rsidRDefault="00FD3AAE" w:rsidP="00FD3AAE">
      <w:pPr>
        <w:spacing w:after="0" w:line="240" w:lineRule="auto"/>
        <w:rPr>
          <w:rFonts w:ascii="Courier" w:hAnsi="Courier"/>
        </w:rPr>
      </w:pPr>
      <w:r w:rsidRPr="00FD3AAE">
        <w:rPr>
          <w:rFonts w:ascii="Courier" w:hAnsi="Courier"/>
        </w:rPr>
        <w:t xml:space="preserve">comprehensive surveys of dinosaurs and their worlds to </w:t>
      </w:r>
      <w:proofErr w:type="gramStart"/>
      <w:r w:rsidRPr="00FD3AAE">
        <w:rPr>
          <w:rFonts w:ascii="Courier" w:hAnsi="Courier"/>
        </w:rPr>
        <w:t>date.&lt;</w:t>
      </w:r>
      <w:proofErr w:type="gramEnd"/>
      <w:r w:rsidRPr="00FD3AAE">
        <w:rPr>
          <w:rFonts w:ascii="Courier" w:hAnsi="Courier"/>
        </w:rPr>
        <w:t>/p&gt;</w:t>
      </w:r>
    </w:p>
    <w:p w14:paraId="086991A2" w14:textId="77777777" w:rsidR="00FD3AAE" w:rsidRPr="00FD3AAE" w:rsidRDefault="00FD3AAE" w:rsidP="00FD3AAE">
      <w:pPr>
        <w:spacing w:after="0" w:line="240" w:lineRule="auto"/>
        <w:rPr>
          <w:rFonts w:ascii="Courier" w:hAnsi="Courier"/>
        </w:rPr>
      </w:pPr>
      <w:r w:rsidRPr="00FD3AAE">
        <w:rPr>
          <w:rFonts w:ascii="Courier" w:hAnsi="Courier"/>
        </w:rPr>
        <w:t>&lt;/article&gt;</w:t>
      </w:r>
    </w:p>
    <w:p w14:paraId="5504BA35" w14:textId="77777777" w:rsidR="00FD3AAE" w:rsidRPr="00FD3AAE" w:rsidRDefault="00FD3AAE" w:rsidP="00FD3AAE">
      <w:pPr>
        <w:spacing w:after="0" w:line="240" w:lineRule="auto"/>
        <w:rPr>
          <w:rFonts w:ascii="Courier" w:hAnsi="Courier"/>
        </w:rPr>
      </w:pPr>
    </w:p>
    <w:p w14:paraId="31687299"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&lt;/section&gt;</w:t>
      </w:r>
    </w:p>
    <w:p w14:paraId="514E6A31" w14:textId="77777777" w:rsidR="00FD3AAE" w:rsidRPr="00FD3AAE" w:rsidRDefault="00FD3AAE" w:rsidP="00FD3AAE">
      <w:pPr>
        <w:spacing w:after="0" w:line="240" w:lineRule="auto"/>
        <w:rPr>
          <w:rFonts w:ascii="Courier" w:hAnsi="Courier"/>
        </w:rPr>
      </w:pPr>
    </w:p>
    <w:p w14:paraId="484CC65F"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&lt;aside&gt;</w:t>
      </w:r>
    </w:p>
    <w:p w14:paraId="44630BEB" w14:textId="77777777" w:rsidR="00FD3AAE" w:rsidRPr="00FD3AAE" w:rsidRDefault="00FD3AAE" w:rsidP="00FD3AAE">
      <w:pPr>
        <w:spacing w:after="0" w:line="240" w:lineRule="auto"/>
        <w:rPr>
          <w:rFonts w:ascii="Courier" w:hAnsi="Courier"/>
        </w:rPr>
      </w:pPr>
    </w:p>
    <w:p w14:paraId="26CD154F" w14:textId="77777777" w:rsidR="00FD3AAE" w:rsidRPr="00FD3AAE" w:rsidRDefault="00FD3AAE" w:rsidP="00FD3AAE">
      <w:pPr>
        <w:spacing w:after="0" w:line="240" w:lineRule="auto"/>
        <w:rPr>
          <w:rFonts w:ascii="Courier" w:hAnsi="Courier"/>
        </w:rPr>
      </w:pPr>
      <w:r w:rsidRPr="00FD3AAE">
        <w:rPr>
          <w:rFonts w:ascii="Courier" w:hAnsi="Courier"/>
        </w:rPr>
        <w:tab/>
        <w:t>&lt;input type="button" id="</w:t>
      </w:r>
      <w:proofErr w:type="spellStart"/>
      <w:r w:rsidRPr="00FD3AAE">
        <w:rPr>
          <w:rFonts w:ascii="Courier" w:hAnsi="Courier"/>
        </w:rPr>
        <w:t>printButton</w:t>
      </w:r>
      <w:proofErr w:type="spellEnd"/>
      <w:r w:rsidRPr="00FD3AAE">
        <w:rPr>
          <w:rFonts w:ascii="Courier" w:hAnsi="Courier"/>
        </w:rPr>
        <w:t>" value="Print Page"&gt;</w:t>
      </w:r>
    </w:p>
    <w:p w14:paraId="24B7307F" w14:textId="77777777" w:rsidR="00FD3AAE" w:rsidRPr="00FD3AAE" w:rsidRDefault="00FD3AAE" w:rsidP="00FD3AAE">
      <w:pPr>
        <w:spacing w:after="0" w:line="240" w:lineRule="auto"/>
        <w:rPr>
          <w:rFonts w:ascii="Courier" w:hAnsi="Courier"/>
        </w:rPr>
      </w:pPr>
      <w:r w:rsidRPr="00FD3AAE">
        <w:rPr>
          <w:rFonts w:ascii="Courier" w:hAnsi="Courier"/>
        </w:rPr>
        <w:tab/>
        <w:t>&lt;h2&gt;Speakers&lt;/h2&gt;</w:t>
      </w:r>
    </w:p>
    <w:p w14:paraId="22CC45D7" w14:textId="77777777" w:rsidR="00FD3AAE" w:rsidRPr="00FD3AAE" w:rsidRDefault="00FD3AAE" w:rsidP="00FD3AAE">
      <w:pPr>
        <w:spacing w:after="0" w:line="240" w:lineRule="auto"/>
        <w:rPr>
          <w:rFonts w:ascii="Courier" w:hAnsi="Courier"/>
        </w:rPr>
      </w:pPr>
      <w:r w:rsidRPr="00FD3AAE">
        <w:rPr>
          <w:rFonts w:ascii="Courier" w:hAnsi="Courier"/>
        </w:rPr>
        <w:tab/>
        <w:t>&lt;h3&gt;October&lt;</w:t>
      </w:r>
      <w:proofErr w:type="spellStart"/>
      <w:r w:rsidRPr="00FD3AAE">
        <w:rPr>
          <w:rFonts w:ascii="Courier" w:hAnsi="Courier"/>
        </w:rPr>
        <w:t>br</w:t>
      </w:r>
      <w:proofErr w:type="spellEnd"/>
      <w:r w:rsidRPr="00FD3AAE">
        <w:rPr>
          <w:rFonts w:ascii="Courier" w:hAnsi="Courier"/>
        </w:rPr>
        <w:t xml:space="preserve">&gt;&lt;a </w:t>
      </w:r>
      <w:proofErr w:type="spellStart"/>
      <w:r w:rsidRPr="00FD3AAE">
        <w:rPr>
          <w:rFonts w:ascii="Courier" w:hAnsi="Courier"/>
        </w:rPr>
        <w:t>href</w:t>
      </w:r>
      <w:proofErr w:type="spellEnd"/>
      <w:r w:rsidRPr="00FD3AAE">
        <w:rPr>
          <w:rFonts w:ascii="Courier" w:hAnsi="Courier"/>
        </w:rPr>
        <w:t xml:space="preserve">="speakers/toobin.html"&gt;Jeffrey </w:t>
      </w:r>
      <w:proofErr w:type="spellStart"/>
      <w:r w:rsidRPr="00FD3AAE">
        <w:rPr>
          <w:rFonts w:ascii="Courier" w:hAnsi="Courier"/>
        </w:rPr>
        <w:t>Toobin</w:t>
      </w:r>
      <w:proofErr w:type="spellEnd"/>
      <w:r w:rsidRPr="00FD3AAE">
        <w:rPr>
          <w:rFonts w:ascii="Courier" w:hAnsi="Courier"/>
        </w:rPr>
        <w:t>&lt;/a&gt;&lt;/h3&gt;</w:t>
      </w:r>
    </w:p>
    <w:p w14:paraId="11A00A72" w14:textId="77777777" w:rsidR="00FD3AAE" w:rsidRPr="00FD3AAE" w:rsidRDefault="00FD3AAE" w:rsidP="00FD3AAE">
      <w:pPr>
        <w:spacing w:after="0" w:line="240" w:lineRule="auto"/>
        <w:rPr>
          <w:rFonts w:ascii="Courier" w:hAnsi="Courier"/>
        </w:rPr>
      </w:pPr>
      <w:r w:rsidRPr="00FD3AAE">
        <w:rPr>
          <w:rFonts w:ascii="Courier" w:hAnsi="Courier"/>
        </w:rPr>
        <w:tab/>
        <w:t>&lt;</w:t>
      </w:r>
      <w:proofErr w:type="spellStart"/>
      <w:r w:rsidRPr="00FD3AAE">
        <w:rPr>
          <w:rFonts w:ascii="Courier" w:hAnsi="Courier"/>
        </w:rPr>
        <w:t>img</w:t>
      </w:r>
      <w:proofErr w:type="spellEnd"/>
      <w:r w:rsidRPr="00FD3AAE">
        <w:rPr>
          <w:rFonts w:ascii="Courier" w:hAnsi="Courier"/>
        </w:rPr>
        <w:t xml:space="preserve"> </w:t>
      </w:r>
      <w:proofErr w:type="spellStart"/>
      <w:r w:rsidRPr="00FD3AAE">
        <w:rPr>
          <w:rFonts w:ascii="Courier" w:hAnsi="Courier"/>
        </w:rPr>
        <w:t>src</w:t>
      </w:r>
      <w:proofErr w:type="spellEnd"/>
      <w:r w:rsidRPr="00FD3AAE">
        <w:rPr>
          <w:rFonts w:ascii="Courier" w:hAnsi="Courier"/>
        </w:rPr>
        <w:t>="../images/toobin75.jpg" alt="</w:t>
      </w:r>
      <w:proofErr w:type="spellStart"/>
      <w:r w:rsidRPr="00FD3AAE">
        <w:rPr>
          <w:rFonts w:ascii="Courier" w:hAnsi="Courier"/>
        </w:rPr>
        <w:t>Toobin</w:t>
      </w:r>
      <w:proofErr w:type="spellEnd"/>
      <w:r w:rsidRPr="00FD3AAE">
        <w:rPr>
          <w:rFonts w:ascii="Courier" w:hAnsi="Courier"/>
        </w:rPr>
        <w:t xml:space="preserve"> Photo"&gt;</w:t>
      </w:r>
    </w:p>
    <w:p w14:paraId="43BD79E0" w14:textId="77777777" w:rsidR="00FD3AAE" w:rsidRPr="00FD3AAE" w:rsidRDefault="00FD3AAE" w:rsidP="00FD3AAE">
      <w:pPr>
        <w:spacing w:after="0" w:line="240" w:lineRule="auto"/>
        <w:rPr>
          <w:rFonts w:ascii="Courier" w:hAnsi="Courier"/>
        </w:rPr>
      </w:pPr>
    </w:p>
    <w:p w14:paraId="56F964A2" w14:textId="77777777" w:rsidR="00FD3AAE" w:rsidRPr="00FD3AAE" w:rsidRDefault="00FD3AAE" w:rsidP="00FD3AAE">
      <w:pPr>
        <w:spacing w:after="0" w:line="240" w:lineRule="auto"/>
        <w:rPr>
          <w:rFonts w:ascii="Courier" w:hAnsi="Courier"/>
        </w:rPr>
      </w:pPr>
      <w:r w:rsidRPr="00FD3AAE">
        <w:rPr>
          <w:rFonts w:ascii="Courier" w:hAnsi="Courier"/>
        </w:rPr>
        <w:tab/>
        <w:t>&lt;h3&gt;November&lt;</w:t>
      </w:r>
      <w:proofErr w:type="spellStart"/>
      <w:r w:rsidRPr="00FD3AAE">
        <w:rPr>
          <w:rFonts w:ascii="Courier" w:hAnsi="Courier"/>
        </w:rPr>
        <w:t>br</w:t>
      </w:r>
      <w:proofErr w:type="spellEnd"/>
      <w:r w:rsidRPr="00FD3AAE">
        <w:rPr>
          <w:rFonts w:ascii="Courier" w:hAnsi="Courier"/>
        </w:rPr>
        <w:t xml:space="preserve">&gt;&lt;a </w:t>
      </w:r>
      <w:proofErr w:type="spellStart"/>
      <w:r w:rsidRPr="00FD3AAE">
        <w:rPr>
          <w:rFonts w:ascii="Courier" w:hAnsi="Courier"/>
        </w:rPr>
        <w:t>href</w:t>
      </w:r>
      <w:proofErr w:type="spellEnd"/>
      <w:r w:rsidRPr="00FD3AAE">
        <w:rPr>
          <w:rFonts w:ascii="Courier" w:hAnsi="Courier"/>
        </w:rPr>
        <w:t>="speakers/sorkin.html"&gt;Andrew Ross Sorkin&lt;/a&gt;&lt;/h3&gt;</w:t>
      </w:r>
    </w:p>
    <w:p w14:paraId="38968806" w14:textId="77777777" w:rsidR="00FD3AAE" w:rsidRPr="00FD3AAE" w:rsidRDefault="00FD3AAE" w:rsidP="00FD3AAE">
      <w:pPr>
        <w:spacing w:after="0" w:line="240" w:lineRule="auto"/>
        <w:rPr>
          <w:rFonts w:ascii="Courier" w:hAnsi="Courier"/>
        </w:rPr>
      </w:pPr>
      <w:r w:rsidRPr="00FD3AAE">
        <w:rPr>
          <w:rFonts w:ascii="Courier" w:hAnsi="Courier"/>
        </w:rPr>
        <w:tab/>
        <w:t>&lt;</w:t>
      </w:r>
      <w:proofErr w:type="spellStart"/>
      <w:r w:rsidRPr="00FD3AAE">
        <w:rPr>
          <w:rFonts w:ascii="Courier" w:hAnsi="Courier"/>
        </w:rPr>
        <w:t>img</w:t>
      </w:r>
      <w:proofErr w:type="spellEnd"/>
      <w:r w:rsidRPr="00FD3AAE">
        <w:rPr>
          <w:rFonts w:ascii="Courier" w:hAnsi="Courier"/>
        </w:rPr>
        <w:t xml:space="preserve"> </w:t>
      </w:r>
      <w:proofErr w:type="spellStart"/>
      <w:r w:rsidRPr="00FD3AAE">
        <w:rPr>
          <w:rFonts w:ascii="Courier" w:hAnsi="Courier"/>
        </w:rPr>
        <w:t>src</w:t>
      </w:r>
      <w:proofErr w:type="spellEnd"/>
      <w:r w:rsidRPr="00FD3AAE">
        <w:rPr>
          <w:rFonts w:ascii="Courier" w:hAnsi="Courier"/>
        </w:rPr>
        <w:t>="../images/sorkin75.jpg" alt="Sorkin Photo"&gt;</w:t>
      </w:r>
    </w:p>
    <w:p w14:paraId="01ED1A9C" w14:textId="77777777" w:rsidR="00FD3AAE" w:rsidRPr="00FD3AAE" w:rsidRDefault="00FD3AAE" w:rsidP="00FD3AAE">
      <w:pPr>
        <w:spacing w:after="0" w:line="240" w:lineRule="auto"/>
        <w:rPr>
          <w:rFonts w:ascii="Courier" w:hAnsi="Courier"/>
        </w:rPr>
      </w:pPr>
    </w:p>
    <w:p w14:paraId="002290A4" w14:textId="77777777" w:rsidR="00FD3AAE" w:rsidRPr="00FD3AAE" w:rsidRDefault="00FD3AAE" w:rsidP="00FD3AAE">
      <w:pPr>
        <w:spacing w:after="0" w:line="240" w:lineRule="auto"/>
        <w:rPr>
          <w:rFonts w:ascii="Courier" w:hAnsi="Courier"/>
        </w:rPr>
      </w:pPr>
      <w:r w:rsidRPr="00FD3AAE">
        <w:rPr>
          <w:rFonts w:ascii="Courier" w:hAnsi="Courier"/>
        </w:rPr>
        <w:tab/>
        <w:t>&lt;h3&gt;January&lt;</w:t>
      </w:r>
      <w:proofErr w:type="spellStart"/>
      <w:r w:rsidRPr="00FD3AAE">
        <w:rPr>
          <w:rFonts w:ascii="Courier" w:hAnsi="Courier"/>
        </w:rPr>
        <w:t>br</w:t>
      </w:r>
      <w:proofErr w:type="spellEnd"/>
      <w:r w:rsidRPr="00FD3AAE">
        <w:rPr>
          <w:rFonts w:ascii="Courier" w:hAnsi="Courier"/>
        </w:rPr>
        <w:t xml:space="preserve">&gt;&lt;a </w:t>
      </w:r>
      <w:proofErr w:type="spellStart"/>
      <w:r w:rsidRPr="00FD3AAE">
        <w:rPr>
          <w:rFonts w:ascii="Courier" w:hAnsi="Courier"/>
        </w:rPr>
        <w:t>href</w:t>
      </w:r>
      <w:proofErr w:type="spellEnd"/>
      <w:r w:rsidRPr="00FD3AAE">
        <w:rPr>
          <w:rFonts w:ascii="Courier" w:hAnsi="Courier"/>
        </w:rPr>
        <w:t>="speakers/chua.html"&gt;Amy Chua&lt;/a&gt;&lt;/h3&gt;</w:t>
      </w:r>
    </w:p>
    <w:p w14:paraId="49139F5F" w14:textId="77777777" w:rsidR="00FD3AAE" w:rsidRPr="00FD3AAE" w:rsidRDefault="00FD3AAE" w:rsidP="00FD3AAE">
      <w:pPr>
        <w:spacing w:after="0" w:line="240" w:lineRule="auto"/>
        <w:rPr>
          <w:rFonts w:ascii="Courier" w:hAnsi="Courier"/>
        </w:rPr>
      </w:pPr>
      <w:r w:rsidRPr="00FD3AAE">
        <w:rPr>
          <w:rFonts w:ascii="Courier" w:hAnsi="Courier"/>
        </w:rPr>
        <w:tab/>
        <w:t>&lt;</w:t>
      </w:r>
      <w:proofErr w:type="spellStart"/>
      <w:r w:rsidRPr="00FD3AAE">
        <w:rPr>
          <w:rFonts w:ascii="Courier" w:hAnsi="Courier"/>
        </w:rPr>
        <w:t>img</w:t>
      </w:r>
      <w:proofErr w:type="spellEnd"/>
      <w:r w:rsidRPr="00FD3AAE">
        <w:rPr>
          <w:rFonts w:ascii="Courier" w:hAnsi="Courier"/>
        </w:rPr>
        <w:t xml:space="preserve"> </w:t>
      </w:r>
      <w:proofErr w:type="spellStart"/>
      <w:r w:rsidRPr="00FD3AAE">
        <w:rPr>
          <w:rFonts w:ascii="Courier" w:hAnsi="Courier"/>
        </w:rPr>
        <w:t>src</w:t>
      </w:r>
      <w:proofErr w:type="spellEnd"/>
      <w:r w:rsidRPr="00FD3AAE">
        <w:rPr>
          <w:rFonts w:ascii="Courier" w:hAnsi="Courier"/>
        </w:rPr>
        <w:t>="../images/chua75.jpg" alt="Chua Photo"&gt;</w:t>
      </w:r>
    </w:p>
    <w:p w14:paraId="10D5EE67" w14:textId="77777777" w:rsidR="00FD3AAE" w:rsidRPr="00FD3AAE" w:rsidRDefault="00FD3AAE" w:rsidP="00FD3AAE">
      <w:pPr>
        <w:spacing w:after="0" w:line="240" w:lineRule="auto"/>
        <w:rPr>
          <w:rFonts w:ascii="Courier" w:hAnsi="Courier"/>
        </w:rPr>
      </w:pPr>
    </w:p>
    <w:p w14:paraId="7A27A867" w14:textId="77777777" w:rsidR="00FD3AAE" w:rsidRPr="00FD3AAE" w:rsidRDefault="00FD3AAE" w:rsidP="00FD3AAE">
      <w:pPr>
        <w:spacing w:after="0" w:line="240" w:lineRule="auto"/>
        <w:rPr>
          <w:rFonts w:ascii="Courier" w:hAnsi="Courier"/>
        </w:rPr>
      </w:pPr>
      <w:r w:rsidRPr="00FD3AAE">
        <w:rPr>
          <w:rFonts w:ascii="Courier" w:hAnsi="Courier"/>
        </w:rPr>
        <w:tab/>
        <w:t>&lt;h3&gt;February&lt;</w:t>
      </w:r>
      <w:proofErr w:type="spellStart"/>
      <w:r w:rsidRPr="00FD3AAE">
        <w:rPr>
          <w:rFonts w:ascii="Courier" w:hAnsi="Courier"/>
        </w:rPr>
        <w:t>br</w:t>
      </w:r>
      <w:proofErr w:type="spellEnd"/>
      <w:r w:rsidRPr="00FD3AAE">
        <w:rPr>
          <w:rFonts w:ascii="Courier" w:hAnsi="Courier"/>
        </w:rPr>
        <w:t xml:space="preserve">&gt;&lt;a </w:t>
      </w:r>
      <w:proofErr w:type="spellStart"/>
      <w:r w:rsidRPr="00FD3AAE">
        <w:rPr>
          <w:rFonts w:ascii="Courier" w:hAnsi="Courier"/>
        </w:rPr>
        <w:t>href</w:t>
      </w:r>
      <w:proofErr w:type="spellEnd"/>
      <w:r w:rsidRPr="00FD3AAE">
        <w:rPr>
          <w:rFonts w:ascii="Courier" w:hAnsi="Courier"/>
        </w:rPr>
        <w:t>="speakers/sampson.html"&gt;Scott Sampson&lt;/a&gt;&lt;/h3&gt;</w:t>
      </w:r>
    </w:p>
    <w:p w14:paraId="5E746017" w14:textId="77777777" w:rsidR="00FD3AAE" w:rsidRPr="00FD3AAE" w:rsidRDefault="00FD3AAE" w:rsidP="00FD3AAE">
      <w:pPr>
        <w:spacing w:after="0" w:line="240" w:lineRule="auto"/>
        <w:rPr>
          <w:rFonts w:ascii="Courier" w:hAnsi="Courier"/>
        </w:rPr>
      </w:pPr>
      <w:r w:rsidRPr="00FD3AAE">
        <w:rPr>
          <w:rFonts w:ascii="Courier" w:hAnsi="Courier"/>
        </w:rPr>
        <w:tab/>
        <w:t>&lt;</w:t>
      </w:r>
      <w:proofErr w:type="spellStart"/>
      <w:r w:rsidRPr="00FD3AAE">
        <w:rPr>
          <w:rFonts w:ascii="Courier" w:hAnsi="Courier"/>
        </w:rPr>
        <w:t>img</w:t>
      </w:r>
      <w:proofErr w:type="spellEnd"/>
      <w:r w:rsidRPr="00FD3AAE">
        <w:rPr>
          <w:rFonts w:ascii="Courier" w:hAnsi="Courier"/>
        </w:rPr>
        <w:t xml:space="preserve"> </w:t>
      </w:r>
      <w:proofErr w:type="spellStart"/>
      <w:r w:rsidRPr="00FD3AAE">
        <w:rPr>
          <w:rFonts w:ascii="Courier" w:hAnsi="Courier"/>
        </w:rPr>
        <w:t>src</w:t>
      </w:r>
      <w:proofErr w:type="spellEnd"/>
      <w:r w:rsidRPr="00FD3AAE">
        <w:rPr>
          <w:rFonts w:ascii="Courier" w:hAnsi="Courier"/>
        </w:rPr>
        <w:t>="../images/sampson75.jpg" alt="Sampson Photo"&gt;</w:t>
      </w:r>
    </w:p>
    <w:p w14:paraId="3197491E" w14:textId="77777777" w:rsidR="00FD3AAE" w:rsidRPr="00FD3AAE" w:rsidRDefault="00FD3AAE" w:rsidP="00FD3AAE">
      <w:pPr>
        <w:spacing w:after="0" w:line="240" w:lineRule="auto"/>
        <w:rPr>
          <w:rFonts w:ascii="Courier" w:hAnsi="Courier"/>
        </w:rPr>
      </w:pPr>
      <w:r w:rsidRPr="00FD3AAE">
        <w:rPr>
          <w:rFonts w:ascii="Courier" w:hAnsi="Courier"/>
        </w:rPr>
        <w:tab/>
        <w:t xml:space="preserve">&lt;h3&gt;&lt;a </w:t>
      </w:r>
      <w:proofErr w:type="spellStart"/>
      <w:r w:rsidRPr="00FD3AAE">
        <w:rPr>
          <w:rFonts w:ascii="Courier" w:hAnsi="Courier"/>
        </w:rPr>
        <w:t>href</w:t>
      </w:r>
      <w:proofErr w:type="spellEnd"/>
      <w:r w:rsidRPr="00FD3AAE">
        <w:rPr>
          <w:rFonts w:ascii="Courier" w:hAnsi="Courier"/>
        </w:rPr>
        <w:t>="../index.html"&gt;Return to Home Page&lt;/a&gt;&lt;/h3&gt;</w:t>
      </w:r>
    </w:p>
    <w:p w14:paraId="13DCD9EB" w14:textId="77777777" w:rsidR="00FD3AAE" w:rsidRPr="00FD3AAE" w:rsidRDefault="00FD3AAE" w:rsidP="00FD3AAE">
      <w:pPr>
        <w:spacing w:after="0" w:line="240" w:lineRule="auto"/>
        <w:rPr>
          <w:rFonts w:ascii="Courier" w:hAnsi="Courier"/>
        </w:rPr>
      </w:pPr>
    </w:p>
    <w:p w14:paraId="1AA0D3EE"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&lt;/aside&gt;</w:t>
      </w:r>
    </w:p>
    <w:p w14:paraId="26EF16D9" w14:textId="77777777" w:rsidR="00FD3AAE" w:rsidRPr="00FD3AAE" w:rsidRDefault="00FD3AAE" w:rsidP="00FD3AAE">
      <w:pPr>
        <w:spacing w:after="0" w:line="240" w:lineRule="auto"/>
        <w:rPr>
          <w:rFonts w:ascii="Courier" w:hAnsi="Courier"/>
        </w:rPr>
      </w:pPr>
    </w:p>
    <w:p w14:paraId="3D4C3DF3" w14:textId="77777777" w:rsidR="00FD3AAE" w:rsidRPr="00FD3AAE" w:rsidRDefault="00FD3AAE" w:rsidP="00FD3AAE">
      <w:pPr>
        <w:spacing w:after="0" w:line="240" w:lineRule="auto"/>
        <w:rPr>
          <w:rFonts w:ascii="Courier" w:hAnsi="Courier"/>
        </w:rPr>
      </w:pPr>
      <w:r w:rsidRPr="00FD3AAE">
        <w:rPr>
          <w:rFonts w:ascii="Courier" w:hAnsi="Courier"/>
        </w:rPr>
        <w:tab/>
        <w:t>&lt;/main&gt;</w:t>
      </w:r>
    </w:p>
    <w:p w14:paraId="3AC2B4C0" w14:textId="77777777" w:rsidR="00FD3AAE" w:rsidRPr="00FD3AAE" w:rsidRDefault="00FD3AAE" w:rsidP="00FD3AAE">
      <w:pPr>
        <w:spacing w:after="0" w:line="240" w:lineRule="auto"/>
        <w:rPr>
          <w:rFonts w:ascii="Courier" w:hAnsi="Courier"/>
        </w:rPr>
      </w:pPr>
    </w:p>
    <w:p w14:paraId="5A9CF7D3" w14:textId="77777777" w:rsidR="00FD3AAE" w:rsidRPr="00FD3AAE" w:rsidRDefault="00FD3AAE" w:rsidP="00FD3AAE">
      <w:pPr>
        <w:spacing w:after="0" w:line="240" w:lineRule="auto"/>
        <w:rPr>
          <w:rFonts w:ascii="Courier" w:hAnsi="Courier"/>
        </w:rPr>
      </w:pPr>
      <w:r w:rsidRPr="00FD3AAE">
        <w:rPr>
          <w:rFonts w:ascii="Courier" w:hAnsi="Courier"/>
        </w:rPr>
        <w:tab/>
        <w:t>&lt;footer&gt;</w:t>
      </w:r>
    </w:p>
    <w:p w14:paraId="52DC3DD5"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t>&lt;p&gt;</w:t>
      </w:r>
    </w:p>
    <w:p w14:paraId="663CE899"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r w:rsidRPr="00FD3AAE">
        <w:rPr>
          <w:rFonts w:ascii="Courier" w:hAnsi="Courier"/>
        </w:rPr>
        <w:tab/>
        <w:t>&lt;script&gt;</w:t>
      </w:r>
    </w:p>
    <w:p w14:paraId="49B415B7"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r w:rsidRPr="00FD3AAE">
        <w:rPr>
          <w:rFonts w:ascii="Courier" w:hAnsi="Courier"/>
        </w:rPr>
        <w:tab/>
      </w:r>
      <w:proofErr w:type="spellStart"/>
      <w:r w:rsidRPr="00FD3AAE">
        <w:rPr>
          <w:rFonts w:ascii="Courier" w:hAnsi="Courier"/>
        </w:rPr>
        <w:t>var</w:t>
      </w:r>
      <w:proofErr w:type="spellEnd"/>
      <w:r w:rsidRPr="00FD3AAE">
        <w:rPr>
          <w:rFonts w:ascii="Courier" w:hAnsi="Courier"/>
        </w:rPr>
        <w:t xml:space="preserve"> today = new </w:t>
      </w:r>
      <w:proofErr w:type="gramStart"/>
      <w:r w:rsidRPr="00FD3AAE">
        <w:rPr>
          <w:rFonts w:ascii="Courier" w:hAnsi="Courier"/>
        </w:rPr>
        <w:t>Date(</w:t>
      </w:r>
      <w:proofErr w:type="gramEnd"/>
      <w:r w:rsidRPr="00FD3AAE">
        <w:rPr>
          <w:rFonts w:ascii="Courier" w:hAnsi="Courier"/>
        </w:rPr>
        <w:t>);</w:t>
      </w:r>
    </w:p>
    <w:p w14:paraId="1CB1E90C"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r w:rsidRPr="00FD3AAE">
        <w:rPr>
          <w:rFonts w:ascii="Courier" w:hAnsi="Courier"/>
        </w:rPr>
        <w:tab/>
      </w:r>
      <w:proofErr w:type="spellStart"/>
      <w:proofErr w:type="gramStart"/>
      <w:r w:rsidRPr="00FD3AAE">
        <w:rPr>
          <w:rFonts w:ascii="Courier" w:hAnsi="Courier"/>
        </w:rPr>
        <w:t>document.write</w:t>
      </w:r>
      <w:proofErr w:type="spellEnd"/>
      <w:proofErr w:type="gramEnd"/>
      <w:r w:rsidRPr="00FD3AAE">
        <w:rPr>
          <w:rFonts w:ascii="Courier" w:hAnsi="Courier"/>
        </w:rPr>
        <w:t>("&amp;copy; &amp;</w:t>
      </w:r>
      <w:proofErr w:type="spellStart"/>
      <w:r w:rsidRPr="00FD3AAE">
        <w:rPr>
          <w:rFonts w:ascii="Courier" w:hAnsi="Courier"/>
        </w:rPr>
        <w:t>nbsp</w:t>
      </w:r>
      <w:proofErr w:type="spellEnd"/>
      <w:r w:rsidRPr="00FD3AAE">
        <w:rPr>
          <w:rFonts w:ascii="Courier" w:hAnsi="Courier"/>
        </w:rPr>
        <w:t>;");</w:t>
      </w:r>
    </w:p>
    <w:p w14:paraId="7046237C"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r w:rsidRPr="00FD3AAE">
        <w:rPr>
          <w:rFonts w:ascii="Courier" w:hAnsi="Courier"/>
        </w:rPr>
        <w:tab/>
      </w:r>
      <w:proofErr w:type="spellStart"/>
      <w:proofErr w:type="gramStart"/>
      <w:r w:rsidRPr="00FD3AAE">
        <w:rPr>
          <w:rFonts w:ascii="Courier" w:hAnsi="Courier"/>
        </w:rPr>
        <w:t>document.write</w:t>
      </w:r>
      <w:proofErr w:type="spellEnd"/>
      <w:proofErr w:type="gramEnd"/>
      <w:r w:rsidRPr="00FD3AAE">
        <w:rPr>
          <w:rFonts w:ascii="Courier" w:hAnsi="Courier"/>
        </w:rPr>
        <w:t>(</w:t>
      </w:r>
      <w:proofErr w:type="spellStart"/>
      <w:r w:rsidRPr="00FD3AAE">
        <w:rPr>
          <w:rFonts w:ascii="Courier" w:hAnsi="Courier"/>
        </w:rPr>
        <w:t>today.getFullYear</w:t>
      </w:r>
      <w:proofErr w:type="spellEnd"/>
      <w:r w:rsidRPr="00FD3AAE">
        <w:rPr>
          <w:rFonts w:ascii="Courier" w:hAnsi="Courier"/>
        </w:rPr>
        <w:t>());</w:t>
      </w:r>
    </w:p>
    <w:p w14:paraId="4DCC39BE"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r w:rsidRPr="00FD3AAE">
        <w:rPr>
          <w:rFonts w:ascii="Courier" w:hAnsi="Courier"/>
        </w:rPr>
        <w:tab/>
      </w:r>
      <w:proofErr w:type="spellStart"/>
      <w:proofErr w:type="gramStart"/>
      <w:r w:rsidRPr="00FD3AAE">
        <w:rPr>
          <w:rFonts w:ascii="Courier" w:hAnsi="Courier"/>
        </w:rPr>
        <w:t>document.write</w:t>
      </w:r>
      <w:proofErr w:type="spellEnd"/>
      <w:proofErr w:type="gramEnd"/>
      <w:r w:rsidRPr="00FD3AAE">
        <w:rPr>
          <w:rFonts w:ascii="Courier" w:hAnsi="Courier"/>
        </w:rPr>
        <w:t>(", San Joaquin Valley Town Hall, Fresno, CA 93755");</w:t>
      </w:r>
    </w:p>
    <w:p w14:paraId="2ED004DE" w14:textId="77777777" w:rsidR="00FD3AAE" w:rsidRPr="00FD3AAE" w:rsidRDefault="00FD3AAE" w:rsidP="00FD3AAE">
      <w:pPr>
        <w:spacing w:after="0" w:line="240" w:lineRule="auto"/>
        <w:rPr>
          <w:rFonts w:ascii="Courier" w:hAnsi="Courier"/>
        </w:rPr>
      </w:pPr>
      <w:r w:rsidRPr="00FD3AAE">
        <w:rPr>
          <w:rFonts w:ascii="Courier" w:hAnsi="Courier"/>
        </w:rPr>
        <w:tab/>
      </w:r>
      <w:r w:rsidRPr="00FD3AAE">
        <w:rPr>
          <w:rFonts w:ascii="Courier" w:hAnsi="Courier"/>
        </w:rPr>
        <w:tab/>
      </w:r>
      <w:r w:rsidRPr="00FD3AAE">
        <w:rPr>
          <w:rFonts w:ascii="Courier" w:hAnsi="Courier"/>
        </w:rPr>
        <w:tab/>
        <w:t>&lt;/script&gt;&lt;/p&gt;</w:t>
      </w:r>
    </w:p>
    <w:p w14:paraId="7D578020" w14:textId="77777777" w:rsidR="00FD3AAE" w:rsidRPr="00FD3AAE" w:rsidRDefault="00FD3AAE" w:rsidP="00FD3AAE">
      <w:pPr>
        <w:spacing w:after="0" w:line="240" w:lineRule="auto"/>
        <w:rPr>
          <w:rFonts w:ascii="Courier" w:hAnsi="Courier"/>
        </w:rPr>
      </w:pPr>
      <w:r w:rsidRPr="00FD3AAE">
        <w:rPr>
          <w:rFonts w:ascii="Courier" w:hAnsi="Courier"/>
        </w:rPr>
        <w:tab/>
        <w:t>&lt;/footer&gt;</w:t>
      </w:r>
    </w:p>
    <w:p w14:paraId="20DB56C5" w14:textId="77777777" w:rsidR="00FD3AAE" w:rsidRPr="00FD3AAE" w:rsidRDefault="00FD3AAE" w:rsidP="00FD3AAE">
      <w:pPr>
        <w:spacing w:after="0" w:line="240" w:lineRule="auto"/>
        <w:rPr>
          <w:rFonts w:ascii="Courier" w:hAnsi="Courier"/>
        </w:rPr>
      </w:pPr>
      <w:r w:rsidRPr="00FD3AAE">
        <w:rPr>
          <w:rFonts w:ascii="Courier" w:hAnsi="Courier"/>
        </w:rPr>
        <w:t>&lt;/body&gt;</w:t>
      </w:r>
    </w:p>
    <w:p w14:paraId="199C82E2" w14:textId="77777777" w:rsidR="00FD3AAE" w:rsidRPr="00FD3AAE" w:rsidRDefault="00FD3AAE" w:rsidP="00FD3AAE">
      <w:pPr>
        <w:spacing w:after="0" w:line="240" w:lineRule="auto"/>
        <w:rPr>
          <w:rFonts w:ascii="Courier" w:hAnsi="Courier"/>
        </w:rPr>
      </w:pPr>
      <w:r w:rsidRPr="00FD3AAE">
        <w:rPr>
          <w:rFonts w:ascii="Courier" w:hAnsi="Courier"/>
        </w:rPr>
        <w:t>&lt;/html&gt;</w:t>
      </w:r>
    </w:p>
    <w:p w14:paraId="23FCF5EC" w14:textId="3C4567B6" w:rsidR="002C7B3B" w:rsidRDefault="002C7B3B" w:rsidP="00D5053A">
      <w:pPr>
        <w:spacing w:after="0" w:line="240" w:lineRule="auto"/>
      </w:pPr>
      <w:r>
        <w:br w:type="page"/>
      </w:r>
    </w:p>
    <w:p w14:paraId="4F052C98" w14:textId="77777777" w:rsidR="00FD3AAE" w:rsidRDefault="00FD3AAE" w:rsidP="00FD3AAE">
      <w:pPr>
        <w:spacing w:after="0" w:line="240" w:lineRule="auto"/>
        <w:rPr>
          <w:rStyle w:val="IntenseReference"/>
        </w:rPr>
      </w:pPr>
      <w:r>
        <w:rPr>
          <w:rStyle w:val="IntenseReference"/>
        </w:rPr>
        <w:lastRenderedPageBreak/>
        <w:t>CSS for Exercise 15-1</w:t>
      </w:r>
    </w:p>
    <w:p w14:paraId="148CAC92" w14:textId="77777777" w:rsidR="00FD3AAE" w:rsidRDefault="00FD3AAE" w:rsidP="00FD3AAE">
      <w:pPr>
        <w:spacing w:after="0" w:line="240" w:lineRule="auto"/>
      </w:pPr>
    </w:p>
    <w:p w14:paraId="096F6DF5" w14:textId="77777777" w:rsidR="00174A49" w:rsidRPr="00174A49" w:rsidRDefault="00174A49" w:rsidP="00174A49">
      <w:pPr>
        <w:spacing w:after="0" w:line="240" w:lineRule="auto"/>
        <w:rPr>
          <w:rFonts w:ascii="Courier" w:hAnsi="Courier"/>
        </w:rPr>
      </w:pPr>
      <w:r w:rsidRPr="00174A49">
        <w:rPr>
          <w:rFonts w:ascii="Courier" w:hAnsi="Courier"/>
        </w:rPr>
        <w:t>/* reset selector */</w:t>
      </w:r>
    </w:p>
    <w:p w14:paraId="12D9FBC4" w14:textId="77777777" w:rsidR="00174A49" w:rsidRPr="00174A49" w:rsidRDefault="00174A49" w:rsidP="00174A49">
      <w:pPr>
        <w:spacing w:after="0" w:line="240" w:lineRule="auto"/>
        <w:rPr>
          <w:rFonts w:ascii="Courier" w:hAnsi="Courier"/>
        </w:rPr>
      </w:pPr>
    </w:p>
    <w:p w14:paraId="4F9C44AD" w14:textId="77777777" w:rsidR="00174A49" w:rsidRPr="00174A49" w:rsidRDefault="00174A49" w:rsidP="00174A49">
      <w:pPr>
        <w:spacing w:after="0" w:line="240" w:lineRule="auto"/>
        <w:rPr>
          <w:rFonts w:ascii="Courier" w:hAnsi="Courier"/>
        </w:rPr>
      </w:pPr>
      <w:r w:rsidRPr="00174A49">
        <w:rPr>
          <w:rFonts w:ascii="Courier" w:hAnsi="Courier"/>
        </w:rPr>
        <w:t>* {</w:t>
      </w:r>
    </w:p>
    <w:p w14:paraId="39037CB6" w14:textId="77777777" w:rsidR="00174A49" w:rsidRPr="00174A49" w:rsidRDefault="00174A49" w:rsidP="00174A49">
      <w:pPr>
        <w:spacing w:after="0" w:line="240" w:lineRule="auto"/>
        <w:rPr>
          <w:rFonts w:ascii="Courier" w:hAnsi="Courier"/>
        </w:rPr>
      </w:pPr>
      <w:r w:rsidRPr="00174A49">
        <w:rPr>
          <w:rFonts w:ascii="Courier" w:hAnsi="Courier"/>
        </w:rPr>
        <w:tab/>
        <w:t>margin: 0;</w:t>
      </w:r>
    </w:p>
    <w:p w14:paraId="55D4201E" w14:textId="77777777" w:rsidR="00174A49" w:rsidRPr="00174A49" w:rsidRDefault="00174A49" w:rsidP="00174A49">
      <w:pPr>
        <w:spacing w:after="0" w:line="240" w:lineRule="auto"/>
        <w:rPr>
          <w:rFonts w:ascii="Courier" w:hAnsi="Courier"/>
        </w:rPr>
      </w:pPr>
      <w:r w:rsidRPr="00174A49">
        <w:rPr>
          <w:rFonts w:ascii="Courier" w:hAnsi="Courier"/>
        </w:rPr>
        <w:tab/>
        <w:t>padding: 0;</w:t>
      </w:r>
    </w:p>
    <w:p w14:paraId="45E0FC1C" w14:textId="77777777" w:rsidR="00174A49" w:rsidRPr="00174A49" w:rsidRDefault="00174A49" w:rsidP="00174A49">
      <w:pPr>
        <w:spacing w:after="0" w:line="240" w:lineRule="auto"/>
        <w:rPr>
          <w:rFonts w:ascii="Courier" w:hAnsi="Courier"/>
        </w:rPr>
      </w:pPr>
      <w:r w:rsidRPr="00174A49">
        <w:rPr>
          <w:rFonts w:ascii="Courier" w:hAnsi="Courier"/>
        </w:rPr>
        <w:t>}</w:t>
      </w:r>
    </w:p>
    <w:p w14:paraId="63349683" w14:textId="77777777" w:rsidR="00174A49" w:rsidRPr="00174A49" w:rsidRDefault="00174A49" w:rsidP="00174A49">
      <w:pPr>
        <w:spacing w:after="0" w:line="240" w:lineRule="auto"/>
        <w:rPr>
          <w:rFonts w:ascii="Courier" w:hAnsi="Courier"/>
        </w:rPr>
      </w:pPr>
    </w:p>
    <w:p w14:paraId="737EFF58" w14:textId="77777777" w:rsidR="00174A49" w:rsidRPr="00174A49" w:rsidRDefault="00174A49" w:rsidP="00174A49">
      <w:pPr>
        <w:spacing w:after="0" w:line="240" w:lineRule="auto"/>
        <w:rPr>
          <w:rFonts w:ascii="Courier" w:hAnsi="Courier"/>
        </w:rPr>
      </w:pPr>
      <w:r w:rsidRPr="00174A49">
        <w:rPr>
          <w:rFonts w:ascii="Courier" w:hAnsi="Courier"/>
        </w:rPr>
        <w:t>/* the styles for the elements */</w:t>
      </w:r>
    </w:p>
    <w:p w14:paraId="6A16D86A" w14:textId="77777777" w:rsidR="00174A49" w:rsidRPr="00174A49" w:rsidRDefault="00174A49" w:rsidP="00174A49">
      <w:pPr>
        <w:spacing w:after="0" w:line="240" w:lineRule="auto"/>
        <w:rPr>
          <w:rFonts w:ascii="Courier" w:hAnsi="Courier"/>
        </w:rPr>
      </w:pPr>
    </w:p>
    <w:p w14:paraId="097947AF" w14:textId="77777777" w:rsidR="00174A49" w:rsidRPr="00174A49" w:rsidRDefault="00174A49" w:rsidP="00174A49">
      <w:pPr>
        <w:spacing w:after="0" w:line="240" w:lineRule="auto"/>
        <w:rPr>
          <w:rFonts w:ascii="Courier" w:hAnsi="Courier"/>
        </w:rPr>
      </w:pPr>
      <w:r w:rsidRPr="00174A49">
        <w:rPr>
          <w:rFonts w:ascii="Courier" w:hAnsi="Courier"/>
        </w:rPr>
        <w:t>html {</w:t>
      </w:r>
    </w:p>
    <w:p w14:paraId="0CBFAAA4" w14:textId="77777777" w:rsidR="00174A49" w:rsidRPr="00174A49" w:rsidRDefault="00174A49" w:rsidP="00174A49">
      <w:pPr>
        <w:spacing w:after="0" w:line="240" w:lineRule="auto"/>
        <w:rPr>
          <w:rFonts w:ascii="Courier" w:hAnsi="Courier"/>
        </w:rPr>
      </w:pPr>
      <w:r w:rsidRPr="00174A49">
        <w:rPr>
          <w:rFonts w:ascii="Courier" w:hAnsi="Courier"/>
        </w:rPr>
        <w:tab/>
        <w:t>background-color: #</w:t>
      </w:r>
      <w:proofErr w:type="spellStart"/>
      <w:r w:rsidRPr="00174A49">
        <w:rPr>
          <w:rFonts w:ascii="Courier" w:hAnsi="Courier"/>
        </w:rPr>
        <w:t>ffffff</w:t>
      </w:r>
      <w:proofErr w:type="spellEnd"/>
      <w:r w:rsidRPr="00174A49">
        <w:rPr>
          <w:rFonts w:ascii="Courier" w:hAnsi="Courier"/>
        </w:rPr>
        <w:t>;</w:t>
      </w:r>
    </w:p>
    <w:p w14:paraId="3002138C" w14:textId="77777777" w:rsidR="00174A49" w:rsidRPr="00174A49" w:rsidRDefault="00174A49" w:rsidP="00174A49">
      <w:pPr>
        <w:spacing w:after="0" w:line="240" w:lineRule="auto"/>
        <w:rPr>
          <w:rFonts w:ascii="Courier" w:hAnsi="Courier"/>
        </w:rPr>
      </w:pPr>
      <w:r w:rsidRPr="00174A49">
        <w:rPr>
          <w:rFonts w:ascii="Courier" w:hAnsi="Courier"/>
        </w:rPr>
        <w:tab/>
        <w:t>}</w:t>
      </w:r>
    </w:p>
    <w:p w14:paraId="5AB49DA7" w14:textId="77777777" w:rsidR="00174A49" w:rsidRPr="00174A49" w:rsidRDefault="00174A49" w:rsidP="00174A49">
      <w:pPr>
        <w:spacing w:after="0" w:line="240" w:lineRule="auto"/>
        <w:rPr>
          <w:rFonts w:ascii="Courier" w:hAnsi="Courier"/>
        </w:rPr>
      </w:pPr>
    </w:p>
    <w:p w14:paraId="5E10E78F" w14:textId="77777777" w:rsidR="00174A49" w:rsidRPr="00174A49" w:rsidRDefault="00174A49" w:rsidP="00174A49">
      <w:pPr>
        <w:spacing w:after="0" w:line="240" w:lineRule="auto"/>
        <w:rPr>
          <w:rFonts w:ascii="Courier" w:hAnsi="Courier"/>
        </w:rPr>
      </w:pPr>
      <w:r w:rsidRPr="00174A49">
        <w:rPr>
          <w:rFonts w:ascii="Courier" w:hAnsi="Courier"/>
        </w:rPr>
        <w:t>body {</w:t>
      </w:r>
    </w:p>
    <w:p w14:paraId="49903543" w14:textId="77777777" w:rsidR="00174A49" w:rsidRPr="00174A49" w:rsidRDefault="00174A49" w:rsidP="00174A49">
      <w:pPr>
        <w:spacing w:after="0" w:line="240" w:lineRule="auto"/>
        <w:rPr>
          <w:rFonts w:ascii="Courier" w:hAnsi="Courier"/>
        </w:rPr>
      </w:pPr>
      <w:r w:rsidRPr="00174A49">
        <w:rPr>
          <w:rFonts w:ascii="Courier" w:hAnsi="Courier"/>
        </w:rPr>
        <w:tab/>
        <w:t>background-color: #</w:t>
      </w:r>
      <w:proofErr w:type="spellStart"/>
      <w:r w:rsidRPr="00174A49">
        <w:rPr>
          <w:rFonts w:ascii="Courier" w:hAnsi="Courier"/>
        </w:rPr>
        <w:t>fffded</w:t>
      </w:r>
      <w:proofErr w:type="spellEnd"/>
      <w:r w:rsidRPr="00174A49">
        <w:rPr>
          <w:rFonts w:ascii="Courier" w:hAnsi="Courier"/>
        </w:rPr>
        <w:t>;</w:t>
      </w:r>
    </w:p>
    <w:p w14:paraId="3C581CCA" w14:textId="77777777" w:rsidR="00174A49" w:rsidRPr="00174A49" w:rsidRDefault="00174A49" w:rsidP="00174A49">
      <w:pPr>
        <w:spacing w:after="0" w:line="240" w:lineRule="auto"/>
        <w:rPr>
          <w:rFonts w:ascii="Courier" w:hAnsi="Courier"/>
        </w:rPr>
      </w:pPr>
      <w:r w:rsidRPr="00174A49">
        <w:rPr>
          <w:rFonts w:ascii="Courier" w:hAnsi="Courier"/>
        </w:rPr>
        <w:tab/>
        <w:t>width: 800px;</w:t>
      </w:r>
    </w:p>
    <w:p w14:paraId="1B5535DF" w14:textId="77777777" w:rsidR="00174A49" w:rsidRPr="00174A49" w:rsidRDefault="00174A49" w:rsidP="00174A49">
      <w:pPr>
        <w:spacing w:after="0" w:line="240" w:lineRule="auto"/>
        <w:rPr>
          <w:rFonts w:ascii="Courier" w:hAnsi="Courier"/>
        </w:rPr>
      </w:pPr>
      <w:r w:rsidRPr="00174A49">
        <w:rPr>
          <w:rFonts w:ascii="Courier" w:hAnsi="Courier"/>
        </w:rPr>
        <w:tab/>
        <w:t xml:space="preserve">margin: 1em auto 1em; </w:t>
      </w:r>
    </w:p>
    <w:p w14:paraId="2F00603D" w14:textId="77777777" w:rsidR="00174A49" w:rsidRPr="00174A49" w:rsidRDefault="00174A49" w:rsidP="00174A49">
      <w:pPr>
        <w:spacing w:after="0" w:line="240" w:lineRule="auto"/>
        <w:rPr>
          <w:rFonts w:ascii="Courier" w:hAnsi="Courier"/>
        </w:rPr>
      </w:pPr>
      <w:r w:rsidRPr="00174A49">
        <w:rPr>
          <w:rFonts w:ascii="Courier" w:hAnsi="Courier"/>
        </w:rPr>
        <w:tab/>
        <w:t>border: 3px solid #931420;</w:t>
      </w:r>
    </w:p>
    <w:p w14:paraId="3C78CECA" w14:textId="77777777" w:rsidR="00174A49" w:rsidRPr="00174A49" w:rsidRDefault="00174A49" w:rsidP="00174A49">
      <w:pPr>
        <w:spacing w:after="0" w:line="240" w:lineRule="auto"/>
        <w:rPr>
          <w:rFonts w:ascii="Courier" w:hAnsi="Courier"/>
        </w:rPr>
      </w:pPr>
      <w:r w:rsidRPr="00174A49">
        <w:rPr>
          <w:rFonts w:ascii="Courier" w:hAnsi="Courier"/>
        </w:rPr>
        <w:tab/>
        <w:t>font-family: Arial, Helvetica, sans-serif;</w:t>
      </w:r>
    </w:p>
    <w:p w14:paraId="01A1F1EE" w14:textId="77777777" w:rsidR="00174A49" w:rsidRPr="00174A49" w:rsidRDefault="00174A49" w:rsidP="00174A49">
      <w:pPr>
        <w:spacing w:after="0" w:line="240" w:lineRule="auto"/>
        <w:rPr>
          <w:rFonts w:ascii="Courier" w:hAnsi="Courier"/>
        </w:rPr>
      </w:pPr>
      <w:r w:rsidRPr="00174A49">
        <w:rPr>
          <w:rFonts w:ascii="Courier" w:hAnsi="Courier"/>
        </w:rPr>
        <w:t xml:space="preserve">    font-size: 100%;</w:t>
      </w:r>
    </w:p>
    <w:p w14:paraId="3CCAE312" w14:textId="77777777" w:rsidR="00174A49" w:rsidRPr="00174A49" w:rsidRDefault="00174A49" w:rsidP="00174A49">
      <w:pPr>
        <w:spacing w:after="0" w:line="240" w:lineRule="auto"/>
        <w:rPr>
          <w:rFonts w:ascii="Courier" w:hAnsi="Courier"/>
        </w:rPr>
      </w:pPr>
      <w:r w:rsidRPr="00174A49">
        <w:rPr>
          <w:rFonts w:ascii="Courier" w:hAnsi="Courier"/>
        </w:rPr>
        <w:t>}</w:t>
      </w:r>
    </w:p>
    <w:p w14:paraId="4E75F870" w14:textId="77777777" w:rsidR="00174A49" w:rsidRPr="00174A49" w:rsidRDefault="00174A49" w:rsidP="00174A49">
      <w:pPr>
        <w:spacing w:after="0" w:line="240" w:lineRule="auto"/>
        <w:rPr>
          <w:rFonts w:ascii="Courier" w:hAnsi="Courier"/>
        </w:rPr>
      </w:pPr>
    </w:p>
    <w:p w14:paraId="1EC8D042" w14:textId="77777777" w:rsidR="00174A49" w:rsidRPr="00174A49" w:rsidRDefault="00174A49" w:rsidP="00174A49">
      <w:pPr>
        <w:spacing w:after="0" w:line="240" w:lineRule="auto"/>
        <w:rPr>
          <w:rFonts w:ascii="Courier" w:hAnsi="Courier"/>
        </w:rPr>
      </w:pPr>
      <w:r w:rsidRPr="00174A49">
        <w:rPr>
          <w:rFonts w:ascii="Courier" w:hAnsi="Courier"/>
        </w:rPr>
        <w:t>section {</w:t>
      </w:r>
    </w:p>
    <w:p w14:paraId="18EA3937" w14:textId="77777777" w:rsidR="00174A49" w:rsidRPr="00174A49" w:rsidRDefault="00174A49" w:rsidP="00174A49">
      <w:pPr>
        <w:spacing w:after="0" w:line="240" w:lineRule="auto"/>
        <w:rPr>
          <w:rFonts w:ascii="Courier" w:hAnsi="Courier"/>
        </w:rPr>
      </w:pPr>
      <w:r w:rsidRPr="00174A49">
        <w:rPr>
          <w:rFonts w:ascii="Courier" w:hAnsi="Courier"/>
        </w:rPr>
        <w:tab/>
        <w:t>width: 525px;</w:t>
      </w:r>
    </w:p>
    <w:p w14:paraId="6CA1A029" w14:textId="77777777" w:rsidR="00174A49" w:rsidRPr="00174A49" w:rsidRDefault="00174A49" w:rsidP="00174A49">
      <w:pPr>
        <w:spacing w:after="0" w:line="240" w:lineRule="auto"/>
        <w:rPr>
          <w:rFonts w:ascii="Courier" w:hAnsi="Courier"/>
        </w:rPr>
      </w:pPr>
      <w:r w:rsidRPr="00174A49">
        <w:rPr>
          <w:rFonts w:ascii="Courier" w:hAnsi="Courier"/>
        </w:rPr>
        <w:tab/>
        <w:t>float: right;</w:t>
      </w:r>
    </w:p>
    <w:p w14:paraId="0F8A330B" w14:textId="77777777" w:rsidR="00174A49" w:rsidRPr="00174A49" w:rsidRDefault="00174A49" w:rsidP="00174A49">
      <w:pPr>
        <w:spacing w:after="0" w:line="240" w:lineRule="auto"/>
        <w:rPr>
          <w:rFonts w:ascii="Courier" w:hAnsi="Courier"/>
        </w:rPr>
      </w:pPr>
      <w:r w:rsidRPr="00174A49">
        <w:rPr>
          <w:rFonts w:ascii="Courier" w:hAnsi="Courier"/>
        </w:rPr>
        <w:t>}</w:t>
      </w:r>
    </w:p>
    <w:p w14:paraId="43D4E112" w14:textId="77777777" w:rsidR="00174A49" w:rsidRPr="00174A49" w:rsidRDefault="00174A49" w:rsidP="00174A49">
      <w:pPr>
        <w:spacing w:after="0" w:line="240" w:lineRule="auto"/>
        <w:rPr>
          <w:rFonts w:ascii="Courier" w:hAnsi="Courier"/>
        </w:rPr>
      </w:pPr>
    </w:p>
    <w:p w14:paraId="58CB5298" w14:textId="77777777" w:rsidR="00174A49" w:rsidRPr="00174A49" w:rsidRDefault="00174A49" w:rsidP="00174A49">
      <w:pPr>
        <w:spacing w:after="0" w:line="240" w:lineRule="auto"/>
        <w:rPr>
          <w:rFonts w:ascii="Courier" w:hAnsi="Courier"/>
        </w:rPr>
      </w:pPr>
      <w:r w:rsidRPr="00174A49">
        <w:rPr>
          <w:rFonts w:ascii="Courier" w:hAnsi="Courier"/>
        </w:rPr>
        <w:t>aside {</w:t>
      </w:r>
    </w:p>
    <w:p w14:paraId="0B2C7002" w14:textId="77777777" w:rsidR="00174A49" w:rsidRPr="00174A49" w:rsidRDefault="00174A49" w:rsidP="00174A49">
      <w:pPr>
        <w:spacing w:after="0" w:line="240" w:lineRule="auto"/>
        <w:rPr>
          <w:rFonts w:ascii="Courier" w:hAnsi="Courier"/>
        </w:rPr>
      </w:pPr>
      <w:r w:rsidRPr="00174A49">
        <w:rPr>
          <w:rFonts w:ascii="Courier" w:hAnsi="Courier"/>
        </w:rPr>
        <w:tab/>
        <w:t>width: 215px;</w:t>
      </w:r>
    </w:p>
    <w:p w14:paraId="42D1A796" w14:textId="77777777" w:rsidR="00174A49" w:rsidRPr="00174A49" w:rsidRDefault="00174A49" w:rsidP="00174A49">
      <w:pPr>
        <w:spacing w:after="0" w:line="240" w:lineRule="auto"/>
        <w:rPr>
          <w:rFonts w:ascii="Courier" w:hAnsi="Courier"/>
        </w:rPr>
      </w:pPr>
      <w:r w:rsidRPr="00174A49">
        <w:rPr>
          <w:rFonts w:ascii="Courier" w:hAnsi="Courier"/>
        </w:rPr>
        <w:tab/>
        <w:t>float: right;</w:t>
      </w:r>
    </w:p>
    <w:p w14:paraId="0016FB70" w14:textId="77777777" w:rsidR="00174A49" w:rsidRPr="00174A49" w:rsidRDefault="00174A49" w:rsidP="00174A49">
      <w:pPr>
        <w:spacing w:after="0" w:line="240" w:lineRule="auto"/>
        <w:rPr>
          <w:rFonts w:ascii="Courier" w:hAnsi="Courier"/>
        </w:rPr>
      </w:pPr>
      <w:r w:rsidRPr="00174A49">
        <w:rPr>
          <w:rFonts w:ascii="Courier" w:hAnsi="Courier"/>
        </w:rPr>
        <w:tab/>
        <w:t xml:space="preserve">padding: 0 0 20px </w:t>
      </w:r>
      <w:proofErr w:type="spellStart"/>
      <w:r w:rsidRPr="00174A49">
        <w:rPr>
          <w:rFonts w:ascii="Courier" w:hAnsi="Courier"/>
        </w:rPr>
        <w:t>20px</w:t>
      </w:r>
      <w:proofErr w:type="spellEnd"/>
      <w:r w:rsidRPr="00174A49">
        <w:rPr>
          <w:rFonts w:ascii="Courier" w:hAnsi="Courier"/>
        </w:rPr>
        <w:t>;</w:t>
      </w:r>
    </w:p>
    <w:p w14:paraId="0CB8B847" w14:textId="77777777" w:rsidR="00174A49" w:rsidRPr="00174A49" w:rsidRDefault="00174A49" w:rsidP="00174A49">
      <w:pPr>
        <w:spacing w:after="0" w:line="240" w:lineRule="auto"/>
        <w:rPr>
          <w:rFonts w:ascii="Courier" w:hAnsi="Courier"/>
        </w:rPr>
      </w:pPr>
      <w:r w:rsidRPr="00174A49">
        <w:rPr>
          <w:rFonts w:ascii="Courier" w:hAnsi="Courier"/>
        </w:rPr>
        <w:t>}</w:t>
      </w:r>
    </w:p>
    <w:p w14:paraId="2582454D" w14:textId="77777777" w:rsidR="00174A49" w:rsidRPr="00174A49" w:rsidRDefault="00174A49" w:rsidP="00174A49">
      <w:pPr>
        <w:spacing w:after="0" w:line="240" w:lineRule="auto"/>
        <w:rPr>
          <w:rFonts w:ascii="Courier" w:hAnsi="Courier"/>
        </w:rPr>
      </w:pPr>
    </w:p>
    <w:p w14:paraId="11A96360" w14:textId="77777777" w:rsidR="00174A49" w:rsidRPr="00174A49" w:rsidRDefault="00174A49" w:rsidP="00174A49">
      <w:pPr>
        <w:spacing w:after="0" w:line="240" w:lineRule="auto"/>
        <w:rPr>
          <w:rFonts w:ascii="Courier" w:hAnsi="Courier"/>
        </w:rPr>
      </w:pPr>
      <w:r w:rsidRPr="00174A49">
        <w:rPr>
          <w:rFonts w:ascii="Courier" w:hAnsi="Courier"/>
        </w:rPr>
        <w:t>footer {</w:t>
      </w:r>
    </w:p>
    <w:p w14:paraId="2A561751" w14:textId="77777777" w:rsidR="00174A49" w:rsidRPr="00174A49" w:rsidRDefault="00174A49" w:rsidP="00174A49">
      <w:pPr>
        <w:spacing w:after="0" w:line="240" w:lineRule="auto"/>
        <w:rPr>
          <w:rFonts w:ascii="Courier" w:hAnsi="Courier"/>
        </w:rPr>
      </w:pPr>
      <w:r w:rsidRPr="00174A49">
        <w:rPr>
          <w:rFonts w:ascii="Courier" w:hAnsi="Courier"/>
        </w:rPr>
        <w:tab/>
        <w:t>background-color: #931420;</w:t>
      </w:r>
    </w:p>
    <w:p w14:paraId="43C9562B" w14:textId="77777777" w:rsidR="00174A49" w:rsidRPr="00174A49" w:rsidRDefault="00174A49" w:rsidP="00174A49">
      <w:pPr>
        <w:spacing w:after="0" w:line="240" w:lineRule="auto"/>
        <w:rPr>
          <w:rFonts w:ascii="Courier" w:hAnsi="Courier"/>
        </w:rPr>
      </w:pPr>
      <w:r w:rsidRPr="00174A49">
        <w:rPr>
          <w:rFonts w:ascii="Courier" w:hAnsi="Courier"/>
        </w:rPr>
        <w:tab/>
        <w:t>padding: 1em;</w:t>
      </w:r>
    </w:p>
    <w:p w14:paraId="1DFB7E00" w14:textId="77777777" w:rsidR="00174A49" w:rsidRPr="00174A49" w:rsidRDefault="00174A49" w:rsidP="00174A49">
      <w:pPr>
        <w:spacing w:after="0" w:line="240" w:lineRule="auto"/>
        <w:rPr>
          <w:rFonts w:ascii="Courier" w:hAnsi="Courier"/>
        </w:rPr>
      </w:pPr>
      <w:r w:rsidRPr="00174A49">
        <w:rPr>
          <w:rFonts w:ascii="Courier" w:hAnsi="Courier"/>
        </w:rPr>
        <w:tab/>
        <w:t>clear: both;</w:t>
      </w:r>
    </w:p>
    <w:p w14:paraId="541D7953" w14:textId="77777777" w:rsidR="00174A49" w:rsidRPr="00174A49" w:rsidRDefault="00174A49" w:rsidP="00174A49">
      <w:pPr>
        <w:spacing w:after="0" w:line="240" w:lineRule="auto"/>
        <w:rPr>
          <w:rFonts w:ascii="Courier" w:hAnsi="Courier"/>
        </w:rPr>
      </w:pPr>
      <w:r w:rsidRPr="00174A49">
        <w:rPr>
          <w:rFonts w:ascii="Courier" w:hAnsi="Courier"/>
        </w:rPr>
        <w:t>}</w:t>
      </w:r>
    </w:p>
    <w:p w14:paraId="09C44F41" w14:textId="77777777" w:rsidR="00174A49" w:rsidRPr="00174A49" w:rsidRDefault="00174A49" w:rsidP="00174A49">
      <w:pPr>
        <w:spacing w:after="0" w:line="240" w:lineRule="auto"/>
        <w:rPr>
          <w:rFonts w:ascii="Courier" w:hAnsi="Courier"/>
        </w:rPr>
      </w:pPr>
    </w:p>
    <w:p w14:paraId="4B212BE2" w14:textId="77777777" w:rsidR="00174A49" w:rsidRPr="00174A49" w:rsidRDefault="00174A49" w:rsidP="00174A49">
      <w:pPr>
        <w:spacing w:after="0" w:line="240" w:lineRule="auto"/>
        <w:rPr>
          <w:rFonts w:ascii="Courier" w:hAnsi="Courier"/>
        </w:rPr>
      </w:pPr>
      <w:r w:rsidRPr="00174A49">
        <w:rPr>
          <w:rFonts w:ascii="Courier" w:hAnsi="Courier"/>
        </w:rPr>
        <w:t>/* the styles for the header */</w:t>
      </w:r>
    </w:p>
    <w:p w14:paraId="5BFA7D23" w14:textId="77777777" w:rsidR="00174A49" w:rsidRPr="00174A49" w:rsidRDefault="00174A49" w:rsidP="00174A49">
      <w:pPr>
        <w:spacing w:after="0" w:line="240" w:lineRule="auto"/>
        <w:rPr>
          <w:rFonts w:ascii="Courier" w:hAnsi="Courier"/>
        </w:rPr>
      </w:pPr>
    </w:p>
    <w:p w14:paraId="339F84DA" w14:textId="77777777" w:rsidR="00174A49" w:rsidRPr="00174A49" w:rsidRDefault="00174A49" w:rsidP="00174A49">
      <w:pPr>
        <w:spacing w:after="0" w:line="240" w:lineRule="auto"/>
        <w:rPr>
          <w:rFonts w:ascii="Courier" w:hAnsi="Courier"/>
        </w:rPr>
      </w:pPr>
      <w:r w:rsidRPr="00174A49">
        <w:rPr>
          <w:rFonts w:ascii="Courier" w:hAnsi="Courier"/>
        </w:rPr>
        <w:t>header {</w:t>
      </w:r>
    </w:p>
    <w:p w14:paraId="09B87092" w14:textId="77777777" w:rsidR="00174A49" w:rsidRPr="00174A49" w:rsidRDefault="00174A49" w:rsidP="00174A49">
      <w:pPr>
        <w:spacing w:after="0" w:line="240" w:lineRule="auto"/>
        <w:rPr>
          <w:rFonts w:ascii="Courier" w:hAnsi="Courier"/>
        </w:rPr>
      </w:pPr>
      <w:r w:rsidRPr="00174A49">
        <w:rPr>
          <w:rFonts w:ascii="Courier" w:hAnsi="Courier"/>
        </w:rPr>
        <w:tab/>
        <w:t>background-image: linear-</w:t>
      </w:r>
      <w:proofErr w:type="gramStart"/>
      <w:r w:rsidRPr="00174A49">
        <w:rPr>
          <w:rFonts w:ascii="Courier" w:hAnsi="Courier"/>
        </w:rPr>
        <w:t>gradient(</w:t>
      </w:r>
      <w:proofErr w:type="gramEnd"/>
      <w:r w:rsidRPr="00174A49">
        <w:rPr>
          <w:rFonts w:ascii="Courier" w:hAnsi="Courier"/>
        </w:rPr>
        <w:t>20deg, #931420 0%, #f6bb73 5%, #</w:t>
      </w:r>
      <w:proofErr w:type="spellStart"/>
      <w:r w:rsidRPr="00174A49">
        <w:rPr>
          <w:rFonts w:ascii="Courier" w:hAnsi="Courier"/>
        </w:rPr>
        <w:t>ffffff</w:t>
      </w:r>
      <w:proofErr w:type="spellEnd"/>
      <w:r w:rsidRPr="00174A49">
        <w:rPr>
          <w:rFonts w:ascii="Courier" w:hAnsi="Courier"/>
        </w:rPr>
        <w:t xml:space="preserve"> 25%, </w:t>
      </w:r>
    </w:p>
    <w:p w14:paraId="03C34E8F" w14:textId="77777777" w:rsidR="00174A49" w:rsidRPr="00174A49" w:rsidRDefault="00174A49" w:rsidP="00174A49">
      <w:pPr>
        <w:spacing w:after="0" w:line="240" w:lineRule="auto"/>
        <w:rPr>
          <w:rFonts w:ascii="Courier" w:hAnsi="Courier"/>
        </w:rPr>
      </w:pPr>
      <w:r w:rsidRPr="00174A49">
        <w:rPr>
          <w:rFonts w:ascii="Courier" w:hAnsi="Courier"/>
        </w:rPr>
        <w:t>#</w:t>
      </w:r>
      <w:proofErr w:type="spellStart"/>
      <w:r w:rsidRPr="00174A49">
        <w:rPr>
          <w:rFonts w:ascii="Courier" w:hAnsi="Courier"/>
        </w:rPr>
        <w:t>ffffff</w:t>
      </w:r>
      <w:proofErr w:type="spellEnd"/>
      <w:r w:rsidRPr="00174A49">
        <w:rPr>
          <w:rFonts w:ascii="Courier" w:hAnsi="Courier"/>
        </w:rPr>
        <w:t xml:space="preserve"> 70%, #f6bb73 95%, #931420 100%);</w:t>
      </w:r>
    </w:p>
    <w:p w14:paraId="76A97C4B" w14:textId="77777777" w:rsidR="00174A49" w:rsidRPr="00174A49" w:rsidRDefault="00174A49" w:rsidP="00174A49">
      <w:pPr>
        <w:spacing w:after="0" w:line="240" w:lineRule="auto"/>
        <w:rPr>
          <w:rFonts w:ascii="Courier" w:hAnsi="Courier"/>
        </w:rPr>
      </w:pPr>
      <w:r w:rsidRPr="00174A49">
        <w:rPr>
          <w:rFonts w:ascii="Courier" w:hAnsi="Courier"/>
        </w:rPr>
        <w:tab/>
        <w:t>background-image: -</w:t>
      </w:r>
      <w:proofErr w:type="spellStart"/>
      <w:r w:rsidRPr="00174A49">
        <w:rPr>
          <w:rFonts w:ascii="Courier" w:hAnsi="Courier"/>
        </w:rPr>
        <w:t>webkit</w:t>
      </w:r>
      <w:proofErr w:type="spellEnd"/>
      <w:r w:rsidRPr="00174A49">
        <w:rPr>
          <w:rFonts w:ascii="Courier" w:hAnsi="Courier"/>
        </w:rPr>
        <w:t>-linear-</w:t>
      </w:r>
      <w:proofErr w:type="gramStart"/>
      <w:r w:rsidRPr="00174A49">
        <w:rPr>
          <w:rFonts w:ascii="Courier" w:hAnsi="Courier"/>
        </w:rPr>
        <w:t>gradient(</w:t>
      </w:r>
      <w:proofErr w:type="gramEnd"/>
      <w:r w:rsidRPr="00174A49">
        <w:rPr>
          <w:rFonts w:ascii="Courier" w:hAnsi="Courier"/>
        </w:rPr>
        <w:t>20deg, #931420 0%, #f6bb73 5%, #</w:t>
      </w:r>
      <w:proofErr w:type="spellStart"/>
      <w:r w:rsidRPr="00174A49">
        <w:rPr>
          <w:rFonts w:ascii="Courier" w:hAnsi="Courier"/>
        </w:rPr>
        <w:t>ffffff</w:t>
      </w:r>
      <w:proofErr w:type="spellEnd"/>
      <w:r w:rsidRPr="00174A49">
        <w:rPr>
          <w:rFonts w:ascii="Courier" w:hAnsi="Courier"/>
        </w:rPr>
        <w:t xml:space="preserve"> 25%, #</w:t>
      </w:r>
      <w:proofErr w:type="spellStart"/>
      <w:r w:rsidRPr="00174A49">
        <w:rPr>
          <w:rFonts w:ascii="Courier" w:hAnsi="Courier"/>
        </w:rPr>
        <w:t>ffffff</w:t>
      </w:r>
      <w:proofErr w:type="spellEnd"/>
      <w:r w:rsidRPr="00174A49">
        <w:rPr>
          <w:rFonts w:ascii="Courier" w:hAnsi="Courier"/>
        </w:rPr>
        <w:t xml:space="preserve"> 70%, #f6bb73 95%, #931420 100%);</w:t>
      </w:r>
    </w:p>
    <w:p w14:paraId="5F1239DD" w14:textId="77777777" w:rsidR="00174A49" w:rsidRPr="00174A49" w:rsidRDefault="00174A49" w:rsidP="00174A49">
      <w:pPr>
        <w:spacing w:after="0" w:line="240" w:lineRule="auto"/>
        <w:rPr>
          <w:rFonts w:ascii="Courier" w:hAnsi="Courier"/>
        </w:rPr>
      </w:pPr>
      <w:r w:rsidRPr="00174A49">
        <w:rPr>
          <w:rFonts w:ascii="Courier" w:hAnsi="Courier"/>
        </w:rPr>
        <w:tab/>
        <w:t>background-image: -</w:t>
      </w:r>
      <w:proofErr w:type="spellStart"/>
      <w:r w:rsidRPr="00174A49">
        <w:rPr>
          <w:rFonts w:ascii="Courier" w:hAnsi="Courier"/>
        </w:rPr>
        <w:t>moz</w:t>
      </w:r>
      <w:proofErr w:type="spellEnd"/>
      <w:r w:rsidRPr="00174A49">
        <w:rPr>
          <w:rFonts w:ascii="Courier" w:hAnsi="Courier"/>
        </w:rPr>
        <w:t>-linear-</w:t>
      </w:r>
      <w:proofErr w:type="gramStart"/>
      <w:r w:rsidRPr="00174A49">
        <w:rPr>
          <w:rFonts w:ascii="Courier" w:hAnsi="Courier"/>
        </w:rPr>
        <w:t>gradient(</w:t>
      </w:r>
      <w:proofErr w:type="gramEnd"/>
      <w:r w:rsidRPr="00174A49">
        <w:rPr>
          <w:rFonts w:ascii="Courier" w:hAnsi="Courier"/>
        </w:rPr>
        <w:t>20deg, #931420 0%, #f6bb73 5%, #</w:t>
      </w:r>
      <w:proofErr w:type="spellStart"/>
      <w:r w:rsidRPr="00174A49">
        <w:rPr>
          <w:rFonts w:ascii="Courier" w:hAnsi="Courier"/>
        </w:rPr>
        <w:t>ffffff</w:t>
      </w:r>
      <w:proofErr w:type="spellEnd"/>
      <w:r w:rsidRPr="00174A49">
        <w:rPr>
          <w:rFonts w:ascii="Courier" w:hAnsi="Courier"/>
        </w:rPr>
        <w:t xml:space="preserve"> 25%, #</w:t>
      </w:r>
      <w:proofErr w:type="spellStart"/>
      <w:r w:rsidRPr="00174A49">
        <w:rPr>
          <w:rFonts w:ascii="Courier" w:hAnsi="Courier"/>
        </w:rPr>
        <w:t>ffffff</w:t>
      </w:r>
      <w:proofErr w:type="spellEnd"/>
      <w:r w:rsidRPr="00174A49">
        <w:rPr>
          <w:rFonts w:ascii="Courier" w:hAnsi="Courier"/>
        </w:rPr>
        <w:t xml:space="preserve"> 70%, #f6bb73 95%, #931420 100%);</w:t>
      </w:r>
    </w:p>
    <w:p w14:paraId="5942AD6C" w14:textId="77777777" w:rsidR="00174A49" w:rsidRPr="00174A49" w:rsidRDefault="00174A49" w:rsidP="00174A49">
      <w:pPr>
        <w:spacing w:after="0" w:line="240" w:lineRule="auto"/>
        <w:rPr>
          <w:rFonts w:ascii="Courier" w:hAnsi="Courier"/>
        </w:rPr>
      </w:pPr>
      <w:r w:rsidRPr="00174A49">
        <w:rPr>
          <w:rFonts w:ascii="Courier" w:hAnsi="Courier"/>
        </w:rPr>
        <w:lastRenderedPageBreak/>
        <w:tab/>
        <w:t>background-image: -o-linear-</w:t>
      </w:r>
      <w:proofErr w:type="gramStart"/>
      <w:r w:rsidRPr="00174A49">
        <w:rPr>
          <w:rFonts w:ascii="Courier" w:hAnsi="Courier"/>
        </w:rPr>
        <w:t>gradient(</w:t>
      </w:r>
      <w:proofErr w:type="gramEnd"/>
      <w:r w:rsidRPr="00174A49">
        <w:rPr>
          <w:rFonts w:ascii="Courier" w:hAnsi="Courier"/>
        </w:rPr>
        <w:t>20deg, #931420 0%, #f6bb73 5%, #</w:t>
      </w:r>
      <w:proofErr w:type="spellStart"/>
      <w:r w:rsidRPr="00174A49">
        <w:rPr>
          <w:rFonts w:ascii="Courier" w:hAnsi="Courier"/>
        </w:rPr>
        <w:t>ffffff</w:t>
      </w:r>
      <w:proofErr w:type="spellEnd"/>
      <w:r w:rsidRPr="00174A49">
        <w:rPr>
          <w:rFonts w:ascii="Courier" w:hAnsi="Courier"/>
        </w:rPr>
        <w:t xml:space="preserve"> 25%, #</w:t>
      </w:r>
      <w:proofErr w:type="spellStart"/>
      <w:r w:rsidRPr="00174A49">
        <w:rPr>
          <w:rFonts w:ascii="Courier" w:hAnsi="Courier"/>
        </w:rPr>
        <w:t>ffffff</w:t>
      </w:r>
      <w:proofErr w:type="spellEnd"/>
      <w:r w:rsidRPr="00174A49">
        <w:rPr>
          <w:rFonts w:ascii="Courier" w:hAnsi="Courier"/>
        </w:rPr>
        <w:t xml:space="preserve"> 70%, #f6bb73 95%, #931420 100%);</w:t>
      </w:r>
    </w:p>
    <w:p w14:paraId="6E03F5C7" w14:textId="77777777" w:rsidR="00174A49" w:rsidRPr="00174A49" w:rsidRDefault="00174A49" w:rsidP="00174A49">
      <w:pPr>
        <w:spacing w:after="0" w:line="240" w:lineRule="auto"/>
        <w:rPr>
          <w:rFonts w:ascii="Courier" w:hAnsi="Courier"/>
        </w:rPr>
      </w:pPr>
      <w:r w:rsidRPr="00174A49">
        <w:rPr>
          <w:rFonts w:ascii="Courier" w:hAnsi="Courier"/>
        </w:rPr>
        <w:tab/>
        <w:t>border-bottom: 3px solid #931420;</w:t>
      </w:r>
    </w:p>
    <w:p w14:paraId="28F8C290" w14:textId="77777777" w:rsidR="00174A49" w:rsidRPr="00174A49" w:rsidRDefault="00174A49" w:rsidP="00174A49">
      <w:pPr>
        <w:spacing w:after="0" w:line="240" w:lineRule="auto"/>
        <w:rPr>
          <w:rFonts w:ascii="Courier" w:hAnsi="Courier"/>
        </w:rPr>
      </w:pPr>
      <w:r w:rsidRPr="00174A49">
        <w:rPr>
          <w:rFonts w:ascii="Courier" w:hAnsi="Courier"/>
        </w:rPr>
        <w:tab/>
        <w:t>padding: 1.5em 0 2em;</w:t>
      </w:r>
    </w:p>
    <w:p w14:paraId="6A4CDE1C" w14:textId="77777777" w:rsidR="00174A49" w:rsidRPr="00174A49" w:rsidRDefault="00174A49" w:rsidP="00174A49">
      <w:pPr>
        <w:spacing w:after="0" w:line="240" w:lineRule="auto"/>
        <w:rPr>
          <w:rFonts w:ascii="Courier" w:hAnsi="Courier"/>
        </w:rPr>
      </w:pPr>
      <w:r w:rsidRPr="00174A49">
        <w:rPr>
          <w:rFonts w:ascii="Courier" w:hAnsi="Courier"/>
        </w:rPr>
        <w:tab/>
      </w:r>
    </w:p>
    <w:p w14:paraId="21F1C32C" w14:textId="77777777" w:rsidR="00174A49" w:rsidRPr="00174A49" w:rsidRDefault="00174A49" w:rsidP="00174A49">
      <w:pPr>
        <w:spacing w:after="0" w:line="240" w:lineRule="auto"/>
        <w:rPr>
          <w:rFonts w:ascii="Courier" w:hAnsi="Courier"/>
        </w:rPr>
      </w:pPr>
      <w:r w:rsidRPr="00174A49">
        <w:rPr>
          <w:rFonts w:ascii="Courier" w:hAnsi="Courier"/>
        </w:rPr>
        <w:t>}</w:t>
      </w:r>
    </w:p>
    <w:p w14:paraId="52D93125" w14:textId="77777777" w:rsidR="00174A49" w:rsidRPr="00174A49" w:rsidRDefault="00174A49" w:rsidP="00174A49">
      <w:pPr>
        <w:spacing w:after="0" w:line="240" w:lineRule="auto"/>
        <w:rPr>
          <w:rFonts w:ascii="Courier" w:hAnsi="Courier"/>
        </w:rPr>
      </w:pPr>
      <w:r w:rsidRPr="00174A49">
        <w:rPr>
          <w:rFonts w:ascii="Courier" w:hAnsi="Courier"/>
        </w:rPr>
        <w:t xml:space="preserve">header </w:t>
      </w:r>
      <w:proofErr w:type="spellStart"/>
      <w:r w:rsidRPr="00174A49">
        <w:rPr>
          <w:rFonts w:ascii="Courier" w:hAnsi="Courier"/>
        </w:rPr>
        <w:t>img</w:t>
      </w:r>
      <w:proofErr w:type="spellEnd"/>
      <w:r w:rsidRPr="00174A49">
        <w:rPr>
          <w:rFonts w:ascii="Courier" w:hAnsi="Courier"/>
        </w:rPr>
        <w:t xml:space="preserve"> {</w:t>
      </w:r>
    </w:p>
    <w:p w14:paraId="713F4130" w14:textId="77777777" w:rsidR="00174A49" w:rsidRPr="00174A49" w:rsidRDefault="00174A49" w:rsidP="00174A49">
      <w:pPr>
        <w:spacing w:after="0" w:line="240" w:lineRule="auto"/>
        <w:rPr>
          <w:rFonts w:ascii="Courier" w:hAnsi="Courier"/>
        </w:rPr>
      </w:pPr>
      <w:r w:rsidRPr="00174A49">
        <w:rPr>
          <w:rFonts w:ascii="Courier" w:hAnsi="Courier"/>
        </w:rPr>
        <w:tab/>
        <w:t>float: left;</w:t>
      </w:r>
    </w:p>
    <w:p w14:paraId="22B4CC18" w14:textId="77777777" w:rsidR="00174A49" w:rsidRPr="00174A49" w:rsidRDefault="00174A49" w:rsidP="00174A49">
      <w:pPr>
        <w:spacing w:after="0" w:line="240" w:lineRule="auto"/>
        <w:rPr>
          <w:rFonts w:ascii="Courier" w:hAnsi="Courier"/>
        </w:rPr>
      </w:pPr>
      <w:r w:rsidRPr="00174A49">
        <w:rPr>
          <w:rFonts w:ascii="Courier" w:hAnsi="Courier"/>
        </w:rPr>
        <w:tab/>
        <w:t>padding: 0 30px 0;</w:t>
      </w:r>
    </w:p>
    <w:p w14:paraId="0D067FBA" w14:textId="77777777" w:rsidR="00174A49" w:rsidRPr="00174A49" w:rsidRDefault="00174A49" w:rsidP="00174A49">
      <w:pPr>
        <w:spacing w:after="0" w:line="240" w:lineRule="auto"/>
        <w:rPr>
          <w:rFonts w:ascii="Courier" w:hAnsi="Courier"/>
        </w:rPr>
      </w:pPr>
      <w:r w:rsidRPr="00174A49">
        <w:rPr>
          <w:rFonts w:ascii="Courier" w:hAnsi="Courier"/>
        </w:rPr>
        <w:t>}</w:t>
      </w:r>
    </w:p>
    <w:p w14:paraId="4D5EAF3A" w14:textId="77777777" w:rsidR="00174A49" w:rsidRPr="00174A49" w:rsidRDefault="00174A49" w:rsidP="00174A49">
      <w:pPr>
        <w:spacing w:after="0" w:line="240" w:lineRule="auto"/>
        <w:rPr>
          <w:rFonts w:ascii="Courier" w:hAnsi="Courier"/>
        </w:rPr>
      </w:pPr>
    </w:p>
    <w:p w14:paraId="447527CD" w14:textId="77777777" w:rsidR="00174A49" w:rsidRPr="00174A49" w:rsidRDefault="00174A49" w:rsidP="00174A49">
      <w:pPr>
        <w:spacing w:after="0" w:line="240" w:lineRule="auto"/>
        <w:rPr>
          <w:rFonts w:ascii="Courier" w:hAnsi="Courier"/>
        </w:rPr>
      </w:pPr>
      <w:r w:rsidRPr="00174A49">
        <w:rPr>
          <w:rFonts w:ascii="Courier" w:hAnsi="Courier"/>
        </w:rPr>
        <w:t>header h2 {</w:t>
      </w:r>
    </w:p>
    <w:p w14:paraId="5D84B43E" w14:textId="77777777" w:rsidR="00174A49" w:rsidRPr="00174A49" w:rsidRDefault="00174A49" w:rsidP="00174A49">
      <w:pPr>
        <w:spacing w:after="0" w:line="240" w:lineRule="auto"/>
        <w:rPr>
          <w:rFonts w:ascii="Courier" w:hAnsi="Courier"/>
        </w:rPr>
      </w:pPr>
      <w:r w:rsidRPr="00174A49">
        <w:rPr>
          <w:rFonts w:ascii="Courier" w:hAnsi="Courier"/>
        </w:rPr>
        <w:tab/>
        <w:t>font-size: 170%;</w:t>
      </w:r>
    </w:p>
    <w:p w14:paraId="4703A762" w14:textId="77777777" w:rsidR="00174A49" w:rsidRPr="00174A49" w:rsidRDefault="00174A49" w:rsidP="00174A49">
      <w:pPr>
        <w:spacing w:after="0" w:line="240" w:lineRule="auto"/>
        <w:rPr>
          <w:rFonts w:ascii="Courier" w:hAnsi="Courier"/>
        </w:rPr>
      </w:pPr>
      <w:r w:rsidRPr="00174A49">
        <w:rPr>
          <w:rFonts w:ascii="Courier" w:hAnsi="Courier"/>
        </w:rPr>
        <w:tab/>
        <w:t>color: #800000;</w:t>
      </w:r>
    </w:p>
    <w:p w14:paraId="723933EA" w14:textId="77777777" w:rsidR="00174A49" w:rsidRPr="00174A49" w:rsidRDefault="00174A49" w:rsidP="00174A49">
      <w:pPr>
        <w:spacing w:after="0" w:line="240" w:lineRule="auto"/>
        <w:rPr>
          <w:rFonts w:ascii="Courier" w:hAnsi="Courier"/>
        </w:rPr>
      </w:pPr>
      <w:r w:rsidRPr="00174A49">
        <w:rPr>
          <w:rFonts w:ascii="Courier" w:hAnsi="Courier"/>
        </w:rPr>
        <w:t>}</w:t>
      </w:r>
    </w:p>
    <w:p w14:paraId="178985A1" w14:textId="77777777" w:rsidR="00174A49" w:rsidRPr="00174A49" w:rsidRDefault="00174A49" w:rsidP="00174A49">
      <w:pPr>
        <w:spacing w:after="0" w:line="240" w:lineRule="auto"/>
        <w:rPr>
          <w:rFonts w:ascii="Courier" w:hAnsi="Courier"/>
        </w:rPr>
      </w:pPr>
    </w:p>
    <w:p w14:paraId="11D84171" w14:textId="77777777" w:rsidR="00174A49" w:rsidRPr="00174A49" w:rsidRDefault="00174A49" w:rsidP="00174A49">
      <w:pPr>
        <w:spacing w:after="0" w:line="240" w:lineRule="auto"/>
        <w:rPr>
          <w:rFonts w:ascii="Courier" w:hAnsi="Courier"/>
        </w:rPr>
      </w:pPr>
      <w:r w:rsidRPr="00174A49">
        <w:rPr>
          <w:rFonts w:ascii="Courier" w:hAnsi="Courier"/>
        </w:rPr>
        <w:t>header h3 {</w:t>
      </w:r>
    </w:p>
    <w:p w14:paraId="30533842" w14:textId="77777777" w:rsidR="00174A49" w:rsidRPr="00174A49" w:rsidRDefault="00174A49" w:rsidP="00174A49">
      <w:pPr>
        <w:spacing w:after="0" w:line="240" w:lineRule="auto"/>
        <w:rPr>
          <w:rFonts w:ascii="Courier" w:hAnsi="Courier"/>
        </w:rPr>
      </w:pPr>
      <w:r w:rsidRPr="00174A49">
        <w:rPr>
          <w:rFonts w:ascii="Courier" w:hAnsi="Courier"/>
        </w:rPr>
        <w:tab/>
        <w:t>font-size: 130%;</w:t>
      </w:r>
    </w:p>
    <w:p w14:paraId="03A21C43" w14:textId="77777777" w:rsidR="00174A49" w:rsidRPr="00174A49" w:rsidRDefault="00174A49" w:rsidP="00174A49">
      <w:pPr>
        <w:spacing w:after="0" w:line="240" w:lineRule="auto"/>
        <w:rPr>
          <w:rFonts w:ascii="Courier" w:hAnsi="Courier"/>
        </w:rPr>
      </w:pPr>
      <w:r w:rsidRPr="00174A49">
        <w:rPr>
          <w:rFonts w:ascii="Courier" w:hAnsi="Courier"/>
        </w:rPr>
        <w:tab/>
        <w:t>font-style: italic;</w:t>
      </w:r>
    </w:p>
    <w:p w14:paraId="7D22F979" w14:textId="77777777" w:rsidR="00174A49" w:rsidRPr="00174A49" w:rsidRDefault="00174A49" w:rsidP="00174A49">
      <w:pPr>
        <w:spacing w:after="0" w:line="240" w:lineRule="auto"/>
        <w:rPr>
          <w:rFonts w:ascii="Courier" w:hAnsi="Courier"/>
        </w:rPr>
      </w:pPr>
      <w:r w:rsidRPr="00174A49">
        <w:rPr>
          <w:rFonts w:ascii="Courier" w:hAnsi="Courier"/>
        </w:rPr>
        <w:t>}</w:t>
      </w:r>
    </w:p>
    <w:p w14:paraId="41C98D92" w14:textId="77777777" w:rsidR="00174A49" w:rsidRPr="00174A49" w:rsidRDefault="00174A49" w:rsidP="00174A49">
      <w:pPr>
        <w:spacing w:after="0" w:line="240" w:lineRule="auto"/>
        <w:rPr>
          <w:rFonts w:ascii="Courier" w:hAnsi="Courier"/>
        </w:rPr>
      </w:pPr>
    </w:p>
    <w:p w14:paraId="6C48E231" w14:textId="77777777" w:rsidR="00174A49" w:rsidRPr="00174A49" w:rsidRDefault="00174A49" w:rsidP="00174A49">
      <w:pPr>
        <w:spacing w:after="0" w:line="240" w:lineRule="auto"/>
        <w:rPr>
          <w:rFonts w:ascii="Courier" w:hAnsi="Courier"/>
        </w:rPr>
      </w:pPr>
      <w:proofErr w:type="gramStart"/>
      <w:r w:rsidRPr="00174A49">
        <w:rPr>
          <w:rFonts w:ascii="Courier" w:hAnsi="Courier"/>
        </w:rPr>
        <w:t>.shadow</w:t>
      </w:r>
      <w:proofErr w:type="gramEnd"/>
      <w:r w:rsidRPr="00174A49">
        <w:rPr>
          <w:rFonts w:ascii="Courier" w:hAnsi="Courier"/>
        </w:rPr>
        <w:t xml:space="preserve"> {</w:t>
      </w:r>
    </w:p>
    <w:p w14:paraId="431A6EEE" w14:textId="77777777" w:rsidR="00174A49" w:rsidRPr="00174A49" w:rsidRDefault="00174A49" w:rsidP="00174A49">
      <w:pPr>
        <w:spacing w:after="0" w:line="240" w:lineRule="auto"/>
        <w:rPr>
          <w:rFonts w:ascii="Courier" w:hAnsi="Courier"/>
        </w:rPr>
      </w:pPr>
      <w:r w:rsidRPr="00174A49">
        <w:rPr>
          <w:rFonts w:ascii="Courier" w:hAnsi="Courier"/>
        </w:rPr>
        <w:tab/>
        <w:t xml:space="preserve">text-shadow: 2px </w:t>
      </w:r>
      <w:proofErr w:type="spellStart"/>
      <w:r w:rsidRPr="00174A49">
        <w:rPr>
          <w:rFonts w:ascii="Courier" w:hAnsi="Courier"/>
        </w:rPr>
        <w:t>2px</w:t>
      </w:r>
      <w:proofErr w:type="spellEnd"/>
      <w:r w:rsidRPr="00174A49">
        <w:rPr>
          <w:rFonts w:ascii="Courier" w:hAnsi="Courier"/>
        </w:rPr>
        <w:t xml:space="preserve"> 4px #800000;</w:t>
      </w:r>
    </w:p>
    <w:p w14:paraId="681E877C" w14:textId="77777777" w:rsidR="00174A49" w:rsidRPr="00174A49" w:rsidRDefault="00174A49" w:rsidP="00174A49">
      <w:pPr>
        <w:spacing w:after="0" w:line="240" w:lineRule="auto"/>
        <w:rPr>
          <w:rFonts w:ascii="Courier" w:hAnsi="Courier"/>
        </w:rPr>
      </w:pPr>
      <w:r w:rsidRPr="00174A49">
        <w:rPr>
          <w:rFonts w:ascii="Courier" w:hAnsi="Courier"/>
        </w:rPr>
        <w:t>}</w:t>
      </w:r>
    </w:p>
    <w:p w14:paraId="764096E1" w14:textId="77777777" w:rsidR="00174A49" w:rsidRPr="00174A49" w:rsidRDefault="00174A49" w:rsidP="00174A49">
      <w:pPr>
        <w:spacing w:after="0" w:line="240" w:lineRule="auto"/>
        <w:rPr>
          <w:rFonts w:ascii="Courier" w:hAnsi="Courier"/>
        </w:rPr>
      </w:pPr>
    </w:p>
    <w:p w14:paraId="26E93917" w14:textId="77777777" w:rsidR="00174A49" w:rsidRPr="00174A49" w:rsidRDefault="00174A49" w:rsidP="00174A49">
      <w:pPr>
        <w:spacing w:after="0" w:line="240" w:lineRule="auto"/>
        <w:rPr>
          <w:rFonts w:ascii="Courier" w:hAnsi="Courier"/>
        </w:rPr>
      </w:pPr>
      <w:r w:rsidRPr="00174A49">
        <w:rPr>
          <w:rFonts w:ascii="Courier" w:hAnsi="Courier"/>
        </w:rPr>
        <w:t>/* the styles for the section */</w:t>
      </w:r>
    </w:p>
    <w:p w14:paraId="5C3FEADD" w14:textId="77777777" w:rsidR="00174A49" w:rsidRPr="00174A49" w:rsidRDefault="00174A49" w:rsidP="00174A49">
      <w:pPr>
        <w:spacing w:after="0" w:line="240" w:lineRule="auto"/>
        <w:rPr>
          <w:rFonts w:ascii="Courier" w:hAnsi="Courier"/>
        </w:rPr>
      </w:pPr>
      <w:r w:rsidRPr="00174A49">
        <w:rPr>
          <w:rFonts w:ascii="Courier" w:hAnsi="Courier"/>
        </w:rPr>
        <w:t>section {</w:t>
      </w:r>
    </w:p>
    <w:p w14:paraId="1B221361" w14:textId="77777777" w:rsidR="00174A49" w:rsidRPr="00174A49" w:rsidRDefault="00174A49" w:rsidP="00174A49">
      <w:pPr>
        <w:spacing w:after="0" w:line="240" w:lineRule="auto"/>
        <w:rPr>
          <w:rFonts w:ascii="Courier" w:hAnsi="Courier"/>
        </w:rPr>
      </w:pPr>
      <w:r w:rsidRPr="00174A49">
        <w:rPr>
          <w:rFonts w:ascii="Courier" w:hAnsi="Courier"/>
        </w:rPr>
        <w:tab/>
        <w:t>clear: left;</w:t>
      </w:r>
    </w:p>
    <w:p w14:paraId="054E23B8" w14:textId="77777777" w:rsidR="00174A49" w:rsidRPr="00174A49" w:rsidRDefault="00174A49" w:rsidP="00174A49">
      <w:pPr>
        <w:spacing w:after="0" w:line="240" w:lineRule="auto"/>
        <w:rPr>
          <w:rFonts w:ascii="Courier" w:hAnsi="Courier"/>
        </w:rPr>
      </w:pPr>
      <w:r w:rsidRPr="00174A49">
        <w:rPr>
          <w:rFonts w:ascii="Courier" w:hAnsi="Courier"/>
        </w:rPr>
        <w:tab/>
        <w:t xml:space="preserve">padding: 0 20px </w:t>
      </w:r>
      <w:proofErr w:type="spellStart"/>
      <w:r w:rsidRPr="00174A49">
        <w:rPr>
          <w:rFonts w:ascii="Courier" w:hAnsi="Courier"/>
        </w:rPr>
        <w:t>20px</w:t>
      </w:r>
      <w:proofErr w:type="spellEnd"/>
      <w:r w:rsidRPr="00174A49">
        <w:rPr>
          <w:rFonts w:ascii="Courier" w:hAnsi="Courier"/>
        </w:rPr>
        <w:t>;</w:t>
      </w:r>
    </w:p>
    <w:p w14:paraId="21BCF528" w14:textId="77777777" w:rsidR="00174A49" w:rsidRPr="00174A49" w:rsidRDefault="00174A49" w:rsidP="00174A49">
      <w:pPr>
        <w:spacing w:after="0" w:line="240" w:lineRule="auto"/>
        <w:rPr>
          <w:rFonts w:ascii="Courier" w:hAnsi="Courier"/>
        </w:rPr>
      </w:pPr>
      <w:r w:rsidRPr="00174A49">
        <w:rPr>
          <w:rFonts w:ascii="Courier" w:hAnsi="Courier"/>
        </w:rPr>
        <w:t>}</w:t>
      </w:r>
    </w:p>
    <w:p w14:paraId="6915B28E" w14:textId="77777777" w:rsidR="00174A49" w:rsidRPr="00174A49" w:rsidRDefault="00174A49" w:rsidP="00174A49">
      <w:pPr>
        <w:spacing w:after="0" w:line="240" w:lineRule="auto"/>
        <w:rPr>
          <w:rFonts w:ascii="Courier" w:hAnsi="Courier"/>
        </w:rPr>
      </w:pPr>
    </w:p>
    <w:p w14:paraId="006FE62E" w14:textId="77777777" w:rsidR="00174A49" w:rsidRPr="00174A49" w:rsidRDefault="00174A49" w:rsidP="00174A49">
      <w:pPr>
        <w:spacing w:after="0" w:line="240" w:lineRule="auto"/>
        <w:rPr>
          <w:rFonts w:ascii="Courier" w:hAnsi="Courier"/>
        </w:rPr>
      </w:pPr>
    </w:p>
    <w:p w14:paraId="5FDE1819" w14:textId="77777777" w:rsidR="00174A49" w:rsidRPr="00174A49" w:rsidRDefault="00174A49" w:rsidP="00174A49">
      <w:pPr>
        <w:spacing w:after="0" w:line="240" w:lineRule="auto"/>
        <w:rPr>
          <w:rFonts w:ascii="Courier" w:hAnsi="Courier"/>
        </w:rPr>
      </w:pPr>
      <w:r w:rsidRPr="00174A49">
        <w:rPr>
          <w:rFonts w:ascii="Courier" w:hAnsi="Courier"/>
        </w:rPr>
        <w:t>section h1 {</w:t>
      </w:r>
    </w:p>
    <w:p w14:paraId="664F696C" w14:textId="77777777" w:rsidR="00174A49" w:rsidRPr="00174A49" w:rsidRDefault="00174A49" w:rsidP="00174A49">
      <w:pPr>
        <w:spacing w:after="0" w:line="240" w:lineRule="auto"/>
        <w:rPr>
          <w:rFonts w:ascii="Courier" w:hAnsi="Courier"/>
        </w:rPr>
      </w:pPr>
      <w:r w:rsidRPr="00174A49">
        <w:rPr>
          <w:rFonts w:ascii="Courier" w:hAnsi="Courier"/>
        </w:rPr>
        <w:tab/>
        <w:t>font-size: 150%;</w:t>
      </w:r>
    </w:p>
    <w:p w14:paraId="0F8C4095" w14:textId="77777777" w:rsidR="00174A49" w:rsidRPr="00174A49" w:rsidRDefault="00174A49" w:rsidP="00174A49">
      <w:pPr>
        <w:spacing w:after="0" w:line="240" w:lineRule="auto"/>
        <w:rPr>
          <w:rFonts w:ascii="Courier" w:hAnsi="Courier"/>
        </w:rPr>
      </w:pPr>
      <w:r w:rsidRPr="00174A49">
        <w:rPr>
          <w:rFonts w:ascii="Courier" w:hAnsi="Courier"/>
        </w:rPr>
        <w:tab/>
        <w:t>padding: .5em 0 .0;</w:t>
      </w:r>
    </w:p>
    <w:p w14:paraId="129660A2" w14:textId="77777777" w:rsidR="00174A49" w:rsidRPr="00174A49" w:rsidRDefault="00174A49" w:rsidP="00174A49">
      <w:pPr>
        <w:spacing w:after="0" w:line="240" w:lineRule="auto"/>
        <w:rPr>
          <w:rFonts w:ascii="Courier" w:hAnsi="Courier"/>
        </w:rPr>
      </w:pPr>
      <w:r w:rsidRPr="00174A49">
        <w:rPr>
          <w:rFonts w:ascii="Courier" w:hAnsi="Courier"/>
        </w:rPr>
        <w:tab/>
        <w:t>color: #931420;</w:t>
      </w:r>
    </w:p>
    <w:p w14:paraId="2E05EBC9" w14:textId="77777777" w:rsidR="00174A49" w:rsidRPr="00174A49" w:rsidRDefault="00174A49" w:rsidP="00174A49">
      <w:pPr>
        <w:spacing w:after="0" w:line="240" w:lineRule="auto"/>
        <w:rPr>
          <w:rFonts w:ascii="Courier" w:hAnsi="Courier"/>
        </w:rPr>
      </w:pPr>
      <w:r w:rsidRPr="00174A49">
        <w:rPr>
          <w:rFonts w:ascii="Courier" w:hAnsi="Courier"/>
        </w:rPr>
        <w:t>}</w:t>
      </w:r>
    </w:p>
    <w:p w14:paraId="34335C0E" w14:textId="77777777" w:rsidR="00174A49" w:rsidRPr="00174A49" w:rsidRDefault="00174A49" w:rsidP="00174A49">
      <w:pPr>
        <w:spacing w:after="0" w:line="240" w:lineRule="auto"/>
        <w:rPr>
          <w:rFonts w:ascii="Courier" w:hAnsi="Courier"/>
        </w:rPr>
      </w:pPr>
    </w:p>
    <w:p w14:paraId="328D1E7D" w14:textId="77777777" w:rsidR="00174A49" w:rsidRPr="00174A49" w:rsidRDefault="00174A49" w:rsidP="00174A49">
      <w:pPr>
        <w:spacing w:after="0" w:line="240" w:lineRule="auto"/>
        <w:rPr>
          <w:rFonts w:ascii="Courier" w:hAnsi="Courier"/>
        </w:rPr>
      </w:pPr>
      <w:r w:rsidRPr="00174A49">
        <w:rPr>
          <w:rFonts w:ascii="Courier" w:hAnsi="Courier"/>
        </w:rPr>
        <w:t>section h2 {</w:t>
      </w:r>
    </w:p>
    <w:p w14:paraId="6AD75E40" w14:textId="77777777" w:rsidR="00174A49" w:rsidRPr="00174A49" w:rsidRDefault="00174A49" w:rsidP="00174A49">
      <w:pPr>
        <w:spacing w:after="0" w:line="240" w:lineRule="auto"/>
        <w:rPr>
          <w:rFonts w:ascii="Courier" w:hAnsi="Courier"/>
        </w:rPr>
      </w:pPr>
      <w:r w:rsidRPr="00174A49">
        <w:rPr>
          <w:rFonts w:ascii="Courier" w:hAnsi="Courier"/>
        </w:rPr>
        <w:tab/>
        <w:t>font-size: 130%;</w:t>
      </w:r>
    </w:p>
    <w:p w14:paraId="6347A9F8" w14:textId="77777777" w:rsidR="00174A49" w:rsidRPr="00174A49" w:rsidRDefault="00174A49" w:rsidP="00174A49">
      <w:pPr>
        <w:spacing w:after="0" w:line="240" w:lineRule="auto"/>
        <w:rPr>
          <w:rFonts w:ascii="Courier" w:hAnsi="Courier"/>
        </w:rPr>
      </w:pPr>
      <w:r w:rsidRPr="00174A49">
        <w:rPr>
          <w:rFonts w:ascii="Courier" w:hAnsi="Courier"/>
        </w:rPr>
        <w:tab/>
        <w:t>color: #800000;</w:t>
      </w:r>
    </w:p>
    <w:p w14:paraId="4F507E83" w14:textId="77777777" w:rsidR="00174A49" w:rsidRPr="00174A49" w:rsidRDefault="00174A49" w:rsidP="00174A49">
      <w:pPr>
        <w:spacing w:after="0" w:line="240" w:lineRule="auto"/>
        <w:rPr>
          <w:rFonts w:ascii="Courier" w:hAnsi="Courier"/>
        </w:rPr>
      </w:pPr>
      <w:r w:rsidRPr="00174A49">
        <w:rPr>
          <w:rFonts w:ascii="Courier" w:hAnsi="Courier"/>
        </w:rPr>
        <w:tab/>
        <w:t>padding: .5em 0 .25em;</w:t>
      </w:r>
    </w:p>
    <w:p w14:paraId="5E124540" w14:textId="77777777" w:rsidR="00174A49" w:rsidRPr="00174A49" w:rsidRDefault="00174A49" w:rsidP="00174A49">
      <w:pPr>
        <w:spacing w:after="0" w:line="240" w:lineRule="auto"/>
        <w:rPr>
          <w:rFonts w:ascii="Courier" w:hAnsi="Courier"/>
        </w:rPr>
      </w:pPr>
    </w:p>
    <w:p w14:paraId="7DF78409" w14:textId="77777777" w:rsidR="00174A49" w:rsidRPr="00174A49" w:rsidRDefault="00174A49" w:rsidP="00174A49">
      <w:pPr>
        <w:spacing w:after="0" w:line="240" w:lineRule="auto"/>
        <w:rPr>
          <w:rFonts w:ascii="Courier" w:hAnsi="Courier"/>
        </w:rPr>
      </w:pPr>
      <w:r w:rsidRPr="00174A49">
        <w:rPr>
          <w:rFonts w:ascii="Courier" w:hAnsi="Courier"/>
        </w:rPr>
        <w:t>}</w:t>
      </w:r>
    </w:p>
    <w:p w14:paraId="1B913AAB" w14:textId="77777777" w:rsidR="00174A49" w:rsidRPr="00174A49" w:rsidRDefault="00174A49" w:rsidP="00174A49">
      <w:pPr>
        <w:spacing w:after="0" w:line="240" w:lineRule="auto"/>
        <w:rPr>
          <w:rFonts w:ascii="Courier" w:hAnsi="Courier"/>
        </w:rPr>
      </w:pPr>
    </w:p>
    <w:p w14:paraId="4C59E352" w14:textId="77777777" w:rsidR="00174A49" w:rsidRPr="00174A49" w:rsidRDefault="00174A49" w:rsidP="00174A49">
      <w:pPr>
        <w:spacing w:after="0" w:line="240" w:lineRule="auto"/>
        <w:rPr>
          <w:rFonts w:ascii="Courier" w:hAnsi="Courier"/>
        </w:rPr>
      </w:pPr>
      <w:r w:rsidRPr="00174A49">
        <w:rPr>
          <w:rFonts w:ascii="Courier" w:hAnsi="Courier"/>
        </w:rPr>
        <w:t>section p {</w:t>
      </w:r>
    </w:p>
    <w:p w14:paraId="2F72A412" w14:textId="77777777" w:rsidR="00174A49" w:rsidRPr="00174A49" w:rsidRDefault="00174A49" w:rsidP="00174A49">
      <w:pPr>
        <w:spacing w:after="0" w:line="240" w:lineRule="auto"/>
        <w:rPr>
          <w:rFonts w:ascii="Courier" w:hAnsi="Courier"/>
        </w:rPr>
      </w:pPr>
      <w:r w:rsidRPr="00174A49">
        <w:rPr>
          <w:rFonts w:ascii="Courier" w:hAnsi="Courier"/>
        </w:rPr>
        <w:tab/>
        <w:t>padding-bottom: .5em;</w:t>
      </w:r>
    </w:p>
    <w:p w14:paraId="5C0D13DD" w14:textId="77777777" w:rsidR="00174A49" w:rsidRPr="00174A49" w:rsidRDefault="00174A49" w:rsidP="00174A49">
      <w:pPr>
        <w:spacing w:after="0" w:line="240" w:lineRule="auto"/>
        <w:rPr>
          <w:rFonts w:ascii="Courier" w:hAnsi="Courier"/>
        </w:rPr>
      </w:pPr>
      <w:r w:rsidRPr="00174A49">
        <w:rPr>
          <w:rFonts w:ascii="Courier" w:hAnsi="Courier"/>
        </w:rPr>
        <w:t>}</w:t>
      </w:r>
    </w:p>
    <w:p w14:paraId="7CBFF081" w14:textId="77777777" w:rsidR="00174A49" w:rsidRPr="00174A49" w:rsidRDefault="00174A49" w:rsidP="00174A49">
      <w:pPr>
        <w:spacing w:after="0" w:line="240" w:lineRule="auto"/>
        <w:rPr>
          <w:rFonts w:ascii="Courier" w:hAnsi="Courier"/>
        </w:rPr>
      </w:pPr>
    </w:p>
    <w:p w14:paraId="10CC0603" w14:textId="77777777" w:rsidR="00174A49" w:rsidRPr="00174A49" w:rsidRDefault="00174A49" w:rsidP="00174A49">
      <w:pPr>
        <w:spacing w:after="0" w:line="240" w:lineRule="auto"/>
        <w:rPr>
          <w:rFonts w:ascii="Courier" w:hAnsi="Courier"/>
        </w:rPr>
      </w:pPr>
      <w:r w:rsidRPr="00174A49">
        <w:rPr>
          <w:rFonts w:ascii="Courier" w:hAnsi="Courier"/>
        </w:rPr>
        <w:t xml:space="preserve">section </w:t>
      </w:r>
      <w:proofErr w:type="spellStart"/>
      <w:r w:rsidRPr="00174A49">
        <w:rPr>
          <w:rFonts w:ascii="Courier" w:hAnsi="Courier"/>
        </w:rPr>
        <w:t>blockquote</w:t>
      </w:r>
      <w:proofErr w:type="spellEnd"/>
      <w:r w:rsidRPr="00174A49">
        <w:rPr>
          <w:rFonts w:ascii="Courier" w:hAnsi="Courier"/>
        </w:rPr>
        <w:t xml:space="preserve"> {</w:t>
      </w:r>
    </w:p>
    <w:p w14:paraId="7E0F595C" w14:textId="77777777" w:rsidR="00174A49" w:rsidRPr="00174A49" w:rsidRDefault="00174A49" w:rsidP="00174A49">
      <w:pPr>
        <w:spacing w:after="0" w:line="240" w:lineRule="auto"/>
        <w:rPr>
          <w:rFonts w:ascii="Courier" w:hAnsi="Courier"/>
        </w:rPr>
      </w:pPr>
      <w:r w:rsidRPr="00174A49">
        <w:rPr>
          <w:rFonts w:ascii="Courier" w:hAnsi="Courier"/>
        </w:rPr>
        <w:tab/>
        <w:t>padding: 0 2em 0;</w:t>
      </w:r>
    </w:p>
    <w:p w14:paraId="2DE40812" w14:textId="77777777" w:rsidR="00174A49" w:rsidRPr="00174A49" w:rsidRDefault="00174A49" w:rsidP="00174A49">
      <w:pPr>
        <w:spacing w:after="0" w:line="240" w:lineRule="auto"/>
        <w:rPr>
          <w:rFonts w:ascii="Courier" w:hAnsi="Courier"/>
        </w:rPr>
      </w:pPr>
      <w:r w:rsidRPr="00174A49">
        <w:rPr>
          <w:rFonts w:ascii="Courier" w:hAnsi="Courier"/>
        </w:rPr>
        <w:tab/>
        <w:t>font-style: italic;</w:t>
      </w:r>
    </w:p>
    <w:p w14:paraId="201678E0" w14:textId="77777777" w:rsidR="00174A49" w:rsidRPr="00174A49" w:rsidRDefault="00174A49" w:rsidP="00174A49">
      <w:pPr>
        <w:spacing w:after="0" w:line="240" w:lineRule="auto"/>
        <w:rPr>
          <w:rFonts w:ascii="Courier" w:hAnsi="Courier"/>
        </w:rPr>
      </w:pPr>
      <w:r w:rsidRPr="00174A49">
        <w:rPr>
          <w:rFonts w:ascii="Courier" w:hAnsi="Courier"/>
        </w:rPr>
        <w:lastRenderedPageBreak/>
        <w:t>}</w:t>
      </w:r>
    </w:p>
    <w:p w14:paraId="1927F727" w14:textId="77777777" w:rsidR="00174A49" w:rsidRPr="00174A49" w:rsidRDefault="00174A49" w:rsidP="00174A49">
      <w:pPr>
        <w:spacing w:after="0" w:line="240" w:lineRule="auto"/>
        <w:rPr>
          <w:rFonts w:ascii="Courier" w:hAnsi="Courier"/>
        </w:rPr>
      </w:pPr>
    </w:p>
    <w:p w14:paraId="2D415B7A" w14:textId="77777777" w:rsidR="00174A49" w:rsidRPr="00174A49" w:rsidRDefault="00174A49" w:rsidP="00174A49">
      <w:pPr>
        <w:spacing w:after="0" w:line="240" w:lineRule="auto"/>
        <w:rPr>
          <w:rFonts w:ascii="Courier" w:hAnsi="Courier"/>
        </w:rPr>
      </w:pPr>
      <w:r w:rsidRPr="00174A49">
        <w:rPr>
          <w:rFonts w:ascii="Courier" w:hAnsi="Courier"/>
        </w:rPr>
        <w:t>aside h3 {</w:t>
      </w:r>
    </w:p>
    <w:p w14:paraId="3F5F15A9" w14:textId="77777777" w:rsidR="00174A49" w:rsidRPr="00174A49" w:rsidRDefault="00174A49" w:rsidP="00174A49">
      <w:pPr>
        <w:spacing w:after="0" w:line="240" w:lineRule="auto"/>
        <w:rPr>
          <w:rFonts w:ascii="Courier" w:hAnsi="Courier"/>
        </w:rPr>
      </w:pPr>
      <w:r w:rsidRPr="00174A49">
        <w:rPr>
          <w:rFonts w:ascii="Courier" w:hAnsi="Courier"/>
        </w:rPr>
        <w:tab/>
        <w:t>font-size: 105%;</w:t>
      </w:r>
    </w:p>
    <w:p w14:paraId="3DCED308" w14:textId="77777777" w:rsidR="00174A49" w:rsidRPr="00174A49" w:rsidRDefault="00174A49" w:rsidP="00174A49">
      <w:pPr>
        <w:spacing w:after="0" w:line="240" w:lineRule="auto"/>
        <w:rPr>
          <w:rFonts w:ascii="Courier" w:hAnsi="Courier"/>
        </w:rPr>
      </w:pPr>
      <w:r w:rsidRPr="00174A49">
        <w:rPr>
          <w:rFonts w:ascii="Courier" w:hAnsi="Courier"/>
        </w:rPr>
        <w:tab/>
        <w:t>padding-bottom: .25em;</w:t>
      </w:r>
    </w:p>
    <w:p w14:paraId="42829D31" w14:textId="77777777" w:rsidR="00174A49" w:rsidRPr="00174A49" w:rsidRDefault="00174A49" w:rsidP="00174A49">
      <w:pPr>
        <w:spacing w:after="0" w:line="240" w:lineRule="auto"/>
        <w:rPr>
          <w:rFonts w:ascii="Courier" w:hAnsi="Courier"/>
        </w:rPr>
      </w:pPr>
      <w:r w:rsidRPr="00174A49">
        <w:rPr>
          <w:rFonts w:ascii="Courier" w:hAnsi="Courier"/>
        </w:rPr>
        <w:t>}</w:t>
      </w:r>
    </w:p>
    <w:p w14:paraId="27D53EFD" w14:textId="77777777" w:rsidR="00174A49" w:rsidRPr="00174A49" w:rsidRDefault="00174A49" w:rsidP="00174A49">
      <w:pPr>
        <w:spacing w:after="0" w:line="240" w:lineRule="auto"/>
        <w:rPr>
          <w:rFonts w:ascii="Courier" w:hAnsi="Courier"/>
        </w:rPr>
      </w:pPr>
    </w:p>
    <w:p w14:paraId="3ADE2FC0" w14:textId="77777777" w:rsidR="00174A49" w:rsidRPr="00174A49" w:rsidRDefault="00174A49" w:rsidP="00174A49">
      <w:pPr>
        <w:spacing w:after="0" w:line="240" w:lineRule="auto"/>
        <w:rPr>
          <w:rFonts w:ascii="Courier" w:hAnsi="Courier"/>
        </w:rPr>
      </w:pPr>
      <w:r w:rsidRPr="00174A49">
        <w:rPr>
          <w:rFonts w:ascii="Courier" w:hAnsi="Courier"/>
        </w:rPr>
        <w:t xml:space="preserve">aside </w:t>
      </w:r>
      <w:proofErr w:type="spellStart"/>
      <w:r w:rsidRPr="00174A49">
        <w:rPr>
          <w:rFonts w:ascii="Courier" w:hAnsi="Courier"/>
        </w:rPr>
        <w:t>img</w:t>
      </w:r>
      <w:proofErr w:type="spellEnd"/>
      <w:r w:rsidRPr="00174A49">
        <w:rPr>
          <w:rFonts w:ascii="Courier" w:hAnsi="Courier"/>
        </w:rPr>
        <w:t xml:space="preserve"> {</w:t>
      </w:r>
    </w:p>
    <w:p w14:paraId="78DAA94B" w14:textId="77777777" w:rsidR="00174A49" w:rsidRPr="00174A49" w:rsidRDefault="00174A49" w:rsidP="00174A49">
      <w:pPr>
        <w:spacing w:after="0" w:line="240" w:lineRule="auto"/>
        <w:rPr>
          <w:rFonts w:ascii="Courier" w:hAnsi="Courier"/>
        </w:rPr>
      </w:pPr>
      <w:r w:rsidRPr="00174A49">
        <w:rPr>
          <w:rFonts w:ascii="Courier" w:hAnsi="Courier"/>
        </w:rPr>
        <w:tab/>
        <w:t>padding-bottom: 1em;</w:t>
      </w:r>
    </w:p>
    <w:p w14:paraId="779DAC90" w14:textId="77777777" w:rsidR="00174A49" w:rsidRPr="00174A49" w:rsidRDefault="00174A49" w:rsidP="00174A49">
      <w:pPr>
        <w:spacing w:after="0" w:line="240" w:lineRule="auto"/>
        <w:rPr>
          <w:rFonts w:ascii="Courier" w:hAnsi="Courier"/>
        </w:rPr>
      </w:pPr>
      <w:r w:rsidRPr="00174A49">
        <w:rPr>
          <w:rFonts w:ascii="Courier" w:hAnsi="Courier"/>
        </w:rPr>
        <w:t>}</w:t>
      </w:r>
    </w:p>
    <w:p w14:paraId="76F1F623" w14:textId="77777777" w:rsidR="00174A49" w:rsidRPr="00174A49" w:rsidRDefault="00174A49" w:rsidP="00174A49">
      <w:pPr>
        <w:spacing w:after="0" w:line="240" w:lineRule="auto"/>
        <w:rPr>
          <w:rFonts w:ascii="Courier" w:hAnsi="Courier"/>
        </w:rPr>
      </w:pPr>
    </w:p>
    <w:p w14:paraId="3B7C9739" w14:textId="77777777" w:rsidR="00174A49" w:rsidRPr="00174A49" w:rsidRDefault="00174A49" w:rsidP="00174A49">
      <w:pPr>
        <w:spacing w:after="0" w:line="240" w:lineRule="auto"/>
        <w:rPr>
          <w:rFonts w:ascii="Courier" w:hAnsi="Courier"/>
        </w:rPr>
      </w:pPr>
      <w:r w:rsidRPr="00174A49">
        <w:rPr>
          <w:rFonts w:ascii="Courier" w:hAnsi="Courier"/>
        </w:rPr>
        <w:t>aside h2 {</w:t>
      </w:r>
    </w:p>
    <w:p w14:paraId="35C23EF3" w14:textId="77777777" w:rsidR="00174A49" w:rsidRPr="00174A49" w:rsidRDefault="00174A49" w:rsidP="00174A49">
      <w:pPr>
        <w:spacing w:after="0" w:line="240" w:lineRule="auto"/>
        <w:rPr>
          <w:rFonts w:ascii="Courier" w:hAnsi="Courier"/>
        </w:rPr>
      </w:pPr>
      <w:r w:rsidRPr="00174A49">
        <w:rPr>
          <w:rFonts w:ascii="Courier" w:hAnsi="Courier"/>
        </w:rPr>
        <w:tab/>
        <w:t>font-size: 130%;</w:t>
      </w:r>
    </w:p>
    <w:p w14:paraId="77F5B090" w14:textId="77777777" w:rsidR="00174A49" w:rsidRPr="00174A49" w:rsidRDefault="00174A49" w:rsidP="00174A49">
      <w:pPr>
        <w:spacing w:after="0" w:line="240" w:lineRule="auto"/>
        <w:rPr>
          <w:rFonts w:ascii="Courier" w:hAnsi="Courier"/>
        </w:rPr>
      </w:pPr>
      <w:r w:rsidRPr="00174A49">
        <w:rPr>
          <w:rFonts w:ascii="Courier" w:hAnsi="Courier"/>
        </w:rPr>
        <w:tab/>
        <w:t>color: #800000;</w:t>
      </w:r>
    </w:p>
    <w:p w14:paraId="27837EAC" w14:textId="77777777" w:rsidR="00174A49" w:rsidRPr="00174A49" w:rsidRDefault="00174A49" w:rsidP="00174A49">
      <w:pPr>
        <w:spacing w:after="0" w:line="240" w:lineRule="auto"/>
        <w:rPr>
          <w:rFonts w:ascii="Courier" w:hAnsi="Courier"/>
        </w:rPr>
      </w:pPr>
      <w:r w:rsidRPr="00174A49">
        <w:rPr>
          <w:rFonts w:ascii="Courier" w:hAnsi="Courier"/>
        </w:rPr>
        <w:tab/>
        <w:t>padding: .5em 0 .25em;</w:t>
      </w:r>
    </w:p>
    <w:p w14:paraId="7A9F57C9" w14:textId="77777777" w:rsidR="00174A49" w:rsidRPr="00174A49" w:rsidRDefault="00174A49" w:rsidP="00174A49">
      <w:pPr>
        <w:spacing w:after="0" w:line="240" w:lineRule="auto"/>
        <w:rPr>
          <w:rFonts w:ascii="Courier" w:hAnsi="Courier"/>
        </w:rPr>
      </w:pPr>
    </w:p>
    <w:p w14:paraId="4DF7A8EA" w14:textId="77777777" w:rsidR="00174A49" w:rsidRPr="00174A49" w:rsidRDefault="00174A49" w:rsidP="00174A49">
      <w:pPr>
        <w:spacing w:after="0" w:line="240" w:lineRule="auto"/>
        <w:rPr>
          <w:rFonts w:ascii="Courier" w:hAnsi="Courier"/>
        </w:rPr>
      </w:pPr>
      <w:r w:rsidRPr="00174A49">
        <w:rPr>
          <w:rFonts w:ascii="Courier" w:hAnsi="Courier"/>
        </w:rPr>
        <w:t>}</w:t>
      </w:r>
    </w:p>
    <w:p w14:paraId="3117EC41" w14:textId="77777777" w:rsidR="00174A49" w:rsidRPr="00174A49" w:rsidRDefault="00174A49" w:rsidP="00174A49">
      <w:pPr>
        <w:spacing w:after="0" w:line="240" w:lineRule="auto"/>
        <w:rPr>
          <w:rFonts w:ascii="Courier" w:hAnsi="Courier"/>
        </w:rPr>
      </w:pPr>
    </w:p>
    <w:p w14:paraId="7DCF4BE2" w14:textId="77777777" w:rsidR="00174A49" w:rsidRPr="00174A49" w:rsidRDefault="00174A49" w:rsidP="00174A49">
      <w:pPr>
        <w:spacing w:after="0" w:line="240" w:lineRule="auto"/>
        <w:rPr>
          <w:rFonts w:ascii="Courier" w:hAnsi="Courier"/>
        </w:rPr>
      </w:pPr>
      <w:r w:rsidRPr="00174A49">
        <w:rPr>
          <w:rFonts w:ascii="Courier" w:hAnsi="Courier"/>
        </w:rPr>
        <w:t>aside #</w:t>
      </w:r>
      <w:proofErr w:type="spellStart"/>
      <w:r w:rsidRPr="00174A49">
        <w:rPr>
          <w:rFonts w:ascii="Courier" w:hAnsi="Courier"/>
        </w:rPr>
        <w:t>printButton</w:t>
      </w:r>
      <w:proofErr w:type="spellEnd"/>
      <w:r w:rsidRPr="00174A49">
        <w:rPr>
          <w:rFonts w:ascii="Courier" w:hAnsi="Courier"/>
        </w:rPr>
        <w:t xml:space="preserve"> {</w:t>
      </w:r>
    </w:p>
    <w:p w14:paraId="149F07E1" w14:textId="77777777" w:rsidR="00174A49" w:rsidRPr="00174A49" w:rsidRDefault="00174A49" w:rsidP="00174A49">
      <w:pPr>
        <w:spacing w:after="0" w:line="240" w:lineRule="auto"/>
        <w:rPr>
          <w:rFonts w:ascii="Courier" w:hAnsi="Courier"/>
        </w:rPr>
      </w:pPr>
      <w:r w:rsidRPr="00174A49">
        <w:rPr>
          <w:rFonts w:ascii="Courier" w:hAnsi="Courier"/>
        </w:rPr>
        <w:tab/>
        <w:t>padding: .5em;</w:t>
      </w:r>
    </w:p>
    <w:p w14:paraId="33FDF012" w14:textId="77777777" w:rsidR="00174A49" w:rsidRPr="00174A49" w:rsidRDefault="00174A49" w:rsidP="00174A49">
      <w:pPr>
        <w:spacing w:after="0" w:line="240" w:lineRule="auto"/>
        <w:rPr>
          <w:rFonts w:ascii="Courier" w:hAnsi="Courier"/>
        </w:rPr>
      </w:pPr>
      <w:r w:rsidRPr="00174A49">
        <w:rPr>
          <w:rFonts w:ascii="Courier" w:hAnsi="Courier"/>
        </w:rPr>
        <w:tab/>
        <w:t>margin-top: 2em;</w:t>
      </w:r>
    </w:p>
    <w:p w14:paraId="2FEFB842" w14:textId="77777777" w:rsidR="00174A49" w:rsidRPr="00174A49" w:rsidRDefault="00174A49" w:rsidP="00174A49">
      <w:pPr>
        <w:spacing w:after="0" w:line="240" w:lineRule="auto"/>
        <w:rPr>
          <w:rFonts w:ascii="Courier" w:hAnsi="Courier"/>
        </w:rPr>
      </w:pPr>
      <w:r w:rsidRPr="00174A49">
        <w:rPr>
          <w:rFonts w:ascii="Courier" w:hAnsi="Courier"/>
        </w:rPr>
        <w:tab/>
        <w:t>margin-bottom: .5em;</w:t>
      </w:r>
    </w:p>
    <w:p w14:paraId="1A7C8E07" w14:textId="77777777" w:rsidR="00174A49" w:rsidRPr="00174A49" w:rsidRDefault="00174A49" w:rsidP="00174A49">
      <w:pPr>
        <w:spacing w:after="0" w:line="240" w:lineRule="auto"/>
        <w:rPr>
          <w:rFonts w:ascii="Courier" w:hAnsi="Courier"/>
        </w:rPr>
      </w:pPr>
      <w:r w:rsidRPr="00174A49">
        <w:rPr>
          <w:rFonts w:ascii="Courier" w:hAnsi="Courier"/>
        </w:rPr>
        <w:t>}</w:t>
      </w:r>
    </w:p>
    <w:p w14:paraId="3761520C" w14:textId="77777777" w:rsidR="00174A49" w:rsidRPr="00174A49" w:rsidRDefault="00174A49" w:rsidP="00174A49">
      <w:pPr>
        <w:spacing w:after="0" w:line="240" w:lineRule="auto"/>
        <w:rPr>
          <w:rFonts w:ascii="Courier" w:hAnsi="Courier"/>
        </w:rPr>
      </w:pPr>
      <w:r w:rsidRPr="00174A49">
        <w:rPr>
          <w:rFonts w:ascii="Courier" w:hAnsi="Courier"/>
        </w:rPr>
        <w:t xml:space="preserve">section </w:t>
      </w:r>
      <w:proofErr w:type="spellStart"/>
      <w:r w:rsidRPr="00174A49">
        <w:rPr>
          <w:rFonts w:ascii="Courier" w:hAnsi="Courier"/>
        </w:rPr>
        <w:t>ul</w:t>
      </w:r>
      <w:proofErr w:type="spellEnd"/>
      <w:r w:rsidRPr="00174A49">
        <w:rPr>
          <w:rFonts w:ascii="Courier" w:hAnsi="Courier"/>
        </w:rPr>
        <w:t xml:space="preserve"> {</w:t>
      </w:r>
    </w:p>
    <w:p w14:paraId="2B957658" w14:textId="77777777" w:rsidR="00174A49" w:rsidRPr="00174A49" w:rsidRDefault="00174A49" w:rsidP="00174A49">
      <w:pPr>
        <w:spacing w:after="0" w:line="240" w:lineRule="auto"/>
        <w:rPr>
          <w:rFonts w:ascii="Courier" w:hAnsi="Courier"/>
        </w:rPr>
      </w:pPr>
      <w:r w:rsidRPr="00174A49">
        <w:rPr>
          <w:rFonts w:ascii="Courier" w:hAnsi="Courier"/>
        </w:rPr>
        <w:tab/>
        <w:t>padding: 0 0 .25em 1em;</w:t>
      </w:r>
    </w:p>
    <w:p w14:paraId="1FE9DB99" w14:textId="77777777" w:rsidR="00174A49" w:rsidRPr="00174A49" w:rsidRDefault="00174A49" w:rsidP="00174A49">
      <w:pPr>
        <w:spacing w:after="0" w:line="240" w:lineRule="auto"/>
        <w:rPr>
          <w:rFonts w:ascii="Courier" w:hAnsi="Courier"/>
        </w:rPr>
      </w:pPr>
      <w:r w:rsidRPr="00174A49">
        <w:rPr>
          <w:rFonts w:ascii="Courier" w:hAnsi="Courier"/>
        </w:rPr>
        <w:t>}</w:t>
      </w:r>
    </w:p>
    <w:p w14:paraId="699A36F3" w14:textId="77777777" w:rsidR="00174A49" w:rsidRPr="00174A49" w:rsidRDefault="00174A49" w:rsidP="00174A49">
      <w:pPr>
        <w:spacing w:after="0" w:line="240" w:lineRule="auto"/>
        <w:rPr>
          <w:rFonts w:ascii="Courier" w:hAnsi="Courier"/>
        </w:rPr>
      </w:pPr>
    </w:p>
    <w:p w14:paraId="5C3AF539" w14:textId="77777777" w:rsidR="00174A49" w:rsidRPr="00174A49" w:rsidRDefault="00174A49" w:rsidP="00174A49">
      <w:pPr>
        <w:spacing w:after="0" w:line="240" w:lineRule="auto"/>
        <w:rPr>
          <w:rFonts w:ascii="Courier" w:hAnsi="Courier"/>
        </w:rPr>
      </w:pPr>
      <w:r w:rsidRPr="00174A49">
        <w:rPr>
          <w:rFonts w:ascii="Courier" w:hAnsi="Courier"/>
        </w:rPr>
        <w:t>section li {</w:t>
      </w:r>
    </w:p>
    <w:p w14:paraId="5CDE6997" w14:textId="77777777" w:rsidR="00174A49" w:rsidRPr="00174A49" w:rsidRDefault="00174A49" w:rsidP="00174A49">
      <w:pPr>
        <w:spacing w:after="0" w:line="240" w:lineRule="auto"/>
        <w:rPr>
          <w:rFonts w:ascii="Courier" w:hAnsi="Courier"/>
        </w:rPr>
      </w:pPr>
      <w:r w:rsidRPr="00174A49">
        <w:rPr>
          <w:rFonts w:ascii="Courier" w:hAnsi="Courier"/>
        </w:rPr>
        <w:tab/>
        <w:t>padding-bottom: .35em;</w:t>
      </w:r>
    </w:p>
    <w:p w14:paraId="5B85B68C" w14:textId="77777777" w:rsidR="00174A49" w:rsidRPr="00174A49" w:rsidRDefault="00174A49" w:rsidP="00174A49">
      <w:pPr>
        <w:spacing w:after="0" w:line="240" w:lineRule="auto"/>
        <w:rPr>
          <w:rFonts w:ascii="Courier" w:hAnsi="Courier"/>
        </w:rPr>
      </w:pPr>
      <w:r w:rsidRPr="00174A49">
        <w:rPr>
          <w:rFonts w:ascii="Courier" w:hAnsi="Courier"/>
        </w:rPr>
        <w:t>}</w:t>
      </w:r>
    </w:p>
    <w:p w14:paraId="33B8F9E5" w14:textId="77777777" w:rsidR="00174A49" w:rsidRPr="00174A49" w:rsidRDefault="00174A49" w:rsidP="00174A49">
      <w:pPr>
        <w:spacing w:after="0" w:line="240" w:lineRule="auto"/>
        <w:rPr>
          <w:rFonts w:ascii="Courier" w:hAnsi="Courier"/>
        </w:rPr>
      </w:pPr>
    </w:p>
    <w:p w14:paraId="5A578248" w14:textId="77777777" w:rsidR="00174A49" w:rsidRPr="00174A49" w:rsidRDefault="00174A49" w:rsidP="00174A49">
      <w:pPr>
        <w:spacing w:after="0" w:line="240" w:lineRule="auto"/>
        <w:rPr>
          <w:rFonts w:ascii="Courier" w:hAnsi="Courier"/>
        </w:rPr>
      </w:pPr>
      <w:r w:rsidRPr="00174A49">
        <w:rPr>
          <w:rFonts w:ascii="Courier" w:hAnsi="Courier"/>
        </w:rPr>
        <w:t>/* the styles for links */</w:t>
      </w:r>
    </w:p>
    <w:p w14:paraId="6A2DF7EB" w14:textId="77777777" w:rsidR="00174A49" w:rsidRPr="00174A49" w:rsidRDefault="00174A49" w:rsidP="00174A49">
      <w:pPr>
        <w:spacing w:after="0" w:line="240" w:lineRule="auto"/>
        <w:rPr>
          <w:rFonts w:ascii="Courier" w:hAnsi="Courier"/>
        </w:rPr>
      </w:pPr>
      <w:proofErr w:type="spellStart"/>
      <w:proofErr w:type="gramStart"/>
      <w:r w:rsidRPr="00174A49">
        <w:rPr>
          <w:rFonts w:ascii="Courier" w:hAnsi="Courier"/>
        </w:rPr>
        <w:t>a:hover</w:t>
      </w:r>
      <w:proofErr w:type="spellEnd"/>
      <w:proofErr w:type="gramEnd"/>
      <w:r w:rsidRPr="00174A49">
        <w:rPr>
          <w:rFonts w:ascii="Courier" w:hAnsi="Courier"/>
        </w:rPr>
        <w:t xml:space="preserve">, </w:t>
      </w:r>
      <w:proofErr w:type="spellStart"/>
      <w:r w:rsidRPr="00174A49">
        <w:rPr>
          <w:rFonts w:ascii="Courier" w:hAnsi="Courier"/>
        </w:rPr>
        <w:t>a:focus</w:t>
      </w:r>
      <w:proofErr w:type="spellEnd"/>
      <w:r w:rsidRPr="00174A49">
        <w:rPr>
          <w:rFonts w:ascii="Courier" w:hAnsi="Courier"/>
        </w:rPr>
        <w:t xml:space="preserve"> {</w:t>
      </w:r>
    </w:p>
    <w:p w14:paraId="008CE491" w14:textId="77777777" w:rsidR="00174A49" w:rsidRPr="00174A49" w:rsidRDefault="00174A49" w:rsidP="00174A49">
      <w:pPr>
        <w:spacing w:after="0" w:line="240" w:lineRule="auto"/>
        <w:rPr>
          <w:rFonts w:ascii="Courier" w:hAnsi="Courier"/>
        </w:rPr>
      </w:pPr>
      <w:r w:rsidRPr="00174A49">
        <w:rPr>
          <w:rFonts w:ascii="Courier" w:hAnsi="Courier"/>
        </w:rPr>
        <w:tab/>
        <w:t>font-style: italic;</w:t>
      </w:r>
    </w:p>
    <w:p w14:paraId="38293B42" w14:textId="77777777" w:rsidR="00174A49" w:rsidRPr="00174A49" w:rsidRDefault="00174A49" w:rsidP="00174A49">
      <w:pPr>
        <w:spacing w:after="0" w:line="240" w:lineRule="auto"/>
        <w:rPr>
          <w:rFonts w:ascii="Courier" w:hAnsi="Courier"/>
        </w:rPr>
      </w:pPr>
      <w:r w:rsidRPr="00174A49">
        <w:rPr>
          <w:rFonts w:ascii="Courier" w:hAnsi="Courier"/>
        </w:rPr>
        <w:t>}</w:t>
      </w:r>
    </w:p>
    <w:p w14:paraId="20D32FBE" w14:textId="77777777" w:rsidR="00174A49" w:rsidRPr="00174A49" w:rsidRDefault="00174A49" w:rsidP="00174A49">
      <w:pPr>
        <w:spacing w:after="0" w:line="240" w:lineRule="auto"/>
        <w:rPr>
          <w:rFonts w:ascii="Courier" w:hAnsi="Courier"/>
        </w:rPr>
      </w:pPr>
    </w:p>
    <w:p w14:paraId="60DB4604" w14:textId="77777777" w:rsidR="00174A49" w:rsidRPr="00174A49" w:rsidRDefault="00174A49" w:rsidP="00174A49">
      <w:pPr>
        <w:spacing w:after="0" w:line="240" w:lineRule="auto"/>
        <w:rPr>
          <w:rFonts w:ascii="Courier" w:hAnsi="Courier"/>
        </w:rPr>
      </w:pPr>
      <w:r w:rsidRPr="00174A49">
        <w:rPr>
          <w:rFonts w:ascii="Courier" w:hAnsi="Courier"/>
        </w:rPr>
        <w:t>article {</w:t>
      </w:r>
    </w:p>
    <w:p w14:paraId="5719F7EB" w14:textId="77777777" w:rsidR="00174A49" w:rsidRPr="00174A49" w:rsidRDefault="00174A49" w:rsidP="00174A49">
      <w:pPr>
        <w:spacing w:after="0" w:line="240" w:lineRule="auto"/>
        <w:rPr>
          <w:rFonts w:ascii="Courier" w:hAnsi="Courier"/>
        </w:rPr>
      </w:pPr>
      <w:r w:rsidRPr="00174A49">
        <w:rPr>
          <w:rFonts w:ascii="Courier" w:hAnsi="Courier"/>
        </w:rPr>
        <w:tab/>
        <w:t>padding: 0 0 .5em;</w:t>
      </w:r>
    </w:p>
    <w:p w14:paraId="1A48E4DD" w14:textId="77777777" w:rsidR="00174A49" w:rsidRPr="00174A49" w:rsidRDefault="00174A49" w:rsidP="00174A49">
      <w:pPr>
        <w:spacing w:after="0" w:line="240" w:lineRule="auto"/>
        <w:rPr>
          <w:rFonts w:ascii="Courier" w:hAnsi="Courier"/>
        </w:rPr>
      </w:pPr>
      <w:r w:rsidRPr="00174A49">
        <w:rPr>
          <w:rFonts w:ascii="Courier" w:hAnsi="Courier"/>
        </w:rPr>
        <w:t>}</w:t>
      </w:r>
    </w:p>
    <w:p w14:paraId="7980BABD" w14:textId="77777777" w:rsidR="00174A49" w:rsidRPr="00174A49" w:rsidRDefault="00174A49" w:rsidP="00174A49">
      <w:pPr>
        <w:spacing w:after="0" w:line="240" w:lineRule="auto"/>
        <w:rPr>
          <w:rFonts w:ascii="Courier" w:hAnsi="Courier"/>
        </w:rPr>
      </w:pPr>
    </w:p>
    <w:p w14:paraId="5A88D74D" w14:textId="77777777" w:rsidR="00174A49" w:rsidRPr="00174A49" w:rsidRDefault="00174A49" w:rsidP="00174A49">
      <w:pPr>
        <w:spacing w:after="0" w:line="240" w:lineRule="auto"/>
        <w:rPr>
          <w:rFonts w:ascii="Courier" w:hAnsi="Courier"/>
        </w:rPr>
      </w:pPr>
      <w:r w:rsidRPr="00174A49">
        <w:rPr>
          <w:rFonts w:ascii="Courier" w:hAnsi="Courier"/>
        </w:rPr>
        <w:t xml:space="preserve">article </w:t>
      </w:r>
      <w:proofErr w:type="spellStart"/>
      <w:r w:rsidRPr="00174A49">
        <w:rPr>
          <w:rFonts w:ascii="Courier" w:hAnsi="Courier"/>
        </w:rPr>
        <w:t>img</w:t>
      </w:r>
      <w:proofErr w:type="spellEnd"/>
      <w:r w:rsidRPr="00174A49">
        <w:rPr>
          <w:rFonts w:ascii="Courier" w:hAnsi="Courier"/>
        </w:rPr>
        <w:t xml:space="preserve"> {</w:t>
      </w:r>
    </w:p>
    <w:p w14:paraId="4EB87B84" w14:textId="77777777" w:rsidR="00174A49" w:rsidRPr="00174A49" w:rsidRDefault="00174A49" w:rsidP="00174A49">
      <w:pPr>
        <w:spacing w:after="0" w:line="240" w:lineRule="auto"/>
        <w:rPr>
          <w:rFonts w:ascii="Courier" w:hAnsi="Courier"/>
        </w:rPr>
      </w:pPr>
      <w:r w:rsidRPr="00174A49">
        <w:rPr>
          <w:rFonts w:ascii="Courier" w:hAnsi="Courier"/>
        </w:rPr>
        <w:tab/>
        <w:t>float: right;</w:t>
      </w:r>
    </w:p>
    <w:p w14:paraId="166748ED" w14:textId="77777777" w:rsidR="00174A49" w:rsidRPr="00174A49" w:rsidRDefault="00174A49" w:rsidP="00174A49">
      <w:pPr>
        <w:spacing w:after="0" w:line="240" w:lineRule="auto"/>
        <w:rPr>
          <w:rFonts w:ascii="Courier" w:hAnsi="Courier"/>
        </w:rPr>
      </w:pPr>
      <w:r w:rsidRPr="00174A49">
        <w:rPr>
          <w:rFonts w:ascii="Courier" w:hAnsi="Courier"/>
        </w:rPr>
        <w:tab/>
        <w:t>border: 1px solid #000000;</w:t>
      </w:r>
    </w:p>
    <w:p w14:paraId="13657B00" w14:textId="77777777" w:rsidR="00174A49" w:rsidRPr="00174A49" w:rsidRDefault="00174A49" w:rsidP="00174A49">
      <w:pPr>
        <w:spacing w:after="0" w:line="240" w:lineRule="auto"/>
        <w:rPr>
          <w:rFonts w:ascii="Courier" w:hAnsi="Courier"/>
        </w:rPr>
      </w:pPr>
      <w:r w:rsidRPr="00174A49">
        <w:rPr>
          <w:rFonts w:ascii="Courier" w:hAnsi="Courier"/>
        </w:rPr>
        <w:t>}</w:t>
      </w:r>
    </w:p>
    <w:p w14:paraId="372C6CBE" w14:textId="77777777" w:rsidR="00174A49" w:rsidRPr="00174A49" w:rsidRDefault="00174A49" w:rsidP="00174A49">
      <w:pPr>
        <w:spacing w:after="0" w:line="240" w:lineRule="auto"/>
        <w:rPr>
          <w:rFonts w:ascii="Courier" w:hAnsi="Courier"/>
        </w:rPr>
      </w:pPr>
    </w:p>
    <w:p w14:paraId="3E548246" w14:textId="77777777" w:rsidR="00174A49" w:rsidRPr="00174A49" w:rsidRDefault="00174A49" w:rsidP="00174A49">
      <w:pPr>
        <w:spacing w:after="0" w:line="240" w:lineRule="auto"/>
        <w:rPr>
          <w:rFonts w:ascii="Courier" w:hAnsi="Courier"/>
        </w:rPr>
      </w:pPr>
      <w:r w:rsidRPr="00174A49">
        <w:rPr>
          <w:rFonts w:ascii="Courier" w:hAnsi="Courier"/>
        </w:rPr>
        <w:t>article h1 {</w:t>
      </w:r>
    </w:p>
    <w:p w14:paraId="4B169BAF" w14:textId="77777777" w:rsidR="00174A49" w:rsidRPr="00174A49" w:rsidRDefault="00174A49" w:rsidP="00174A49">
      <w:pPr>
        <w:spacing w:after="0" w:line="240" w:lineRule="auto"/>
        <w:rPr>
          <w:rFonts w:ascii="Courier" w:hAnsi="Courier"/>
        </w:rPr>
      </w:pPr>
      <w:r w:rsidRPr="00174A49">
        <w:rPr>
          <w:rFonts w:ascii="Courier" w:hAnsi="Courier"/>
        </w:rPr>
        <w:tab/>
        <w:t>font-size: 150%;</w:t>
      </w:r>
    </w:p>
    <w:p w14:paraId="3D5F63C3" w14:textId="77777777" w:rsidR="00174A49" w:rsidRPr="00174A49" w:rsidRDefault="00174A49" w:rsidP="00174A49">
      <w:pPr>
        <w:spacing w:after="0" w:line="240" w:lineRule="auto"/>
        <w:rPr>
          <w:rFonts w:ascii="Courier" w:hAnsi="Courier"/>
        </w:rPr>
      </w:pPr>
      <w:r w:rsidRPr="00174A49">
        <w:rPr>
          <w:rFonts w:ascii="Courier" w:hAnsi="Courier"/>
        </w:rPr>
        <w:tab/>
        <w:t>padding: .5em 0 0;</w:t>
      </w:r>
    </w:p>
    <w:p w14:paraId="0F830BDB" w14:textId="77777777" w:rsidR="00174A49" w:rsidRPr="00174A49" w:rsidRDefault="00174A49" w:rsidP="00174A49">
      <w:pPr>
        <w:spacing w:after="0" w:line="240" w:lineRule="auto"/>
        <w:rPr>
          <w:rFonts w:ascii="Courier" w:hAnsi="Courier"/>
        </w:rPr>
      </w:pPr>
      <w:r w:rsidRPr="00174A49">
        <w:rPr>
          <w:rFonts w:ascii="Courier" w:hAnsi="Courier"/>
        </w:rPr>
        <w:t>}</w:t>
      </w:r>
    </w:p>
    <w:p w14:paraId="316A8622" w14:textId="77777777" w:rsidR="00174A49" w:rsidRPr="00174A49" w:rsidRDefault="00174A49" w:rsidP="00174A49">
      <w:pPr>
        <w:spacing w:after="0" w:line="240" w:lineRule="auto"/>
        <w:rPr>
          <w:rFonts w:ascii="Courier" w:hAnsi="Courier"/>
        </w:rPr>
      </w:pPr>
    </w:p>
    <w:p w14:paraId="5EA89B52" w14:textId="77777777" w:rsidR="00174A49" w:rsidRPr="00174A49" w:rsidRDefault="00174A49" w:rsidP="00174A49">
      <w:pPr>
        <w:spacing w:after="0" w:line="240" w:lineRule="auto"/>
        <w:rPr>
          <w:rFonts w:ascii="Courier" w:hAnsi="Courier"/>
        </w:rPr>
      </w:pPr>
      <w:r w:rsidRPr="00174A49">
        <w:rPr>
          <w:rFonts w:ascii="Courier" w:hAnsi="Courier"/>
        </w:rPr>
        <w:t>article h2 {</w:t>
      </w:r>
    </w:p>
    <w:p w14:paraId="055B71E2" w14:textId="77777777" w:rsidR="00174A49" w:rsidRPr="00174A49" w:rsidRDefault="00174A49" w:rsidP="00174A49">
      <w:pPr>
        <w:spacing w:after="0" w:line="240" w:lineRule="auto"/>
        <w:rPr>
          <w:rFonts w:ascii="Courier" w:hAnsi="Courier"/>
        </w:rPr>
      </w:pPr>
      <w:r w:rsidRPr="00174A49">
        <w:rPr>
          <w:rFonts w:ascii="Courier" w:hAnsi="Courier"/>
        </w:rPr>
        <w:tab/>
        <w:t>font-size: 120%;</w:t>
      </w:r>
    </w:p>
    <w:p w14:paraId="202C9D75" w14:textId="77777777" w:rsidR="00174A49" w:rsidRPr="00174A49" w:rsidRDefault="00174A49" w:rsidP="00174A49">
      <w:pPr>
        <w:spacing w:after="0" w:line="240" w:lineRule="auto"/>
        <w:rPr>
          <w:rFonts w:ascii="Courier" w:hAnsi="Courier"/>
        </w:rPr>
      </w:pPr>
      <w:r w:rsidRPr="00174A49">
        <w:rPr>
          <w:rFonts w:ascii="Courier" w:hAnsi="Courier"/>
        </w:rPr>
        <w:lastRenderedPageBreak/>
        <w:tab/>
        <w:t>padding: 0 0 .25em;</w:t>
      </w:r>
    </w:p>
    <w:p w14:paraId="6AA14760" w14:textId="77777777" w:rsidR="00174A49" w:rsidRPr="00174A49" w:rsidRDefault="00174A49" w:rsidP="00174A49">
      <w:pPr>
        <w:spacing w:after="0" w:line="240" w:lineRule="auto"/>
        <w:rPr>
          <w:rFonts w:ascii="Courier" w:hAnsi="Courier"/>
        </w:rPr>
      </w:pPr>
      <w:r w:rsidRPr="00174A49">
        <w:rPr>
          <w:rFonts w:ascii="Courier" w:hAnsi="Courier"/>
        </w:rPr>
        <w:tab/>
        <w:t>color: #000000;</w:t>
      </w:r>
    </w:p>
    <w:p w14:paraId="483C1EB8" w14:textId="77777777" w:rsidR="00174A49" w:rsidRPr="00174A49" w:rsidRDefault="00174A49" w:rsidP="00174A49">
      <w:pPr>
        <w:spacing w:after="0" w:line="240" w:lineRule="auto"/>
        <w:rPr>
          <w:rFonts w:ascii="Courier" w:hAnsi="Courier"/>
        </w:rPr>
      </w:pPr>
      <w:r w:rsidRPr="00174A49">
        <w:rPr>
          <w:rFonts w:ascii="Courier" w:hAnsi="Courier"/>
        </w:rPr>
        <w:t>}</w:t>
      </w:r>
    </w:p>
    <w:p w14:paraId="45734173" w14:textId="77777777" w:rsidR="00174A49" w:rsidRPr="00174A49" w:rsidRDefault="00174A49" w:rsidP="00174A49">
      <w:pPr>
        <w:spacing w:after="0" w:line="240" w:lineRule="auto"/>
        <w:rPr>
          <w:rFonts w:ascii="Courier" w:hAnsi="Courier"/>
        </w:rPr>
      </w:pPr>
    </w:p>
    <w:p w14:paraId="71A2B2FD" w14:textId="77777777" w:rsidR="00174A49" w:rsidRPr="00174A49" w:rsidRDefault="00174A49" w:rsidP="00174A49">
      <w:pPr>
        <w:spacing w:after="0" w:line="240" w:lineRule="auto"/>
        <w:rPr>
          <w:rFonts w:ascii="Courier" w:hAnsi="Courier"/>
        </w:rPr>
      </w:pPr>
      <w:r w:rsidRPr="00174A49">
        <w:rPr>
          <w:rFonts w:ascii="Courier" w:hAnsi="Courier"/>
        </w:rPr>
        <w:t>article h3 {</w:t>
      </w:r>
    </w:p>
    <w:p w14:paraId="09B9886D" w14:textId="77777777" w:rsidR="00174A49" w:rsidRPr="00174A49" w:rsidRDefault="00174A49" w:rsidP="00174A49">
      <w:pPr>
        <w:spacing w:after="0" w:line="240" w:lineRule="auto"/>
        <w:rPr>
          <w:rFonts w:ascii="Courier" w:hAnsi="Courier"/>
        </w:rPr>
      </w:pPr>
      <w:r w:rsidRPr="00174A49">
        <w:rPr>
          <w:rFonts w:ascii="Courier" w:hAnsi="Courier"/>
        </w:rPr>
        <w:tab/>
        <w:t>font-size: 105%;</w:t>
      </w:r>
    </w:p>
    <w:p w14:paraId="2DB38275" w14:textId="77777777" w:rsidR="00174A49" w:rsidRPr="00174A49" w:rsidRDefault="00174A49" w:rsidP="00174A49">
      <w:pPr>
        <w:spacing w:after="0" w:line="240" w:lineRule="auto"/>
        <w:rPr>
          <w:rFonts w:ascii="Courier" w:hAnsi="Courier"/>
        </w:rPr>
      </w:pPr>
      <w:r w:rsidRPr="00174A49">
        <w:rPr>
          <w:rFonts w:ascii="Courier" w:hAnsi="Courier"/>
        </w:rPr>
        <w:tab/>
        <w:t>padding: 0 0 .25em;</w:t>
      </w:r>
    </w:p>
    <w:p w14:paraId="5AA09992" w14:textId="77777777" w:rsidR="00174A49" w:rsidRPr="00174A49" w:rsidRDefault="00174A49" w:rsidP="00174A49">
      <w:pPr>
        <w:spacing w:after="0" w:line="240" w:lineRule="auto"/>
        <w:rPr>
          <w:rFonts w:ascii="Courier" w:hAnsi="Courier"/>
        </w:rPr>
      </w:pPr>
      <w:r w:rsidRPr="00174A49">
        <w:rPr>
          <w:rFonts w:ascii="Courier" w:hAnsi="Courier"/>
        </w:rPr>
        <w:t>}</w:t>
      </w:r>
    </w:p>
    <w:p w14:paraId="5E30526D" w14:textId="77777777" w:rsidR="00174A49" w:rsidRPr="00174A49" w:rsidRDefault="00174A49" w:rsidP="00174A49">
      <w:pPr>
        <w:spacing w:after="0" w:line="240" w:lineRule="auto"/>
        <w:rPr>
          <w:rFonts w:ascii="Courier" w:hAnsi="Courier"/>
        </w:rPr>
      </w:pPr>
    </w:p>
    <w:p w14:paraId="7ED6F802" w14:textId="77777777" w:rsidR="00174A49" w:rsidRPr="00174A49" w:rsidRDefault="00174A49" w:rsidP="00174A49">
      <w:pPr>
        <w:spacing w:after="0" w:line="240" w:lineRule="auto"/>
        <w:rPr>
          <w:rFonts w:ascii="Courier" w:hAnsi="Courier"/>
        </w:rPr>
      </w:pPr>
      <w:r w:rsidRPr="00174A49">
        <w:rPr>
          <w:rFonts w:ascii="Courier" w:hAnsi="Courier"/>
        </w:rPr>
        <w:t>/* the styles for the footer */</w:t>
      </w:r>
    </w:p>
    <w:p w14:paraId="17F571D2" w14:textId="77777777" w:rsidR="00174A49" w:rsidRPr="00174A49" w:rsidRDefault="00174A49" w:rsidP="00174A49">
      <w:pPr>
        <w:spacing w:after="0" w:line="240" w:lineRule="auto"/>
        <w:rPr>
          <w:rFonts w:ascii="Courier" w:hAnsi="Courier"/>
        </w:rPr>
      </w:pPr>
      <w:r w:rsidRPr="00174A49">
        <w:rPr>
          <w:rFonts w:ascii="Courier" w:hAnsi="Courier"/>
        </w:rPr>
        <w:t>footer p {</w:t>
      </w:r>
    </w:p>
    <w:p w14:paraId="3E1C39F7" w14:textId="77777777" w:rsidR="00174A49" w:rsidRPr="00174A49" w:rsidRDefault="00174A49" w:rsidP="00174A49">
      <w:pPr>
        <w:spacing w:after="0" w:line="240" w:lineRule="auto"/>
        <w:rPr>
          <w:rFonts w:ascii="Courier" w:hAnsi="Courier"/>
        </w:rPr>
      </w:pPr>
      <w:r w:rsidRPr="00174A49">
        <w:rPr>
          <w:rFonts w:ascii="Courier" w:hAnsi="Courier"/>
        </w:rPr>
        <w:tab/>
        <w:t>text-align: center;</w:t>
      </w:r>
    </w:p>
    <w:p w14:paraId="5BE886CE" w14:textId="77777777" w:rsidR="00174A49" w:rsidRPr="00174A49" w:rsidRDefault="00174A49" w:rsidP="00174A49">
      <w:pPr>
        <w:spacing w:after="0" w:line="240" w:lineRule="auto"/>
        <w:rPr>
          <w:rFonts w:ascii="Courier" w:hAnsi="Courier"/>
        </w:rPr>
      </w:pPr>
      <w:r w:rsidRPr="00174A49">
        <w:rPr>
          <w:rFonts w:ascii="Courier" w:hAnsi="Courier"/>
        </w:rPr>
        <w:tab/>
        <w:t>color: white;</w:t>
      </w:r>
    </w:p>
    <w:p w14:paraId="02887105" w14:textId="77777777" w:rsidR="00174A49" w:rsidRPr="00174A49" w:rsidRDefault="00174A49" w:rsidP="00174A49">
      <w:pPr>
        <w:spacing w:after="0" w:line="240" w:lineRule="auto"/>
        <w:rPr>
          <w:rFonts w:ascii="Courier" w:hAnsi="Courier"/>
        </w:rPr>
      </w:pPr>
      <w:r w:rsidRPr="00174A49">
        <w:rPr>
          <w:rFonts w:ascii="Courier" w:hAnsi="Courier"/>
        </w:rPr>
        <w:tab/>
        <w:t>padding: 1em 0;</w:t>
      </w:r>
    </w:p>
    <w:p w14:paraId="47647AAC" w14:textId="77777777" w:rsidR="00174A49" w:rsidRPr="00174A49" w:rsidRDefault="00174A49" w:rsidP="00174A49">
      <w:pPr>
        <w:spacing w:after="0" w:line="240" w:lineRule="auto"/>
        <w:rPr>
          <w:rFonts w:ascii="Courier" w:hAnsi="Courier"/>
        </w:rPr>
      </w:pPr>
    </w:p>
    <w:p w14:paraId="74C2F89E" w14:textId="77777777" w:rsidR="00174A49" w:rsidRPr="00174A49" w:rsidRDefault="00174A49" w:rsidP="00174A49">
      <w:pPr>
        <w:spacing w:after="0" w:line="240" w:lineRule="auto"/>
        <w:rPr>
          <w:rFonts w:ascii="Courier" w:hAnsi="Courier"/>
        </w:rPr>
      </w:pPr>
      <w:r w:rsidRPr="00174A49">
        <w:rPr>
          <w:rFonts w:ascii="Courier" w:hAnsi="Courier"/>
        </w:rPr>
        <w:t>}</w:t>
      </w:r>
    </w:p>
    <w:p w14:paraId="6E035892" w14:textId="77777777" w:rsidR="00FD3AAE" w:rsidRDefault="00FD3AAE" w:rsidP="00FD3AAE">
      <w:pPr>
        <w:spacing w:after="0" w:line="240" w:lineRule="auto"/>
      </w:pPr>
      <w:r>
        <w:br w:type="page"/>
      </w:r>
    </w:p>
    <w:p w14:paraId="197FFD58" w14:textId="0D38345D" w:rsidR="00EE0621" w:rsidRDefault="00174A49" w:rsidP="00EE0621">
      <w:pPr>
        <w:spacing w:after="0" w:line="240" w:lineRule="auto"/>
        <w:rPr>
          <w:rStyle w:val="IntenseReference"/>
        </w:rPr>
      </w:pPr>
      <w:r>
        <w:rPr>
          <w:rStyle w:val="IntenseReference"/>
        </w:rPr>
        <w:lastRenderedPageBreak/>
        <w:t>External JavaScript</w:t>
      </w:r>
      <w:r w:rsidR="00EE0621">
        <w:rPr>
          <w:rStyle w:val="IntenseReference"/>
        </w:rPr>
        <w:t xml:space="preserve"> for Exercise </w:t>
      </w:r>
      <w:r w:rsidR="00D93E2D">
        <w:rPr>
          <w:rStyle w:val="IntenseReference"/>
        </w:rPr>
        <w:t>1</w:t>
      </w:r>
      <w:r w:rsidR="007533F1">
        <w:rPr>
          <w:rStyle w:val="IntenseReference"/>
        </w:rPr>
        <w:t>5</w:t>
      </w:r>
      <w:r w:rsidR="00EE0621">
        <w:rPr>
          <w:rStyle w:val="IntenseReference"/>
        </w:rPr>
        <w:t>-1</w:t>
      </w:r>
    </w:p>
    <w:p w14:paraId="6BB4FDF8" w14:textId="77777777" w:rsidR="00EE0621" w:rsidRDefault="00EE0621" w:rsidP="005A68A0">
      <w:pPr>
        <w:spacing w:after="0" w:line="240" w:lineRule="auto"/>
      </w:pPr>
    </w:p>
    <w:p w14:paraId="071E27FC" w14:textId="77777777" w:rsidR="00174A49" w:rsidRPr="00174A49" w:rsidRDefault="00174A49" w:rsidP="00174A49">
      <w:pPr>
        <w:spacing w:after="0" w:line="240" w:lineRule="auto"/>
        <w:rPr>
          <w:rFonts w:ascii="Courier" w:hAnsi="Courier"/>
        </w:rPr>
      </w:pPr>
      <w:proofErr w:type="spellStart"/>
      <w:r w:rsidRPr="00174A49">
        <w:rPr>
          <w:rFonts w:ascii="Courier" w:hAnsi="Courier"/>
        </w:rPr>
        <w:t>var</w:t>
      </w:r>
      <w:proofErr w:type="spellEnd"/>
      <w:r w:rsidRPr="00174A49">
        <w:rPr>
          <w:rFonts w:ascii="Courier" w:hAnsi="Courier"/>
        </w:rPr>
        <w:t xml:space="preserve"> $ = function(id) {</w:t>
      </w:r>
    </w:p>
    <w:p w14:paraId="2AF0A64C" w14:textId="77777777" w:rsidR="00174A49" w:rsidRPr="00174A49" w:rsidRDefault="00174A49" w:rsidP="00174A49">
      <w:pPr>
        <w:spacing w:after="0" w:line="240" w:lineRule="auto"/>
        <w:rPr>
          <w:rFonts w:ascii="Courier" w:hAnsi="Courier"/>
        </w:rPr>
      </w:pPr>
      <w:r w:rsidRPr="00174A49">
        <w:rPr>
          <w:rFonts w:ascii="Courier" w:hAnsi="Courier"/>
        </w:rPr>
        <w:tab/>
        <w:t xml:space="preserve">return </w:t>
      </w:r>
      <w:proofErr w:type="spellStart"/>
      <w:proofErr w:type="gramStart"/>
      <w:r w:rsidRPr="00174A49">
        <w:rPr>
          <w:rFonts w:ascii="Courier" w:hAnsi="Courier"/>
        </w:rPr>
        <w:t>document.getElementById</w:t>
      </w:r>
      <w:proofErr w:type="spellEnd"/>
      <w:proofErr w:type="gramEnd"/>
      <w:r w:rsidRPr="00174A49">
        <w:rPr>
          <w:rFonts w:ascii="Courier" w:hAnsi="Courier"/>
        </w:rPr>
        <w:t>(id);</w:t>
      </w:r>
    </w:p>
    <w:p w14:paraId="6D286A7A" w14:textId="77777777" w:rsidR="00174A49" w:rsidRPr="00174A49" w:rsidRDefault="00174A49" w:rsidP="00174A49">
      <w:pPr>
        <w:spacing w:after="0" w:line="240" w:lineRule="auto"/>
        <w:rPr>
          <w:rFonts w:ascii="Courier" w:hAnsi="Courier"/>
        </w:rPr>
      </w:pPr>
      <w:r w:rsidRPr="00174A49">
        <w:rPr>
          <w:rFonts w:ascii="Courier" w:hAnsi="Courier"/>
        </w:rPr>
        <w:t>}</w:t>
      </w:r>
    </w:p>
    <w:p w14:paraId="4289C55A" w14:textId="77777777" w:rsidR="00174A49" w:rsidRPr="00174A49" w:rsidRDefault="00174A49" w:rsidP="00174A49">
      <w:pPr>
        <w:spacing w:after="0" w:line="240" w:lineRule="auto"/>
        <w:rPr>
          <w:rFonts w:ascii="Courier" w:hAnsi="Courier"/>
        </w:rPr>
      </w:pPr>
      <w:proofErr w:type="spellStart"/>
      <w:r w:rsidRPr="00174A49">
        <w:rPr>
          <w:rFonts w:ascii="Courier" w:hAnsi="Courier"/>
        </w:rPr>
        <w:t>var</w:t>
      </w:r>
      <w:proofErr w:type="spellEnd"/>
      <w:r w:rsidRPr="00174A49">
        <w:rPr>
          <w:rFonts w:ascii="Courier" w:hAnsi="Courier"/>
        </w:rPr>
        <w:t xml:space="preserve"> </w:t>
      </w:r>
      <w:proofErr w:type="spellStart"/>
      <w:r w:rsidRPr="00174A49">
        <w:rPr>
          <w:rFonts w:ascii="Courier" w:hAnsi="Courier"/>
        </w:rPr>
        <w:t>printPage</w:t>
      </w:r>
      <w:proofErr w:type="spellEnd"/>
      <w:r w:rsidRPr="00174A49">
        <w:rPr>
          <w:rFonts w:ascii="Courier" w:hAnsi="Courier"/>
        </w:rPr>
        <w:t xml:space="preserve"> = </w:t>
      </w:r>
      <w:proofErr w:type="gramStart"/>
      <w:r w:rsidRPr="00174A49">
        <w:rPr>
          <w:rFonts w:ascii="Courier" w:hAnsi="Courier"/>
        </w:rPr>
        <w:t>function(</w:t>
      </w:r>
      <w:proofErr w:type="gramEnd"/>
      <w:r w:rsidRPr="00174A49">
        <w:rPr>
          <w:rFonts w:ascii="Courier" w:hAnsi="Courier"/>
        </w:rPr>
        <w:t>) {</w:t>
      </w:r>
    </w:p>
    <w:p w14:paraId="3A64F16D" w14:textId="77777777" w:rsidR="00174A49" w:rsidRPr="00174A49" w:rsidRDefault="00174A49" w:rsidP="00174A49">
      <w:pPr>
        <w:spacing w:after="0" w:line="240" w:lineRule="auto"/>
        <w:rPr>
          <w:rFonts w:ascii="Courier" w:hAnsi="Courier"/>
        </w:rPr>
      </w:pPr>
      <w:r w:rsidRPr="00174A49">
        <w:rPr>
          <w:rFonts w:ascii="Courier" w:hAnsi="Courier"/>
        </w:rPr>
        <w:t xml:space="preserve">    </w:t>
      </w:r>
      <w:proofErr w:type="spellStart"/>
      <w:r w:rsidRPr="00174A49">
        <w:rPr>
          <w:rFonts w:ascii="Courier" w:hAnsi="Courier"/>
        </w:rPr>
        <w:t>window.</w:t>
      </w:r>
      <w:proofErr w:type="gramStart"/>
      <w:r w:rsidRPr="00174A49">
        <w:rPr>
          <w:rFonts w:ascii="Courier" w:hAnsi="Courier"/>
        </w:rPr>
        <w:t>print</w:t>
      </w:r>
      <w:proofErr w:type="spellEnd"/>
      <w:r w:rsidRPr="00174A49">
        <w:rPr>
          <w:rFonts w:ascii="Courier" w:hAnsi="Courier"/>
        </w:rPr>
        <w:t>(</w:t>
      </w:r>
      <w:proofErr w:type="gramEnd"/>
      <w:r w:rsidRPr="00174A49">
        <w:rPr>
          <w:rFonts w:ascii="Courier" w:hAnsi="Courier"/>
        </w:rPr>
        <w:t xml:space="preserve">); </w:t>
      </w:r>
    </w:p>
    <w:p w14:paraId="4D8EB35F" w14:textId="77777777" w:rsidR="00174A49" w:rsidRPr="00174A49" w:rsidRDefault="00174A49" w:rsidP="00174A49">
      <w:pPr>
        <w:spacing w:after="0" w:line="240" w:lineRule="auto"/>
        <w:rPr>
          <w:rFonts w:ascii="Courier" w:hAnsi="Courier"/>
        </w:rPr>
      </w:pPr>
      <w:r w:rsidRPr="00174A49">
        <w:rPr>
          <w:rFonts w:ascii="Courier" w:hAnsi="Courier"/>
        </w:rPr>
        <w:t>}</w:t>
      </w:r>
    </w:p>
    <w:p w14:paraId="76841601" w14:textId="77777777" w:rsidR="00174A49" w:rsidRPr="00174A49" w:rsidRDefault="00174A49" w:rsidP="00174A49">
      <w:pPr>
        <w:spacing w:after="0" w:line="240" w:lineRule="auto"/>
        <w:rPr>
          <w:rFonts w:ascii="Courier" w:hAnsi="Courier"/>
        </w:rPr>
      </w:pPr>
      <w:proofErr w:type="spellStart"/>
      <w:proofErr w:type="gramStart"/>
      <w:r w:rsidRPr="00174A49">
        <w:rPr>
          <w:rFonts w:ascii="Courier" w:hAnsi="Courier"/>
        </w:rPr>
        <w:t>window.onload</w:t>
      </w:r>
      <w:proofErr w:type="spellEnd"/>
      <w:proofErr w:type="gramEnd"/>
      <w:r w:rsidRPr="00174A49">
        <w:rPr>
          <w:rFonts w:ascii="Courier" w:hAnsi="Courier"/>
        </w:rPr>
        <w:t xml:space="preserve"> = function() {</w:t>
      </w:r>
    </w:p>
    <w:p w14:paraId="444D240B" w14:textId="77777777" w:rsidR="00174A49" w:rsidRPr="00174A49" w:rsidRDefault="00174A49" w:rsidP="00174A49">
      <w:pPr>
        <w:spacing w:after="0" w:line="240" w:lineRule="auto"/>
        <w:rPr>
          <w:rFonts w:ascii="Courier" w:hAnsi="Courier"/>
        </w:rPr>
      </w:pPr>
      <w:r w:rsidRPr="00174A49">
        <w:rPr>
          <w:rFonts w:ascii="Courier" w:hAnsi="Courier"/>
        </w:rPr>
        <w:tab/>
        <w:t>$("</w:t>
      </w:r>
      <w:proofErr w:type="spellStart"/>
      <w:r w:rsidRPr="00174A49">
        <w:rPr>
          <w:rFonts w:ascii="Courier" w:hAnsi="Courier"/>
        </w:rPr>
        <w:t>printButton</w:t>
      </w:r>
      <w:proofErr w:type="spellEnd"/>
      <w:r w:rsidRPr="00174A49">
        <w:rPr>
          <w:rFonts w:ascii="Courier" w:hAnsi="Courier"/>
        </w:rPr>
        <w:t>"</w:t>
      </w:r>
      <w:proofErr w:type="gramStart"/>
      <w:r w:rsidRPr="00174A49">
        <w:rPr>
          <w:rFonts w:ascii="Courier" w:hAnsi="Courier"/>
        </w:rPr>
        <w:t>).</w:t>
      </w:r>
      <w:proofErr w:type="spellStart"/>
      <w:r w:rsidRPr="00174A49">
        <w:rPr>
          <w:rFonts w:ascii="Courier" w:hAnsi="Courier"/>
        </w:rPr>
        <w:t>onclick</w:t>
      </w:r>
      <w:proofErr w:type="spellEnd"/>
      <w:proofErr w:type="gramEnd"/>
      <w:r w:rsidRPr="00174A49">
        <w:rPr>
          <w:rFonts w:ascii="Courier" w:hAnsi="Courier"/>
        </w:rPr>
        <w:t xml:space="preserve"> = </w:t>
      </w:r>
      <w:proofErr w:type="spellStart"/>
      <w:r w:rsidRPr="00174A49">
        <w:rPr>
          <w:rFonts w:ascii="Courier" w:hAnsi="Courier"/>
        </w:rPr>
        <w:t>printPage</w:t>
      </w:r>
      <w:proofErr w:type="spellEnd"/>
      <w:r w:rsidRPr="00174A49">
        <w:rPr>
          <w:rFonts w:ascii="Courier" w:hAnsi="Courier"/>
        </w:rPr>
        <w:t>;</w:t>
      </w:r>
    </w:p>
    <w:p w14:paraId="1CB9F55B" w14:textId="5E6C8140" w:rsidR="005A68A0" w:rsidRDefault="00174A49" w:rsidP="00174A49">
      <w:pPr>
        <w:spacing w:after="0" w:line="240" w:lineRule="auto"/>
      </w:pPr>
      <w:r w:rsidRPr="00174A49">
        <w:rPr>
          <w:rFonts w:ascii="Courier" w:hAnsi="Courier"/>
        </w:rPr>
        <w:t>}</w:t>
      </w:r>
      <w:r w:rsidR="005A68A0">
        <w:br w:type="page"/>
      </w:r>
    </w:p>
    <w:p w14:paraId="1A77F0DA" w14:textId="1D9A6F82" w:rsidR="007533F1" w:rsidRPr="00F70074" w:rsidRDefault="007533F1" w:rsidP="007533F1">
      <w:pPr>
        <w:pStyle w:val="Heading1"/>
        <w:spacing w:before="0" w:after="120" w:line="240" w:lineRule="auto"/>
        <w:rPr>
          <w:rFonts w:cs="Arial"/>
        </w:rPr>
      </w:pPr>
      <w:bookmarkStart w:id="6" w:name="_Toc513281657"/>
      <w:r>
        <w:rPr>
          <w:rFonts w:cs="Arial"/>
        </w:rPr>
        <w:lastRenderedPageBreak/>
        <w:t>Chapter 15, Exercise 15-2</w:t>
      </w:r>
      <w:bookmarkEnd w:id="6"/>
    </w:p>
    <w:p w14:paraId="1FE28977" w14:textId="68BF4FD0" w:rsidR="007533F1" w:rsidRDefault="0031536D" w:rsidP="007533F1">
      <w:r>
        <w:t xml:space="preserve">Exercise 15-2 added a jQuery image swap function to one of the Town Hall examples. </w:t>
      </w:r>
    </w:p>
    <w:p w14:paraId="12758684" w14:textId="462B9A0C" w:rsidR="00714F49" w:rsidRDefault="00D71BCD" w:rsidP="00113375">
      <w:r>
        <w:t>The provided HTML file included links in the &lt;head&gt; to the</w:t>
      </w:r>
      <w:r w:rsidR="008C294A">
        <w:t xml:space="preserve"> JavaScript library and to the JavaScript file for image swaps. The link to the JavaScript CSS file had not been included and was added with: </w:t>
      </w:r>
      <w:r w:rsidR="008C294A" w:rsidRPr="008C294A">
        <w:rPr>
          <w:rStyle w:val="Courierforcode"/>
        </w:rPr>
        <w:t xml:space="preserve">&lt;link </w:t>
      </w:r>
      <w:proofErr w:type="spellStart"/>
      <w:r w:rsidR="008C294A" w:rsidRPr="008C294A">
        <w:rPr>
          <w:rStyle w:val="Courierforcode"/>
        </w:rPr>
        <w:t>rel</w:t>
      </w:r>
      <w:proofErr w:type="spellEnd"/>
      <w:r w:rsidR="008C294A" w:rsidRPr="008C294A">
        <w:rPr>
          <w:rStyle w:val="Courierforcode"/>
        </w:rPr>
        <w:t xml:space="preserve">="stylesheet" </w:t>
      </w:r>
      <w:proofErr w:type="spellStart"/>
      <w:r w:rsidR="008C294A" w:rsidRPr="008C294A">
        <w:rPr>
          <w:rStyle w:val="Courierforcode"/>
        </w:rPr>
        <w:t>href</w:t>
      </w:r>
      <w:proofErr w:type="spellEnd"/>
      <w:r w:rsidR="008C294A" w:rsidRPr="008C294A">
        <w:rPr>
          <w:rStyle w:val="Courierforcode"/>
        </w:rPr>
        <w:t>="styles/jquery-ui.min.css"&gt;.</w:t>
      </w:r>
    </w:p>
    <w:p w14:paraId="55B61AB6" w14:textId="5641E603" w:rsidR="008C294A" w:rsidRDefault="008C294A" w:rsidP="008C294A">
      <w:r>
        <w:t>The provided unordered list was correct, other than the omission of one of the title attributes</w:t>
      </w:r>
      <w:r w:rsidR="00CA6A0A">
        <w:t>, which was easily added</w:t>
      </w:r>
      <w:r>
        <w:t xml:space="preserve">. However, to make the image swap function as intended, it was necessary to add two additional lines to establish the IDs for “caption” and “class”: </w:t>
      </w:r>
      <w:r>
        <w:br/>
      </w:r>
      <w:r w:rsidRPr="008C294A">
        <w:rPr>
          <w:rStyle w:val="Courierforcode"/>
        </w:rPr>
        <w:t xml:space="preserve">&lt;h2 id="caption"&gt;Jeffrey </w:t>
      </w:r>
      <w:proofErr w:type="spellStart"/>
      <w:r w:rsidRPr="008C294A">
        <w:rPr>
          <w:rStyle w:val="Courierforcode"/>
        </w:rPr>
        <w:t>Toobin</w:t>
      </w:r>
      <w:proofErr w:type="spellEnd"/>
      <w:r w:rsidRPr="008C294A">
        <w:rPr>
          <w:rStyle w:val="Courierforcode"/>
        </w:rPr>
        <w:t>&lt;/h2&gt;</w:t>
      </w:r>
      <w:r>
        <w:rPr>
          <w:rStyle w:val="Courierforcode"/>
        </w:rPr>
        <w:br/>
      </w:r>
      <w:r w:rsidRPr="008C294A">
        <w:rPr>
          <w:rStyle w:val="Courierforcode"/>
        </w:rPr>
        <w:t>&lt;p&gt;&lt;</w:t>
      </w:r>
      <w:proofErr w:type="spellStart"/>
      <w:r w:rsidRPr="008C294A">
        <w:rPr>
          <w:rStyle w:val="Courierforcode"/>
        </w:rPr>
        <w:t>img</w:t>
      </w:r>
      <w:proofErr w:type="spellEnd"/>
      <w:r w:rsidRPr="008C294A">
        <w:rPr>
          <w:rStyle w:val="Courierforcode"/>
        </w:rPr>
        <w:t xml:space="preserve"> </w:t>
      </w:r>
      <w:proofErr w:type="spellStart"/>
      <w:r w:rsidRPr="008C294A">
        <w:rPr>
          <w:rStyle w:val="Courierforcode"/>
        </w:rPr>
        <w:t>src</w:t>
      </w:r>
      <w:proofErr w:type="spellEnd"/>
      <w:r w:rsidRPr="008C294A">
        <w:rPr>
          <w:rStyle w:val="Courierforcode"/>
        </w:rPr>
        <w:t>="images/toobin_court.jpg" alt="" id="image"&gt;&lt;/p&gt;</w:t>
      </w:r>
    </w:p>
    <w:p w14:paraId="6B2A705F" w14:textId="7100510F" w:rsidR="00D708BF" w:rsidRDefault="00CA6A0A" w:rsidP="00D15554">
      <w:pPr>
        <w:rPr>
          <w:rStyle w:val="IntenseReference"/>
        </w:rPr>
      </w:pPr>
      <w:r>
        <w:rPr>
          <w:b/>
          <w:bCs/>
          <w:noProof/>
          <w:color w:val="4472C4" w:themeColor="accent1"/>
          <w:spacing w:val="5"/>
          <w:sz w:val="16"/>
        </w:rPr>
        <w:drawing>
          <wp:anchor distT="0" distB="0" distL="114300" distR="114300" simplePos="0" relativeHeight="251663360" behindDoc="0" locked="0" layoutInCell="1" allowOverlap="1" wp14:anchorId="37AA7512" wp14:editId="1C0EF28A">
            <wp:simplePos x="0" y="0"/>
            <wp:positionH relativeFrom="column">
              <wp:posOffset>3136900</wp:posOffset>
            </wp:positionH>
            <wp:positionV relativeFrom="paragraph">
              <wp:posOffset>85941</wp:posOffset>
            </wp:positionV>
            <wp:extent cx="1719580" cy="1617980"/>
            <wp:effectExtent l="25400" t="25400" r="33020" b="33020"/>
            <wp:wrapTight wrapText="bothSides">
              <wp:wrapPolygon edited="0">
                <wp:start x="-319" y="-339"/>
                <wp:lineTo x="-319" y="21702"/>
                <wp:lineTo x="21696" y="21702"/>
                <wp:lineTo x="21696" y="-339"/>
                <wp:lineTo x="-319" y="-33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_2Swaps2.png"/>
                    <pic:cNvPicPr/>
                  </pic:nvPicPr>
                  <pic:blipFill>
                    <a:blip r:embed="rId9">
                      <a:extLst>
                        <a:ext uri="{28A0092B-C50C-407E-A947-70E740481C1C}">
                          <a14:useLocalDpi xmlns:a14="http://schemas.microsoft.com/office/drawing/2010/main" val="0"/>
                        </a:ext>
                      </a:extLst>
                    </a:blip>
                    <a:stretch>
                      <a:fillRect/>
                    </a:stretch>
                  </pic:blipFill>
                  <pic:spPr>
                    <a:xfrm>
                      <a:off x="0" y="0"/>
                      <a:ext cx="1719580" cy="16179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noProof/>
          <w:color w:val="4472C4" w:themeColor="accent1"/>
          <w:spacing w:val="5"/>
          <w:sz w:val="16"/>
        </w:rPr>
        <w:drawing>
          <wp:anchor distT="0" distB="0" distL="114300" distR="114300" simplePos="0" relativeHeight="251662336" behindDoc="0" locked="0" layoutInCell="1" allowOverlap="1" wp14:anchorId="12F8AF05" wp14:editId="79DE7670">
            <wp:simplePos x="0" y="0"/>
            <wp:positionH relativeFrom="column">
              <wp:posOffset>-71755</wp:posOffset>
            </wp:positionH>
            <wp:positionV relativeFrom="paragraph">
              <wp:posOffset>205105</wp:posOffset>
            </wp:positionV>
            <wp:extent cx="3023235" cy="2341880"/>
            <wp:effectExtent l="25400" t="25400" r="24765" b="20320"/>
            <wp:wrapTight wrapText="bothSides">
              <wp:wrapPolygon edited="0">
                <wp:start x="-181" y="-234"/>
                <wp:lineTo x="-181" y="21553"/>
                <wp:lineTo x="21595" y="21553"/>
                <wp:lineTo x="21595" y="-234"/>
                <wp:lineTo x="-181" y="-23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03 at 8.57.0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3235" cy="2341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Style w:val="IntenseReference"/>
        </w:rPr>
        <w:t>Screenshots of the functioning image swap feature</w:t>
      </w:r>
      <w:r w:rsidR="00D708BF" w:rsidRPr="00D708BF">
        <w:rPr>
          <w:rStyle w:val="IntenseReference"/>
        </w:rPr>
        <w:t>.</w:t>
      </w:r>
    </w:p>
    <w:p w14:paraId="73C8D189" w14:textId="02C23F3A" w:rsidR="00CA6A0A" w:rsidRPr="00D708BF" w:rsidRDefault="00CA6A0A" w:rsidP="00D15554">
      <w:pPr>
        <w:rPr>
          <w:rStyle w:val="IntenseReference"/>
        </w:rPr>
      </w:pPr>
    </w:p>
    <w:p w14:paraId="64D37033" w14:textId="3E31E841" w:rsidR="007533F1" w:rsidRDefault="00CA6A0A" w:rsidP="007533F1">
      <w:pPr>
        <w:spacing w:after="0" w:line="240" w:lineRule="auto"/>
        <w:rPr>
          <w:rStyle w:val="IntenseReference"/>
        </w:rPr>
      </w:pPr>
      <w:r>
        <w:rPr>
          <w:b/>
          <w:bCs/>
          <w:noProof/>
          <w:color w:val="4472C4" w:themeColor="accent1"/>
          <w:spacing w:val="5"/>
          <w:sz w:val="16"/>
        </w:rPr>
        <w:drawing>
          <wp:anchor distT="0" distB="0" distL="114300" distR="114300" simplePos="0" relativeHeight="251660288" behindDoc="0" locked="0" layoutInCell="1" allowOverlap="1" wp14:anchorId="59669840" wp14:editId="5C8E4133">
            <wp:simplePos x="0" y="0"/>
            <wp:positionH relativeFrom="column">
              <wp:posOffset>3136900</wp:posOffset>
            </wp:positionH>
            <wp:positionV relativeFrom="paragraph">
              <wp:posOffset>1273175</wp:posOffset>
            </wp:positionV>
            <wp:extent cx="1719580" cy="2082800"/>
            <wp:effectExtent l="25400" t="25400" r="33020" b="25400"/>
            <wp:wrapTight wrapText="bothSides">
              <wp:wrapPolygon edited="0">
                <wp:start x="-319" y="-263"/>
                <wp:lineTo x="-319" y="21600"/>
                <wp:lineTo x="21696" y="21600"/>
                <wp:lineTo x="21696" y="-263"/>
                <wp:lineTo x="-319" y="-26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_2Swaps3.png"/>
                    <pic:cNvPicPr/>
                  </pic:nvPicPr>
                  <pic:blipFill>
                    <a:blip r:embed="rId11">
                      <a:extLst>
                        <a:ext uri="{28A0092B-C50C-407E-A947-70E740481C1C}">
                          <a14:useLocalDpi xmlns:a14="http://schemas.microsoft.com/office/drawing/2010/main" val="0"/>
                        </a:ext>
                      </a:extLst>
                    </a:blip>
                    <a:stretch>
                      <a:fillRect/>
                    </a:stretch>
                  </pic:blipFill>
                  <pic:spPr>
                    <a:xfrm>
                      <a:off x="0" y="0"/>
                      <a:ext cx="1719580" cy="2082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noProof/>
          <w:color w:val="4472C4" w:themeColor="accent1"/>
          <w:spacing w:val="5"/>
          <w:sz w:val="16"/>
        </w:rPr>
        <w:drawing>
          <wp:anchor distT="0" distB="0" distL="114300" distR="114300" simplePos="0" relativeHeight="251661312" behindDoc="0" locked="0" layoutInCell="1" allowOverlap="1" wp14:anchorId="2EDFF16C" wp14:editId="1BA7E0A7">
            <wp:simplePos x="0" y="0"/>
            <wp:positionH relativeFrom="column">
              <wp:posOffset>3136900</wp:posOffset>
            </wp:positionH>
            <wp:positionV relativeFrom="paragraph">
              <wp:posOffset>3394075</wp:posOffset>
            </wp:positionV>
            <wp:extent cx="1724660" cy="1797050"/>
            <wp:effectExtent l="25400" t="25400" r="27940" b="31750"/>
            <wp:wrapTight wrapText="bothSides">
              <wp:wrapPolygon edited="0">
                <wp:start x="-318" y="-305"/>
                <wp:lineTo x="-318" y="21676"/>
                <wp:lineTo x="21632" y="21676"/>
                <wp:lineTo x="21632" y="-305"/>
                <wp:lineTo x="-318" y="-30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_2Swaps4.png"/>
                    <pic:cNvPicPr/>
                  </pic:nvPicPr>
                  <pic:blipFill>
                    <a:blip r:embed="rId12">
                      <a:extLst>
                        <a:ext uri="{28A0092B-C50C-407E-A947-70E740481C1C}">
                          <a14:useLocalDpi xmlns:a14="http://schemas.microsoft.com/office/drawing/2010/main" val="0"/>
                        </a:ext>
                      </a:extLst>
                    </a:blip>
                    <a:stretch>
                      <a:fillRect/>
                    </a:stretch>
                  </pic:blipFill>
                  <pic:spPr>
                    <a:xfrm>
                      <a:off x="0" y="0"/>
                      <a:ext cx="1724660" cy="17970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708BF">
        <w:rPr>
          <w:rFonts w:cs="Arial"/>
        </w:rPr>
        <w:br w:type="page"/>
      </w:r>
      <w:r w:rsidR="007533F1">
        <w:rPr>
          <w:rStyle w:val="IntenseReference"/>
        </w:rPr>
        <w:lastRenderedPageBreak/>
        <w:t>HTML for Exercise 15-2</w:t>
      </w:r>
    </w:p>
    <w:p w14:paraId="1E844FB6" w14:textId="77777777" w:rsidR="007533F1" w:rsidRDefault="007533F1" w:rsidP="007533F1">
      <w:pPr>
        <w:spacing w:after="0" w:line="240" w:lineRule="auto"/>
        <w:rPr>
          <w:rStyle w:val="IntenseReference"/>
        </w:rPr>
      </w:pPr>
    </w:p>
    <w:p w14:paraId="54F2C445" w14:textId="77777777" w:rsidR="007533F1" w:rsidRDefault="007533F1" w:rsidP="007533F1">
      <w:pPr>
        <w:spacing w:after="0" w:line="240" w:lineRule="auto"/>
        <w:rPr>
          <w:rStyle w:val="IntenseReference"/>
        </w:rPr>
      </w:pPr>
    </w:p>
    <w:p w14:paraId="536984CE" w14:textId="77777777" w:rsidR="004A2B72" w:rsidRPr="004A2B72" w:rsidRDefault="004A2B72" w:rsidP="004A2B72">
      <w:pPr>
        <w:rPr>
          <w:rStyle w:val="Courierforcode"/>
        </w:rPr>
      </w:pPr>
      <w:proofErr w:type="gramStart"/>
      <w:r w:rsidRPr="004A2B72">
        <w:rPr>
          <w:rStyle w:val="Courierforcode"/>
        </w:rPr>
        <w:t>&lt;!DOCTYPE</w:t>
      </w:r>
      <w:proofErr w:type="gramEnd"/>
      <w:r w:rsidRPr="004A2B72">
        <w:rPr>
          <w:rStyle w:val="Courierforcode"/>
        </w:rPr>
        <w:t xml:space="preserve"> html&gt;</w:t>
      </w:r>
    </w:p>
    <w:p w14:paraId="1218B033" w14:textId="77777777" w:rsidR="004A2B72" w:rsidRPr="004A2B72" w:rsidRDefault="004A2B72" w:rsidP="004A2B72">
      <w:pPr>
        <w:rPr>
          <w:rStyle w:val="Courierforcode"/>
        </w:rPr>
      </w:pPr>
      <w:r w:rsidRPr="004A2B72">
        <w:rPr>
          <w:rStyle w:val="Courierforcode"/>
        </w:rPr>
        <w:t xml:space="preserve">&lt;html </w:t>
      </w:r>
      <w:proofErr w:type="spellStart"/>
      <w:r w:rsidRPr="004A2B72">
        <w:rPr>
          <w:rStyle w:val="Courierforcode"/>
        </w:rPr>
        <w:t>lang</w:t>
      </w:r>
      <w:proofErr w:type="spellEnd"/>
      <w:r w:rsidRPr="004A2B72">
        <w:rPr>
          <w:rStyle w:val="Courierforcode"/>
        </w:rPr>
        <w:t>="</w:t>
      </w:r>
      <w:proofErr w:type="spellStart"/>
      <w:r w:rsidRPr="004A2B72">
        <w:rPr>
          <w:rStyle w:val="Courierforcode"/>
        </w:rPr>
        <w:t>en</w:t>
      </w:r>
      <w:proofErr w:type="spellEnd"/>
      <w:r w:rsidRPr="004A2B72">
        <w:rPr>
          <w:rStyle w:val="Courierforcode"/>
        </w:rPr>
        <w:t>"&gt;</w:t>
      </w:r>
    </w:p>
    <w:p w14:paraId="582C5471" w14:textId="77777777" w:rsidR="004A2B72" w:rsidRPr="004A2B72" w:rsidRDefault="004A2B72" w:rsidP="004A2B72">
      <w:pPr>
        <w:rPr>
          <w:rStyle w:val="Courierforcode"/>
        </w:rPr>
      </w:pPr>
      <w:r w:rsidRPr="004A2B72">
        <w:rPr>
          <w:rStyle w:val="Courierforcode"/>
        </w:rPr>
        <w:t>&lt;head&gt;</w:t>
      </w:r>
    </w:p>
    <w:p w14:paraId="37B04A91" w14:textId="77777777" w:rsidR="004A2B72" w:rsidRPr="004A2B72" w:rsidRDefault="004A2B72" w:rsidP="004A2B72">
      <w:pPr>
        <w:rPr>
          <w:rStyle w:val="Courierforcode"/>
        </w:rPr>
      </w:pPr>
      <w:r w:rsidRPr="004A2B72">
        <w:rPr>
          <w:rStyle w:val="Courierforcode"/>
        </w:rPr>
        <w:t>&lt;meta charset="utf-8"&gt;</w:t>
      </w:r>
    </w:p>
    <w:p w14:paraId="01297C83" w14:textId="77777777" w:rsidR="004A2B72" w:rsidRPr="004A2B72" w:rsidRDefault="004A2B72" w:rsidP="004A2B72">
      <w:pPr>
        <w:rPr>
          <w:rStyle w:val="Courierforcode"/>
        </w:rPr>
      </w:pPr>
      <w:r w:rsidRPr="004A2B72">
        <w:rPr>
          <w:rStyle w:val="Courierforcode"/>
        </w:rPr>
        <w:t>&lt;title&gt;San Joaquin Valley Town Hall&lt;/title&gt;</w:t>
      </w:r>
    </w:p>
    <w:p w14:paraId="2F9A6D48" w14:textId="77777777" w:rsidR="004A2B72" w:rsidRPr="004A2B72" w:rsidRDefault="004A2B72" w:rsidP="004A2B72">
      <w:pPr>
        <w:rPr>
          <w:rStyle w:val="Courierforcode"/>
        </w:rPr>
      </w:pPr>
      <w:r w:rsidRPr="004A2B72">
        <w:rPr>
          <w:rStyle w:val="Courierforcode"/>
        </w:rPr>
        <w:t xml:space="preserve">&lt;link </w:t>
      </w:r>
      <w:proofErr w:type="spellStart"/>
      <w:r w:rsidRPr="004A2B72">
        <w:rPr>
          <w:rStyle w:val="Courierforcode"/>
        </w:rPr>
        <w:t>rel</w:t>
      </w:r>
      <w:proofErr w:type="spellEnd"/>
      <w:r w:rsidRPr="004A2B72">
        <w:rPr>
          <w:rStyle w:val="Courierforcode"/>
        </w:rPr>
        <w:t xml:space="preserve">="shortcut icon" </w:t>
      </w:r>
      <w:proofErr w:type="spellStart"/>
      <w:r w:rsidRPr="004A2B72">
        <w:rPr>
          <w:rStyle w:val="Courierforcode"/>
        </w:rPr>
        <w:t>href</w:t>
      </w:r>
      <w:proofErr w:type="spellEnd"/>
      <w:r w:rsidRPr="004A2B72">
        <w:rPr>
          <w:rStyle w:val="Courierforcode"/>
        </w:rPr>
        <w:t>="images/favicon.ico"&gt;</w:t>
      </w:r>
    </w:p>
    <w:p w14:paraId="525F25C5" w14:textId="77777777" w:rsidR="004A2B72" w:rsidRPr="004A2B72" w:rsidRDefault="004A2B72" w:rsidP="004A2B72">
      <w:pPr>
        <w:rPr>
          <w:rStyle w:val="Courierforcode"/>
        </w:rPr>
      </w:pPr>
      <w:r w:rsidRPr="004A2B72">
        <w:rPr>
          <w:rStyle w:val="Courierforcode"/>
        </w:rPr>
        <w:t xml:space="preserve">&lt;link </w:t>
      </w:r>
      <w:proofErr w:type="spellStart"/>
      <w:r w:rsidRPr="004A2B72">
        <w:rPr>
          <w:rStyle w:val="Courierforcode"/>
        </w:rPr>
        <w:t>rel</w:t>
      </w:r>
      <w:proofErr w:type="spellEnd"/>
      <w:r w:rsidRPr="004A2B72">
        <w:rPr>
          <w:rStyle w:val="Courierforcode"/>
        </w:rPr>
        <w:t>="stylesheet" type="text/</w:t>
      </w:r>
      <w:proofErr w:type="spellStart"/>
      <w:r w:rsidRPr="004A2B72">
        <w:rPr>
          <w:rStyle w:val="Courierforcode"/>
        </w:rPr>
        <w:t>css</w:t>
      </w:r>
      <w:proofErr w:type="spellEnd"/>
      <w:r w:rsidRPr="004A2B72">
        <w:rPr>
          <w:rStyle w:val="Courierforcode"/>
        </w:rPr>
        <w:t xml:space="preserve">" </w:t>
      </w:r>
      <w:proofErr w:type="spellStart"/>
      <w:r w:rsidRPr="004A2B72">
        <w:rPr>
          <w:rStyle w:val="Courierforcode"/>
        </w:rPr>
        <w:t>href</w:t>
      </w:r>
      <w:proofErr w:type="spellEnd"/>
      <w:r w:rsidRPr="004A2B72">
        <w:rPr>
          <w:rStyle w:val="Courierforcode"/>
        </w:rPr>
        <w:t>="styles/normalize.css"&gt;</w:t>
      </w:r>
    </w:p>
    <w:p w14:paraId="2738C7E7" w14:textId="77777777" w:rsidR="004A2B72" w:rsidRPr="004A2B72" w:rsidRDefault="004A2B72" w:rsidP="004A2B72">
      <w:pPr>
        <w:rPr>
          <w:rStyle w:val="Courierforcode"/>
        </w:rPr>
      </w:pPr>
      <w:r w:rsidRPr="004A2B72">
        <w:rPr>
          <w:rStyle w:val="Courierforcode"/>
        </w:rPr>
        <w:t xml:space="preserve">&lt;link </w:t>
      </w:r>
      <w:proofErr w:type="spellStart"/>
      <w:r w:rsidRPr="004A2B72">
        <w:rPr>
          <w:rStyle w:val="Courierforcode"/>
        </w:rPr>
        <w:t>rel</w:t>
      </w:r>
      <w:proofErr w:type="spellEnd"/>
      <w:r w:rsidRPr="004A2B72">
        <w:rPr>
          <w:rStyle w:val="Courierforcode"/>
        </w:rPr>
        <w:t xml:space="preserve">="stylesheet" </w:t>
      </w:r>
      <w:proofErr w:type="spellStart"/>
      <w:r w:rsidRPr="004A2B72">
        <w:rPr>
          <w:rStyle w:val="Courierforcode"/>
        </w:rPr>
        <w:t>href</w:t>
      </w:r>
      <w:proofErr w:type="spellEnd"/>
      <w:r w:rsidRPr="004A2B72">
        <w:rPr>
          <w:rStyle w:val="Courierforcode"/>
        </w:rPr>
        <w:t>="styles/jquery-ui.min.css"&gt;</w:t>
      </w:r>
    </w:p>
    <w:p w14:paraId="4859B618" w14:textId="77777777" w:rsidR="004A2B72" w:rsidRPr="004A2B72" w:rsidRDefault="004A2B72" w:rsidP="004A2B72">
      <w:pPr>
        <w:rPr>
          <w:rStyle w:val="Courierforcode"/>
        </w:rPr>
      </w:pPr>
      <w:r w:rsidRPr="004A2B72">
        <w:rPr>
          <w:rStyle w:val="Courierforcode"/>
        </w:rPr>
        <w:t xml:space="preserve">&lt;link </w:t>
      </w:r>
      <w:proofErr w:type="spellStart"/>
      <w:r w:rsidRPr="004A2B72">
        <w:rPr>
          <w:rStyle w:val="Courierforcode"/>
        </w:rPr>
        <w:t>rel</w:t>
      </w:r>
      <w:proofErr w:type="spellEnd"/>
      <w:r w:rsidRPr="004A2B72">
        <w:rPr>
          <w:rStyle w:val="Courierforcode"/>
        </w:rPr>
        <w:t xml:space="preserve">="stylesheet" </w:t>
      </w:r>
      <w:proofErr w:type="spellStart"/>
      <w:r w:rsidRPr="004A2B72">
        <w:rPr>
          <w:rStyle w:val="Courierforcode"/>
        </w:rPr>
        <w:t>href</w:t>
      </w:r>
      <w:proofErr w:type="spellEnd"/>
      <w:r w:rsidRPr="004A2B72">
        <w:rPr>
          <w:rStyle w:val="Courierforcode"/>
        </w:rPr>
        <w:t>="styles/speaker.css"&gt;</w:t>
      </w:r>
    </w:p>
    <w:p w14:paraId="34AB9401" w14:textId="77777777" w:rsidR="004A2B72" w:rsidRPr="004A2B72" w:rsidRDefault="004A2B72" w:rsidP="004A2B72">
      <w:pPr>
        <w:rPr>
          <w:rStyle w:val="Courierforcode"/>
        </w:rPr>
      </w:pPr>
      <w:r w:rsidRPr="004A2B72">
        <w:rPr>
          <w:rStyle w:val="Courierforcode"/>
        </w:rPr>
        <w:t xml:space="preserve">&lt;link </w:t>
      </w:r>
      <w:proofErr w:type="spellStart"/>
      <w:r w:rsidRPr="004A2B72">
        <w:rPr>
          <w:rStyle w:val="Courierforcode"/>
        </w:rPr>
        <w:t>rel</w:t>
      </w:r>
      <w:proofErr w:type="spellEnd"/>
      <w:r w:rsidRPr="004A2B72">
        <w:rPr>
          <w:rStyle w:val="Courierforcode"/>
        </w:rPr>
        <w:t xml:space="preserve">="stylesheet" </w:t>
      </w:r>
      <w:proofErr w:type="spellStart"/>
      <w:r w:rsidRPr="004A2B72">
        <w:rPr>
          <w:rStyle w:val="Courierforcode"/>
        </w:rPr>
        <w:t>href</w:t>
      </w:r>
      <w:proofErr w:type="spellEnd"/>
      <w:r w:rsidRPr="004A2B72">
        <w:rPr>
          <w:rStyle w:val="Courierforcode"/>
        </w:rPr>
        <w:t>="styles/jquery-ui.min.css"&gt;</w:t>
      </w:r>
    </w:p>
    <w:p w14:paraId="3559C9AC" w14:textId="77777777" w:rsidR="004A2B72" w:rsidRPr="004A2B72" w:rsidRDefault="004A2B72" w:rsidP="004A2B72">
      <w:pPr>
        <w:rPr>
          <w:rStyle w:val="Courierforcode"/>
        </w:rPr>
      </w:pPr>
      <w:r w:rsidRPr="004A2B72">
        <w:rPr>
          <w:rStyle w:val="Courierforcode"/>
        </w:rPr>
        <w:t xml:space="preserve">&lt;script </w:t>
      </w:r>
      <w:proofErr w:type="spellStart"/>
      <w:r w:rsidRPr="004A2B72">
        <w:rPr>
          <w:rStyle w:val="Courierforcode"/>
        </w:rPr>
        <w:t>src</w:t>
      </w:r>
      <w:proofErr w:type="spellEnd"/>
      <w:r w:rsidRPr="004A2B72">
        <w:rPr>
          <w:rStyle w:val="Courierforcode"/>
        </w:rPr>
        <w:t>="https://code.jquery.com/jquery-2.1.3.min.js"&gt;&lt;/script&gt;</w:t>
      </w:r>
    </w:p>
    <w:p w14:paraId="509AA71F" w14:textId="77777777" w:rsidR="004A2B72" w:rsidRPr="004A2B72" w:rsidRDefault="004A2B72" w:rsidP="004A2B72">
      <w:pPr>
        <w:rPr>
          <w:rStyle w:val="Courierforcode"/>
        </w:rPr>
      </w:pPr>
      <w:r w:rsidRPr="004A2B72">
        <w:rPr>
          <w:rStyle w:val="Courierforcode"/>
        </w:rPr>
        <w:t xml:space="preserve">&lt;script </w:t>
      </w:r>
      <w:proofErr w:type="spellStart"/>
      <w:r w:rsidRPr="004A2B72">
        <w:rPr>
          <w:rStyle w:val="Courierforcode"/>
        </w:rPr>
        <w:t>src</w:t>
      </w:r>
      <w:proofErr w:type="spellEnd"/>
      <w:r w:rsidRPr="004A2B72">
        <w:rPr>
          <w:rStyle w:val="Courierforcode"/>
        </w:rPr>
        <w:t>="</w:t>
      </w:r>
      <w:proofErr w:type="spellStart"/>
      <w:r w:rsidRPr="004A2B72">
        <w:rPr>
          <w:rStyle w:val="Courierforcode"/>
        </w:rPr>
        <w:t>javascript</w:t>
      </w:r>
      <w:proofErr w:type="spellEnd"/>
      <w:r w:rsidRPr="004A2B72">
        <w:rPr>
          <w:rStyle w:val="Courierforcode"/>
        </w:rPr>
        <w:t>/image_swaps.js"&gt;&lt;/script&gt;</w:t>
      </w:r>
    </w:p>
    <w:p w14:paraId="580A2FB8" w14:textId="77777777" w:rsidR="004A2B72" w:rsidRPr="004A2B72" w:rsidRDefault="004A2B72" w:rsidP="004A2B72">
      <w:pPr>
        <w:rPr>
          <w:rStyle w:val="Courierforcode"/>
        </w:rPr>
      </w:pPr>
      <w:r w:rsidRPr="004A2B72">
        <w:rPr>
          <w:rStyle w:val="Courierforcode"/>
        </w:rPr>
        <w:t>&lt;/head&gt;</w:t>
      </w:r>
    </w:p>
    <w:p w14:paraId="19D58F6C" w14:textId="77777777" w:rsidR="004A2B72" w:rsidRPr="004A2B72" w:rsidRDefault="004A2B72" w:rsidP="004A2B72">
      <w:pPr>
        <w:rPr>
          <w:rStyle w:val="Courierforcode"/>
        </w:rPr>
      </w:pPr>
    </w:p>
    <w:p w14:paraId="30EBD317" w14:textId="77777777" w:rsidR="004A2B72" w:rsidRPr="004A2B72" w:rsidRDefault="004A2B72" w:rsidP="004A2B72">
      <w:pPr>
        <w:rPr>
          <w:rStyle w:val="Courierforcode"/>
        </w:rPr>
      </w:pPr>
      <w:r w:rsidRPr="004A2B72">
        <w:rPr>
          <w:rStyle w:val="Courierforcode"/>
        </w:rPr>
        <w:t>&lt;body&gt;</w:t>
      </w:r>
    </w:p>
    <w:p w14:paraId="620DDD50" w14:textId="77777777" w:rsidR="004A2B72" w:rsidRPr="004A2B72" w:rsidRDefault="004A2B72" w:rsidP="004A2B72">
      <w:pPr>
        <w:rPr>
          <w:rStyle w:val="Courierforcode"/>
        </w:rPr>
      </w:pPr>
      <w:r w:rsidRPr="004A2B72">
        <w:rPr>
          <w:rStyle w:val="Courierforcode"/>
        </w:rPr>
        <w:tab/>
        <w:t>&lt;header&gt; &lt;</w:t>
      </w:r>
      <w:proofErr w:type="spellStart"/>
      <w:r w:rsidRPr="004A2B72">
        <w:rPr>
          <w:rStyle w:val="Courierforcode"/>
        </w:rPr>
        <w:t>img</w:t>
      </w:r>
      <w:proofErr w:type="spellEnd"/>
      <w:r w:rsidRPr="004A2B72">
        <w:rPr>
          <w:rStyle w:val="Courierforcode"/>
        </w:rPr>
        <w:t xml:space="preserve"> </w:t>
      </w:r>
      <w:proofErr w:type="spellStart"/>
      <w:r w:rsidRPr="004A2B72">
        <w:rPr>
          <w:rStyle w:val="Courierforcode"/>
        </w:rPr>
        <w:t>src</w:t>
      </w:r>
      <w:proofErr w:type="spellEnd"/>
      <w:r w:rsidRPr="004A2B72">
        <w:rPr>
          <w:rStyle w:val="Courierforcode"/>
        </w:rPr>
        <w:t>="images/town_hall_logo.gif" alt="Town Hall logo" height="80"&gt;</w:t>
      </w:r>
    </w:p>
    <w:p w14:paraId="48F03C99"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&lt;h2&gt;San Joaquin Valley Town Hall&lt;/h2&gt;</w:t>
      </w:r>
    </w:p>
    <w:p w14:paraId="4351A10F"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&lt;h3&gt;Celebrating our &lt;span class="shadow"&gt;75&lt;sup&gt;</w:t>
      </w:r>
      <w:proofErr w:type="spellStart"/>
      <w:r w:rsidRPr="004A2B72">
        <w:rPr>
          <w:rStyle w:val="Courierforcode"/>
        </w:rPr>
        <w:t>th</w:t>
      </w:r>
      <w:proofErr w:type="spellEnd"/>
      <w:r w:rsidRPr="004A2B72">
        <w:rPr>
          <w:rStyle w:val="Courierforcode"/>
        </w:rPr>
        <w:t>&lt;/sup&gt;&lt;/span&gt; Year&lt;/h3&gt;</w:t>
      </w:r>
    </w:p>
    <w:p w14:paraId="2D9C905F" w14:textId="77777777" w:rsidR="004A2B72" w:rsidRPr="004A2B72" w:rsidRDefault="004A2B72" w:rsidP="004A2B72">
      <w:pPr>
        <w:rPr>
          <w:rStyle w:val="Courierforcode"/>
        </w:rPr>
      </w:pPr>
      <w:r w:rsidRPr="004A2B72">
        <w:rPr>
          <w:rStyle w:val="Courierforcode"/>
        </w:rPr>
        <w:tab/>
        <w:t>&lt;/header&gt;</w:t>
      </w:r>
    </w:p>
    <w:p w14:paraId="6A5B50C5" w14:textId="77777777" w:rsidR="004A2B72" w:rsidRPr="004A2B72" w:rsidRDefault="004A2B72" w:rsidP="004A2B72">
      <w:pPr>
        <w:rPr>
          <w:rStyle w:val="Courierforcode"/>
        </w:rPr>
      </w:pPr>
      <w:r w:rsidRPr="004A2B72">
        <w:rPr>
          <w:rStyle w:val="Courierforcode"/>
        </w:rPr>
        <w:tab/>
        <w:t>&lt;</w:t>
      </w:r>
      <w:proofErr w:type="spellStart"/>
      <w:r w:rsidRPr="004A2B72">
        <w:rPr>
          <w:rStyle w:val="Courierforcode"/>
        </w:rPr>
        <w:t>nav</w:t>
      </w:r>
      <w:proofErr w:type="spellEnd"/>
      <w:r w:rsidRPr="004A2B72">
        <w:rPr>
          <w:rStyle w:val="Courierforcode"/>
        </w:rPr>
        <w:t xml:space="preserve"> id="</w:t>
      </w:r>
      <w:proofErr w:type="spellStart"/>
      <w:r w:rsidRPr="004A2B72">
        <w:rPr>
          <w:rStyle w:val="Courierforcode"/>
        </w:rPr>
        <w:t>nav_menu</w:t>
      </w:r>
      <w:proofErr w:type="spellEnd"/>
      <w:r w:rsidRPr="004A2B72">
        <w:rPr>
          <w:rStyle w:val="Courierforcode"/>
        </w:rPr>
        <w:t>"&gt;</w:t>
      </w:r>
    </w:p>
    <w:p w14:paraId="4C36819D"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w:t>
      </w:r>
      <w:proofErr w:type="spellStart"/>
      <w:r w:rsidRPr="004A2B72">
        <w:rPr>
          <w:rStyle w:val="Courierforcode"/>
        </w:rPr>
        <w:t>ul</w:t>
      </w:r>
      <w:proofErr w:type="spellEnd"/>
      <w:r w:rsidRPr="004A2B72">
        <w:rPr>
          <w:rStyle w:val="Courierforcode"/>
        </w:rPr>
        <w:t>&gt;</w:t>
      </w:r>
    </w:p>
    <w:p w14:paraId="62173B06"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="../index.html"&gt;Home&lt;/a&gt;&lt;/li&gt;</w:t>
      </w:r>
    </w:p>
    <w:p w14:paraId="304050F6"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="speakers.html"&gt;Speakers&lt;/a&gt;&lt;/li&gt;</w:t>
      </w:r>
    </w:p>
    <w:p w14:paraId="2E6EC9E8"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="luncheons.html"&gt;Luncheons&lt;/a&gt;&lt;/li&gt;</w:t>
      </w:r>
    </w:p>
    <w:p w14:paraId="6B448945" w14:textId="77777777" w:rsidR="004A2B72" w:rsidRPr="004A2B72" w:rsidRDefault="004A2B72" w:rsidP="004A2B72">
      <w:pPr>
        <w:rPr>
          <w:rStyle w:val="Courierforcode"/>
        </w:rPr>
      </w:pPr>
      <w:r w:rsidRPr="004A2B72">
        <w:rPr>
          <w:rStyle w:val="Courierforcode"/>
        </w:rPr>
        <w:lastRenderedPageBreak/>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="tickets.html"&gt;Tickets&lt;/a&gt;&lt;/li&gt;</w:t>
      </w:r>
    </w:p>
    <w:p w14:paraId="3F52FA8D"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="aboutus.html"&gt; About Us&lt;/a&gt;</w:t>
      </w:r>
    </w:p>
    <w:p w14:paraId="6D62CF02"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w:t>
      </w:r>
      <w:proofErr w:type="spellStart"/>
      <w:r w:rsidRPr="004A2B72">
        <w:rPr>
          <w:rStyle w:val="Courierforcode"/>
        </w:rPr>
        <w:t>ul</w:t>
      </w:r>
      <w:proofErr w:type="spellEnd"/>
      <w:r w:rsidRPr="004A2B72">
        <w:rPr>
          <w:rStyle w:val="Courierforcode"/>
        </w:rPr>
        <w:t>&gt;</w:t>
      </w:r>
    </w:p>
    <w:p w14:paraId="02AC6D20"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="#"&gt;Our History&lt;/a&gt;&lt;/li&gt;</w:t>
      </w:r>
    </w:p>
    <w:p w14:paraId="2BE31F98"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="#"&gt;Board of Directors&lt;/a&gt;&lt;/li&gt;</w:t>
      </w:r>
    </w:p>
    <w:p w14:paraId="433FE230"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="#"&gt;Past Speakers&lt;/a&gt;&lt;/li&gt;</w:t>
      </w:r>
    </w:p>
    <w:p w14:paraId="04D51F5C"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 xml:space="preserve">&lt;li&gt;&lt;a </w:t>
      </w:r>
      <w:proofErr w:type="spellStart"/>
      <w:r w:rsidRPr="004A2B72">
        <w:rPr>
          <w:rStyle w:val="Courierforcode"/>
        </w:rPr>
        <w:t>href</w:t>
      </w:r>
      <w:proofErr w:type="spellEnd"/>
      <w:r w:rsidRPr="004A2B72">
        <w:rPr>
          <w:rStyle w:val="Courierforcode"/>
        </w:rPr>
        <w:t>="#"&gt;Contact Information&lt;/a&gt;&lt;/li&gt;</w:t>
      </w:r>
    </w:p>
    <w:p w14:paraId="7F20D0AE"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w:t>
      </w:r>
      <w:proofErr w:type="spellStart"/>
      <w:r w:rsidRPr="004A2B72">
        <w:rPr>
          <w:rStyle w:val="Courierforcode"/>
        </w:rPr>
        <w:t>ul</w:t>
      </w:r>
      <w:proofErr w:type="spellEnd"/>
      <w:r w:rsidRPr="004A2B72">
        <w:rPr>
          <w:rStyle w:val="Courierforcode"/>
        </w:rPr>
        <w:t>&gt;</w:t>
      </w:r>
    </w:p>
    <w:p w14:paraId="28F28F42"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&lt;/li&gt;</w:t>
      </w:r>
    </w:p>
    <w:p w14:paraId="7C6EAE1D"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t>&lt;/</w:t>
      </w:r>
      <w:proofErr w:type="spellStart"/>
      <w:r w:rsidRPr="004A2B72">
        <w:rPr>
          <w:rStyle w:val="Courierforcode"/>
        </w:rPr>
        <w:t>ul</w:t>
      </w:r>
      <w:proofErr w:type="spellEnd"/>
      <w:r w:rsidRPr="004A2B72">
        <w:rPr>
          <w:rStyle w:val="Courierforcode"/>
        </w:rPr>
        <w:t>&gt;</w:t>
      </w:r>
    </w:p>
    <w:p w14:paraId="3D1A9841" w14:textId="77777777" w:rsidR="004A2B72" w:rsidRPr="004A2B72" w:rsidRDefault="004A2B72" w:rsidP="004A2B72">
      <w:pPr>
        <w:rPr>
          <w:rStyle w:val="Courierforcode"/>
        </w:rPr>
      </w:pPr>
      <w:r w:rsidRPr="004A2B72">
        <w:rPr>
          <w:rStyle w:val="Courierforcode"/>
        </w:rPr>
        <w:t xml:space="preserve">    &lt;/</w:t>
      </w:r>
      <w:proofErr w:type="spellStart"/>
      <w:r w:rsidRPr="004A2B72">
        <w:rPr>
          <w:rStyle w:val="Courierforcode"/>
        </w:rPr>
        <w:t>nav</w:t>
      </w:r>
      <w:proofErr w:type="spellEnd"/>
      <w:r w:rsidRPr="004A2B72">
        <w:rPr>
          <w:rStyle w:val="Courierforcode"/>
        </w:rPr>
        <w:t>&gt;</w:t>
      </w:r>
    </w:p>
    <w:p w14:paraId="404FCA0F" w14:textId="77777777" w:rsidR="004A2B72" w:rsidRPr="004A2B72" w:rsidRDefault="004A2B72" w:rsidP="004A2B72">
      <w:pPr>
        <w:rPr>
          <w:rStyle w:val="Courierforcode"/>
        </w:rPr>
      </w:pPr>
      <w:r w:rsidRPr="004A2B72">
        <w:rPr>
          <w:rStyle w:val="Courierforcode"/>
        </w:rPr>
        <w:tab/>
        <w:t>&lt;main&gt;</w:t>
      </w:r>
    </w:p>
    <w:p w14:paraId="50077020" w14:textId="77777777" w:rsidR="004A2B72" w:rsidRPr="004A2B72" w:rsidRDefault="004A2B72" w:rsidP="004A2B72">
      <w:pPr>
        <w:rPr>
          <w:rStyle w:val="Courierforcode"/>
        </w:rPr>
      </w:pPr>
      <w:r w:rsidRPr="004A2B72">
        <w:rPr>
          <w:rStyle w:val="Courierforcode"/>
        </w:rPr>
        <w:tab/>
      </w:r>
      <w:r w:rsidRPr="004A2B72">
        <w:rPr>
          <w:rStyle w:val="Courierforcode"/>
        </w:rPr>
        <w:tab/>
        <w:t>&lt;section&gt;</w:t>
      </w:r>
    </w:p>
    <w:p w14:paraId="48654AD3"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&lt;h1&gt;jQuery Image Swaps&lt;/h1&gt;</w:t>
      </w:r>
    </w:p>
    <w:p w14:paraId="70F45A44"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&lt;</w:t>
      </w:r>
      <w:proofErr w:type="spellStart"/>
      <w:r w:rsidRPr="004A2B72">
        <w:rPr>
          <w:rStyle w:val="Courierforcode"/>
        </w:rPr>
        <w:t>ul</w:t>
      </w:r>
      <w:proofErr w:type="spellEnd"/>
      <w:r w:rsidRPr="004A2B72">
        <w:rPr>
          <w:rStyle w:val="Courierforcode"/>
        </w:rPr>
        <w:t xml:space="preserve"> id="</w:t>
      </w:r>
      <w:proofErr w:type="spellStart"/>
      <w:r w:rsidRPr="004A2B72">
        <w:rPr>
          <w:rStyle w:val="Courierforcode"/>
        </w:rPr>
        <w:t>image_list</w:t>
      </w:r>
      <w:proofErr w:type="spellEnd"/>
      <w:r w:rsidRPr="004A2B72">
        <w:rPr>
          <w:rStyle w:val="Courierforcode"/>
        </w:rPr>
        <w:t>"&gt;</w:t>
      </w:r>
    </w:p>
    <w:p w14:paraId="6937C5D5"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 xml:space="preserve">&lt;li&gt;&lt;a </w:t>
      </w:r>
      <w:proofErr w:type="spellStart"/>
      <w:r w:rsidRPr="004A2B72">
        <w:rPr>
          <w:rStyle w:val="Courierforcode"/>
        </w:rPr>
        <w:t>href</w:t>
      </w:r>
      <w:proofErr w:type="spellEnd"/>
      <w:r w:rsidRPr="004A2B72">
        <w:rPr>
          <w:rStyle w:val="Courierforcode"/>
        </w:rPr>
        <w:t xml:space="preserve">="images/toobin_court.jpg" title="Jeffrey </w:t>
      </w:r>
      <w:proofErr w:type="spellStart"/>
      <w:r w:rsidRPr="004A2B72">
        <w:rPr>
          <w:rStyle w:val="Courierforcode"/>
        </w:rPr>
        <w:t>Toobin</w:t>
      </w:r>
      <w:proofErr w:type="spellEnd"/>
      <w:r w:rsidRPr="004A2B72">
        <w:rPr>
          <w:rStyle w:val="Courierforcode"/>
        </w:rPr>
        <w:t>"&gt;</w:t>
      </w:r>
    </w:p>
    <w:p w14:paraId="1BAD6236"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r>
      <w:r w:rsidRPr="004A2B72">
        <w:rPr>
          <w:rStyle w:val="Courierforcode"/>
        </w:rPr>
        <w:tab/>
        <w:t>&lt;</w:t>
      </w:r>
      <w:proofErr w:type="spellStart"/>
      <w:r w:rsidRPr="004A2B72">
        <w:rPr>
          <w:rStyle w:val="Courierforcode"/>
        </w:rPr>
        <w:t>img</w:t>
      </w:r>
      <w:proofErr w:type="spellEnd"/>
      <w:r w:rsidRPr="004A2B72">
        <w:rPr>
          <w:rStyle w:val="Courierforcode"/>
        </w:rPr>
        <w:t xml:space="preserve"> </w:t>
      </w:r>
      <w:proofErr w:type="spellStart"/>
      <w:r w:rsidRPr="004A2B72">
        <w:rPr>
          <w:rStyle w:val="Courierforcode"/>
        </w:rPr>
        <w:t>src</w:t>
      </w:r>
      <w:proofErr w:type="spellEnd"/>
      <w:r w:rsidRPr="004A2B72">
        <w:rPr>
          <w:rStyle w:val="Courierforcode"/>
        </w:rPr>
        <w:t>="images/toobin75.jpg" alt=""&gt;&lt;/a&gt;&lt;/li&gt;</w:t>
      </w:r>
    </w:p>
    <w:p w14:paraId="659D5F52"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 xml:space="preserve">&lt;li&gt;&lt;a </w:t>
      </w:r>
      <w:proofErr w:type="spellStart"/>
      <w:r w:rsidRPr="004A2B72">
        <w:rPr>
          <w:rStyle w:val="Courierforcode"/>
        </w:rPr>
        <w:t>href</w:t>
      </w:r>
      <w:proofErr w:type="spellEnd"/>
      <w:r w:rsidRPr="004A2B72">
        <w:rPr>
          <w:rStyle w:val="Courierforcode"/>
        </w:rPr>
        <w:t>="images/sorkin_desk260.jpg" title="Andrew Ross Sorkin"&gt;</w:t>
      </w:r>
    </w:p>
    <w:p w14:paraId="615EC559"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r>
      <w:r w:rsidRPr="004A2B72">
        <w:rPr>
          <w:rStyle w:val="Courierforcode"/>
        </w:rPr>
        <w:tab/>
        <w:t>&lt;</w:t>
      </w:r>
      <w:proofErr w:type="spellStart"/>
      <w:r w:rsidRPr="004A2B72">
        <w:rPr>
          <w:rStyle w:val="Courierforcode"/>
        </w:rPr>
        <w:t>img</w:t>
      </w:r>
      <w:proofErr w:type="spellEnd"/>
      <w:r w:rsidRPr="004A2B72">
        <w:rPr>
          <w:rStyle w:val="Courierforcode"/>
        </w:rPr>
        <w:t xml:space="preserve"> </w:t>
      </w:r>
      <w:proofErr w:type="spellStart"/>
      <w:r w:rsidRPr="004A2B72">
        <w:rPr>
          <w:rStyle w:val="Courierforcode"/>
        </w:rPr>
        <w:t>src</w:t>
      </w:r>
      <w:proofErr w:type="spellEnd"/>
      <w:r w:rsidRPr="004A2B72">
        <w:rPr>
          <w:rStyle w:val="Courierforcode"/>
        </w:rPr>
        <w:t>="images/sorkin75.jpg" alt=""&gt;&lt;/a&gt;&lt;/li&gt;</w:t>
      </w:r>
    </w:p>
    <w:p w14:paraId="0BC5CB24"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 xml:space="preserve">&lt;li&gt;&lt;a </w:t>
      </w:r>
      <w:proofErr w:type="spellStart"/>
      <w:r w:rsidRPr="004A2B72">
        <w:rPr>
          <w:rStyle w:val="Courierforcode"/>
        </w:rPr>
        <w:t>href</w:t>
      </w:r>
      <w:proofErr w:type="spellEnd"/>
      <w:r w:rsidRPr="004A2B72">
        <w:rPr>
          <w:rStyle w:val="Courierforcode"/>
        </w:rPr>
        <w:t>="images/chua_220.jpg" title="Amy Chua"&gt;</w:t>
      </w:r>
    </w:p>
    <w:p w14:paraId="3E0ED575"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r>
      <w:r w:rsidRPr="004A2B72">
        <w:rPr>
          <w:rStyle w:val="Courierforcode"/>
        </w:rPr>
        <w:tab/>
        <w:t>&lt;</w:t>
      </w:r>
      <w:proofErr w:type="spellStart"/>
      <w:r w:rsidRPr="004A2B72">
        <w:rPr>
          <w:rStyle w:val="Courierforcode"/>
        </w:rPr>
        <w:t>img</w:t>
      </w:r>
      <w:proofErr w:type="spellEnd"/>
      <w:r w:rsidRPr="004A2B72">
        <w:rPr>
          <w:rStyle w:val="Courierforcode"/>
        </w:rPr>
        <w:t xml:space="preserve"> </w:t>
      </w:r>
      <w:proofErr w:type="spellStart"/>
      <w:r w:rsidRPr="004A2B72">
        <w:rPr>
          <w:rStyle w:val="Courierforcode"/>
        </w:rPr>
        <w:t>src</w:t>
      </w:r>
      <w:proofErr w:type="spellEnd"/>
      <w:r w:rsidRPr="004A2B72">
        <w:rPr>
          <w:rStyle w:val="Courierforcode"/>
        </w:rPr>
        <w:t>="images/chua75.jpg" alt=""&gt;&lt;/a&gt;&lt;/li&gt;</w:t>
      </w:r>
    </w:p>
    <w:p w14:paraId="5A1FB7E1"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 xml:space="preserve">&lt;li&gt;&lt;a </w:t>
      </w:r>
      <w:proofErr w:type="spellStart"/>
      <w:r w:rsidRPr="004A2B72">
        <w:rPr>
          <w:rStyle w:val="Courierforcode"/>
        </w:rPr>
        <w:t>href</w:t>
      </w:r>
      <w:proofErr w:type="spellEnd"/>
      <w:r w:rsidRPr="004A2B72">
        <w:rPr>
          <w:rStyle w:val="Courierforcode"/>
        </w:rPr>
        <w:t>="images/sampson_dinosaur.jpg" title="Scott Sampson"&gt;</w:t>
      </w:r>
    </w:p>
    <w:p w14:paraId="0DDE0C6E"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r>
      <w:r w:rsidRPr="004A2B72">
        <w:rPr>
          <w:rStyle w:val="Courierforcode"/>
        </w:rPr>
        <w:tab/>
        <w:t>&lt;</w:t>
      </w:r>
      <w:proofErr w:type="spellStart"/>
      <w:r w:rsidRPr="004A2B72">
        <w:rPr>
          <w:rStyle w:val="Courierforcode"/>
        </w:rPr>
        <w:t>img</w:t>
      </w:r>
      <w:proofErr w:type="spellEnd"/>
      <w:r w:rsidRPr="004A2B72">
        <w:rPr>
          <w:rStyle w:val="Courierforcode"/>
        </w:rPr>
        <w:t xml:space="preserve"> </w:t>
      </w:r>
      <w:proofErr w:type="spellStart"/>
      <w:r w:rsidRPr="004A2B72">
        <w:rPr>
          <w:rStyle w:val="Courierforcode"/>
        </w:rPr>
        <w:t>src</w:t>
      </w:r>
      <w:proofErr w:type="spellEnd"/>
      <w:r w:rsidRPr="004A2B72">
        <w:rPr>
          <w:rStyle w:val="Courierforcode"/>
        </w:rPr>
        <w:t>="images/sampson75.jpg" alt=""&gt;&lt;/a&gt;&lt;/li&gt;</w:t>
      </w:r>
    </w:p>
    <w:p w14:paraId="1A8F9BB3"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&lt;/</w:t>
      </w:r>
      <w:proofErr w:type="spellStart"/>
      <w:r w:rsidRPr="004A2B72">
        <w:rPr>
          <w:rStyle w:val="Courierforcode"/>
        </w:rPr>
        <w:t>ul</w:t>
      </w:r>
      <w:proofErr w:type="spellEnd"/>
      <w:r w:rsidRPr="004A2B72">
        <w:rPr>
          <w:rStyle w:val="Courierforcode"/>
        </w:rPr>
        <w:t>&gt;</w:t>
      </w:r>
    </w:p>
    <w:p w14:paraId="1254DD4C"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 xml:space="preserve">&lt;h2 id="caption"&gt;Jeffrey </w:t>
      </w:r>
      <w:proofErr w:type="spellStart"/>
      <w:r w:rsidRPr="004A2B72">
        <w:rPr>
          <w:rStyle w:val="Courierforcode"/>
        </w:rPr>
        <w:t>Toobin</w:t>
      </w:r>
      <w:proofErr w:type="spellEnd"/>
      <w:r w:rsidRPr="004A2B72">
        <w:rPr>
          <w:rStyle w:val="Courierforcode"/>
        </w:rPr>
        <w:t>&lt;/h2&gt;</w:t>
      </w:r>
    </w:p>
    <w:p w14:paraId="5CBA7A15" w14:textId="77777777" w:rsidR="004A2B72" w:rsidRPr="004A2B72" w:rsidRDefault="004A2B72" w:rsidP="004A2B72">
      <w:pPr>
        <w:rPr>
          <w:rStyle w:val="Courierforcode"/>
        </w:rPr>
      </w:pPr>
      <w:r w:rsidRPr="004A2B72">
        <w:rPr>
          <w:rStyle w:val="Courierforcode"/>
        </w:rPr>
        <w:lastRenderedPageBreak/>
        <w:t xml:space="preserve">  </w:t>
      </w:r>
      <w:r w:rsidRPr="004A2B72">
        <w:rPr>
          <w:rStyle w:val="Courierforcode"/>
        </w:rPr>
        <w:tab/>
      </w:r>
      <w:r w:rsidRPr="004A2B72">
        <w:rPr>
          <w:rStyle w:val="Courierforcode"/>
        </w:rPr>
        <w:tab/>
      </w:r>
      <w:r w:rsidRPr="004A2B72">
        <w:rPr>
          <w:rStyle w:val="Courierforcode"/>
        </w:rPr>
        <w:tab/>
        <w:t>&lt;p&gt;&lt;</w:t>
      </w:r>
      <w:proofErr w:type="spellStart"/>
      <w:r w:rsidRPr="004A2B72">
        <w:rPr>
          <w:rStyle w:val="Courierforcode"/>
        </w:rPr>
        <w:t>img</w:t>
      </w:r>
      <w:proofErr w:type="spellEnd"/>
      <w:r w:rsidRPr="004A2B72">
        <w:rPr>
          <w:rStyle w:val="Courierforcode"/>
        </w:rPr>
        <w:t xml:space="preserve"> </w:t>
      </w:r>
      <w:proofErr w:type="spellStart"/>
      <w:r w:rsidRPr="004A2B72">
        <w:rPr>
          <w:rStyle w:val="Courierforcode"/>
        </w:rPr>
        <w:t>src</w:t>
      </w:r>
      <w:proofErr w:type="spellEnd"/>
      <w:r w:rsidRPr="004A2B72">
        <w:rPr>
          <w:rStyle w:val="Courierforcode"/>
        </w:rPr>
        <w:t>="images/toobin_court.jpg" alt="" id="image"&gt;&lt;/p&gt;</w:t>
      </w:r>
    </w:p>
    <w:p w14:paraId="78EA70C9" w14:textId="77777777" w:rsidR="004A2B72" w:rsidRPr="004A2B72" w:rsidRDefault="004A2B72" w:rsidP="004A2B72">
      <w:pPr>
        <w:rPr>
          <w:rStyle w:val="Courierforcode"/>
        </w:rPr>
      </w:pPr>
      <w:r w:rsidRPr="004A2B72">
        <w:rPr>
          <w:rStyle w:val="Courierforcode"/>
        </w:rPr>
        <w:tab/>
      </w:r>
      <w:r w:rsidRPr="004A2B72">
        <w:rPr>
          <w:rStyle w:val="Courierforcode"/>
        </w:rPr>
        <w:tab/>
        <w:t>&lt;/section&gt;</w:t>
      </w:r>
    </w:p>
    <w:p w14:paraId="54F5C435" w14:textId="77777777" w:rsidR="004A2B72" w:rsidRPr="004A2B72" w:rsidRDefault="004A2B72" w:rsidP="004A2B72">
      <w:pPr>
        <w:rPr>
          <w:rStyle w:val="Courierforcode"/>
        </w:rPr>
      </w:pPr>
      <w:r w:rsidRPr="004A2B72">
        <w:rPr>
          <w:rStyle w:val="Courierforcode"/>
        </w:rPr>
        <w:tab/>
      </w:r>
      <w:r w:rsidRPr="004A2B72">
        <w:rPr>
          <w:rStyle w:val="Courierforcode"/>
        </w:rPr>
        <w:tab/>
        <w:t>&lt;aside&gt;</w:t>
      </w:r>
    </w:p>
    <w:p w14:paraId="73750263"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r>
      <w:r w:rsidRPr="004A2B72">
        <w:rPr>
          <w:rStyle w:val="Courierforcode"/>
        </w:rPr>
        <w:tab/>
        <w:t>&lt;h2&gt;Applications&lt;/h2&gt;</w:t>
      </w:r>
    </w:p>
    <w:p w14:paraId="6AE987B3"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t>&lt;h3&gt;jQuery&lt;/h3&gt;</w:t>
      </w:r>
    </w:p>
    <w:p w14:paraId="1C07C20F" w14:textId="77777777" w:rsidR="004A2B72" w:rsidRPr="004A2B72" w:rsidRDefault="004A2B72" w:rsidP="004A2B72">
      <w:pPr>
        <w:rPr>
          <w:rStyle w:val="Courierforcode"/>
        </w:rPr>
      </w:pPr>
      <w:r w:rsidRPr="004A2B72">
        <w:rPr>
          <w:rStyle w:val="Courierforcode"/>
        </w:rPr>
        <w:tab/>
        <w:t xml:space="preserve">    </w:t>
      </w:r>
      <w:r w:rsidRPr="004A2B72">
        <w:rPr>
          <w:rStyle w:val="Courierforcode"/>
        </w:rPr>
        <w:tab/>
        <w:t xml:space="preserve">&lt;p&gt;&lt;a </w:t>
      </w:r>
      <w:proofErr w:type="spellStart"/>
      <w:r w:rsidRPr="004A2B72">
        <w:rPr>
          <w:rStyle w:val="Courierforcode"/>
        </w:rPr>
        <w:t>href</w:t>
      </w:r>
      <w:proofErr w:type="spellEnd"/>
      <w:r w:rsidRPr="004A2B72">
        <w:rPr>
          <w:rStyle w:val="Courierforcode"/>
        </w:rPr>
        <w:t>="image_swaps.html"&gt;Image Swaps&lt;/a&gt;&lt;/p&gt;</w:t>
      </w:r>
    </w:p>
    <w:p w14:paraId="70AC7FCE"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t xml:space="preserve">&lt;p&gt;&lt;a </w:t>
      </w:r>
      <w:proofErr w:type="spellStart"/>
      <w:r w:rsidRPr="004A2B72">
        <w:rPr>
          <w:rStyle w:val="Courierforcode"/>
        </w:rPr>
        <w:t>href</w:t>
      </w:r>
      <w:proofErr w:type="spellEnd"/>
      <w:r w:rsidRPr="004A2B72">
        <w:rPr>
          <w:rStyle w:val="Courierforcode"/>
        </w:rPr>
        <w:t>="image_rollovers.html"&gt;Image Rollovers&lt;/a&gt;&lt;/p&gt;</w:t>
      </w:r>
    </w:p>
    <w:p w14:paraId="24AFF12E" w14:textId="77777777" w:rsidR="004A2B72" w:rsidRPr="004A2B72" w:rsidRDefault="004A2B72" w:rsidP="004A2B72">
      <w:pPr>
        <w:rPr>
          <w:rStyle w:val="Courierforcode"/>
        </w:rPr>
      </w:pPr>
      <w:r w:rsidRPr="004A2B72">
        <w:rPr>
          <w:rStyle w:val="Courierforcode"/>
        </w:rPr>
        <w:tab/>
        <w:t xml:space="preserve">    </w:t>
      </w:r>
      <w:r w:rsidRPr="004A2B72">
        <w:rPr>
          <w:rStyle w:val="Courierforcode"/>
        </w:rPr>
        <w:tab/>
        <w:t>&lt;h3&gt;jQuery UI&lt;/h3&gt;</w:t>
      </w:r>
    </w:p>
    <w:p w14:paraId="0CC4488E"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t xml:space="preserve">&lt;p&gt;&lt;a </w:t>
      </w:r>
      <w:proofErr w:type="spellStart"/>
      <w:r w:rsidRPr="004A2B72">
        <w:rPr>
          <w:rStyle w:val="Courierforcode"/>
        </w:rPr>
        <w:t>href</w:t>
      </w:r>
      <w:proofErr w:type="spellEnd"/>
      <w:r w:rsidRPr="004A2B72">
        <w:rPr>
          <w:rStyle w:val="Courierforcode"/>
        </w:rPr>
        <w:t>="accordion_dialog.html"&gt;Accordion&lt;/a&gt;&lt;/p&gt;</w:t>
      </w:r>
    </w:p>
    <w:p w14:paraId="61203711" w14:textId="77777777" w:rsidR="004A2B72" w:rsidRPr="004A2B72" w:rsidRDefault="004A2B72" w:rsidP="004A2B72">
      <w:pPr>
        <w:rPr>
          <w:rStyle w:val="Courierforcode"/>
        </w:rPr>
      </w:pPr>
      <w:r w:rsidRPr="004A2B72">
        <w:rPr>
          <w:rStyle w:val="Courierforcode"/>
        </w:rPr>
        <w:tab/>
        <w:t xml:space="preserve">    </w:t>
      </w:r>
      <w:r w:rsidRPr="004A2B72">
        <w:rPr>
          <w:rStyle w:val="Courierforcode"/>
        </w:rPr>
        <w:tab/>
        <w:t xml:space="preserve">&lt;p&gt;&lt;a </w:t>
      </w:r>
      <w:proofErr w:type="spellStart"/>
      <w:r w:rsidRPr="004A2B72">
        <w:rPr>
          <w:rStyle w:val="Courierforcode"/>
        </w:rPr>
        <w:t>href</w:t>
      </w:r>
      <w:proofErr w:type="spellEnd"/>
      <w:r w:rsidRPr="004A2B72">
        <w:rPr>
          <w:rStyle w:val="Courierforcode"/>
        </w:rPr>
        <w:t>="accordion_dialog.html"&gt;Dialog&lt;/a&gt;&lt;/p&gt;</w:t>
      </w:r>
    </w:p>
    <w:p w14:paraId="2BED6BF5"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t>&lt;h3&gt;jQuery plugins&lt;/h3&gt;</w:t>
      </w:r>
    </w:p>
    <w:p w14:paraId="4E53553E" w14:textId="77777777" w:rsidR="004A2B72" w:rsidRPr="004A2B72" w:rsidRDefault="004A2B72" w:rsidP="004A2B72">
      <w:pPr>
        <w:rPr>
          <w:rStyle w:val="Courierforcode"/>
        </w:rPr>
      </w:pPr>
      <w:r w:rsidRPr="004A2B72">
        <w:rPr>
          <w:rStyle w:val="Courierforcode"/>
        </w:rPr>
        <w:tab/>
        <w:t xml:space="preserve">    </w:t>
      </w:r>
      <w:r w:rsidRPr="004A2B72">
        <w:rPr>
          <w:rStyle w:val="Courierforcode"/>
        </w:rPr>
        <w:tab/>
        <w:t xml:space="preserve">&lt;p&gt;&lt;a </w:t>
      </w:r>
      <w:proofErr w:type="spellStart"/>
      <w:r w:rsidRPr="004A2B72">
        <w:rPr>
          <w:rStyle w:val="Courierforcode"/>
        </w:rPr>
        <w:t>href</w:t>
      </w:r>
      <w:proofErr w:type="spellEnd"/>
      <w:r w:rsidRPr="004A2B72">
        <w:rPr>
          <w:rStyle w:val="Courierforcode"/>
        </w:rPr>
        <w:t>="lightbox.html"&gt;Lightbox&lt;/a&gt;&lt;/p&gt;</w:t>
      </w:r>
    </w:p>
    <w:p w14:paraId="6DFA110C"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t xml:space="preserve">&lt;p&gt;&lt;a </w:t>
      </w:r>
      <w:proofErr w:type="spellStart"/>
      <w:r w:rsidRPr="004A2B72">
        <w:rPr>
          <w:rStyle w:val="Courierforcode"/>
        </w:rPr>
        <w:t>href</w:t>
      </w:r>
      <w:proofErr w:type="spellEnd"/>
      <w:r w:rsidRPr="004A2B72">
        <w:rPr>
          <w:rStyle w:val="Courierforcode"/>
        </w:rPr>
        <w:t>="slideshow.html"&gt;Cycle&lt;/a&gt; &lt;/p&gt;</w:t>
      </w:r>
    </w:p>
    <w:p w14:paraId="2D6CFE49" w14:textId="77777777" w:rsidR="004A2B72" w:rsidRPr="004A2B72" w:rsidRDefault="004A2B72" w:rsidP="004A2B72">
      <w:pPr>
        <w:rPr>
          <w:rStyle w:val="Courierforcode"/>
        </w:rPr>
      </w:pPr>
      <w:r w:rsidRPr="004A2B72">
        <w:rPr>
          <w:rStyle w:val="Courierforcode"/>
        </w:rPr>
        <w:tab/>
      </w:r>
      <w:r w:rsidRPr="004A2B72">
        <w:rPr>
          <w:rStyle w:val="Courierforcode"/>
        </w:rPr>
        <w:tab/>
        <w:t>&lt;/aside&gt;</w:t>
      </w:r>
    </w:p>
    <w:p w14:paraId="4963F2FD" w14:textId="77777777" w:rsidR="004A2B72" w:rsidRPr="004A2B72" w:rsidRDefault="004A2B72" w:rsidP="004A2B72">
      <w:pPr>
        <w:rPr>
          <w:rStyle w:val="Courierforcode"/>
        </w:rPr>
      </w:pPr>
      <w:r w:rsidRPr="004A2B72">
        <w:rPr>
          <w:rStyle w:val="Courierforcode"/>
        </w:rPr>
        <w:tab/>
        <w:t>&lt;/main&gt;</w:t>
      </w:r>
    </w:p>
    <w:p w14:paraId="1A6D9DCB" w14:textId="77777777" w:rsidR="004A2B72" w:rsidRPr="004A2B72" w:rsidRDefault="004A2B72" w:rsidP="004A2B72">
      <w:pPr>
        <w:rPr>
          <w:rStyle w:val="Courierforcode"/>
        </w:rPr>
      </w:pPr>
      <w:r w:rsidRPr="004A2B72">
        <w:rPr>
          <w:rStyle w:val="Courierforcode"/>
        </w:rPr>
        <w:tab/>
        <w:t>&lt;footer&gt;</w:t>
      </w:r>
    </w:p>
    <w:p w14:paraId="7A4B2BF7" w14:textId="77777777" w:rsidR="004A2B72" w:rsidRPr="004A2B72" w:rsidRDefault="004A2B72" w:rsidP="004A2B72">
      <w:pPr>
        <w:rPr>
          <w:rStyle w:val="Courierforcode"/>
        </w:rPr>
      </w:pPr>
      <w:r w:rsidRPr="004A2B72">
        <w:rPr>
          <w:rStyle w:val="Courierforcode"/>
        </w:rPr>
        <w:t xml:space="preserve">  </w:t>
      </w:r>
      <w:r w:rsidRPr="004A2B72">
        <w:rPr>
          <w:rStyle w:val="Courierforcode"/>
        </w:rPr>
        <w:tab/>
      </w:r>
      <w:r w:rsidRPr="004A2B72">
        <w:rPr>
          <w:rStyle w:val="Courierforcode"/>
        </w:rPr>
        <w:tab/>
        <w:t>&lt;p&gt;&amp;copy; 2016, San Joaquin Valley Town Hall, Fresno, CA 93755&lt;/p&gt;</w:t>
      </w:r>
    </w:p>
    <w:p w14:paraId="30E29DEA" w14:textId="77777777" w:rsidR="004A2B72" w:rsidRPr="004A2B72" w:rsidRDefault="004A2B72" w:rsidP="004A2B72">
      <w:pPr>
        <w:rPr>
          <w:rStyle w:val="Courierforcode"/>
        </w:rPr>
      </w:pPr>
      <w:r w:rsidRPr="004A2B72">
        <w:rPr>
          <w:rStyle w:val="Courierforcode"/>
        </w:rPr>
        <w:tab/>
        <w:t>&lt;/footer&gt;</w:t>
      </w:r>
    </w:p>
    <w:p w14:paraId="00D0E52A" w14:textId="77777777" w:rsidR="004A2B72" w:rsidRPr="004A2B72" w:rsidRDefault="004A2B72" w:rsidP="004A2B72">
      <w:pPr>
        <w:rPr>
          <w:rStyle w:val="Courierforcode"/>
        </w:rPr>
      </w:pPr>
      <w:r w:rsidRPr="004A2B72">
        <w:rPr>
          <w:rStyle w:val="Courierforcode"/>
        </w:rPr>
        <w:t>&lt;/body&gt;</w:t>
      </w:r>
    </w:p>
    <w:p w14:paraId="68F436D9" w14:textId="77777777" w:rsidR="004A2B72" w:rsidRPr="004A2B72" w:rsidRDefault="004A2B72" w:rsidP="004A2B72">
      <w:pPr>
        <w:rPr>
          <w:rStyle w:val="Courierforcode"/>
        </w:rPr>
      </w:pPr>
      <w:r w:rsidRPr="004A2B72">
        <w:rPr>
          <w:rStyle w:val="Courierforcode"/>
        </w:rPr>
        <w:t>&lt;/html&gt;</w:t>
      </w:r>
    </w:p>
    <w:p w14:paraId="0E1CFDAC" w14:textId="35ECAB04" w:rsidR="007533F1" w:rsidRPr="00B53155" w:rsidRDefault="007533F1" w:rsidP="007533F1">
      <w:pPr>
        <w:rPr>
          <w:rStyle w:val="Courierforcode"/>
        </w:rPr>
      </w:pPr>
    </w:p>
    <w:p w14:paraId="0C515CAF" w14:textId="77777777" w:rsidR="007533F1" w:rsidRPr="00D708BF" w:rsidRDefault="007533F1" w:rsidP="007533F1">
      <w:pPr>
        <w:rPr>
          <w:rStyle w:val="IntenseReference"/>
        </w:rPr>
      </w:pPr>
      <w:r w:rsidRPr="00D708BF">
        <w:rPr>
          <w:rStyle w:val="IntenseReference"/>
        </w:rPr>
        <w:br w:type="page"/>
      </w:r>
    </w:p>
    <w:p w14:paraId="35265F93" w14:textId="78567301" w:rsidR="007533F1" w:rsidRDefault="00394E26" w:rsidP="007533F1">
      <w:pPr>
        <w:spacing w:after="0" w:line="240" w:lineRule="auto"/>
        <w:rPr>
          <w:rStyle w:val="IntenseReference"/>
        </w:rPr>
      </w:pPr>
      <w:r>
        <w:rPr>
          <w:rStyle w:val="IntenseReference"/>
        </w:rPr>
        <w:lastRenderedPageBreak/>
        <w:t>JavaScript</w:t>
      </w:r>
      <w:r w:rsidR="007533F1">
        <w:rPr>
          <w:rStyle w:val="IntenseReference"/>
        </w:rPr>
        <w:t xml:space="preserve"> for Exercise 15-2</w:t>
      </w:r>
    </w:p>
    <w:p w14:paraId="3E829814" w14:textId="52EBA504" w:rsidR="008E0BA7" w:rsidRDefault="008E0BA7" w:rsidP="00714F49">
      <w:pPr>
        <w:spacing w:after="0" w:line="240" w:lineRule="auto"/>
        <w:rPr>
          <w:rStyle w:val="IntenseReference"/>
        </w:rPr>
      </w:pPr>
    </w:p>
    <w:p w14:paraId="131D8035" w14:textId="77777777" w:rsidR="00714F49" w:rsidRDefault="00714F49" w:rsidP="00714F49">
      <w:pPr>
        <w:spacing w:after="0" w:line="240" w:lineRule="auto"/>
        <w:rPr>
          <w:rStyle w:val="IntenseReference"/>
        </w:rPr>
      </w:pPr>
    </w:p>
    <w:p w14:paraId="43FDDABB" w14:textId="77777777" w:rsidR="00394E26" w:rsidRPr="00394E26" w:rsidRDefault="00394E26" w:rsidP="00394E26">
      <w:pPr>
        <w:rPr>
          <w:rStyle w:val="Courierforcode"/>
        </w:rPr>
      </w:pPr>
      <w:r w:rsidRPr="00394E26">
        <w:rPr>
          <w:rStyle w:val="Courierforcode"/>
        </w:rPr>
        <w:t>$(document</w:t>
      </w:r>
      <w:proofErr w:type="gramStart"/>
      <w:r w:rsidRPr="00394E26">
        <w:rPr>
          <w:rStyle w:val="Courierforcode"/>
        </w:rPr>
        <w:t>).ready</w:t>
      </w:r>
      <w:proofErr w:type="gramEnd"/>
      <w:r w:rsidRPr="00394E26">
        <w:rPr>
          <w:rStyle w:val="Courierforcode"/>
        </w:rPr>
        <w:t>(function() {</w:t>
      </w:r>
    </w:p>
    <w:p w14:paraId="7CBD0EC6" w14:textId="77777777" w:rsidR="00394E26" w:rsidRPr="00394E26" w:rsidRDefault="00394E26" w:rsidP="00394E26">
      <w:pPr>
        <w:rPr>
          <w:rStyle w:val="Courierforcode"/>
        </w:rPr>
      </w:pPr>
      <w:r w:rsidRPr="00394E26">
        <w:rPr>
          <w:rStyle w:val="Courierforcode"/>
        </w:rPr>
        <w:tab/>
        <w:t>// preload images</w:t>
      </w:r>
    </w:p>
    <w:p w14:paraId="7BECAFC5" w14:textId="77777777" w:rsidR="00394E26" w:rsidRPr="00394E26" w:rsidRDefault="00394E26" w:rsidP="00394E26">
      <w:pPr>
        <w:rPr>
          <w:rStyle w:val="Courierforcode"/>
        </w:rPr>
      </w:pPr>
      <w:r w:rsidRPr="00394E26">
        <w:rPr>
          <w:rStyle w:val="Courierforcode"/>
        </w:rPr>
        <w:tab/>
        <w:t>$("#</w:t>
      </w:r>
      <w:proofErr w:type="spellStart"/>
      <w:r w:rsidRPr="00394E26">
        <w:rPr>
          <w:rStyle w:val="Courierforcode"/>
        </w:rPr>
        <w:t>image_list</w:t>
      </w:r>
      <w:proofErr w:type="spellEnd"/>
      <w:r w:rsidRPr="00394E26">
        <w:rPr>
          <w:rStyle w:val="Courierforcode"/>
        </w:rPr>
        <w:t xml:space="preserve"> a"</w:t>
      </w:r>
      <w:proofErr w:type="gramStart"/>
      <w:r w:rsidRPr="00394E26">
        <w:rPr>
          <w:rStyle w:val="Courierforcode"/>
        </w:rPr>
        <w:t>).each</w:t>
      </w:r>
      <w:proofErr w:type="gramEnd"/>
      <w:r w:rsidRPr="00394E26">
        <w:rPr>
          <w:rStyle w:val="Courierforcode"/>
        </w:rPr>
        <w:t>(function() {</w:t>
      </w:r>
    </w:p>
    <w:p w14:paraId="422023DC" w14:textId="77777777" w:rsidR="00394E26" w:rsidRPr="00394E26" w:rsidRDefault="00394E26" w:rsidP="00394E26">
      <w:pPr>
        <w:rPr>
          <w:rStyle w:val="Courierforcode"/>
        </w:rPr>
      </w:pPr>
      <w:r w:rsidRPr="00394E26">
        <w:rPr>
          <w:rStyle w:val="Courierforcode"/>
        </w:rPr>
        <w:tab/>
      </w:r>
      <w:r w:rsidRPr="00394E26">
        <w:rPr>
          <w:rStyle w:val="Courierforcode"/>
        </w:rPr>
        <w:tab/>
      </w:r>
      <w:proofErr w:type="spellStart"/>
      <w:r w:rsidRPr="00394E26">
        <w:rPr>
          <w:rStyle w:val="Courierforcode"/>
        </w:rPr>
        <w:t>var</w:t>
      </w:r>
      <w:proofErr w:type="spellEnd"/>
      <w:r w:rsidRPr="00394E26">
        <w:rPr>
          <w:rStyle w:val="Courierforcode"/>
        </w:rPr>
        <w:t xml:space="preserve"> </w:t>
      </w:r>
      <w:proofErr w:type="spellStart"/>
      <w:r w:rsidRPr="00394E26">
        <w:rPr>
          <w:rStyle w:val="Courierforcode"/>
        </w:rPr>
        <w:t>swappedImage</w:t>
      </w:r>
      <w:proofErr w:type="spellEnd"/>
      <w:r w:rsidRPr="00394E26">
        <w:rPr>
          <w:rStyle w:val="Courierforcode"/>
        </w:rPr>
        <w:t xml:space="preserve"> = new </w:t>
      </w:r>
      <w:proofErr w:type="gramStart"/>
      <w:r w:rsidRPr="00394E26">
        <w:rPr>
          <w:rStyle w:val="Courierforcode"/>
        </w:rPr>
        <w:t>Image(</w:t>
      </w:r>
      <w:proofErr w:type="gramEnd"/>
      <w:r w:rsidRPr="00394E26">
        <w:rPr>
          <w:rStyle w:val="Courierforcode"/>
        </w:rPr>
        <w:t>);</w:t>
      </w:r>
    </w:p>
    <w:p w14:paraId="660C7C2C" w14:textId="77777777" w:rsidR="00394E26" w:rsidRPr="00394E26" w:rsidRDefault="00394E26" w:rsidP="00394E26">
      <w:pPr>
        <w:rPr>
          <w:rStyle w:val="Courierforcode"/>
        </w:rPr>
      </w:pPr>
      <w:r w:rsidRPr="00394E26">
        <w:rPr>
          <w:rStyle w:val="Courierforcode"/>
        </w:rPr>
        <w:tab/>
      </w:r>
      <w:r w:rsidRPr="00394E26">
        <w:rPr>
          <w:rStyle w:val="Courierforcode"/>
        </w:rPr>
        <w:tab/>
      </w:r>
      <w:proofErr w:type="spellStart"/>
      <w:r w:rsidRPr="00394E26">
        <w:rPr>
          <w:rStyle w:val="Courierforcode"/>
        </w:rPr>
        <w:t>swappedImage.src</w:t>
      </w:r>
      <w:proofErr w:type="spellEnd"/>
      <w:r w:rsidRPr="00394E26">
        <w:rPr>
          <w:rStyle w:val="Courierforcode"/>
        </w:rPr>
        <w:t xml:space="preserve"> = $(this</w:t>
      </w:r>
      <w:proofErr w:type="gramStart"/>
      <w:r w:rsidRPr="00394E26">
        <w:rPr>
          <w:rStyle w:val="Courierforcode"/>
        </w:rPr>
        <w:t>).</w:t>
      </w:r>
      <w:proofErr w:type="spellStart"/>
      <w:r w:rsidRPr="00394E26">
        <w:rPr>
          <w:rStyle w:val="Courierforcode"/>
        </w:rPr>
        <w:t>attr</w:t>
      </w:r>
      <w:proofErr w:type="spellEnd"/>
      <w:proofErr w:type="gramEnd"/>
      <w:r w:rsidRPr="00394E26">
        <w:rPr>
          <w:rStyle w:val="Courierforcode"/>
        </w:rPr>
        <w:t>("</w:t>
      </w:r>
      <w:proofErr w:type="spellStart"/>
      <w:r w:rsidRPr="00394E26">
        <w:rPr>
          <w:rStyle w:val="Courierforcode"/>
        </w:rPr>
        <w:t>href</w:t>
      </w:r>
      <w:proofErr w:type="spellEnd"/>
      <w:r w:rsidRPr="00394E26">
        <w:rPr>
          <w:rStyle w:val="Courierforcode"/>
        </w:rPr>
        <w:t>");</w:t>
      </w:r>
    </w:p>
    <w:p w14:paraId="0804883E" w14:textId="77777777" w:rsidR="00394E26" w:rsidRPr="00394E26" w:rsidRDefault="00394E26" w:rsidP="00394E26">
      <w:pPr>
        <w:rPr>
          <w:rStyle w:val="Courierforcode"/>
        </w:rPr>
      </w:pPr>
      <w:r w:rsidRPr="00394E26">
        <w:rPr>
          <w:rStyle w:val="Courierforcode"/>
        </w:rPr>
        <w:tab/>
        <w:t>});</w:t>
      </w:r>
    </w:p>
    <w:p w14:paraId="30EB6759" w14:textId="77777777" w:rsidR="00394E26" w:rsidRPr="00394E26" w:rsidRDefault="00394E26" w:rsidP="00394E26">
      <w:pPr>
        <w:rPr>
          <w:rStyle w:val="Courierforcode"/>
        </w:rPr>
      </w:pPr>
      <w:r w:rsidRPr="00394E26">
        <w:rPr>
          <w:rStyle w:val="Courierforcode"/>
        </w:rPr>
        <w:tab/>
      </w:r>
    </w:p>
    <w:p w14:paraId="51E89D58" w14:textId="77777777" w:rsidR="00394E26" w:rsidRPr="00394E26" w:rsidRDefault="00394E26" w:rsidP="00394E26">
      <w:pPr>
        <w:rPr>
          <w:rStyle w:val="Courierforcode"/>
        </w:rPr>
      </w:pPr>
      <w:r w:rsidRPr="00394E26">
        <w:rPr>
          <w:rStyle w:val="Courierforcode"/>
        </w:rPr>
        <w:tab/>
        <w:t xml:space="preserve">// set up event handlers for links    </w:t>
      </w:r>
    </w:p>
    <w:p w14:paraId="63E914E7" w14:textId="77777777" w:rsidR="00394E26" w:rsidRPr="00394E26" w:rsidRDefault="00394E26" w:rsidP="00394E26">
      <w:pPr>
        <w:rPr>
          <w:rStyle w:val="Courierforcode"/>
        </w:rPr>
      </w:pPr>
      <w:r w:rsidRPr="00394E26">
        <w:rPr>
          <w:rStyle w:val="Courierforcode"/>
        </w:rPr>
        <w:tab/>
        <w:t>$("#</w:t>
      </w:r>
      <w:proofErr w:type="spellStart"/>
      <w:r w:rsidRPr="00394E26">
        <w:rPr>
          <w:rStyle w:val="Courierforcode"/>
        </w:rPr>
        <w:t>image_list</w:t>
      </w:r>
      <w:proofErr w:type="spellEnd"/>
      <w:r w:rsidRPr="00394E26">
        <w:rPr>
          <w:rStyle w:val="Courierforcode"/>
        </w:rPr>
        <w:t xml:space="preserve"> a</w:t>
      </w:r>
      <w:proofErr w:type="gramStart"/>
      <w:r w:rsidRPr="00394E26">
        <w:rPr>
          <w:rStyle w:val="Courierforcode"/>
        </w:rPr>
        <w:t>" ).click</w:t>
      </w:r>
      <w:proofErr w:type="gramEnd"/>
      <w:r w:rsidRPr="00394E26">
        <w:rPr>
          <w:rStyle w:val="Courierforcode"/>
        </w:rPr>
        <w:t>(function(</w:t>
      </w:r>
      <w:proofErr w:type="spellStart"/>
      <w:r w:rsidRPr="00394E26">
        <w:rPr>
          <w:rStyle w:val="Courierforcode"/>
        </w:rPr>
        <w:t>evt</w:t>
      </w:r>
      <w:proofErr w:type="spellEnd"/>
      <w:r w:rsidRPr="00394E26">
        <w:rPr>
          <w:rStyle w:val="Courierforcode"/>
        </w:rPr>
        <w:t>) {</w:t>
      </w:r>
    </w:p>
    <w:p w14:paraId="7FD3DD3F" w14:textId="77777777" w:rsidR="00394E26" w:rsidRPr="00394E26" w:rsidRDefault="00394E26" w:rsidP="00394E26">
      <w:pPr>
        <w:rPr>
          <w:rStyle w:val="Courierforcode"/>
        </w:rPr>
      </w:pPr>
      <w:r w:rsidRPr="00394E26">
        <w:rPr>
          <w:rStyle w:val="Courierforcode"/>
        </w:rPr>
        <w:tab/>
      </w:r>
      <w:r w:rsidRPr="00394E26">
        <w:rPr>
          <w:rStyle w:val="Courierforcode"/>
        </w:rPr>
        <w:tab/>
        <w:t>// swap image</w:t>
      </w:r>
    </w:p>
    <w:p w14:paraId="7DDBB956" w14:textId="77777777" w:rsidR="00394E26" w:rsidRPr="00394E26" w:rsidRDefault="00394E26" w:rsidP="00394E26">
      <w:pPr>
        <w:rPr>
          <w:rStyle w:val="Courierforcode"/>
        </w:rPr>
      </w:pPr>
      <w:r w:rsidRPr="00394E26">
        <w:rPr>
          <w:rStyle w:val="Courierforcode"/>
        </w:rPr>
        <w:tab/>
      </w:r>
      <w:r w:rsidRPr="00394E26">
        <w:rPr>
          <w:rStyle w:val="Courierforcode"/>
        </w:rPr>
        <w:tab/>
      </w:r>
      <w:proofErr w:type="spellStart"/>
      <w:r w:rsidRPr="00394E26">
        <w:rPr>
          <w:rStyle w:val="Courierforcode"/>
        </w:rPr>
        <w:t>var</w:t>
      </w:r>
      <w:proofErr w:type="spellEnd"/>
      <w:r w:rsidRPr="00394E26">
        <w:rPr>
          <w:rStyle w:val="Courierforcode"/>
        </w:rPr>
        <w:t xml:space="preserve"> </w:t>
      </w:r>
      <w:proofErr w:type="spellStart"/>
      <w:r w:rsidRPr="00394E26">
        <w:rPr>
          <w:rStyle w:val="Courierforcode"/>
        </w:rPr>
        <w:t>imageURL</w:t>
      </w:r>
      <w:proofErr w:type="spellEnd"/>
      <w:r w:rsidRPr="00394E26">
        <w:rPr>
          <w:rStyle w:val="Courierforcode"/>
        </w:rPr>
        <w:t xml:space="preserve"> = $(this</w:t>
      </w:r>
      <w:proofErr w:type="gramStart"/>
      <w:r w:rsidRPr="00394E26">
        <w:rPr>
          <w:rStyle w:val="Courierforcode"/>
        </w:rPr>
        <w:t>).</w:t>
      </w:r>
      <w:proofErr w:type="spellStart"/>
      <w:r w:rsidRPr="00394E26">
        <w:rPr>
          <w:rStyle w:val="Courierforcode"/>
        </w:rPr>
        <w:t>attr</w:t>
      </w:r>
      <w:proofErr w:type="spellEnd"/>
      <w:proofErr w:type="gramEnd"/>
      <w:r w:rsidRPr="00394E26">
        <w:rPr>
          <w:rStyle w:val="Courierforcode"/>
        </w:rPr>
        <w:t>("</w:t>
      </w:r>
      <w:proofErr w:type="spellStart"/>
      <w:r w:rsidRPr="00394E26">
        <w:rPr>
          <w:rStyle w:val="Courierforcode"/>
        </w:rPr>
        <w:t>href</w:t>
      </w:r>
      <w:proofErr w:type="spellEnd"/>
      <w:r w:rsidRPr="00394E26">
        <w:rPr>
          <w:rStyle w:val="Courierforcode"/>
        </w:rPr>
        <w:t>");</w:t>
      </w:r>
    </w:p>
    <w:p w14:paraId="71621765" w14:textId="77777777" w:rsidR="00394E26" w:rsidRPr="00394E26" w:rsidRDefault="00394E26" w:rsidP="00394E26">
      <w:pPr>
        <w:rPr>
          <w:rStyle w:val="Courierforcode"/>
        </w:rPr>
      </w:pPr>
      <w:r w:rsidRPr="00394E26">
        <w:rPr>
          <w:rStyle w:val="Courierforcode"/>
        </w:rPr>
        <w:tab/>
      </w:r>
      <w:r w:rsidRPr="00394E26">
        <w:rPr>
          <w:rStyle w:val="Courierforcode"/>
        </w:rPr>
        <w:tab/>
        <w:t>$("#image"</w:t>
      </w:r>
      <w:proofErr w:type="gramStart"/>
      <w:r w:rsidRPr="00394E26">
        <w:rPr>
          <w:rStyle w:val="Courierforcode"/>
        </w:rPr>
        <w:t>).</w:t>
      </w:r>
      <w:proofErr w:type="spellStart"/>
      <w:r w:rsidRPr="00394E26">
        <w:rPr>
          <w:rStyle w:val="Courierforcode"/>
        </w:rPr>
        <w:t>attr</w:t>
      </w:r>
      <w:proofErr w:type="spellEnd"/>
      <w:proofErr w:type="gramEnd"/>
      <w:r w:rsidRPr="00394E26">
        <w:rPr>
          <w:rStyle w:val="Courierforcode"/>
        </w:rPr>
        <w:t>("</w:t>
      </w:r>
      <w:proofErr w:type="spellStart"/>
      <w:r w:rsidRPr="00394E26">
        <w:rPr>
          <w:rStyle w:val="Courierforcode"/>
        </w:rPr>
        <w:t>src</w:t>
      </w:r>
      <w:proofErr w:type="spellEnd"/>
      <w:r w:rsidRPr="00394E26">
        <w:rPr>
          <w:rStyle w:val="Courierforcode"/>
        </w:rPr>
        <w:t xml:space="preserve">", </w:t>
      </w:r>
      <w:proofErr w:type="spellStart"/>
      <w:r w:rsidRPr="00394E26">
        <w:rPr>
          <w:rStyle w:val="Courierforcode"/>
        </w:rPr>
        <w:t>imageURL</w:t>
      </w:r>
      <w:proofErr w:type="spellEnd"/>
      <w:r w:rsidRPr="00394E26">
        <w:rPr>
          <w:rStyle w:val="Courierforcode"/>
        </w:rPr>
        <w:t>);</w:t>
      </w:r>
    </w:p>
    <w:p w14:paraId="5B2860F8" w14:textId="77777777" w:rsidR="00394E26" w:rsidRPr="00394E26" w:rsidRDefault="00394E26" w:rsidP="00394E26">
      <w:pPr>
        <w:rPr>
          <w:rStyle w:val="Courierforcode"/>
        </w:rPr>
      </w:pPr>
      <w:r w:rsidRPr="00394E26">
        <w:rPr>
          <w:rStyle w:val="Courierforcode"/>
        </w:rPr>
        <w:tab/>
      </w:r>
      <w:r w:rsidRPr="00394E26">
        <w:rPr>
          <w:rStyle w:val="Courierforcode"/>
        </w:rPr>
        <w:tab/>
      </w:r>
    </w:p>
    <w:p w14:paraId="371CFDDC" w14:textId="77777777" w:rsidR="00394E26" w:rsidRPr="00394E26" w:rsidRDefault="00394E26" w:rsidP="00394E26">
      <w:pPr>
        <w:rPr>
          <w:rStyle w:val="Courierforcode"/>
        </w:rPr>
      </w:pPr>
      <w:r w:rsidRPr="00394E26">
        <w:rPr>
          <w:rStyle w:val="Courierforcode"/>
        </w:rPr>
        <w:tab/>
      </w:r>
      <w:r w:rsidRPr="00394E26">
        <w:rPr>
          <w:rStyle w:val="Courierforcode"/>
        </w:rPr>
        <w:tab/>
        <w:t>//swap caption</w:t>
      </w:r>
    </w:p>
    <w:p w14:paraId="6E43ACBF" w14:textId="77777777" w:rsidR="00394E26" w:rsidRPr="00394E26" w:rsidRDefault="00394E26" w:rsidP="00394E26">
      <w:pPr>
        <w:rPr>
          <w:rStyle w:val="Courierforcode"/>
        </w:rPr>
      </w:pPr>
      <w:r w:rsidRPr="00394E26">
        <w:rPr>
          <w:rStyle w:val="Courierforcode"/>
        </w:rPr>
        <w:tab/>
      </w:r>
      <w:r w:rsidRPr="00394E26">
        <w:rPr>
          <w:rStyle w:val="Courierforcode"/>
        </w:rPr>
        <w:tab/>
      </w:r>
      <w:proofErr w:type="spellStart"/>
      <w:r w:rsidRPr="00394E26">
        <w:rPr>
          <w:rStyle w:val="Courierforcode"/>
        </w:rPr>
        <w:t>var</w:t>
      </w:r>
      <w:proofErr w:type="spellEnd"/>
      <w:r w:rsidRPr="00394E26">
        <w:rPr>
          <w:rStyle w:val="Courierforcode"/>
        </w:rPr>
        <w:t xml:space="preserve"> caption = $(this</w:t>
      </w:r>
      <w:proofErr w:type="gramStart"/>
      <w:r w:rsidRPr="00394E26">
        <w:rPr>
          <w:rStyle w:val="Courierforcode"/>
        </w:rPr>
        <w:t>).</w:t>
      </w:r>
      <w:proofErr w:type="spellStart"/>
      <w:r w:rsidRPr="00394E26">
        <w:rPr>
          <w:rStyle w:val="Courierforcode"/>
        </w:rPr>
        <w:t>attr</w:t>
      </w:r>
      <w:proofErr w:type="spellEnd"/>
      <w:proofErr w:type="gramEnd"/>
      <w:r w:rsidRPr="00394E26">
        <w:rPr>
          <w:rStyle w:val="Courierforcode"/>
        </w:rPr>
        <w:t>("title");</w:t>
      </w:r>
    </w:p>
    <w:p w14:paraId="354714B2" w14:textId="77777777" w:rsidR="00394E26" w:rsidRPr="00394E26" w:rsidRDefault="00394E26" w:rsidP="00394E26">
      <w:pPr>
        <w:rPr>
          <w:rStyle w:val="Courierforcode"/>
        </w:rPr>
      </w:pPr>
      <w:r w:rsidRPr="00394E26">
        <w:rPr>
          <w:rStyle w:val="Courierforcode"/>
        </w:rPr>
        <w:tab/>
      </w:r>
      <w:r w:rsidRPr="00394E26">
        <w:rPr>
          <w:rStyle w:val="Courierforcode"/>
        </w:rPr>
        <w:tab/>
        <w:t>$("#caption").text(caption);</w:t>
      </w:r>
    </w:p>
    <w:p w14:paraId="02F1CD81" w14:textId="77777777" w:rsidR="00394E26" w:rsidRPr="00394E26" w:rsidRDefault="00394E26" w:rsidP="00394E26">
      <w:pPr>
        <w:rPr>
          <w:rStyle w:val="Courierforcode"/>
        </w:rPr>
      </w:pPr>
      <w:r w:rsidRPr="00394E26">
        <w:rPr>
          <w:rStyle w:val="Courierforcode"/>
        </w:rPr>
        <w:tab/>
      </w:r>
      <w:r w:rsidRPr="00394E26">
        <w:rPr>
          <w:rStyle w:val="Courierforcode"/>
        </w:rPr>
        <w:tab/>
      </w:r>
      <w:r w:rsidRPr="00394E26">
        <w:rPr>
          <w:rStyle w:val="Courierforcode"/>
        </w:rPr>
        <w:tab/>
      </w:r>
      <w:r w:rsidRPr="00394E26">
        <w:rPr>
          <w:rStyle w:val="Courierforcode"/>
        </w:rPr>
        <w:tab/>
      </w:r>
    </w:p>
    <w:p w14:paraId="1165835E" w14:textId="77777777" w:rsidR="00394E26" w:rsidRPr="00394E26" w:rsidRDefault="00394E26" w:rsidP="00394E26">
      <w:pPr>
        <w:rPr>
          <w:rStyle w:val="Courierforcode"/>
        </w:rPr>
      </w:pPr>
      <w:r w:rsidRPr="00394E26">
        <w:rPr>
          <w:rStyle w:val="Courierforcode"/>
        </w:rPr>
        <w:tab/>
      </w:r>
      <w:r w:rsidRPr="00394E26">
        <w:rPr>
          <w:rStyle w:val="Courierforcode"/>
        </w:rPr>
        <w:tab/>
        <w:t>// cancel the default action of the link</w:t>
      </w:r>
    </w:p>
    <w:p w14:paraId="7E6D54C9" w14:textId="77777777" w:rsidR="00394E26" w:rsidRPr="00394E26" w:rsidRDefault="00394E26" w:rsidP="00394E26">
      <w:pPr>
        <w:rPr>
          <w:rStyle w:val="Courierforcode"/>
        </w:rPr>
      </w:pPr>
      <w:r w:rsidRPr="00394E26">
        <w:rPr>
          <w:rStyle w:val="Courierforcode"/>
        </w:rPr>
        <w:tab/>
        <w:t xml:space="preserve">    </w:t>
      </w:r>
      <w:proofErr w:type="spellStart"/>
      <w:proofErr w:type="gramStart"/>
      <w:r w:rsidRPr="00394E26">
        <w:rPr>
          <w:rStyle w:val="Courierforcode"/>
        </w:rPr>
        <w:t>evt.preventDefault</w:t>
      </w:r>
      <w:proofErr w:type="spellEnd"/>
      <w:proofErr w:type="gramEnd"/>
      <w:r w:rsidRPr="00394E26">
        <w:rPr>
          <w:rStyle w:val="Courierforcode"/>
        </w:rPr>
        <w:t>();  // jQuery method that's cross-browser compatible</w:t>
      </w:r>
    </w:p>
    <w:p w14:paraId="435A973C" w14:textId="77777777" w:rsidR="00394E26" w:rsidRPr="00394E26" w:rsidRDefault="00394E26" w:rsidP="00394E26">
      <w:pPr>
        <w:rPr>
          <w:rStyle w:val="Courierforcode"/>
        </w:rPr>
      </w:pPr>
      <w:r w:rsidRPr="00394E26">
        <w:rPr>
          <w:rStyle w:val="Courierforcode"/>
        </w:rPr>
        <w:tab/>
        <w:t xml:space="preserve">}); // end </w:t>
      </w:r>
      <w:proofErr w:type="gramStart"/>
      <w:r w:rsidRPr="00394E26">
        <w:rPr>
          <w:rStyle w:val="Courierforcode"/>
        </w:rPr>
        <w:t>click</w:t>
      </w:r>
      <w:proofErr w:type="gramEnd"/>
    </w:p>
    <w:p w14:paraId="0568A826" w14:textId="77777777" w:rsidR="00394E26" w:rsidRPr="00394E26" w:rsidRDefault="00394E26" w:rsidP="00394E26">
      <w:pPr>
        <w:rPr>
          <w:rStyle w:val="Courierforcode"/>
        </w:rPr>
      </w:pPr>
      <w:r w:rsidRPr="00394E26">
        <w:rPr>
          <w:rStyle w:val="Courierforcode"/>
        </w:rPr>
        <w:tab/>
      </w:r>
    </w:p>
    <w:p w14:paraId="1B077AFF" w14:textId="77777777" w:rsidR="00394E26" w:rsidRPr="00394E26" w:rsidRDefault="00394E26" w:rsidP="00394E26">
      <w:pPr>
        <w:rPr>
          <w:rStyle w:val="Courierforcode"/>
        </w:rPr>
      </w:pPr>
      <w:r w:rsidRPr="00394E26">
        <w:rPr>
          <w:rStyle w:val="Courierforcode"/>
        </w:rPr>
        <w:tab/>
        <w:t>// move focus to first thumbnail</w:t>
      </w:r>
    </w:p>
    <w:p w14:paraId="09063D2A" w14:textId="77777777" w:rsidR="00394E26" w:rsidRPr="00394E26" w:rsidRDefault="00394E26" w:rsidP="00394E26">
      <w:pPr>
        <w:rPr>
          <w:rStyle w:val="Courierforcode"/>
        </w:rPr>
      </w:pPr>
      <w:r w:rsidRPr="00394E26">
        <w:rPr>
          <w:rStyle w:val="Courierforcode"/>
        </w:rPr>
        <w:tab/>
        <w:t>$("</w:t>
      </w:r>
      <w:proofErr w:type="spellStart"/>
      <w:proofErr w:type="gramStart"/>
      <w:r w:rsidRPr="00394E26">
        <w:rPr>
          <w:rStyle w:val="Courierforcode"/>
        </w:rPr>
        <w:t>li:first</w:t>
      </w:r>
      <w:proofErr w:type="gramEnd"/>
      <w:r w:rsidRPr="00394E26">
        <w:rPr>
          <w:rStyle w:val="Courierforcode"/>
        </w:rPr>
        <w:t>-child</w:t>
      </w:r>
      <w:proofErr w:type="spellEnd"/>
      <w:r w:rsidRPr="00394E26">
        <w:rPr>
          <w:rStyle w:val="Courierforcode"/>
        </w:rPr>
        <w:t xml:space="preserve"> </w:t>
      </w:r>
      <w:proofErr w:type="spellStart"/>
      <w:r w:rsidRPr="00394E26">
        <w:rPr>
          <w:rStyle w:val="Courierforcode"/>
        </w:rPr>
        <w:t>a:first-child</w:t>
      </w:r>
      <w:proofErr w:type="spellEnd"/>
      <w:r w:rsidRPr="00394E26">
        <w:rPr>
          <w:rStyle w:val="Courierforcode"/>
        </w:rPr>
        <w:t>").focus();</w:t>
      </w:r>
    </w:p>
    <w:p w14:paraId="0D74A427" w14:textId="4F653465" w:rsidR="00D15554" w:rsidRPr="00D708BF" w:rsidRDefault="00394E26" w:rsidP="00394E26">
      <w:pPr>
        <w:rPr>
          <w:rStyle w:val="IntenseReference"/>
        </w:rPr>
      </w:pPr>
      <w:r w:rsidRPr="00394E26">
        <w:rPr>
          <w:rStyle w:val="Courierforcode"/>
        </w:rPr>
        <w:t>}); // end ready</w:t>
      </w:r>
      <w:r w:rsidR="008E0BA7" w:rsidRPr="008E0BA7">
        <w:rPr>
          <w:rStyle w:val="Courierforcode"/>
        </w:rPr>
        <w:t xml:space="preserve"> </w:t>
      </w:r>
      <w:r w:rsidR="00D15554" w:rsidRPr="00D708BF">
        <w:rPr>
          <w:rStyle w:val="IntenseReference"/>
        </w:rPr>
        <w:br w:type="page"/>
      </w:r>
    </w:p>
    <w:p w14:paraId="11BBC89E" w14:textId="77777777" w:rsidR="003F57F0" w:rsidRDefault="003F57F0" w:rsidP="003F57F0">
      <w:pPr>
        <w:pStyle w:val="Heading1"/>
        <w:spacing w:before="0" w:after="120" w:line="240" w:lineRule="auto"/>
        <w:rPr>
          <w:rFonts w:cs="Arial"/>
        </w:rPr>
      </w:pPr>
      <w:bookmarkStart w:id="7" w:name="_Toc513281658"/>
      <w:r>
        <w:rPr>
          <w:noProof/>
        </w:rPr>
        <w:lastRenderedPageBreak/>
        <w:t>Chapter 16, Exercise 16-1</w:t>
      </w:r>
      <w:bookmarkEnd w:id="7"/>
    </w:p>
    <w:p w14:paraId="5DD25F19" w14:textId="77777777" w:rsidR="00460EB8" w:rsidRDefault="003F57F0" w:rsidP="00EB4E12">
      <w:r>
        <w:t>Exercise 1</w:t>
      </w:r>
      <w:r w:rsidR="00C37434">
        <w:t>6-1 introduced the jQuery Accordion Widget</w:t>
      </w:r>
      <w:r>
        <w:t xml:space="preserve">. </w:t>
      </w:r>
      <w:r w:rsidR="00EB4E12">
        <w:t xml:space="preserve">The essential functioning of the accordion was already established in the provided HTML file, with the appropriate links to JavaScript and CSS files already present. </w:t>
      </w:r>
    </w:p>
    <w:p w14:paraId="39A6A922" w14:textId="77777777" w:rsidR="002B1B62" w:rsidRDefault="00460EB8" w:rsidP="00EB4E12">
      <w:r>
        <w:t>First, the directions indicated that all images within the accordion should be floated left. This was accomplished by adding a rule to the speaker.css file. This illustrated the fact that even though the jQuery widgets have their own CSS files, it’s possible to make formatting adjustments in the CSS files that you’ve created for your website.</w:t>
      </w:r>
    </w:p>
    <w:p w14:paraId="280D44E6" w14:textId="7D75B5C4" w:rsidR="003F57F0" w:rsidRDefault="002B1B62" w:rsidP="00EB4E12">
      <w:r>
        <w:t xml:space="preserve">Next came some changes to the script for the accordion. Adding </w:t>
      </w:r>
      <w:r w:rsidRPr="002B1B62">
        <w:rPr>
          <w:rStyle w:val="Courierforcode"/>
        </w:rPr>
        <w:t>collapsible: true</w:t>
      </w:r>
      <w:r>
        <w:t xml:space="preserve"> makes it possible to collapse all sections of the accordion. (By default, a section is always open.) To have the accordion open to varying heights to accommodate the size of the content, </w:t>
      </w:r>
      <w:proofErr w:type="spellStart"/>
      <w:r w:rsidRPr="002B1B62">
        <w:rPr>
          <w:rStyle w:val="Courierforcode"/>
        </w:rPr>
        <w:t>heightStyle</w:t>
      </w:r>
      <w:proofErr w:type="spellEnd"/>
      <w:r w:rsidRPr="002B1B62">
        <w:rPr>
          <w:rStyle w:val="Courierforcode"/>
        </w:rPr>
        <w:t>: content</w:t>
      </w:r>
      <w:r>
        <w:t xml:space="preserve"> was also added.</w:t>
      </w:r>
      <w:r w:rsidR="003F57F0">
        <w:t xml:space="preserve"> </w:t>
      </w:r>
    </w:p>
    <w:p w14:paraId="2018EA92" w14:textId="77777777" w:rsidR="003F57F0" w:rsidRDefault="003F57F0" w:rsidP="003F57F0">
      <w:pPr>
        <w:rPr>
          <w:rStyle w:val="IntenseReference"/>
        </w:rPr>
      </w:pPr>
    </w:p>
    <w:p w14:paraId="76EBB3A9" w14:textId="4300FC20" w:rsidR="003F57F0" w:rsidRDefault="003F57F0" w:rsidP="00C76704">
      <w:pPr>
        <w:rPr>
          <w:rStyle w:val="IntenseReference"/>
        </w:rPr>
      </w:pPr>
      <w:r>
        <w:rPr>
          <w:rStyle w:val="IntenseReference"/>
        </w:rPr>
        <w:t xml:space="preserve">A screenshot showing </w:t>
      </w:r>
      <w:r w:rsidR="00C76704">
        <w:rPr>
          <w:rStyle w:val="IntenseReference"/>
        </w:rPr>
        <w:t>all of the accordion sections collapsed.</w:t>
      </w:r>
    </w:p>
    <w:p w14:paraId="43F319E8" w14:textId="6FB150C7" w:rsidR="00C76704" w:rsidRDefault="00C76704" w:rsidP="00C76704">
      <w:pPr>
        <w:rPr>
          <w:rStyle w:val="IntenseReference"/>
        </w:rPr>
      </w:pPr>
      <w:r>
        <w:rPr>
          <w:b/>
          <w:bCs/>
          <w:noProof/>
          <w:color w:val="4472C4" w:themeColor="accent1"/>
          <w:spacing w:val="5"/>
          <w:sz w:val="16"/>
        </w:rPr>
        <w:drawing>
          <wp:anchor distT="0" distB="0" distL="114300" distR="114300" simplePos="0" relativeHeight="251664384" behindDoc="0" locked="0" layoutInCell="1" allowOverlap="1" wp14:anchorId="4762992D" wp14:editId="50C1C29B">
            <wp:simplePos x="0" y="0"/>
            <wp:positionH relativeFrom="column">
              <wp:posOffset>2799080</wp:posOffset>
            </wp:positionH>
            <wp:positionV relativeFrom="paragraph">
              <wp:posOffset>2720975</wp:posOffset>
            </wp:positionV>
            <wp:extent cx="2862580" cy="2085340"/>
            <wp:effectExtent l="25400" t="25400" r="33020" b="22860"/>
            <wp:wrapTight wrapText="bothSides">
              <wp:wrapPolygon edited="0">
                <wp:start x="-192" y="-263"/>
                <wp:lineTo x="-192" y="21574"/>
                <wp:lineTo x="21657" y="21574"/>
                <wp:lineTo x="21657" y="-263"/>
                <wp:lineTo x="-192" y="-2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_1Height2.png"/>
                    <pic:cNvPicPr/>
                  </pic:nvPicPr>
                  <pic:blipFill>
                    <a:blip r:embed="rId13">
                      <a:extLst>
                        <a:ext uri="{28A0092B-C50C-407E-A947-70E740481C1C}">
                          <a14:useLocalDpi xmlns:a14="http://schemas.microsoft.com/office/drawing/2010/main" val="0"/>
                        </a:ext>
                      </a:extLst>
                    </a:blip>
                    <a:stretch>
                      <a:fillRect/>
                    </a:stretch>
                  </pic:blipFill>
                  <pic:spPr>
                    <a:xfrm>
                      <a:off x="0" y="0"/>
                      <a:ext cx="2862580" cy="20853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noProof/>
          <w:color w:val="4472C4" w:themeColor="accent1"/>
          <w:spacing w:val="5"/>
          <w:sz w:val="16"/>
        </w:rPr>
        <w:drawing>
          <wp:inline distT="0" distB="0" distL="0" distR="0" wp14:anchorId="24B7AF20" wp14:editId="0ED681C2">
            <wp:extent cx="3480435" cy="2570539"/>
            <wp:effectExtent l="25400" t="25400" r="2476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_1AllCollapsed.png"/>
                    <pic:cNvPicPr/>
                  </pic:nvPicPr>
                  <pic:blipFill>
                    <a:blip r:embed="rId14">
                      <a:extLst>
                        <a:ext uri="{28A0092B-C50C-407E-A947-70E740481C1C}">
                          <a14:useLocalDpi xmlns:a14="http://schemas.microsoft.com/office/drawing/2010/main" val="0"/>
                        </a:ext>
                      </a:extLst>
                    </a:blip>
                    <a:stretch>
                      <a:fillRect/>
                    </a:stretch>
                  </pic:blipFill>
                  <pic:spPr>
                    <a:xfrm>
                      <a:off x="0" y="0"/>
                      <a:ext cx="3494342" cy="2580810"/>
                    </a:xfrm>
                    <a:prstGeom prst="rect">
                      <a:avLst/>
                    </a:prstGeom>
                    <a:ln>
                      <a:solidFill>
                        <a:schemeClr val="accent1"/>
                      </a:solidFill>
                    </a:ln>
                  </pic:spPr>
                </pic:pic>
              </a:graphicData>
            </a:graphic>
          </wp:inline>
        </w:drawing>
      </w:r>
    </w:p>
    <w:p w14:paraId="49E1DBEB" w14:textId="0E0BA478" w:rsidR="00C76704" w:rsidRDefault="00C76704" w:rsidP="00C76704">
      <w:pPr>
        <w:rPr>
          <w:rStyle w:val="IntenseReference"/>
        </w:rPr>
      </w:pPr>
    </w:p>
    <w:p w14:paraId="2518A980" w14:textId="48938296" w:rsidR="00C76704" w:rsidRDefault="00C76704" w:rsidP="00C76704">
      <w:pPr>
        <w:rPr>
          <w:rStyle w:val="IntenseReference"/>
        </w:rPr>
      </w:pPr>
      <w:r>
        <w:rPr>
          <w:b/>
          <w:bCs/>
          <w:noProof/>
          <w:color w:val="4472C4" w:themeColor="accent1"/>
          <w:spacing w:val="5"/>
          <w:sz w:val="16"/>
        </w:rPr>
        <w:drawing>
          <wp:anchor distT="0" distB="0" distL="114300" distR="114300" simplePos="0" relativeHeight="251665408" behindDoc="0" locked="0" layoutInCell="1" allowOverlap="1" wp14:anchorId="3266607A" wp14:editId="4A02F69E">
            <wp:simplePos x="0" y="0"/>
            <wp:positionH relativeFrom="column">
              <wp:posOffset>51435</wp:posOffset>
            </wp:positionH>
            <wp:positionV relativeFrom="paragraph">
              <wp:posOffset>379095</wp:posOffset>
            </wp:positionV>
            <wp:extent cx="2680335" cy="637540"/>
            <wp:effectExtent l="25400" t="25400" r="37465" b="22860"/>
            <wp:wrapTight wrapText="bothSides">
              <wp:wrapPolygon edited="0">
                <wp:start x="-205" y="-861"/>
                <wp:lineTo x="-205" y="21514"/>
                <wp:lineTo x="21697" y="21514"/>
                <wp:lineTo x="21697" y="-861"/>
                <wp:lineTo x="-205" y="-86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_1Height1.png"/>
                    <pic:cNvPicPr/>
                  </pic:nvPicPr>
                  <pic:blipFill>
                    <a:blip r:embed="rId15">
                      <a:extLst>
                        <a:ext uri="{28A0092B-C50C-407E-A947-70E740481C1C}">
                          <a14:useLocalDpi xmlns:a14="http://schemas.microsoft.com/office/drawing/2010/main" val="0"/>
                        </a:ext>
                      </a:extLst>
                    </a:blip>
                    <a:stretch>
                      <a:fillRect/>
                    </a:stretch>
                  </pic:blipFill>
                  <pic:spPr>
                    <a:xfrm>
                      <a:off x="0" y="0"/>
                      <a:ext cx="2680335" cy="6375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noProof/>
          <w:color w:val="4472C4" w:themeColor="accent1"/>
          <w:spacing w:val="5"/>
          <w:sz w:val="16"/>
        </w:rPr>
        <w:t>Screenshots</w:t>
      </w:r>
      <w:r>
        <w:rPr>
          <w:rStyle w:val="IntenseReference"/>
        </w:rPr>
        <w:t xml:space="preserve"> showing the accordion sections open to different sizes, depending on content.</w:t>
      </w:r>
    </w:p>
    <w:p w14:paraId="07898559" w14:textId="62A254E2" w:rsidR="00C76704" w:rsidRDefault="00C76704" w:rsidP="00C76704">
      <w:pPr>
        <w:rPr>
          <w:rStyle w:val="IntenseReference"/>
        </w:rPr>
      </w:pPr>
    </w:p>
    <w:p w14:paraId="4B584551" w14:textId="77777777" w:rsidR="003F57F0" w:rsidRDefault="003F57F0" w:rsidP="003F57F0">
      <w:pPr>
        <w:spacing w:after="0" w:line="240" w:lineRule="auto"/>
        <w:rPr>
          <w:rStyle w:val="IntenseReference"/>
        </w:rPr>
      </w:pPr>
      <w:r>
        <w:rPr>
          <w:rStyle w:val="IntenseReference"/>
        </w:rPr>
        <w:br w:type="page"/>
      </w:r>
    </w:p>
    <w:p w14:paraId="1468160F" w14:textId="77777777" w:rsidR="003F57F0" w:rsidRPr="00482904" w:rsidRDefault="003F57F0" w:rsidP="003F57F0">
      <w:pPr>
        <w:rPr>
          <w:rStyle w:val="IntenseReference"/>
        </w:rPr>
      </w:pPr>
      <w:r>
        <w:rPr>
          <w:rStyle w:val="IntenseReference"/>
        </w:rPr>
        <w:lastRenderedPageBreak/>
        <w:t>HTML</w:t>
      </w:r>
      <w:r w:rsidRPr="00482904">
        <w:rPr>
          <w:rStyle w:val="IntenseReference"/>
        </w:rPr>
        <w:t xml:space="preserve"> for Chapter </w:t>
      </w:r>
      <w:r>
        <w:rPr>
          <w:rStyle w:val="IntenseReference"/>
        </w:rPr>
        <w:t>16</w:t>
      </w:r>
      <w:r w:rsidRPr="00482904">
        <w:rPr>
          <w:rStyle w:val="IntenseReference"/>
        </w:rPr>
        <w:t xml:space="preserve">, Exercise </w:t>
      </w:r>
      <w:r>
        <w:rPr>
          <w:rStyle w:val="IntenseReference"/>
        </w:rPr>
        <w:t>16</w:t>
      </w:r>
      <w:r w:rsidRPr="00482904">
        <w:rPr>
          <w:rStyle w:val="IntenseReference"/>
        </w:rPr>
        <w:t>-1</w:t>
      </w:r>
    </w:p>
    <w:p w14:paraId="42DD3B75" w14:textId="77777777" w:rsidR="00FB18B7" w:rsidRPr="00FB18B7" w:rsidRDefault="00FB18B7" w:rsidP="00FB18B7">
      <w:pPr>
        <w:spacing w:after="0" w:line="240" w:lineRule="auto"/>
        <w:rPr>
          <w:rStyle w:val="Courierforcode"/>
        </w:rPr>
      </w:pPr>
      <w:proofErr w:type="gramStart"/>
      <w:r w:rsidRPr="00FB18B7">
        <w:rPr>
          <w:rStyle w:val="Courierforcode"/>
        </w:rPr>
        <w:t>&lt;!</w:t>
      </w:r>
      <w:proofErr w:type="spellStart"/>
      <w:r w:rsidRPr="00FB18B7">
        <w:rPr>
          <w:rStyle w:val="Courierforcode"/>
        </w:rPr>
        <w:t>doctype</w:t>
      </w:r>
      <w:proofErr w:type="spellEnd"/>
      <w:proofErr w:type="gramEnd"/>
      <w:r w:rsidRPr="00FB18B7">
        <w:rPr>
          <w:rStyle w:val="Courierforcode"/>
        </w:rPr>
        <w:t xml:space="preserve"> html&gt;</w:t>
      </w:r>
    </w:p>
    <w:p w14:paraId="3C3ECDAC" w14:textId="77777777" w:rsidR="00FB18B7" w:rsidRPr="00FB18B7" w:rsidRDefault="00FB18B7" w:rsidP="00FB18B7">
      <w:pPr>
        <w:spacing w:after="0" w:line="240" w:lineRule="auto"/>
        <w:rPr>
          <w:rStyle w:val="Courierforcode"/>
        </w:rPr>
      </w:pPr>
      <w:r w:rsidRPr="00FB18B7">
        <w:rPr>
          <w:rStyle w:val="Courierforcode"/>
        </w:rPr>
        <w:t xml:space="preserve">&lt;html </w:t>
      </w:r>
      <w:proofErr w:type="spellStart"/>
      <w:r w:rsidRPr="00FB18B7">
        <w:rPr>
          <w:rStyle w:val="Courierforcode"/>
        </w:rPr>
        <w:t>lang</w:t>
      </w:r>
      <w:proofErr w:type="spellEnd"/>
      <w:r w:rsidRPr="00FB18B7">
        <w:rPr>
          <w:rStyle w:val="Courierforcode"/>
        </w:rPr>
        <w:t>="</w:t>
      </w:r>
      <w:proofErr w:type="spellStart"/>
      <w:r w:rsidRPr="00FB18B7">
        <w:rPr>
          <w:rStyle w:val="Courierforcode"/>
        </w:rPr>
        <w:t>en</w:t>
      </w:r>
      <w:proofErr w:type="spellEnd"/>
      <w:r w:rsidRPr="00FB18B7">
        <w:rPr>
          <w:rStyle w:val="Courierforcode"/>
        </w:rPr>
        <w:t>"&gt;</w:t>
      </w:r>
    </w:p>
    <w:p w14:paraId="506514FA" w14:textId="77777777" w:rsidR="00FB18B7" w:rsidRPr="00FB18B7" w:rsidRDefault="00FB18B7" w:rsidP="00FB18B7">
      <w:pPr>
        <w:spacing w:after="0" w:line="240" w:lineRule="auto"/>
        <w:rPr>
          <w:rStyle w:val="Courierforcode"/>
        </w:rPr>
      </w:pPr>
      <w:r w:rsidRPr="00FB18B7">
        <w:rPr>
          <w:rStyle w:val="Courierforcode"/>
        </w:rPr>
        <w:t>&lt;head&gt;</w:t>
      </w:r>
    </w:p>
    <w:p w14:paraId="50E29E53" w14:textId="77777777" w:rsidR="00FB18B7" w:rsidRPr="00FB18B7" w:rsidRDefault="00FB18B7" w:rsidP="00FB18B7">
      <w:pPr>
        <w:spacing w:after="0" w:line="240" w:lineRule="auto"/>
        <w:rPr>
          <w:rStyle w:val="Courierforcode"/>
        </w:rPr>
      </w:pPr>
      <w:r w:rsidRPr="00FB18B7">
        <w:rPr>
          <w:rStyle w:val="Courierforcode"/>
        </w:rPr>
        <w:tab/>
        <w:t>&lt;meta charset="utf-8"&gt;</w:t>
      </w:r>
    </w:p>
    <w:p w14:paraId="20E0B863" w14:textId="77777777" w:rsidR="00FB18B7" w:rsidRPr="00FB18B7" w:rsidRDefault="00FB18B7" w:rsidP="00FB18B7">
      <w:pPr>
        <w:spacing w:after="0" w:line="240" w:lineRule="auto"/>
        <w:rPr>
          <w:rStyle w:val="Courierforcode"/>
        </w:rPr>
      </w:pPr>
      <w:r w:rsidRPr="00FB18B7">
        <w:rPr>
          <w:rStyle w:val="Courierforcode"/>
        </w:rPr>
        <w:tab/>
        <w:t>&lt;title&gt;San Joaquin Valley Town Hall&lt;/title&gt;</w:t>
      </w:r>
    </w:p>
    <w:p w14:paraId="680E6675" w14:textId="77777777" w:rsidR="00FB18B7" w:rsidRPr="00FB18B7" w:rsidRDefault="00FB18B7" w:rsidP="00FB18B7">
      <w:pPr>
        <w:spacing w:after="0" w:line="240" w:lineRule="auto"/>
        <w:rPr>
          <w:rStyle w:val="Courierforcode"/>
        </w:rPr>
      </w:pPr>
      <w:r w:rsidRPr="00FB18B7">
        <w:rPr>
          <w:rStyle w:val="Courierforcode"/>
        </w:rPr>
        <w:tab/>
        <w:t xml:space="preserve">&lt;link </w:t>
      </w:r>
      <w:proofErr w:type="spellStart"/>
      <w:r w:rsidRPr="00FB18B7">
        <w:rPr>
          <w:rStyle w:val="Courierforcode"/>
        </w:rPr>
        <w:t>rel</w:t>
      </w:r>
      <w:proofErr w:type="spellEnd"/>
      <w:r w:rsidRPr="00FB18B7">
        <w:rPr>
          <w:rStyle w:val="Courierforcode"/>
        </w:rPr>
        <w:t xml:space="preserve">="shortcut icon" </w:t>
      </w:r>
      <w:proofErr w:type="spellStart"/>
      <w:r w:rsidRPr="00FB18B7">
        <w:rPr>
          <w:rStyle w:val="Courierforcode"/>
        </w:rPr>
        <w:t>href</w:t>
      </w:r>
      <w:proofErr w:type="spellEnd"/>
      <w:r w:rsidRPr="00FB18B7">
        <w:rPr>
          <w:rStyle w:val="Courierforcode"/>
        </w:rPr>
        <w:t>="images/favicon.ico"&gt;</w:t>
      </w:r>
    </w:p>
    <w:p w14:paraId="0B7D9510" w14:textId="77777777" w:rsidR="00FB18B7" w:rsidRPr="00FB18B7" w:rsidRDefault="00FB18B7" w:rsidP="00FB18B7">
      <w:pPr>
        <w:spacing w:after="0" w:line="240" w:lineRule="auto"/>
        <w:rPr>
          <w:rStyle w:val="Courierforcode"/>
        </w:rPr>
      </w:pPr>
      <w:r w:rsidRPr="00FB18B7">
        <w:rPr>
          <w:rStyle w:val="Courierforcode"/>
        </w:rPr>
        <w:t xml:space="preserve">    &lt;link </w:t>
      </w:r>
      <w:proofErr w:type="spellStart"/>
      <w:r w:rsidRPr="00FB18B7">
        <w:rPr>
          <w:rStyle w:val="Courierforcode"/>
        </w:rPr>
        <w:t>rel</w:t>
      </w:r>
      <w:proofErr w:type="spellEnd"/>
      <w:r w:rsidRPr="00FB18B7">
        <w:rPr>
          <w:rStyle w:val="Courierforcode"/>
        </w:rPr>
        <w:t xml:space="preserve">="stylesheet" </w:t>
      </w:r>
      <w:proofErr w:type="spellStart"/>
      <w:r w:rsidRPr="00FB18B7">
        <w:rPr>
          <w:rStyle w:val="Courierforcode"/>
        </w:rPr>
        <w:t>href</w:t>
      </w:r>
      <w:proofErr w:type="spellEnd"/>
      <w:r w:rsidRPr="00FB18B7">
        <w:rPr>
          <w:rStyle w:val="Courierforcode"/>
        </w:rPr>
        <w:t>="styles/normalize.css"&gt;</w:t>
      </w:r>
    </w:p>
    <w:p w14:paraId="6BCC3245" w14:textId="77777777" w:rsidR="00FB18B7" w:rsidRPr="00FB18B7" w:rsidRDefault="00FB18B7" w:rsidP="00FB18B7">
      <w:pPr>
        <w:spacing w:after="0" w:line="240" w:lineRule="auto"/>
        <w:rPr>
          <w:rStyle w:val="Courierforcode"/>
        </w:rPr>
      </w:pPr>
      <w:r w:rsidRPr="00FB18B7">
        <w:rPr>
          <w:rStyle w:val="Courierforcode"/>
        </w:rPr>
        <w:t xml:space="preserve">    &lt;link </w:t>
      </w:r>
      <w:proofErr w:type="spellStart"/>
      <w:r w:rsidRPr="00FB18B7">
        <w:rPr>
          <w:rStyle w:val="Courierforcode"/>
        </w:rPr>
        <w:t>rel</w:t>
      </w:r>
      <w:proofErr w:type="spellEnd"/>
      <w:r w:rsidRPr="00FB18B7">
        <w:rPr>
          <w:rStyle w:val="Courierforcode"/>
        </w:rPr>
        <w:t xml:space="preserve">="stylesheet" </w:t>
      </w:r>
      <w:proofErr w:type="spellStart"/>
      <w:r w:rsidRPr="00FB18B7">
        <w:rPr>
          <w:rStyle w:val="Courierforcode"/>
        </w:rPr>
        <w:t>href</w:t>
      </w:r>
      <w:proofErr w:type="spellEnd"/>
      <w:r w:rsidRPr="00FB18B7">
        <w:rPr>
          <w:rStyle w:val="Courierforcode"/>
        </w:rPr>
        <w:t>="jquery-ui-1.11.2.custom/jquery-ui.min.css"&gt;</w:t>
      </w:r>
    </w:p>
    <w:p w14:paraId="13B16865" w14:textId="77777777" w:rsidR="00FB18B7" w:rsidRPr="00FB18B7" w:rsidRDefault="00FB18B7" w:rsidP="00FB18B7">
      <w:pPr>
        <w:spacing w:after="0" w:line="240" w:lineRule="auto"/>
        <w:rPr>
          <w:rStyle w:val="Courierforcode"/>
        </w:rPr>
      </w:pPr>
      <w:r w:rsidRPr="00FB18B7">
        <w:rPr>
          <w:rStyle w:val="Courierforcode"/>
        </w:rPr>
        <w:tab/>
      </w:r>
      <w:proofErr w:type="gramStart"/>
      <w:r w:rsidRPr="00FB18B7">
        <w:rPr>
          <w:rStyle w:val="Courierforcode"/>
        </w:rPr>
        <w:t>&lt;!--</w:t>
      </w:r>
      <w:proofErr w:type="gramEnd"/>
      <w:r w:rsidRPr="00FB18B7">
        <w:rPr>
          <w:rStyle w:val="Courierforcode"/>
        </w:rPr>
        <w:t xml:space="preserve"> JavaScript HTML requirements --&gt;</w:t>
      </w:r>
    </w:p>
    <w:p w14:paraId="17FEB0C1" w14:textId="77777777" w:rsidR="00FB18B7" w:rsidRPr="00FB18B7" w:rsidRDefault="00FB18B7" w:rsidP="00FB18B7">
      <w:pPr>
        <w:spacing w:after="0" w:line="240" w:lineRule="auto"/>
        <w:rPr>
          <w:rStyle w:val="Courierforcode"/>
        </w:rPr>
      </w:pPr>
      <w:r w:rsidRPr="00FB18B7">
        <w:rPr>
          <w:rStyle w:val="Courierforcode"/>
        </w:rPr>
        <w:t xml:space="preserve">    &lt;script </w:t>
      </w:r>
      <w:proofErr w:type="spellStart"/>
      <w:r w:rsidRPr="00FB18B7">
        <w:rPr>
          <w:rStyle w:val="Courierforcode"/>
        </w:rPr>
        <w:t>src</w:t>
      </w:r>
      <w:proofErr w:type="spellEnd"/>
      <w:r w:rsidRPr="00FB18B7">
        <w:rPr>
          <w:rStyle w:val="Courierforcode"/>
        </w:rPr>
        <w:t>="https://code.jquery.com/jquery-2.1.3.min.js"&gt;&lt;/script&gt;</w:t>
      </w:r>
    </w:p>
    <w:p w14:paraId="20CF8939" w14:textId="77777777" w:rsidR="00FB18B7" w:rsidRPr="00FB18B7" w:rsidRDefault="00FB18B7" w:rsidP="00FB18B7">
      <w:pPr>
        <w:spacing w:after="0" w:line="240" w:lineRule="auto"/>
        <w:rPr>
          <w:rStyle w:val="Courierforcode"/>
        </w:rPr>
      </w:pPr>
      <w:r w:rsidRPr="00FB18B7">
        <w:rPr>
          <w:rStyle w:val="Courierforcode"/>
        </w:rPr>
        <w:t xml:space="preserve">    &lt;script </w:t>
      </w:r>
      <w:proofErr w:type="spellStart"/>
      <w:r w:rsidRPr="00FB18B7">
        <w:rPr>
          <w:rStyle w:val="Courierforcode"/>
        </w:rPr>
        <w:t>src</w:t>
      </w:r>
      <w:proofErr w:type="spellEnd"/>
      <w:r w:rsidRPr="00FB18B7">
        <w:rPr>
          <w:rStyle w:val="Courierforcode"/>
        </w:rPr>
        <w:t>="jquery-ui-1.11.2.custom/jquery-ui.min.js"&gt;&lt;/script&gt;</w:t>
      </w:r>
    </w:p>
    <w:p w14:paraId="54D01085" w14:textId="77777777" w:rsidR="00FB18B7" w:rsidRPr="00FB18B7" w:rsidRDefault="00FB18B7" w:rsidP="00FB18B7">
      <w:pPr>
        <w:spacing w:after="0" w:line="240" w:lineRule="auto"/>
        <w:rPr>
          <w:rStyle w:val="Courierforcode"/>
        </w:rPr>
      </w:pPr>
      <w:r w:rsidRPr="00FB18B7">
        <w:rPr>
          <w:rStyle w:val="Courierforcode"/>
        </w:rPr>
        <w:tab/>
        <w:t xml:space="preserve">&lt;link </w:t>
      </w:r>
      <w:proofErr w:type="spellStart"/>
      <w:r w:rsidRPr="00FB18B7">
        <w:rPr>
          <w:rStyle w:val="Courierforcode"/>
        </w:rPr>
        <w:t>rel</w:t>
      </w:r>
      <w:proofErr w:type="spellEnd"/>
      <w:r w:rsidRPr="00FB18B7">
        <w:rPr>
          <w:rStyle w:val="Courierforcode"/>
        </w:rPr>
        <w:t xml:space="preserve">="stylesheet" </w:t>
      </w:r>
      <w:proofErr w:type="spellStart"/>
      <w:r w:rsidRPr="00FB18B7">
        <w:rPr>
          <w:rStyle w:val="Courierforcode"/>
        </w:rPr>
        <w:t>href</w:t>
      </w:r>
      <w:proofErr w:type="spellEnd"/>
      <w:r w:rsidRPr="00FB18B7">
        <w:rPr>
          <w:rStyle w:val="Courierforcode"/>
        </w:rPr>
        <w:t>="styles/speaker.css"&gt;</w:t>
      </w:r>
    </w:p>
    <w:p w14:paraId="4D169CBA" w14:textId="77777777" w:rsidR="00FB18B7" w:rsidRPr="00FB18B7" w:rsidRDefault="00FB18B7" w:rsidP="00FB18B7">
      <w:pPr>
        <w:spacing w:after="0" w:line="240" w:lineRule="auto"/>
        <w:rPr>
          <w:rStyle w:val="Courierforcode"/>
        </w:rPr>
      </w:pPr>
      <w:r w:rsidRPr="00FB18B7">
        <w:rPr>
          <w:rStyle w:val="Courierforcode"/>
        </w:rPr>
        <w:t xml:space="preserve">    &lt;script&gt;</w:t>
      </w:r>
    </w:p>
    <w:p w14:paraId="77876050" w14:textId="77777777" w:rsidR="00FB18B7" w:rsidRPr="00FB18B7" w:rsidRDefault="00FB18B7" w:rsidP="00FB18B7">
      <w:pPr>
        <w:spacing w:after="0" w:line="240" w:lineRule="auto"/>
        <w:rPr>
          <w:rStyle w:val="Courierforcode"/>
        </w:rPr>
      </w:pPr>
      <w:r w:rsidRPr="00FB18B7">
        <w:rPr>
          <w:rStyle w:val="Courierforcode"/>
        </w:rPr>
        <w:t xml:space="preserve">       $(document</w:t>
      </w:r>
      <w:proofErr w:type="gramStart"/>
      <w:r w:rsidRPr="00FB18B7">
        <w:rPr>
          <w:rStyle w:val="Courierforcode"/>
        </w:rPr>
        <w:t>).ready</w:t>
      </w:r>
      <w:proofErr w:type="gramEnd"/>
      <w:r w:rsidRPr="00FB18B7">
        <w:rPr>
          <w:rStyle w:val="Courierforcode"/>
        </w:rPr>
        <w:t>(function() {</w:t>
      </w:r>
    </w:p>
    <w:p w14:paraId="1F86C79D" w14:textId="77777777" w:rsidR="00FB18B7" w:rsidRPr="00FB18B7" w:rsidRDefault="00FB18B7" w:rsidP="00FB18B7">
      <w:pPr>
        <w:spacing w:after="0" w:line="240" w:lineRule="auto"/>
        <w:rPr>
          <w:rStyle w:val="Courierforcode"/>
        </w:rPr>
      </w:pPr>
      <w:r w:rsidRPr="00FB18B7">
        <w:rPr>
          <w:rStyle w:val="Courierforcode"/>
        </w:rPr>
        <w:tab/>
      </w:r>
      <w:r w:rsidRPr="00FB18B7">
        <w:rPr>
          <w:rStyle w:val="Courierforcode"/>
        </w:rPr>
        <w:tab/>
        <w:t xml:space="preserve">    $("#accordion"</w:t>
      </w:r>
      <w:proofErr w:type="gramStart"/>
      <w:r w:rsidRPr="00FB18B7">
        <w:rPr>
          <w:rStyle w:val="Courierforcode"/>
        </w:rPr>
        <w:t>).accordion</w:t>
      </w:r>
      <w:proofErr w:type="gramEnd"/>
      <w:r w:rsidRPr="00FB18B7">
        <w:rPr>
          <w:rStyle w:val="Courierforcode"/>
        </w:rPr>
        <w:t>({</w:t>
      </w:r>
    </w:p>
    <w:p w14:paraId="10A490E7" w14:textId="77777777" w:rsidR="00FB18B7" w:rsidRPr="00FB18B7" w:rsidRDefault="00FB18B7" w:rsidP="00FB18B7">
      <w:pPr>
        <w:spacing w:after="0" w:line="240" w:lineRule="auto"/>
        <w:rPr>
          <w:rStyle w:val="Courierforcode"/>
        </w:rPr>
      </w:pPr>
      <w:r w:rsidRPr="00FB18B7">
        <w:rPr>
          <w:rStyle w:val="Courierforcode"/>
        </w:rPr>
        <w:tab/>
      </w:r>
      <w:r w:rsidRPr="00FB18B7">
        <w:rPr>
          <w:rStyle w:val="Courierforcode"/>
        </w:rPr>
        <w:tab/>
      </w:r>
      <w:r w:rsidRPr="00FB18B7">
        <w:rPr>
          <w:rStyle w:val="Courierforcode"/>
        </w:rPr>
        <w:tab/>
      </w:r>
      <w:proofErr w:type="spellStart"/>
      <w:r w:rsidRPr="00FB18B7">
        <w:rPr>
          <w:rStyle w:val="Courierforcode"/>
        </w:rPr>
        <w:t>heightStyle</w:t>
      </w:r>
      <w:proofErr w:type="spellEnd"/>
      <w:r w:rsidRPr="00FB18B7">
        <w:rPr>
          <w:rStyle w:val="Courierforcode"/>
        </w:rPr>
        <w:t>: "content",</w:t>
      </w:r>
    </w:p>
    <w:p w14:paraId="1457B09B" w14:textId="77777777" w:rsidR="00FB18B7" w:rsidRPr="00FB18B7" w:rsidRDefault="00FB18B7" w:rsidP="00FB18B7">
      <w:pPr>
        <w:spacing w:after="0" w:line="240" w:lineRule="auto"/>
        <w:rPr>
          <w:rStyle w:val="Courierforcode"/>
        </w:rPr>
      </w:pPr>
      <w:r w:rsidRPr="00FB18B7">
        <w:rPr>
          <w:rStyle w:val="Courierforcode"/>
        </w:rPr>
        <w:tab/>
      </w:r>
      <w:r w:rsidRPr="00FB18B7">
        <w:rPr>
          <w:rStyle w:val="Courierforcode"/>
        </w:rPr>
        <w:tab/>
      </w:r>
      <w:r w:rsidRPr="00FB18B7">
        <w:rPr>
          <w:rStyle w:val="Courierforcode"/>
        </w:rPr>
        <w:tab/>
        <w:t>collapsible: true});</w:t>
      </w:r>
    </w:p>
    <w:p w14:paraId="031EF71D" w14:textId="77777777" w:rsidR="00FB18B7" w:rsidRPr="00FB18B7" w:rsidRDefault="00FB18B7" w:rsidP="00FB18B7">
      <w:pPr>
        <w:spacing w:after="0" w:line="240" w:lineRule="auto"/>
        <w:rPr>
          <w:rStyle w:val="Courierforcode"/>
        </w:rPr>
      </w:pPr>
      <w:r w:rsidRPr="00FB18B7">
        <w:rPr>
          <w:rStyle w:val="Courierforcode"/>
        </w:rPr>
        <w:tab/>
        <w:t xml:space="preserve">    });</w:t>
      </w:r>
    </w:p>
    <w:p w14:paraId="55FACDFA" w14:textId="77777777" w:rsidR="00FB18B7" w:rsidRPr="00FB18B7" w:rsidRDefault="00FB18B7" w:rsidP="00FB18B7">
      <w:pPr>
        <w:spacing w:after="0" w:line="240" w:lineRule="auto"/>
        <w:rPr>
          <w:rStyle w:val="Courierforcode"/>
        </w:rPr>
      </w:pPr>
      <w:r w:rsidRPr="00FB18B7">
        <w:rPr>
          <w:rStyle w:val="Courierforcode"/>
        </w:rPr>
        <w:tab/>
        <w:t>&lt;/script&gt;</w:t>
      </w:r>
    </w:p>
    <w:p w14:paraId="11BCE3BD" w14:textId="77777777" w:rsidR="00FB18B7" w:rsidRPr="00FB18B7" w:rsidRDefault="00FB18B7" w:rsidP="00FB18B7">
      <w:pPr>
        <w:spacing w:after="0" w:line="240" w:lineRule="auto"/>
        <w:rPr>
          <w:rStyle w:val="Courierforcode"/>
        </w:rPr>
      </w:pPr>
      <w:r w:rsidRPr="00FB18B7">
        <w:rPr>
          <w:rStyle w:val="Courierforcode"/>
        </w:rPr>
        <w:t>&lt;/head&gt;</w:t>
      </w:r>
    </w:p>
    <w:p w14:paraId="16799411" w14:textId="77777777" w:rsidR="00FB18B7" w:rsidRPr="00FB18B7" w:rsidRDefault="00FB18B7" w:rsidP="00FB18B7">
      <w:pPr>
        <w:spacing w:after="0" w:line="240" w:lineRule="auto"/>
        <w:rPr>
          <w:rStyle w:val="Courierforcode"/>
        </w:rPr>
      </w:pPr>
      <w:r w:rsidRPr="00FB18B7">
        <w:rPr>
          <w:rStyle w:val="Courierforcode"/>
        </w:rPr>
        <w:t>&lt;body&gt;</w:t>
      </w:r>
    </w:p>
    <w:p w14:paraId="513211D0" w14:textId="77777777" w:rsidR="00FB18B7" w:rsidRPr="00FB18B7" w:rsidRDefault="00FB18B7" w:rsidP="00FB18B7">
      <w:pPr>
        <w:spacing w:after="0" w:line="240" w:lineRule="auto"/>
        <w:rPr>
          <w:rStyle w:val="Courierforcode"/>
        </w:rPr>
      </w:pPr>
      <w:r w:rsidRPr="00FB18B7">
        <w:rPr>
          <w:rStyle w:val="Courierforcode"/>
        </w:rPr>
        <w:tab/>
        <w:t>&lt;header&gt; &lt;</w:t>
      </w:r>
      <w:proofErr w:type="spellStart"/>
      <w:r w:rsidRPr="00FB18B7">
        <w:rPr>
          <w:rStyle w:val="Courierforcode"/>
        </w:rPr>
        <w:t>img</w:t>
      </w:r>
      <w:proofErr w:type="spellEnd"/>
      <w:r w:rsidRPr="00FB18B7">
        <w:rPr>
          <w:rStyle w:val="Courierforcode"/>
        </w:rPr>
        <w:t xml:space="preserve"> </w:t>
      </w:r>
      <w:proofErr w:type="spellStart"/>
      <w:r w:rsidRPr="00FB18B7">
        <w:rPr>
          <w:rStyle w:val="Courierforcode"/>
        </w:rPr>
        <w:t>src</w:t>
      </w:r>
      <w:proofErr w:type="spellEnd"/>
      <w:r w:rsidRPr="00FB18B7">
        <w:rPr>
          <w:rStyle w:val="Courierforcode"/>
        </w:rPr>
        <w:t>="images/town_hall_logo.gif" alt="Town Hall logo" height="80"&gt;</w:t>
      </w:r>
    </w:p>
    <w:p w14:paraId="08E236E7"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&lt;h2&gt;San Joaquin Valley Town Hall&lt;/h2&gt;</w:t>
      </w:r>
    </w:p>
    <w:p w14:paraId="6960E354"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&lt;h3&gt;Celebrating our &lt;span class="shadow"&gt;75&lt;sup&gt;</w:t>
      </w:r>
      <w:proofErr w:type="spellStart"/>
      <w:r w:rsidRPr="00FB18B7">
        <w:rPr>
          <w:rStyle w:val="Courierforcode"/>
        </w:rPr>
        <w:t>th</w:t>
      </w:r>
      <w:proofErr w:type="spellEnd"/>
      <w:r w:rsidRPr="00FB18B7">
        <w:rPr>
          <w:rStyle w:val="Courierforcode"/>
        </w:rPr>
        <w:t>&lt;/sup&gt;&lt;/span&gt; Year&lt;/h3&gt;</w:t>
      </w:r>
    </w:p>
    <w:p w14:paraId="44FDFC2F" w14:textId="77777777" w:rsidR="00FB18B7" w:rsidRPr="00FB18B7" w:rsidRDefault="00FB18B7" w:rsidP="00FB18B7">
      <w:pPr>
        <w:spacing w:after="0" w:line="240" w:lineRule="auto"/>
        <w:rPr>
          <w:rStyle w:val="Courierforcode"/>
        </w:rPr>
      </w:pPr>
      <w:r w:rsidRPr="00FB18B7">
        <w:rPr>
          <w:rStyle w:val="Courierforcode"/>
        </w:rPr>
        <w:t xml:space="preserve">    &lt;/header&gt;</w:t>
      </w:r>
    </w:p>
    <w:p w14:paraId="5EC07BC7" w14:textId="77777777" w:rsidR="00FB18B7" w:rsidRPr="00FB18B7" w:rsidRDefault="00FB18B7" w:rsidP="00FB18B7">
      <w:pPr>
        <w:spacing w:after="0" w:line="240" w:lineRule="auto"/>
        <w:rPr>
          <w:rStyle w:val="Courierforcode"/>
        </w:rPr>
      </w:pPr>
      <w:r w:rsidRPr="00FB18B7">
        <w:rPr>
          <w:rStyle w:val="Courierforcode"/>
        </w:rPr>
        <w:tab/>
        <w:t>&lt;</w:t>
      </w:r>
      <w:proofErr w:type="spellStart"/>
      <w:r w:rsidRPr="00FB18B7">
        <w:rPr>
          <w:rStyle w:val="Courierforcode"/>
        </w:rPr>
        <w:t>nav</w:t>
      </w:r>
      <w:proofErr w:type="spellEnd"/>
      <w:r w:rsidRPr="00FB18B7">
        <w:rPr>
          <w:rStyle w:val="Courierforcode"/>
        </w:rPr>
        <w:t xml:space="preserve"> id="</w:t>
      </w:r>
      <w:proofErr w:type="spellStart"/>
      <w:r w:rsidRPr="00FB18B7">
        <w:rPr>
          <w:rStyle w:val="Courierforcode"/>
        </w:rPr>
        <w:t>nav_menu</w:t>
      </w:r>
      <w:proofErr w:type="spellEnd"/>
      <w:r w:rsidRPr="00FB18B7">
        <w:rPr>
          <w:rStyle w:val="Courierforcode"/>
        </w:rPr>
        <w:t>"&gt;</w:t>
      </w:r>
    </w:p>
    <w:p w14:paraId="19595FEE"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w:t>
      </w:r>
      <w:proofErr w:type="spellStart"/>
      <w:r w:rsidRPr="00FB18B7">
        <w:rPr>
          <w:rStyle w:val="Courierforcode"/>
        </w:rPr>
        <w:t>ul</w:t>
      </w:r>
      <w:proofErr w:type="spellEnd"/>
      <w:r w:rsidRPr="00FB18B7">
        <w:rPr>
          <w:rStyle w:val="Courierforcode"/>
        </w:rPr>
        <w:t>&gt;</w:t>
      </w:r>
    </w:p>
    <w:p w14:paraId="14C1F0C0"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="../index.html"&gt;Home&lt;/a&gt;&lt;/li&gt;</w:t>
      </w:r>
    </w:p>
    <w:p w14:paraId="6F3DAD92"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="speakers.html"&gt;Speakers&lt;/a&gt;&lt;/li&gt;</w:t>
      </w:r>
    </w:p>
    <w:p w14:paraId="2C38A03E"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="luncheons.html"&gt;Luncheons&lt;/a&gt;&lt;/li&gt;</w:t>
      </w:r>
    </w:p>
    <w:p w14:paraId="13683B13"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="tickets.html"&gt;Tickets&lt;/a&gt;&lt;/li&gt;</w:t>
      </w:r>
    </w:p>
    <w:p w14:paraId="20AF057F"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="aboutus.html"&gt; About Us&lt;/a&gt;</w:t>
      </w:r>
    </w:p>
    <w:p w14:paraId="75729873"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w:t>
      </w:r>
      <w:proofErr w:type="spellStart"/>
      <w:r w:rsidRPr="00FB18B7">
        <w:rPr>
          <w:rStyle w:val="Courierforcode"/>
        </w:rPr>
        <w:t>ul</w:t>
      </w:r>
      <w:proofErr w:type="spellEnd"/>
      <w:r w:rsidRPr="00FB18B7">
        <w:rPr>
          <w:rStyle w:val="Courierforcode"/>
        </w:rPr>
        <w:t>&gt;</w:t>
      </w:r>
    </w:p>
    <w:p w14:paraId="484F6046"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="#"&gt;Our History&lt;/a&gt;&lt;/li&gt;</w:t>
      </w:r>
    </w:p>
    <w:p w14:paraId="282D37DF"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="#"&gt;Board of Directors&lt;/a&gt;&lt;/li&gt;</w:t>
      </w:r>
    </w:p>
    <w:p w14:paraId="69C522B4"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="#"&gt;Past Speakers&lt;/a&gt;&lt;/li&gt;</w:t>
      </w:r>
    </w:p>
    <w:p w14:paraId="4AD1322D"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 xml:space="preserve">&lt;li&gt;&lt;a </w:t>
      </w:r>
      <w:proofErr w:type="spellStart"/>
      <w:r w:rsidRPr="00FB18B7">
        <w:rPr>
          <w:rStyle w:val="Courierforcode"/>
        </w:rPr>
        <w:t>href</w:t>
      </w:r>
      <w:proofErr w:type="spellEnd"/>
      <w:r w:rsidRPr="00FB18B7">
        <w:rPr>
          <w:rStyle w:val="Courierforcode"/>
        </w:rPr>
        <w:t>="#"&gt;Contact Information&lt;/a&gt;&lt;/li&gt;</w:t>
      </w:r>
    </w:p>
    <w:p w14:paraId="567EB992"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w:t>
      </w:r>
      <w:proofErr w:type="spellStart"/>
      <w:r w:rsidRPr="00FB18B7">
        <w:rPr>
          <w:rStyle w:val="Courierforcode"/>
        </w:rPr>
        <w:t>ul</w:t>
      </w:r>
      <w:proofErr w:type="spellEnd"/>
      <w:r w:rsidRPr="00FB18B7">
        <w:rPr>
          <w:rStyle w:val="Courierforcode"/>
        </w:rPr>
        <w:t>&gt;</w:t>
      </w:r>
    </w:p>
    <w:p w14:paraId="56A1EBFB"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&lt;/li&gt;</w:t>
      </w:r>
    </w:p>
    <w:p w14:paraId="1CE6E323"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w:t>
      </w:r>
      <w:proofErr w:type="spellStart"/>
      <w:r w:rsidRPr="00FB18B7">
        <w:rPr>
          <w:rStyle w:val="Courierforcode"/>
        </w:rPr>
        <w:t>ul</w:t>
      </w:r>
      <w:proofErr w:type="spellEnd"/>
      <w:r w:rsidRPr="00FB18B7">
        <w:rPr>
          <w:rStyle w:val="Courierforcode"/>
        </w:rPr>
        <w:t>&gt;</w:t>
      </w:r>
    </w:p>
    <w:p w14:paraId="60A47F38" w14:textId="77777777" w:rsidR="00FB18B7" w:rsidRPr="00FB18B7" w:rsidRDefault="00FB18B7" w:rsidP="00FB18B7">
      <w:pPr>
        <w:spacing w:after="0" w:line="240" w:lineRule="auto"/>
        <w:rPr>
          <w:rStyle w:val="Courierforcode"/>
        </w:rPr>
      </w:pPr>
      <w:r w:rsidRPr="00FB18B7">
        <w:rPr>
          <w:rStyle w:val="Courierforcode"/>
        </w:rPr>
        <w:t xml:space="preserve">    &lt;/</w:t>
      </w:r>
      <w:proofErr w:type="spellStart"/>
      <w:r w:rsidRPr="00FB18B7">
        <w:rPr>
          <w:rStyle w:val="Courierforcode"/>
        </w:rPr>
        <w:t>nav</w:t>
      </w:r>
      <w:proofErr w:type="spellEnd"/>
      <w:r w:rsidRPr="00FB18B7">
        <w:rPr>
          <w:rStyle w:val="Courierforcode"/>
        </w:rPr>
        <w:t>&gt;</w:t>
      </w:r>
    </w:p>
    <w:p w14:paraId="21B16874" w14:textId="77777777" w:rsidR="00FB18B7" w:rsidRPr="00FB18B7" w:rsidRDefault="00FB18B7" w:rsidP="00FB18B7">
      <w:pPr>
        <w:spacing w:after="0" w:line="240" w:lineRule="auto"/>
        <w:rPr>
          <w:rStyle w:val="Courierforcode"/>
        </w:rPr>
      </w:pPr>
      <w:r w:rsidRPr="00FB18B7">
        <w:rPr>
          <w:rStyle w:val="Courierforcode"/>
        </w:rPr>
        <w:t xml:space="preserve">    &lt;main&gt;</w:t>
      </w:r>
    </w:p>
    <w:p w14:paraId="2E00ED34" w14:textId="77777777" w:rsidR="00FB18B7" w:rsidRPr="00FB18B7" w:rsidRDefault="00FB18B7" w:rsidP="00FB18B7">
      <w:pPr>
        <w:spacing w:after="0" w:line="240" w:lineRule="auto"/>
        <w:rPr>
          <w:rStyle w:val="Courierforcode"/>
        </w:rPr>
      </w:pPr>
      <w:r w:rsidRPr="00FB18B7">
        <w:rPr>
          <w:rStyle w:val="Courierforcode"/>
        </w:rPr>
        <w:t xml:space="preserve">        &lt;section&gt;</w:t>
      </w:r>
    </w:p>
    <w:p w14:paraId="7498AD2B" w14:textId="77777777" w:rsidR="00FB18B7" w:rsidRPr="00FB18B7" w:rsidRDefault="00FB18B7" w:rsidP="00FB18B7">
      <w:pPr>
        <w:spacing w:after="0" w:line="240" w:lineRule="auto"/>
        <w:rPr>
          <w:rStyle w:val="Courierforcode"/>
        </w:rPr>
      </w:pPr>
      <w:r w:rsidRPr="00FB18B7">
        <w:rPr>
          <w:rStyle w:val="Courierforcode"/>
        </w:rPr>
        <w:t xml:space="preserve">            &lt;h1 class="</w:t>
      </w:r>
      <w:proofErr w:type="spellStart"/>
      <w:r w:rsidRPr="00FB18B7">
        <w:rPr>
          <w:rStyle w:val="Courierforcode"/>
        </w:rPr>
        <w:t>spaceafter</w:t>
      </w:r>
      <w:proofErr w:type="spellEnd"/>
      <w:r w:rsidRPr="00FB18B7">
        <w:rPr>
          <w:rStyle w:val="Courierforcode"/>
        </w:rPr>
        <w:t>"&gt;This season's guest speakers&lt;/h1&gt;</w:t>
      </w:r>
    </w:p>
    <w:p w14:paraId="20383D30" w14:textId="77777777" w:rsidR="00FB18B7" w:rsidRPr="00FB18B7" w:rsidRDefault="00FB18B7" w:rsidP="00FB18B7">
      <w:pPr>
        <w:spacing w:after="0" w:line="240" w:lineRule="auto"/>
        <w:rPr>
          <w:rStyle w:val="Courierforcode"/>
        </w:rPr>
      </w:pPr>
      <w:r w:rsidRPr="00FB18B7">
        <w:rPr>
          <w:rStyle w:val="Courierforcode"/>
        </w:rPr>
        <w:t xml:space="preserve">            &lt;div id="accordion"&gt;</w:t>
      </w:r>
    </w:p>
    <w:p w14:paraId="289029F0" w14:textId="77777777" w:rsidR="00FB18B7" w:rsidRPr="00FB18B7" w:rsidRDefault="00FB18B7" w:rsidP="00FB18B7">
      <w:pPr>
        <w:spacing w:after="0" w:line="240" w:lineRule="auto"/>
        <w:rPr>
          <w:rStyle w:val="Courierforcode"/>
        </w:rPr>
      </w:pPr>
      <w:r w:rsidRPr="00FB18B7">
        <w:rPr>
          <w:rStyle w:val="Courierforcode"/>
        </w:rPr>
        <w:t xml:space="preserve">                &lt;h3&gt;&lt;a </w:t>
      </w:r>
      <w:proofErr w:type="spellStart"/>
      <w:r w:rsidRPr="00FB18B7">
        <w:rPr>
          <w:rStyle w:val="Courierforcode"/>
        </w:rPr>
        <w:t>href</w:t>
      </w:r>
      <w:proofErr w:type="spellEnd"/>
      <w:r w:rsidRPr="00FB18B7">
        <w:rPr>
          <w:rStyle w:val="Courierforcode"/>
        </w:rPr>
        <w:t xml:space="preserve">="#"&gt;October: Jeffrey </w:t>
      </w:r>
      <w:proofErr w:type="spellStart"/>
      <w:r w:rsidRPr="00FB18B7">
        <w:rPr>
          <w:rStyle w:val="Courierforcode"/>
        </w:rPr>
        <w:t>Toobin</w:t>
      </w:r>
      <w:proofErr w:type="spellEnd"/>
      <w:r w:rsidRPr="00FB18B7">
        <w:rPr>
          <w:rStyle w:val="Courierforcode"/>
        </w:rPr>
        <w:t>&lt;/a&gt;&lt;/h3&gt;</w:t>
      </w:r>
    </w:p>
    <w:p w14:paraId="3DA5AB50" w14:textId="77777777" w:rsidR="00FB18B7" w:rsidRPr="00FB18B7" w:rsidRDefault="00FB18B7" w:rsidP="00FB18B7">
      <w:pPr>
        <w:spacing w:after="0" w:line="240" w:lineRule="auto"/>
        <w:rPr>
          <w:rStyle w:val="Courierforcode"/>
        </w:rPr>
      </w:pPr>
      <w:r w:rsidRPr="00FB18B7">
        <w:rPr>
          <w:rStyle w:val="Courierforcode"/>
        </w:rPr>
        <w:lastRenderedPageBreak/>
        <w:t xml:space="preserve">                &lt;div&gt;</w:t>
      </w:r>
    </w:p>
    <w:p w14:paraId="17A9EEB6" w14:textId="77777777" w:rsidR="00FB18B7" w:rsidRPr="00FB18B7" w:rsidRDefault="00FB18B7" w:rsidP="00FB18B7">
      <w:pPr>
        <w:spacing w:after="0" w:line="240" w:lineRule="auto"/>
        <w:rPr>
          <w:rStyle w:val="Courierforcode"/>
        </w:rPr>
      </w:pPr>
      <w:r w:rsidRPr="00FB18B7">
        <w:rPr>
          <w:rStyle w:val="Courierforcode"/>
        </w:rPr>
        <w:t xml:space="preserve">                    &lt;p&gt;The panel for Jeffrey </w:t>
      </w:r>
      <w:proofErr w:type="spellStart"/>
      <w:r w:rsidRPr="00FB18B7">
        <w:rPr>
          <w:rStyle w:val="Courierforcode"/>
        </w:rPr>
        <w:t>Toobin</w:t>
      </w:r>
      <w:proofErr w:type="spellEnd"/>
      <w:r w:rsidRPr="00FB18B7">
        <w:rPr>
          <w:rStyle w:val="Courierforcode"/>
        </w:rPr>
        <w:t>&lt;/p&gt;</w:t>
      </w:r>
    </w:p>
    <w:p w14:paraId="6D377D01"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04C374BF" w14:textId="77777777" w:rsidR="00FB18B7" w:rsidRPr="00FB18B7" w:rsidRDefault="00FB18B7" w:rsidP="00FB18B7">
      <w:pPr>
        <w:spacing w:after="0" w:line="240" w:lineRule="auto"/>
        <w:rPr>
          <w:rStyle w:val="Courierforcode"/>
        </w:rPr>
      </w:pPr>
      <w:r w:rsidRPr="00FB18B7">
        <w:rPr>
          <w:rStyle w:val="Courierforcode"/>
        </w:rPr>
        <w:t xml:space="preserve">                &lt;h3&gt;&lt;a </w:t>
      </w:r>
      <w:proofErr w:type="spellStart"/>
      <w:r w:rsidRPr="00FB18B7">
        <w:rPr>
          <w:rStyle w:val="Courierforcode"/>
        </w:rPr>
        <w:t>href</w:t>
      </w:r>
      <w:proofErr w:type="spellEnd"/>
      <w:r w:rsidRPr="00FB18B7">
        <w:rPr>
          <w:rStyle w:val="Courierforcode"/>
        </w:rPr>
        <w:t>="#"&gt;November: Andrew Ross Sorkin&lt;/a&gt;&lt;/h3&gt;</w:t>
      </w:r>
    </w:p>
    <w:p w14:paraId="59626DB8"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30181DBC" w14:textId="77777777" w:rsidR="00FB18B7" w:rsidRPr="00FB18B7" w:rsidRDefault="00FB18B7" w:rsidP="00FB18B7">
      <w:pPr>
        <w:spacing w:after="0" w:line="240" w:lineRule="auto"/>
        <w:rPr>
          <w:rStyle w:val="Courierforcode"/>
        </w:rPr>
      </w:pPr>
      <w:r w:rsidRPr="00FB18B7">
        <w:rPr>
          <w:rStyle w:val="Courierforcode"/>
        </w:rPr>
        <w:t xml:space="preserve">                    &lt;p&gt;The panel for Andrew Ross Sorkin&lt;/p&gt;</w:t>
      </w:r>
    </w:p>
    <w:p w14:paraId="283992BC"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43BEFD2E" w14:textId="77777777" w:rsidR="00FB18B7" w:rsidRPr="00FB18B7" w:rsidRDefault="00FB18B7" w:rsidP="00FB18B7">
      <w:pPr>
        <w:spacing w:after="0" w:line="240" w:lineRule="auto"/>
        <w:rPr>
          <w:rStyle w:val="Courierforcode"/>
        </w:rPr>
      </w:pPr>
      <w:r w:rsidRPr="00FB18B7">
        <w:rPr>
          <w:rStyle w:val="Courierforcode"/>
        </w:rPr>
        <w:t xml:space="preserve">                &lt;h3&gt;&lt;a </w:t>
      </w:r>
      <w:proofErr w:type="spellStart"/>
      <w:r w:rsidRPr="00FB18B7">
        <w:rPr>
          <w:rStyle w:val="Courierforcode"/>
        </w:rPr>
        <w:t>href</w:t>
      </w:r>
      <w:proofErr w:type="spellEnd"/>
      <w:r w:rsidRPr="00FB18B7">
        <w:rPr>
          <w:rStyle w:val="Courierforcode"/>
        </w:rPr>
        <w:t>="#"&gt;January: Amy Chua&lt;/a&gt;&lt;/h3&gt;</w:t>
      </w:r>
    </w:p>
    <w:p w14:paraId="1103A11C"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53486904" w14:textId="77777777" w:rsidR="00FB18B7" w:rsidRPr="00FB18B7" w:rsidRDefault="00FB18B7" w:rsidP="00FB18B7">
      <w:pPr>
        <w:spacing w:after="0" w:line="240" w:lineRule="auto"/>
        <w:rPr>
          <w:rStyle w:val="Courierforcode"/>
        </w:rPr>
      </w:pPr>
      <w:r w:rsidRPr="00FB18B7">
        <w:rPr>
          <w:rStyle w:val="Courierforcode"/>
        </w:rPr>
        <w:t xml:space="preserve">                    &lt;p&gt;The panel for Amy Chua&lt;/p&gt;</w:t>
      </w:r>
      <w:r w:rsidRPr="00FB18B7">
        <w:rPr>
          <w:rStyle w:val="Courierforcode"/>
        </w:rPr>
        <w:tab/>
      </w:r>
    </w:p>
    <w:p w14:paraId="1BF1A0FD"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1FB9B7EB" w14:textId="77777777" w:rsidR="00FB18B7" w:rsidRPr="00FB18B7" w:rsidRDefault="00FB18B7" w:rsidP="00FB18B7">
      <w:pPr>
        <w:spacing w:after="0" w:line="240" w:lineRule="auto"/>
        <w:rPr>
          <w:rStyle w:val="Courierforcode"/>
        </w:rPr>
      </w:pPr>
      <w:r w:rsidRPr="00FB18B7">
        <w:rPr>
          <w:rStyle w:val="Courierforcode"/>
        </w:rPr>
        <w:t xml:space="preserve">                &lt;h3&gt;&lt;a </w:t>
      </w:r>
      <w:proofErr w:type="spellStart"/>
      <w:r w:rsidRPr="00FB18B7">
        <w:rPr>
          <w:rStyle w:val="Courierforcode"/>
        </w:rPr>
        <w:t>href</w:t>
      </w:r>
      <w:proofErr w:type="spellEnd"/>
      <w:r w:rsidRPr="00FB18B7">
        <w:rPr>
          <w:rStyle w:val="Courierforcode"/>
        </w:rPr>
        <w:t>="#"&gt;February: Scott Sampson&lt;/a&gt;&lt;/h3&gt;</w:t>
      </w:r>
    </w:p>
    <w:p w14:paraId="32D17A14"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29452496" w14:textId="77777777" w:rsidR="00FB18B7" w:rsidRPr="00FB18B7" w:rsidRDefault="00FB18B7" w:rsidP="00FB18B7">
      <w:pPr>
        <w:spacing w:after="0" w:line="240" w:lineRule="auto"/>
        <w:rPr>
          <w:rStyle w:val="Courierforcode"/>
        </w:rPr>
      </w:pPr>
      <w:r w:rsidRPr="00FB18B7">
        <w:rPr>
          <w:rStyle w:val="Courierforcode"/>
        </w:rPr>
        <w:t xml:space="preserve">                    &lt;h3&gt;Fossil Threads in the Web of Life&lt;/h3&gt;</w:t>
      </w:r>
    </w:p>
    <w:p w14:paraId="5C9967BB" w14:textId="77777777" w:rsidR="00FB18B7" w:rsidRPr="00FB18B7" w:rsidRDefault="00FB18B7" w:rsidP="00FB18B7">
      <w:pPr>
        <w:spacing w:after="0" w:line="240" w:lineRule="auto"/>
        <w:rPr>
          <w:rStyle w:val="Courierforcode"/>
        </w:rPr>
      </w:pPr>
      <w:r w:rsidRPr="00FB18B7">
        <w:rPr>
          <w:rStyle w:val="Courierforcode"/>
        </w:rPr>
        <w:t xml:space="preserve">                    &lt;a </w:t>
      </w:r>
      <w:proofErr w:type="spellStart"/>
      <w:r w:rsidRPr="00FB18B7">
        <w:rPr>
          <w:rStyle w:val="Courierforcode"/>
        </w:rPr>
        <w:t>href</w:t>
      </w:r>
      <w:proofErr w:type="spellEnd"/>
      <w:r w:rsidRPr="00FB18B7">
        <w:rPr>
          <w:rStyle w:val="Courierforcode"/>
        </w:rPr>
        <w:t>="speakers/sampson.html"&gt;&lt;</w:t>
      </w:r>
      <w:proofErr w:type="spellStart"/>
      <w:r w:rsidRPr="00FB18B7">
        <w:rPr>
          <w:rStyle w:val="Courierforcode"/>
        </w:rPr>
        <w:t>img</w:t>
      </w:r>
      <w:proofErr w:type="spellEnd"/>
      <w:r w:rsidRPr="00FB18B7">
        <w:rPr>
          <w:rStyle w:val="Courierforcode"/>
        </w:rPr>
        <w:t xml:space="preserve"> </w:t>
      </w:r>
      <w:proofErr w:type="spellStart"/>
      <w:r w:rsidRPr="00FB18B7">
        <w:rPr>
          <w:rStyle w:val="Courierforcode"/>
        </w:rPr>
        <w:t>src</w:t>
      </w:r>
      <w:proofErr w:type="spellEnd"/>
      <w:r w:rsidRPr="00FB18B7">
        <w:rPr>
          <w:rStyle w:val="Courierforcode"/>
        </w:rPr>
        <w:t>="images/sampson75.jpg" alt="Scott Sampson"&gt;&lt;/a&gt;</w:t>
      </w:r>
    </w:p>
    <w:p w14:paraId="042D5797" w14:textId="77777777" w:rsidR="00FB18B7" w:rsidRPr="00FB18B7" w:rsidRDefault="00FB18B7" w:rsidP="00FB18B7">
      <w:pPr>
        <w:spacing w:after="0" w:line="240" w:lineRule="auto"/>
        <w:rPr>
          <w:rStyle w:val="Courierforcode"/>
        </w:rPr>
      </w:pPr>
      <w:r w:rsidRPr="00FB18B7">
        <w:rPr>
          <w:rStyle w:val="Courierforcode"/>
        </w:rPr>
        <w:t xml:space="preserve">                    &lt;p&gt;What's 75 million years old and brand spanking new? A teenage  </w:t>
      </w:r>
    </w:p>
    <w:p w14:paraId="5A85E97C" w14:textId="77777777" w:rsidR="00FB18B7" w:rsidRPr="00FB18B7" w:rsidRDefault="00FB18B7" w:rsidP="00FB18B7">
      <w:pPr>
        <w:spacing w:after="0" w:line="240" w:lineRule="auto"/>
        <w:rPr>
          <w:rStyle w:val="Courierforcode"/>
        </w:rPr>
      </w:pPr>
      <w:r w:rsidRPr="00FB18B7">
        <w:rPr>
          <w:rStyle w:val="Courierforcode"/>
        </w:rPr>
        <w:t xml:space="preserve">                       </w:t>
      </w:r>
      <w:proofErr w:type="spellStart"/>
      <w:r w:rsidRPr="00FB18B7">
        <w:rPr>
          <w:rStyle w:val="Courierforcode"/>
        </w:rPr>
        <w:t>Utahceratops</w:t>
      </w:r>
      <w:proofErr w:type="spellEnd"/>
      <w:r w:rsidRPr="00FB18B7">
        <w:rPr>
          <w:rStyle w:val="Courierforcode"/>
        </w:rPr>
        <w:t xml:space="preserve">! Come to the Saroyan, armed with your best dinosaur roar, when Scott Sampson, </w:t>
      </w:r>
    </w:p>
    <w:p w14:paraId="5E5B2BA3" w14:textId="77777777" w:rsidR="00FB18B7" w:rsidRPr="00FB18B7" w:rsidRDefault="00FB18B7" w:rsidP="00FB18B7">
      <w:pPr>
        <w:spacing w:after="0" w:line="240" w:lineRule="auto"/>
        <w:rPr>
          <w:rStyle w:val="Courierforcode"/>
        </w:rPr>
      </w:pPr>
      <w:r w:rsidRPr="00FB18B7">
        <w:rPr>
          <w:rStyle w:val="Courierforcode"/>
        </w:rPr>
        <w:t xml:space="preserve">                       Research Curator at the Utah Museum of Natural History, steps to the podium. Sampson's </w:t>
      </w:r>
    </w:p>
    <w:p w14:paraId="6AA5F423" w14:textId="77777777" w:rsidR="00FB18B7" w:rsidRPr="00FB18B7" w:rsidRDefault="00FB18B7" w:rsidP="00FB18B7">
      <w:pPr>
        <w:spacing w:after="0" w:line="240" w:lineRule="auto"/>
        <w:rPr>
          <w:rStyle w:val="Courierforcode"/>
        </w:rPr>
      </w:pPr>
      <w:r w:rsidRPr="00FB18B7">
        <w:rPr>
          <w:rStyle w:val="Courierforcode"/>
        </w:rPr>
        <w:t xml:space="preserve">                       research has focused on the ecology and evolution of late Cretaceous dinosaurs and he has </w:t>
      </w:r>
    </w:p>
    <w:p w14:paraId="7B93E071" w14:textId="77777777" w:rsidR="00FB18B7" w:rsidRPr="00FB18B7" w:rsidRDefault="00FB18B7" w:rsidP="00FB18B7">
      <w:pPr>
        <w:spacing w:after="0" w:line="240" w:lineRule="auto"/>
        <w:rPr>
          <w:rStyle w:val="Courierforcode"/>
        </w:rPr>
      </w:pPr>
      <w:r w:rsidRPr="00FB18B7">
        <w:rPr>
          <w:rStyle w:val="Courierforcode"/>
        </w:rPr>
        <w:t xml:space="preserve">                       conducted fieldwork in a number of countries in </w:t>
      </w:r>
      <w:proofErr w:type="gramStart"/>
      <w:r w:rsidRPr="00FB18B7">
        <w:rPr>
          <w:rStyle w:val="Courierforcode"/>
        </w:rPr>
        <w:t>Africa.&lt;</w:t>
      </w:r>
      <w:proofErr w:type="gramEnd"/>
      <w:r w:rsidRPr="00FB18B7">
        <w:rPr>
          <w:rStyle w:val="Courierforcode"/>
        </w:rPr>
        <w:t>/p&gt;</w:t>
      </w:r>
    </w:p>
    <w:p w14:paraId="7316474F"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="speakers/sampson.html"&gt;For more, click here&lt;/a&gt;&lt;/p&gt;</w:t>
      </w:r>
    </w:p>
    <w:p w14:paraId="38BA9012"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6835CB71" w14:textId="77777777" w:rsidR="00FB18B7" w:rsidRPr="00FB18B7" w:rsidRDefault="00FB18B7" w:rsidP="00FB18B7">
      <w:pPr>
        <w:spacing w:after="0" w:line="240" w:lineRule="auto"/>
        <w:rPr>
          <w:rStyle w:val="Courierforcode"/>
        </w:rPr>
      </w:pPr>
      <w:r w:rsidRPr="00FB18B7">
        <w:rPr>
          <w:rStyle w:val="Courierforcode"/>
        </w:rPr>
        <w:t xml:space="preserve">                &lt;h3&gt;&lt;a </w:t>
      </w:r>
      <w:proofErr w:type="spellStart"/>
      <w:r w:rsidRPr="00FB18B7">
        <w:rPr>
          <w:rStyle w:val="Courierforcode"/>
        </w:rPr>
        <w:t>href</w:t>
      </w:r>
      <w:proofErr w:type="spellEnd"/>
      <w:r w:rsidRPr="00FB18B7">
        <w:rPr>
          <w:rStyle w:val="Courierforcode"/>
        </w:rPr>
        <w:t>="#"&gt;March: Carlos Eire&lt;/a&gt;&lt;/h3&gt;</w:t>
      </w:r>
    </w:p>
    <w:p w14:paraId="72CAA423"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6307B6BE" w14:textId="77777777" w:rsidR="00FB18B7" w:rsidRPr="00FB18B7" w:rsidRDefault="00FB18B7" w:rsidP="00FB18B7">
      <w:pPr>
        <w:spacing w:after="0" w:line="240" w:lineRule="auto"/>
        <w:rPr>
          <w:rStyle w:val="Courierforcode"/>
        </w:rPr>
      </w:pPr>
      <w:r w:rsidRPr="00FB18B7">
        <w:rPr>
          <w:rStyle w:val="Courierforcode"/>
        </w:rPr>
        <w:t xml:space="preserve">                    &lt;p&gt;The panel for Carlos Eire&lt;/p&gt;</w:t>
      </w:r>
    </w:p>
    <w:p w14:paraId="39FA83BF"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5A9CFF5E" w14:textId="77777777" w:rsidR="00FB18B7" w:rsidRPr="00FB18B7" w:rsidRDefault="00FB18B7" w:rsidP="00FB18B7">
      <w:pPr>
        <w:spacing w:after="0" w:line="240" w:lineRule="auto"/>
        <w:rPr>
          <w:rStyle w:val="Courierforcode"/>
        </w:rPr>
      </w:pPr>
      <w:r w:rsidRPr="00FB18B7">
        <w:rPr>
          <w:rStyle w:val="Courierforcode"/>
        </w:rPr>
        <w:t xml:space="preserve">                &lt;h3&gt;&lt;a </w:t>
      </w:r>
      <w:proofErr w:type="spellStart"/>
      <w:r w:rsidRPr="00FB18B7">
        <w:rPr>
          <w:rStyle w:val="Courierforcode"/>
        </w:rPr>
        <w:t>href</w:t>
      </w:r>
      <w:proofErr w:type="spellEnd"/>
      <w:r w:rsidRPr="00FB18B7">
        <w:rPr>
          <w:rStyle w:val="Courierforcode"/>
        </w:rPr>
        <w:t xml:space="preserve">="#"&gt;April: Ronan Tynan&lt;/a&gt;&lt;/h3&gt; </w:t>
      </w:r>
    </w:p>
    <w:p w14:paraId="53FD8FD7"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41840B04" w14:textId="77777777" w:rsidR="00FB18B7" w:rsidRPr="00FB18B7" w:rsidRDefault="00FB18B7" w:rsidP="00FB18B7">
      <w:pPr>
        <w:spacing w:after="0" w:line="240" w:lineRule="auto"/>
        <w:rPr>
          <w:rStyle w:val="Courierforcode"/>
        </w:rPr>
      </w:pPr>
      <w:r w:rsidRPr="00FB18B7">
        <w:rPr>
          <w:rStyle w:val="Courierforcode"/>
        </w:rPr>
        <w:t xml:space="preserve">                    &lt;p&gt;The panel for Ronan Tynan&lt;/p&gt; </w:t>
      </w:r>
    </w:p>
    <w:p w14:paraId="01A75F1D"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0CF89A07" w14:textId="77777777" w:rsidR="00FB18B7" w:rsidRPr="00FB18B7" w:rsidRDefault="00FB18B7" w:rsidP="00FB18B7">
      <w:pPr>
        <w:spacing w:after="0" w:line="240" w:lineRule="auto"/>
        <w:rPr>
          <w:rStyle w:val="Courierforcode"/>
        </w:rPr>
      </w:pPr>
      <w:r w:rsidRPr="00FB18B7">
        <w:rPr>
          <w:rStyle w:val="Courierforcode"/>
        </w:rPr>
        <w:t xml:space="preserve">            &lt;/div&gt;</w:t>
      </w:r>
    </w:p>
    <w:p w14:paraId="3839C4C1" w14:textId="77777777" w:rsidR="00FB18B7" w:rsidRPr="00FB18B7" w:rsidRDefault="00FB18B7" w:rsidP="00FB18B7">
      <w:pPr>
        <w:spacing w:after="0" w:line="240" w:lineRule="auto"/>
        <w:rPr>
          <w:rStyle w:val="Courierforcode"/>
        </w:rPr>
      </w:pPr>
      <w:r w:rsidRPr="00FB18B7">
        <w:rPr>
          <w:rStyle w:val="Courierforcode"/>
        </w:rPr>
        <w:t xml:space="preserve">        &lt;/section&gt;</w:t>
      </w:r>
    </w:p>
    <w:p w14:paraId="1B3DE6A9" w14:textId="77777777" w:rsidR="00FB18B7" w:rsidRPr="00FB18B7" w:rsidRDefault="00FB18B7" w:rsidP="00FB18B7">
      <w:pPr>
        <w:spacing w:after="0" w:line="240" w:lineRule="auto"/>
        <w:rPr>
          <w:rStyle w:val="Courierforcode"/>
        </w:rPr>
      </w:pPr>
      <w:r w:rsidRPr="00FB18B7">
        <w:rPr>
          <w:rStyle w:val="Courierforcode"/>
        </w:rPr>
        <w:t xml:space="preserve">        &lt;aside&gt;</w:t>
      </w:r>
    </w:p>
    <w:p w14:paraId="30C6A894" w14:textId="77777777" w:rsidR="00FB18B7" w:rsidRPr="00FB18B7" w:rsidRDefault="00FB18B7" w:rsidP="00FB18B7">
      <w:pPr>
        <w:spacing w:after="0" w:line="240" w:lineRule="auto"/>
        <w:rPr>
          <w:rStyle w:val="Courierforcode"/>
        </w:rPr>
      </w:pPr>
      <w:r w:rsidRPr="00FB18B7">
        <w:rPr>
          <w:rStyle w:val="Courierforcode"/>
        </w:rPr>
        <w:t xml:space="preserve">            &lt;h2&gt;Applications&lt;/h2&gt;</w:t>
      </w:r>
    </w:p>
    <w:p w14:paraId="503DFEAC" w14:textId="77777777" w:rsidR="00FB18B7" w:rsidRPr="00FB18B7" w:rsidRDefault="00FB18B7" w:rsidP="00FB18B7">
      <w:pPr>
        <w:spacing w:after="0" w:line="240" w:lineRule="auto"/>
        <w:rPr>
          <w:rStyle w:val="Courierforcode"/>
        </w:rPr>
      </w:pPr>
      <w:r w:rsidRPr="00FB18B7">
        <w:rPr>
          <w:rStyle w:val="Courierforcode"/>
        </w:rPr>
        <w:t xml:space="preserve">            &lt;h3&gt;jQuery&lt;/h3&gt;</w:t>
      </w:r>
    </w:p>
    <w:p w14:paraId="755FDC35"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="image_swaps.html"&gt;Image Swaps&lt;/a&gt;&lt;/p&gt;</w:t>
      </w:r>
    </w:p>
    <w:p w14:paraId="798FC148"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="image_rollovers.html"&gt;Image Rollovers&lt;/a&gt;&lt;/p&gt;</w:t>
      </w:r>
    </w:p>
    <w:p w14:paraId="1AF6D3E1" w14:textId="77777777" w:rsidR="00FB18B7" w:rsidRPr="00FB18B7" w:rsidRDefault="00FB18B7" w:rsidP="00FB18B7">
      <w:pPr>
        <w:spacing w:after="0" w:line="240" w:lineRule="auto"/>
        <w:rPr>
          <w:rStyle w:val="Courierforcode"/>
        </w:rPr>
      </w:pPr>
      <w:r w:rsidRPr="00FB18B7">
        <w:rPr>
          <w:rStyle w:val="Courierforcode"/>
        </w:rPr>
        <w:t xml:space="preserve">            &lt;h3&gt;jQuery UI&lt;/h3&gt;</w:t>
      </w:r>
    </w:p>
    <w:p w14:paraId="0A2B27CC"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="accordion_dialog.html"&gt;Accordion&lt;/a&gt;&lt;/p&gt;</w:t>
      </w:r>
    </w:p>
    <w:p w14:paraId="34A27468"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="accordion_dialog.html"&gt;Dialog&lt;/a&gt;&lt;/p&gt;</w:t>
      </w:r>
    </w:p>
    <w:p w14:paraId="57589591" w14:textId="77777777" w:rsidR="00FB18B7" w:rsidRPr="00FB18B7" w:rsidRDefault="00FB18B7" w:rsidP="00FB18B7">
      <w:pPr>
        <w:spacing w:after="0" w:line="240" w:lineRule="auto"/>
        <w:rPr>
          <w:rStyle w:val="Courierforcode"/>
        </w:rPr>
      </w:pPr>
      <w:r w:rsidRPr="00FB18B7">
        <w:rPr>
          <w:rStyle w:val="Courierforcode"/>
        </w:rPr>
        <w:t xml:space="preserve">            &lt;h3&gt;jQuery plugins&lt;/h3&gt;</w:t>
      </w:r>
    </w:p>
    <w:p w14:paraId="7C6EC911"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="lightbox.html"&gt;Lightbox&lt;/a&gt;&lt;/p&gt;</w:t>
      </w:r>
    </w:p>
    <w:p w14:paraId="412498DF" w14:textId="77777777" w:rsidR="00FB18B7" w:rsidRPr="00FB18B7" w:rsidRDefault="00FB18B7" w:rsidP="00FB18B7">
      <w:pPr>
        <w:spacing w:after="0" w:line="240" w:lineRule="auto"/>
        <w:rPr>
          <w:rStyle w:val="Courierforcode"/>
        </w:rPr>
      </w:pPr>
      <w:r w:rsidRPr="00FB18B7">
        <w:rPr>
          <w:rStyle w:val="Courierforcode"/>
        </w:rPr>
        <w:t xml:space="preserve">            &lt;p&gt;&lt;a </w:t>
      </w:r>
      <w:proofErr w:type="spellStart"/>
      <w:r w:rsidRPr="00FB18B7">
        <w:rPr>
          <w:rStyle w:val="Courierforcode"/>
        </w:rPr>
        <w:t>href</w:t>
      </w:r>
      <w:proofErr w:type="spellEnd"/>
      <w:r w:rsidRPr="00FB18B7">
        <w:rPr>
          <w:rStyle w:val="Courierforcode"/>
        </w:rPr>
        <w:t>="slideshow.html"&gt;Cycle&lt;/a&gt; &lt;/p&gt;</w:t>
      </w:r>
    </w:p>
    <w:p w14:paraId="34097B0E" w14:textId="77777777" w:rsidR="00FB18B7" w:rsidRPr="00FB18B7" w:rsidRDefault="00FB18B7" w:rsidP="00FB18B7">
      <w:pPr>
        <w:spacing w:after="0" w:line="240" w:lineRule="auto"/>
        <w:rPr>
          <w:rStyle w:val="Courierforcode"/>
        </w:rPr>
      </w:pPr>
      <w:r w:rsidRPr="00FB18B7">
        <w:rPr>
          <w:rStyle w:val="Courierforcode"/>
        </w:rPr>
        <w:t xml:space="preserve">            &lt;h2&gt;Speaker of the month&lt;/h2&gt;</w:t>
      </w:r>
    </w:p>
    <w:p w14:paraId="6AC28BF8" w14:textId="77777777" w:rsidR="00FB18B7" w:rsidRPr="00FB18B7" w:rsidRDefault="00FB18B7" w:rsidP="00FB18B7">
      <w:pPr>
        <w:spacing w:after="0" w:line="240" w:lineRule="auto"/>
        <w:rPr>
          <w:rStyle w:val="Courierforcode"/>
        </w:rPr>
      </w:pPr>
      <w:r w:rsidRPr="00FB18B7">
        <w:rPr>
          <w:rStyle w:val="Courierforcode"/>
        </w:rPr>
        <w:lastRenderedPageBreak/>
        <w:t xml:space="preserve">            &lt;</w:t>
      </w:r>
      <w:proofErr w:type="spellStart"/>
      <w:r w:rsidRPr="00FB18B7">
        <w:rPr>
          <w:rStyle w:val="Courierforcode"/>
        </w:rPr>
        <w:t>img</w:t>
      </w:r>
      <w:proofErr w:type="spellEnd"/>
      <w:r w:rsidRPr="00FB18B7">
        <w:rPr>
          <w:rStyle w:val="Courierforcode"/>
        </w:rPr>
        <w:t xml:space="preserve"> id="speaker" </w:t>
      </w:r>
      <w:proofErr w:type="spellStart"/>
      <w:r w:rsidRPr="00FB18B7">
        <w:rPr>
          <w:rStyle w:val="Courierforcode"/>
        </w:rPr>
        <w:t>src</w:t>
      </w:r>
      <w:proofErr w:type="spellEnd"/>
      <w:r w:rsidRPr="00FB18B7">
        <w:rPr>
          <w:rStyle w:val="Courierforcode"/>
        </w:rPr>
        <w:t>="images/sampson75.jpg" width="75" height="75" alt=""/&gt;</w:t>
      </w:r>
    </w:p>
    <w:p w14:paraId="448098A9" w14:textId="77777777" w:rsidR="00FB18B7" w:rsidRPr="00FB18B7" w:rsidRDefault="00FB18B7" w:rsidP="00FB18B7">
      <w:pPr>
        <w:spacing w:after="0" w:line="240" w:lineRule="auto"/>
        <w:rPr>
          <w:rStyle w:val="Courierforcode"/>
        </w:rPr>
      </w:pPr>
      <w:r w:rsidRPr="00FB18B7">
        <w:rPr>
          <w:rStyle w:val="Courierforcode"/>
        </w:rPr>
        <w:t xml:space="preserve">            &lt;div id="dialog" title="February: Scott Sampson" style="</w:t>
      </w:r>
      <w:proofErr w:type="spellStart"/>
      <w:proofErr w:type="gramStart"/>
      <w:r w:rsidRPr="00FB18B7">
        <w:rPr>
          <w:rStyle w:val="Courierforcode"/>
        </w:rPr>
        <w:t>display:none</w:t>
      </w:r>
      <w:proofErr w:type="spellEnd"/>
      <w:proofErr w:type="gramEnd"/>
      <w:r w:rsidRPr="00FB18B7">
        <w:rPr>
          <w:rStyle w:val="Courierforcode"/>
        </w:rPr>
        <w:t>"&gt;</w:t>
      </w:r>
    </w:p>
    <w:p w14:paraId="146D76FF" w14:textId="77777777" w:rsidR="00FB18B7" w:rsidRPr="00FB18B7" w:rsidRDefault="00FB18B7" w:rsidP="00FB18B7">
      <w:pPr>
        <w:spacing w:after="0" w:line="240" w:lineRule="auto"/>
        <w:rPr>
          <w:rStyle w:val="Courierforcode"/>
        </w:rPr>
      </w:pPr>
      <w:r w:rsidRPr="00FB18B7">
        <w:rPr>
          <w:rStyle w:val="Courierforcode"/>
        </w:rPr>
        <w:t xml:space="preserve">                &lt;h3&gt;Fossil Threads in the Web of Life&lt;/h3&gt;</w:t>
      </w:r>
    </w:p>
    <w:p w14:paraId="467AC1D2" w14:textId="77777777" w:rsidR="00FB18B7" w:rsidRPr="00FB18B7" w:rsidRDefault="00FB18B7" w:rsidP="00FB18B7">
      <w:pPr>
        <w:spacing w:after="0" w:line="240" w:lineRule="auto"/>
        <w:rPr>
          <w:rStyle w:val="Courierforcode"/>
        </w:rPr>
      </w:pPr>
      <w:r w:rsidRPr="00FB18B7">
        <w:rPr>
          <w:rStyle w:val="Courierforcode"/>
        </w:rPr>
        <w:t xml:space="preserve">                &lt;</w:t>
      </w:r>
      <w:proofErr w:type="spellStart"/>
      <w:r w:rsidRPr="00FB18B7">
        <w:rPr>
          <w:rStyle w:val="Courierforcode"/>
        </w:rPr>
        <w:t>img</w:t>
      </w:r>
      <w:proofErr w:type="spellEnd"/>
      <w:r w:rsidRPr="00FB18B7">
        <w:rPr>
          <w:rStyle w:val="Courierforcode"/>
        </w:rPr>
        <w:t xml:space="preserve"> </w:t>
      </w:r>
      <w:proofErr w:type="spellStart"/>
      <w:r w:rsidRPr="00FB18B7">
        <w:rPr>
          <w:rStyle w:val="Courierforcode"/>
        </w:rPr>
        <w:t>src</w:t>
      </w:r>
      <w:proofErr w:type="spellEnd"/>
      <w:r w:rsidRPr="00FB18B7">
        <w:rPr>
          <w:rStyle w:val="Courierforcode"/>
        </w:rPr>
        <w:t>="images/sampson75.jpg" alt="Scott Sampson" width="75" height="75"&gt;</w:t>
      </w:r>
    </w:p>
    <w:p w14:paraId="6E6A5D11" w14:textId="77777777" w:rsidR="00FB18B7" w:rsidRPr="00FB18B7" w:rsidRDefault="00FB18B7" w:rsidP="00FB18B7">
      <w:pPr>
        <w:spacing w:after="0" w:line="240" w:lineRule="auto"/>
        <w:rPr>
          <w:rStyle w:val="Courierforcode"/>
        </w:rPr>
      </w:pPr>
      <w:r w:rsidRPr="00FB18B7">
        <w:rPr>
          <w:rStyle w:val="Courierforcode"/>
        </w:rPr>
        <w:t xml:space="preserve">                &lt;p&gt;</w:t>
      </w:r>
    </w:p>
    <w:p w14:paraId="018155D5" w14:textId="77777777" w:rsidR="00FB18B7" w:rsidRPr="00FB18B7" w:rsidRDefault="00FB18B7" w:rsidP="00FB18B7">
      <w:pPr>
        <w:spacing w:after="0" w:line="240" w:lineRule="auto"/>
        <w:rPr>
          <w:rStyle w:val="Courierforcode"/>
        </w:rPr>
      </w:pPr>
      <w:r w:rsidRPr="00FB18B7">
        <w:rPr>
          <w:rStyle w:val="Courierforcode"/>
        </w:rPr>
        <w:t xml:space="preserve">                What's 75 million years old and brand spanking new? Find out this month </w:t>
      </w:r>
    </w:p>
    <w:p w14:paraId="59C67B35" w14:textId="77777777" w:rsidR="00FB18B7" w:rsidRPr="00FB18B7" w:rsidRDefault="00FB18B7" w:rsidP="00FB18B7">
      <w:pPr>
        <w:spacing w:after="0" w:line="240" w:lineRule="auto"/>
        <w:rPr>
          <w:rStyle w:val="Courierforcode"/>
        </w:rPr>
      </w:pPr>
      <w:r w:rsidRPr="00FB18B7">
        <w:rPr>
          <w:rStyle w:val="Courierforcode"/>
        </w:rPr>
        <w:t xml:space="preserve">                by attending Scott Sampson's fascinating presentation.</w:t>
      </w:r>
    </w:p>
    <w:p w14:paraId="2E718E40" w14:textId="77777777" w:rsidR="00FB18B7" w:rsidRPr="00FB18B7" w:rsidRDefault="00FB18B7" w:rsidP="00FB18B7">
      <w:pPr>
        <w:spacing w:after="0" w:line="240" w:lineRule="auto"/>
        <w:rPr>
          <w:rStyle w:val="Courierforcode"/>
        </w:rPr>
      </w:pPr>
      <w:r w:rsidRPr="00FB18B7">
        <w:rPr>
          <w:rStyle w:val="Courierforcode"/>
        </w:rPr>
        <w:t xml:space="preserve">                &lt;/p&gt;   </w:t>
      </w:r>
    </w:p>
    <w:p w14:paraId="556B0511" w14:textId="77777777" w:rsidR="00FB18B7" w:rsidRPr="00FB18B7" w:rsidRDefault="00FB18B7" w:rsidP="00FB18B7">
      <w:pPr>
        <w:spacing w:after="0" w:line="240" w:lineRule="auto"/>
        <w:rPr>
          <w:rStyle w:val="Courierforcode"/>
        </w:rPr>
      </w:pPr>
      <w:r w:rsidRPr="00FB18B7">
        <w:rPr>
          <w:rStyle w:val="Courierforcode"/>
        </w:rPr>
        <w:t xml:space="preserve">            &lt;/div&gt;    </w:t>
      </w:r>
    </w:p>
    <w:p w14:paraId="05AE3286" w14:textId="77777777" w:rsidR="00FB18B7" w:rsidRPr="00FB18B7" w:rsidRDefault="00FB18B7" w:rsidP="00FB18B7">
      <w:pPr>
        <w:spacing w:after="0" w:line="240" w:lineRule="auto"/>
        <w:rPr>
          <w:rStyle w:val="Courierforcode"/>
        </w:rPr>
      </w:pPr>
      <w:r w:rsidRPr="00FB18B7">
        <w:rPr>
          <w:rStyle w:val="Courierforcode"/>
        </w:rPr>
        <w:t xml:space="preserve">        &lt;/aside&gt;</w:t>
      </w:r>
    </w:p>
    <w:p w14:paraId="06D4EDE3" w14:textId="77777777" w:rsidR="00FB18B7" w:rsidRPr="00FB18B7" w:rsidRDefault="00FB18B7" w:rsidP="00FB18B7">
      <w:pPr>
        <w:spacing w:after="0" w:line="240" w:lineRule="auto"/>
        <w:rPr>
          <w:rStyle w:val="Courierforcode"/>
        </w:rPr>
      </w:pPr>
      <w:r w:rsidRPr="00FB18B7">
        <w:rPr>
          <w:rStyle w:val="Courierforcode"/>
        </w:rPr>
        <w:t xml:space="preserve">    &lt;/main&gt;</w:t>
      </w:r>
    </w:p>
    <w:p w14:paraId="31B6E193" w14:textId="77777777" w:rsidR="00FB18B7" w:rsidRPr="00FB18B7" w:rsidRDefault="00FB18B7" w:rsidP="00FB18B7">
      <w:pPr>
        <w:spacing w:after="0" w:line="240" w:lineRule="auto"/>
        <w:rPr>
          <w:rStyle w:val="Courierforcode"/>
        </w:rPr>
      </w:pPr>
      <w:r w:rsidRPr="00FB18B7">
        <w:rPr>
          <w:rStyle w:val="Courierforcode"/>
        </w:rPr>
        <w:tab/>
        <w:t>&lt;footer&gt;</w:t>
      </w:r>
    </w:p>
    <w:p w14:paraId="4FF8A283" w14:textId="77777777" w:rsidR="00FB18B7" w:rsidRPr="00FB18B7" w:rsidRDefault="00FB18B7" w:rsidP="00FB18B7">
      <w:pPr>
        <w:spacing w:after="0" w:line="240" w:lineRule="auto"/>
        <w:rPr>
          <w:rStyle w:val="Courierforcode"/>
        </w:rPr>
      </w:pPr>
      <w:r w:rsidRPr="00FB18B7">
        <w:rPr>
          <w:rStyle w:val="Courierforcode"/>
        </w:rPr>
        <w:t xml:space="preserve">    </w:t>
      </w:r>
      <w:r w:rsidRPr="00FB18B7">
        <w:rPr>
          <w:rStyle w:val="Courierforcode"/>
        </w:rPr>
        <w:tab/>
        <w:t>&lt;p&gt;&amp;copy; 2016, San Joaquin Valley Town Hall, Fresno, CA 93755&lt;/p&gt;</w:t>
      </w:r>
    </w:p>
    <w:p w14:paraId="107F5AD4" w14:textId="77777777" w:rsidR="00FB18B7" w:rsidRPr="00FB18B7" w:rsidRDefault="00FB18B7" w:rsidP="00FB18B7">
      <w:pPr>
        <w:spacing w:after="0" w:line="240" w:lineRule="auto"/>
        <w:rPr>
          <w:rStyle w:val="Courierforcode"/>
        </w:rPr>
      </w:pPr>
      <w:r w:rsidRPr="00FB18B7">
        <w:rPr>
          <w:rStyle w:val="Courierforcode"/>
        </w:rPr>
        <w:t xml:space="preserve">    &lt;/footer&gt;</w:t>
      </w:r>
    </w:p>
    <w:p w14:paraId="00CC2553" w14:textId="77777777" w:rsidR="00FB18B7" w:rsidRPr="00FB18B7" w:rsidRDefault="00FB18B7" w:rsidP="00FB18B7">
      <w:pPr>
        <w:spacing w:after="0" w:line="240" w:lineRule="auto"/>
        <w:rPr>
          <w:rStyle w:val="Courierforcode"/>
        </w:rPr>
      </w:pPr>
      <w:r w:rsidRPr="00FB18B7">
        <w:rPr>
          <w:rStyle w:val="Courierforcode"/>
        </w:rPr>
        <w:t>&lt;/body&gt;</w:t>
      </w:r>
    </w:p>
    <w:p w14:paraId="7A3791FC" w14:textId="32C09E5F" w:rsidR="003F57F0" w:rsidRPr="004635C3" w:rsidRDefault="00FB18B7" w:rsidP="00FB18B7">
      <w:pPr>
        <w:spacing w:after="0" w:line="240" w:lineRule="auto"/>
        <w:rPr>
          <w:rStyle w:val="Courierforcode"/>
        </w:rPr>
      </w:pPr>
      <w:r w:rsidRPr="00FB18B7">
        <w:rPr>
          <w:rStyle w:val="Courierforcode"/>
        </w:rPr>
        <w:t>&lt;/html&gt;</w:t>
      </w:r>
    </w:p>
    <w:p w14:paraId="40E8770B" w14:textId="77777777" w:rsidR="003F57F0" w:rsidRPr="00482904" w:rsidRDefault="003F57F0" w:rsidP="003F57F0">
      <w:pPr>
        <w:rPr>
          <w:rStyle w:val="IntenseReference"/>
        </w:rPr>
      </w:pPr>
      <w:r>
        <w:rPr>
          <w:rStyle w:val="Courierforcode"/>
        </w:rPr>
        <w:br w:type="page"/>
      </w:r>
      <w:r>
        <w:rPr>
          <w:rStyle w:val="IntenseReference"/>
        </w:rPr>
        <w:lastRenderedPageBreak/>
        <w:t>CSS</w:t>
      </w:r>
      <w:r w:rsidRPr="00482904">
        <w:rPr>
          <w:rStyle w:val="IntenseReference"/>
        </w:rPr>
        <w:t xml:space="preserve"> for Chapter </w:t>
      </w:r>
      <w:r>
        <w:rPr>
          <w:rStyle w:val="IntenseReference"/>
        </w:rPr>
        <w:t>16</w:t>
      </w:r>
      <w:r w:rsidRPr="00482904">
        <w:rPr>
          <w:rStyle w:val="IntenseReference"/>
        </w:rPr>
        <w:t xml:space="preserve">, Exercise </w:t>
      </w:r>
      <w:r>
        <w:rPr>
          <w:rStyle w:val="IntenseReference"/>
        </w:rPr>
        <w:t>16</w:t>
      </w:r>
      <w:r w:rsidRPr="00482904">
        <w:rPr>
          <w:rStyle w:val="IntenseReference"/>
        </w:rPr>
        <w:t>-1</w:t>
      </w:r>
    </w:p>
    <w:p w14:paraId="05FD8412" w14:textId="77777777" w:rsidR="00144D47" w:rsidRPr="00144D47" w:rsidRDefault="00144D47" w:rsidP="00144D47">
      <w:pPr>
        <w:spacing w:after="0" w:line="240" w:lineRule="auto"/>
        <w:rPr>
          <w:rStyle w:val="Courierforcode"/>
        </w:rPr>
      </w:pPr>
      <w:r w:rsidRPr="00144D47">
        <w:rPr>
          <w:rStyle w:val="Courierforcode"/>
        </w:rPr>
        <w:t>/* the styles for the elements */</w:t>
      </w:r>
    </w:p>
    <w:p w14:paraId="69C064F4" w14:textId="77777777" w:rsidR="00144D47" w:rsidRPr="00144D47" w:rsidRDefault="00144D47" w:rsidP="00144D47">
      <w:pPr>
        <w:spacing w:after="0" w:line="240" w:lineRule="auto"/>
        <w:rPr>
          <w:rStyle w:val="Courierforcode"/>
        </w:rPr>
      </w:pPr>
      <w:r w:rsidRPr="00144D47">
        <w:rPr>
          <w:rStyle w:val="Courierforcode"/>
        </w:rPr>
        <w:t>* {</w:t>
      </w:r>
    </w:p>
    <w:p w14:paraId="14EDCA3F" w14:textId="77777777" w:rsidR="00144D47" w:rsidRPr="00144D47" w:rsidRDefault="00144D47" w:rsidP="00144D47">
      <w:pPr>
        <w:spacing w:after="0" w:line="240" w:lineRule="auto"/>
        <w:rPr>
          <w:rStyle w:val="Courierforcode"/>
        </w:rPr>
      </w:pPr>
      <w:r w:rsidRPr="00144D47">
        <w:rPr>
          <w:rStyle w:val="Courierforcode"/>
        </w:rPr>
        <w:tab/>
        <w:t>margin: 0;</w:t>
      </w:r>
    </w:p>
    <w:p w14:paraId="0174920E" w14:textId="77777777" w:rsidR="00144D47" w:rsidRPr="00144D47" w:rsidRDefault="00144D47" w:rsidP="00144D47">
      <w:pPr>
        <w:spacing w:after="0" w:line="240" w:lineRule="auto"/>
        <w:rPr>
          <w:rStyle w:val="Courierforcode"/>
        </w:rPr>
      </w:pPr>
      <w:r w:rsidRPr="00144D47">
        <w:rPr>
          <w:rStyle w:val="Courierforcode"/>
        </w:rPr>
        <w:tab/>
        <w:t>padding: 0;</w:t>
      </w:r>
    </w:p>
    <w:p w14:paraId="7013DB48" w14:textId="77777777" w:rsidR="00144D47" w:rsidRPr="00144D47" w:rsidRDefault="00144D47" w:rsidP="00144D47">
      <w:pPr>
        <w:spacing w:after="0" w:line="240" w:lineRule="auto"/>
        <w:rPr>
          <w:rStyle w:val="Courierforcode"/>
        </w:rPr>
      </w:pPr>
      <w:r w:rsidRPr="00144D47">
        <w:rPr>
          <w:rStyle w:val="Courierforcode"/>
        </w:rPr>
        <w:t>}</w:t>
      </w:r>
    </w:p>
    <w:p w14:paraId="44D03BD7" w14:textId="77777777" w:rsidR="00144D47" w:rsidRPr="00144D47" w:rsidRDefault="00144D47" w:rsidP="00144D47">
      <w:pPr>
        <w:spacing w:after="0" w:line="240" w:lineRule="auto"/>
        <w:rPr>
          <w:rStyle w:val="Courierforcode"/>
        </w:rPr>
      </w:pPr>
      <w:r w:rsidRPr="00144D47">
        <w:rPr>
          <w:rStyle w:val="Courierforcode"/>
        </w:rPr>
        <w:t>html {</w:t>
      </w:r>
    </w:p>
    <w:p w14:paraId="03946EAA" w14:textId="77777777" w:rsidR="00144D47" w:rsidRPr="00144D47" w:rsidRDefault="00144D47" w:rsidP="00144D47">
      <w:pPr>
        <w:spacing w:after="0" w:line="240" w:lineRule="auto"/>
        <w:rPr>
          <w:rStyle w:val="Courierforcode"/>
        </w:rPr>
      </w:pPr>
      <w:r w:rsidRPr="00144D47">
        <w:rPr>
          <w:rStyle w:val="Courierforcode"/>
        </w:rPr>
        <w:tab/>
        <w:t>background-color: white;</w:t>
      </w:r>
    </w:p>
    <w:p w14:paraId="70663524" w14:textId="77777777" w:rsidR="00144D47" w:rsidRPr="00144D47" w:rsidRDefault="00144D47" w:rsidP="00144D47">
      <w:pPr>
        <w:spacing w:after="0" w:line="240" w:lineRule="auto"/>
        <w:rPr>
          <w:rStyle w:val="Courierforcode"/>
        </w:rPr>
      </w:pPr>
      <w:r w:rsidRPr="00144D47">
        <w:rPr>
          <w:rStyle w:val="Courierforcode"/>
        </w:rPr>
        <w:t>}</w:t>
      </w:r>
    </w:p>
    <w:p w14:paraId="1C118790" w14:textId="77777777" w:rsidR="00144D47" w:rsidRPr="00144D47" w:rsidRDefault="00144D47" w:rsidP="00144D47">
      <w:pPr>
        <w:spacing w:after="0" w:line="240" w:lineRule="auto"/>
        <w:rPr>
          <w:rStyle w:val="Courierforcode"/>
        </w:rPr>
      </w:pPr>
      <w:r w:rsidRPr="00144D47">
        <w:rPr>
          <w:rStyle w:val="Courierforcode"/>
        </w:rPr>
        <w:t>body {</w:t>
      </w:r>
    </w:p>
    <w:p w14:paraId="678A5EED" w14:textId="77777777" w:rsidR="00144D47" w:rsidRPr="00144D47" w:rsidRDefault="00144D47" w:rsidP="00144D47">
      <w:pPr>
        <w:spacing w:after="0" w:line="240" w:lineRule="auto"/>
        <w:rPr>
          <w:rStyle w:val="Courierforcode"/>
        </w:rPr>
      </w:pPr>
      <w:r w:rsidRPr="00144D47">
        <w:rPr>
          <w:rStyle w:val="Courierforcode"/>
        </w:rPr>
        <w:tab/>
        <w:t>font-family: Arial, Helvetica, sans-serif;</w:t>
      </w:r>
    </w:p>
    <w:p w14:paraId="42688C1B" w14:textId="77777777" w:rsidR="00144D47" w:rsidRPr="00144D47" w:rsidRDefault="00144D47" w:rsidP="00144D47">
      <w:pPr>
        <w:spacing w:after="0" w:line="240" w:lineRule="auto"/>
        <w:rPr>
          <w:rStyle w:val="Courierforcode"/>
        </w:rPr>
      </w:pPr>
      <w:r w:rsidRPr="00144D47">
        <w:rPr>
          <w:rStyle w:val="Courierforcode"/>
        </w:rPr>
        <w:t xml:space="preserve">    font-size: 100%;</w:t>
      </w:r>
    </w:p>
    <w:p w14:paraId="3FD3B1C3" w14:textId="77777777" w:rsidR="00144D47" w:rsidRPr="00144D47" w:rsidRDefault="00144D47" w:rsidP="00144D47">
      <w:pPr>
        <w:spacing w:after="0" w:line="240" w:lineRule="auto"/>
        <w:rPr>
          <w:rStyle w:val="Courierforcode"/>
        </w:rPr>
      </w:pPr>
      <w:r w:rsidRPr="00144D47">
        <w:rPr>
          <w:rStyle w:val="Courierforcode"/>
        </w:rPr>
        <w:t xml:space="preserve">    width: 800px;</w:t>
      </w:r>
    </w:p>
    <w:p w14:paraId="37576A65" w14:textId="77777777" w:rsidR="00144D47" w:rsidRPr="00144D47" w:rsidRDefault="00144D47" w:rsidP="00144D47">
      <w:pPr>
        <w:spacing w:after="0" w:line="240" w:lineRule="auto"/>
        <w:rPr>
          <w:rStyle w:val="Courierforcode"/>
        </w:rPr>
      </w:pPr>
      <w:r w:rsidRPr="00144D47">
        <w:rPr>
          <w:rStyle w:val="Courierforcode"/>
        </w:rPr>
        <w:t xml:space="preserve">    margin: 0 auto;</w:t>
      </w:r>
    </w:p>
    <w:p w14:paraId="2F997564" w14:textId="77777777" w:rsidR="00144D47" w:rsidRPr="00144D47" w:rsidRDefault="00144D47" w:rsidP="00144D47">
      <w:pPr>
        <w:spacing w:after="0" w:line="240" w:lineRule="auto"/>
        <w:rPr>
          <w:rStyle w:val="Courierforcode"/>
        </w:rPr>
      </w:pPr>
      <w:r w:rsidRPr="00144D47">
        <w:rPr>
          <w:rStyle w:val="Courierforcode"/>
        </w:rPr>
        <w:t xml:space="preserve">    border: 3px solid #931420;</w:t>
      </w:r>
    </w:p>
    <w:p w14:paraId="2D3948DB" w14:textId="77777777" w:rsidR="00144D47" w:rsidRPr="00144D47" w:rsidRDefault="00144D47" w:rsidP="00144D47">
      <w:pPr>
        <w:spacing w:after="0" w:line="240" w:lineRule="auto"/>
        <w:rPr>
          <w:rStyle w:val="Courierforcode"/>
        </w:rPr>
      </w:pPr>
      <w:r w:rsidRPr="00144D47">
        <w:rPr>
          <w:rStyle w:val="Courierforcode"/>
        </w:rPr>
        <w:t xml:space="preserve">    background-color: #</w:t>
      </w:r>
      <w:proofErr w:type="spellStart"/>
      <w:r w:rsidRPr="00144D47">
        <w:rPr>
          <w:rStyle w:val="Courierforcode"/>
        </w:rPr>
        <w:t>fffded</w:t>
      </w:r>
      <w:proofErr w:type="spellEnd"/>
      <w:r w:rsidRPr="00144D47">
        <w:rPr>
          <w:rStyle w:val="Courierforcode"/>
        </w:rPr>
        <w:t>;</w:t>
      </w:r>
    </w:p>
    <w:p w14:paraId="09ACD6FF" w14:textId="77777777" w:rsidR="00144D47" w:rsidRPr="00144D47" w:rsidRDefault="00144D47" w:rsidP="00144D47">
      <w:pPr>
        <w:spacing w:after="0" w:line="240" w:lineRule="auto"/>
        <w:rPr>
          <w:rStyle w:val="Courierforcode"/>
        </w:rPr>
      </w:pPr>
      <w:r w:rsidRPr="00144D47">
        <w:rPr>
          <w:rStyle w:val="Courierforcode"/>
        </w:rPr>
        <w:t>}</w:t>
      </w:r>
    </w:p>
    <w:p w14:paraId="46C0BB85" w14:textId="77777777" w:rsidR="00144D47" w:rsidRPr="00144D47" w:rsidRDefault="00144D47" w:rsidP="00144D47">
      <w:pPr>
        <w:spacing w:after="0" w:line="240" w:lineRule="auto"/>
        <w:rPr>
          <w:rStyle w:val="Courierforcode"/>
        </w:rPr>
      </w:pPr>
      <w:proofErr w:type="spellStart"/>
      <w:proofErr w:type="gramStart"/>
      <w:r w:rsidRPr="00144D47">
        <w:rPr>
          <w:rStyle w:val="Courierforcode"/>
        </w:rPr>
        <w:t>a:focus</w:t>
      </w:r>
      <w:proofErr w:type="spellEnd"/>
      <w:proofErr w:type="gramEnd"/>
      <w:r w:rsidRPr="00144D47">
        <w:rPr>
          <w:rStyle w:val="Courierforcode"/>
        </w:rPr>
        <w:t xml:space="preserve">, </w:t>
      </w:r>
      <w:proofErr w:type="spellStart"/>
      <w:r w:rsidRPr="00144D47">
        <w:rPr>
          <w:rStyle w:val="Courierforcode"/>
        </w:rPr>
        <w:t>a:hover</w:t>
      </w:r>
      <w:proofErr w:type="spellEnd"/>
      <w:r w:rsidRPr="00144D47">
        <w:rPr>
          <w:rStyle w:val="Courierforcode"/>
        </w:rPr>
        <w:t xml:space="preserve"> {</w:t>
      </w:r>
    </w:p>
    <w:p w14:paraId="6AE6B0B6" w14:textId="77777777" w:rsidR="00144D47" w:rsidRPr="00144D47" w:rsidRDefault="00144D47" w:rsidP="00144D47">
      <w:pPr>
        <w:spacing w:after="0" w:line="240" w:lineRule="auto"/>
        <w:rPr>
          <w:rStyle w:val="Courierforcode"/>
        </w:rPr>
      </w:pPr>
      <w:r w:rsidRPr="00144D47">
        <w:rPr>
          <w:rStyle w:val="Courierforcode"/>
        </w:rPr>
        <w:tab/>
        <w:t>font-style: italic;</w:t>
      </w:r>
    </w:p>
    <w:p w14:paraId="2F161654" w14:textId="77777777" w:rsidR="00144D47" w:rsidRPr="00144D47" w:rsidRDefault="00144D47" w:rsidP="00144D47">
      <w:pPr>
        <w:spacing w:after="0" w:line="240" w:lineRule="auto"/>
        <w:rPr>
          <w:rStyle w:val="Courierforcode"/>
        </w:rPr>
      </w:pPr>
      <w:r w:rsidRPr="00144D47">
        <w:rPr>
          <w:rStyle w:val="Courierforcode"/>
        </w:rPr>
        <w:t>}</w:t>
      </w:r>
    </w:p>
    <w:p w14:paraId="7D6350AE" w14:textId="77777777" w:rsidR="00144D47" w:rsidRPr="00144D47" w:rsidRDefault="00144D47" w:rsidP="00144D47">
      <w:pPr>
        <w:spacing w:after="0" w:line="240" w:lineRule="auto"/>
        <w:rPr>
          <w:rStyle w:val="Courierforcode"/>
        </w:rPr>
      </w:pPr>
      <w:r w:rsidRPr="00144D47">
        <w:rPr>
          <w:rStyle w:val="Courierforcode"/>
        </w:rPr>
        <w:t>/* the styles for the header */</w:t>
      </w:r>
    </w:p>
    <w:p w14:paraId="661B1DF1" w14:textId="77777777" w:rsidR="00144D47" w:rsidRPr="00144D47" w:rsidRDefault="00144D47" w:rsidP="00144D47">
      <w:pPr>
        <w:spacing w:after="0" w:line="240" w:lineRule="auto"/>
        <w:rPr>
          <w:rStyle w:val="Courierforcode"/>
        </w:rPr>
      </w:pPr>
      <w:r w:rsidRPr="00144D47">
        <w:rPr>
          <w:rStyle w:val="Courierforcode"/>
        </w:rPr>
        <w:t>header {</w:t>
      </w:r>
    </w:p>
    <w:p w14:paraId="395894C5" w14:textId="77777777" w:rsidR="00144D47" w:rsidRPr="00144D47" w:rsidRDefault="00144D47" w:rsidP="00144D47">
      <w:pPr>
        <w:spacing w:after="0" w:line="240" w:lineRule="auto"/>
        <w:rPr>
          <w:rStyle w:val="Courierforcode"/>
        </w:rPr>
      </w:pPr>
      <w:r w:rsidRPr="00144D47">
        <w:rPr>
          <w:rStyle w:val="Courierforcode"/>
        </w:rPr>
        <w:tab/>
        <w:t>padding: 1.5em 0 2em 0;</w:t>
      </w:r>
    </w:p>
    <w:p w14:paraId="16502AD4" w14:textId="77777777" w:rsidR="00144D47" w:rsidRPr="00144D47" w:rsidRDefault="00144D47" w:rsidP="00144D47">
      <w:pPr>
        <w:spacing w:after="0" w:line="240" w:lineRule="auto"/>
        <w:rPr>
          <w:rStyle w:val="Courierforcode"/>
        </w:rPr>
      </w:pPr>
      <w:r w:rsidRPr="00144D47">
        <w:rPr>
          <w:rStyle w:val="Courierforcode"/>
        </w:rPr>
        <w:tab/>
        <w:t>border-bottom: 3px solid #931420;</w:t>
      </w:r>
    </w:p>
    <w:p w14:paraId="1C87B1A7" w14:textId="77777777" w:rsidR="00144D47" w:rsidRPr="00144D47" w:rsidRDefault="00144D47" w:rsidP="00144D47">
      <w:pPr>
        <w:spacing w:after="0" w:line="240" w:lineRule="auto"/>
        <w:rPr>
          <w:rStyle w:val="Courierforcode"/>
        </w:rPr>
      </w:pPr>
      <w:r w:rsidRPr="00144D47">
        <w:rPr>
          <w:rStyle w:val="Courierforcode"/>
        </w:rPr>
        <w:tab/>
      </w:r>
      <w:r w:rsidRPr="00144D47">
        <w:rPr>
          <w:rStyle w:val="Courierforcode"/>
        </w:rPr>
        <w:tab/>
        <w:t>background-image: -</w:t>
      </w:r>
      <w:proofErr w:type="spellStart"/>
      <w:r w:rsidRPr="00144D47">
        <w:rPr>
          <w:rStyle w:val="Courierforcode"/>
        </w:rPr>
        <w:t>moz</w:t>
      </w:r>
      <w:proofErr w:type="spellEnd"/>
      <w:r w:rsidRPr="00144D47">
        <w:rPr>
          <w:rStyle w:val="Courierforcode"/>
        </w:rPr>
        <w:t>-linear-</w:t>
      </w:r>
      <w:proofErr w:type="gramStart"/>
      <w:r w:rsidRPr="00144D47">
        <w:rPr>
          <w:rStyle w:val="Courierforcode"/>
        </w:rPr>
        <w:t>gradient(</w:t>
      </w:r>
      <w:proofErr w:type="gramEnd"/>
    </w:p>
    <w:p w14:paraId="1CB714B5" w14:textId="77777777" w:rsidR="00144D47" w:rsidRPr="00144D47" w:rsidRDefault="00144D47" w:rsidP="00144D47">
      <w:pPr>
        <w:spacing w:after="0" w:line="240" w:lineRule="auto"/>
        <w:rPr>
          <w:rStyle w:val="Courierforcode"/>
        </w:rPr>
      </w:pPr>
      <w:r w:rsidRPr="00144D47">
        <w:rPr>
          <w:rStyle w:val="Courierforcode"/>
        </w:rPr>
        <w:tab/>
        <w:t xml:space="preserve">    30deg, #f6bb73 0%, #f6bb73 30%, white 50%, #f6bb73 80%, #f6bb73 100%);</w:t>
      </w:r>
    </w:p>
    <w:p w14:paraId="36A230B5" w14:textId="77777777" w:rsidR="00144D47" w:rsidRPr="00144D47" w:rsidRDefault="00144D47" w:rsidP="00144D47">
      <w:pPr>
        <w:spacing w:after="0" w:line="240" w:lineRule="auto"/>
        <w:rPr>
          <w:rStyle w:val="Courierforcode"/>
        </w:rPr>
      </w:pPr>
      <w:r w:rsidRPr="00144D47">
        <w:rPr>
          <w:rStyle w:val="Courierforcode"/>
        </w:rPr>
        <w:tab/>
        <w:t>background-image: -</w:t>
      </w:r>
      <w:proofErr w:type="spellStart"/>
      <w:r w:rsidRPr="00144D47">
        <w:rPr>
          <w:rStyle w:val="Courierforcode"/>
        </w:rPr>
        <w:t>webkit</w:t>
      </w:r>
      <w:proofErr w:type="spellEnd"/>
      <w:r w:rsidRPr="00144D47">
        <w:rPr>
          <w:rStyle w:val="Courierforcode"/>
        </w:rPr>
        <w:t>-linear-</w:t>
      </w:r>
      <w:proofErr w:type="gramStart"/>
      <w:r w:rsidRPr="00144D47">
        <w:rPr>
          <w:rStyle w:val="Courierforcode"/>
        </w:rPr>
        <w:t>gradient(</w:t>
      </w:r>
      <w:proofErr w:type="gramEnd"/>
    </w:p>
    <w:p w14:paraId="07335823" w14:textId="77777777" w:rsidR="00144D47" w:rsidRPr="00144D47" w:rsidRDefault="00144D47" w:rsidP="00144D47">
      <w:pPr>
        <w:spacing w:after="0" w:line="240" w:lineRule="auto"/>
        <w:rPr>
          <w:rStyle w:val="Courierforcode"/>
        </w:rPr>
      </w:pPr>
      <w:r w:rsidRPr="00144D47">
        <w:rPr>
          <w:rStyle w:val="Courierforcode"/>
        </w:rPr>
        <w:tab/>
        <w:t xml:space="preserve">    30deg, #f6bb73 0%, #</w:t>
      </w:r>
      <w:proofErr w:type="spellStart"/>
      <w:r w:rsidRPr="00144D47">
        <w:rPr>
          <w:rStyle w:val="Courierforcode"/>
        </w:rPr>
        <w:t>fffded</w:t>
      </w:r>
      <w:proofErr w:type="spellEnd"/>
      <w:r w:rsidRPr="00144D47">
        <w:rPr>
          <w:rStyle w:val="Courierforcode"/>
        </w:rPr>
        <w:t xml:space="preserve"> 30%, white 50%, #</w:t>
      </w:r>
      <w:proofErr w:type="spellStart"/>
      <w:r w:rsidRPr="00144D47">
        <w:rPr>
          <w:rStyle w:val="Courierforcode"/>
        </w:rPr>
        <w:t>fffded</w:t>
      </w:r>
      <w:proofErr w:type="spellEnd"/>
      <w:r w:rsidRPr="00144D47">
        <w:rPr>
          <w:rStyle w:val="Courierforcode"/>
        </w:rPr>
        <w:t xml:space="preserve"> 80%, #f6bb73 100%);</w:t>
      </w:r>
    </w:p>
    <w:p w14:paraId="57C8FC06" w14:textId="77777777" w:rsidR="00144D47" w:rsidRPr="00144D47" w:rsidRDefault="00144D47" w:rsidP="00144D47">
      <w:pPr>
        <w:spacing w:after="0" w:line="240" w:lineRule="auto"/>
        <w:rPr>
          <w:rStyle w:val="Courierforcode"/>
        </w:rPr>
      </w:pPr>
      <w:r w:rsidRPr="00144D47">
        <w:rPr>
          <w:rStyle w:val="Courierforcode"/>
        </w:rPr>
        <w:tab/>
        <w:t>background-image: -o-linear-</w:t>
      </w:r>
      <w:proofErr w:type="gramStart"/>
      <w:r w:rsidRPr="00144D47">
        <w:rPr>
          <w:rStyle w:val="Courierforcode"/>
        </w:rPr>
        <w:t>gradient(</w:t>
      </w:r>
      <w:proofErr w:type="gramEnd"/>
    </w:p>
    <w:p w14:paraId="54794CB1" w14:textId="77777777" w:rsidR="00144D47" w:rsidRPr="00144D47" w:rsidRDefault="00144D47" w:rsidP="00144D47">
      <w:pPr>
        <w:spacing w:after="0" w:line="240" w:lineRule="auto"/>
        <w:rPr>
          <w:rStyle w:val="Courierforcode"/>
        </w:rPr>
      </w:pPr>
      <w:r w:rsidRPr="00144D47">
        <w:rPr>
          <w:rStyle w:val="Courierforcode"/>
        </w:rPr>
        <w:tab/>
        <w:t xml:space="preserve">    30deg, #f6bb73 0%, #</w:t>
      </w:r>
      <w:proofErr w:type="spellStart"/>
      <w:r w:rsidRPr="00144D47">
        <w:rPr>
          <w:rStyle w:val="Courierforcode"/>
        </w:rPr>
        <w:t>fffded</w:t>
      </w:r>
      <w:proofErr w:type="spellEnd"/>
      <w:r w:rsidRPr="00144D47">
        <w:rPr>
          <w:rStyle w:val="Courierforcode"/>
        </w:rPr>
        <w:t xml:space="preserve"> 30%, white 50%, #</w:t>
      </w:r>
      <w:proofErr w:type="spellStart"/>
      <w:r w:rsidRPr="00144D47">
        <w:rPr>
          <w:rStyle w:val="Courierforcode"/>
        </w:rPr>
        <w:t>fffded</w:t>
      </w:r>
      <w:proofErr w:type="spellEnd"/>
      <w:r w:rsidRPr="00144D47">
        <w:rPr>
          <w:rStyle w:val="Courierforcode"/>
        </w:rPr>
        <w:t xml:space="preserve"> 80%, #f6bb73 100%);</w:t>
      </w:r>
    </w:p>
    <w:p w14:paraId="4C800C53" w14:textId="77777777" w:rsidR="00144D47" w:rsidRPr="00144D47" w:rsidRDefault="00144D47" w:rsidP="00144D47">
      <w:pPr>
        <w:spacing w:after="0" w:line="240" w:lineRule="auto"/>
        <w:rPr>
          <w:rStyle w:val="Courierforcode"/>
        </w:rPr>
      </w:pPr>
      <w:r w:rsidRPr="00144D47">
        <w:rPr>
          <w:rStyle w:val="Courierforcode"/>
        </w:rPr>
        <w:tab/>
        <w:t>background-image: linear-</w:t>
      </w:r>
      <w:proofErr w:type="gramStart"/>
      <w:r w:rsidRPr="00144D47">
        <w:rPr>
          <w:rStyle w:val="Courierforcode"/>
        </w:rPr>
        <w:t>gradient(</w:t>
      </w:r>
      <w:proofErr w:type="gramEnd"/>
    </w:p>
    <w:p w14:paraId="6765A6D0" w14:textId="77777777" w:rsidR="00144D47" w:rsidRPr="00144D47" w:rsidRDefault="00144D47" w:rsidP="00144D47">
      <w:pPr>
        <w:spacing w:after="0" w:line="240" w:lineRule="auto"/>
        <w:rPr>
          <w:rStyle w:val="Courierforcode"/>
        </w:rPr>
      </w:pPr>
      <w:r w:rsidRPr="00144D47">
        <w:rPr>
          <w:rStyle w:val="Courierforcode"/>
        </w:rPr>
        <w:tab/>
        <w:t xml:space="preserve">    30deg, #f6bb73 0%, #</w:t>
      </w:r>
      <w:proofErr w:type="spellStart"/>
      <w:r w:rsidRPr="00144D47">
        <w:rPr>
          <w:rStyle w:val="Courierforcode"/>
        </w:rPr>
        <w:t>fffded</w:t>
      </w:r>
      <w:proofErr w:type="spellEnd"/>
      <w:r w:rsidRPr="00144D47">
        <w:rPr>
          <w:rStyle w:val="Courierforcode"/>
        </w:rPr>
        <w:t xml:space="preserve"> 30%, white 50%, #</w:t>
      </w:r>
      <w:proofErr w:type="spellStart"/>
      <w:r w:rsidRPr="00144D47">
        <w:rPr>
          <w:rStyle w:val="Courierforcode"/>
        </w:rPr>
        <w:t>fffded</w:t>
      </w:r>
      <w:proofErr w:type="spellEnd"/>
      <w:r w:rsidRPr="00144D47">
        <w:rPr>
          <w:rStyle w:val="Courierforcode"/>
        </w:rPr>
        <w:t xml:space="preserve"> 80%, #f6bb73 100%);</w:t>
      </w:r>
    </w:p>
    <w:p w14:paraId="41BD7186" w14:textId="77777777" w:rsidR="00144D47" w:rsidRPr="00144D47" w:rsidRDefault="00144D47" w:rsidP="00144D47">
      <w:pPr>
        <w:spacing w:after="0" w:line="240" w:lineRule="auto"/>
        <w:rPr>
          <w:rStyle w:val="Courierforcode"/>
        </w:rPr>
      </w:pPr>
      <w:r w:rsidRPr="00144D47">
        <w:rPr>
          <w:rStyle w:val="Courierforcode"/>
        </w:rPr>
        <w:t>}</w:t>
      </w:r>
    </w:p>
    <w:p w14:paraId="1BB8F41A" w14:textId="77777777" w:rsidR="00144D47" w:rsidRPr="00144D47" w:rsidRDefault="00144D47" w:rsidP="00144D47">
      <w:pPr>
        <w:spacing w:after="0" w:line="240" w:lineRule="auto"/>
        <w:rPr>
          <w:rStyle w:val="Courierforcode"/>
        </w:rPr>
      </w:pPr>
      <w:r w:rsidRPr="00144D47">
        <w:rPr>
          <w:rStyle w:val="Courierforcode"/>
        </w:rPr>
        <w:t>header h2 {</w:t>
      </w:r>
    </w:p>
    <w:p w14:paraId="21795BCB" w14:textId="77777777" w:rsidR="00144D47" w:rsidRPr="00144D47" w:rsidRDefault="00144D47" w:rsidP="00144D47">
      <w:pPr>
        <w:spacing w:after="0" w:line="240" w:lineRule="auto"/>
        <w:rPr>
          <w:rStyle w:val="Courierforcode"/>
        </w:rPr>
      </w:pPr>
      <w:r w:rsidRPr="00144D47">
        <w:rPr>
          <w:rStyle w:val="Courierforcode"/>
        </w:rPr>
        <w:tab/>
        <w:t>font-size: 175%;</w:t>
      </w:r>
    </w:p>
    <w:p w14:paraId="47C34620" w14:textId="77777777" w:rsidR="00144D47" w:rsidRPr="00144D47" w:rsidRDefault="00144D47" w:rsidP="00144D47">
      <w:pPr>
        <w:spacing w:after="0" w:line="240" w:lineRule="auto"/>
        <w:rPr>
          <w:rStyle w:val="Courierforcode"/>
        </w:rPr>
      </w:pPr>
      <w:r w:rsidRPr="00144D47">
        <w:rPr>
          <w:rStyle w:val="Courierforcode"/>
        </w:rPr>
        <w:tab/>
        <w:t>color: #800000;</w:t>
      </w:r>
    </w:p>
    <w:p w14:paraId="29660920" w14:textId="77777777" w:rsidR="00144D47" w:rsidRPr="00144D47" w:rsidRDefault="00144D47" w:rsidP="00144D47">
      <w:pPr>
        <w:spacing w:after="0" w:line="240" w:lineRule="auto"/>
        <w:rPr>
          <w:rStyle w:val="Courierforcode"/>
        </w:rPr>
      </w:pPr>
      <w:r w:rsidRPr="00144D47">
        <w:rPr>
          <w:rStyle w:val="Courierforcode"/>
        </w:rPr>
        <w:t>}</w:t>
      </w:r>
    </w:p>
    <w:p w14:paraId="4A78DFC0" w14:textId="77777777" w:rsidR="00144D47" w:rsidRPr="00144D47" w:rsidRDefault="00144D47" w:rsidP="00144D47">
      <w:pPr>
        <w:spacing w:after="0" w:line="240" w:lineRule="auto"/>
        <w:rPr>
          <w:rStyle w:val="Courierforcode"/>
        </w:rPr>
      </w:pPr>
      <w:r w:rsidRPr="00144D47">
        <w:rPr>
          <w:rStyle w:val="Courierforcode"/>
        </w:rPr>
        <w:t>header h3 {</w:t>
      </w:r>
    </w:p>
    <w:p w14:paraId="1A2C9B66" w14:textId="77777777" w:rsidR="00144D47" w:rsidRPr="00144D47" w:rsidRDefault="00144D47" w:rsidP="00144D47">
      <w:pPr>
        <w:spacing w:after="0" w:line="240" w:lineRule="auto"/>
        <w:rPr>
          <w:rStyle w:val="Courierforcode"/>
        </w:rPr>
      </w:pPr>
      <w:r w:rsidRPr="00144D47">
        <w:rPr>
          <w:rStyle w:val="Courierforcode"/>
        </w:rPr>
        <w:tab/>
        <w:t>font-size: 130%;</w:t>
      </w:r>
    </w:p>
    <w:p w14:paraId="3C5258F1" w14:textId="77777777" w:rsidR="00144D47" w:rsidRPr="00144D47" w:rsidRDefault="00144D47" w:rsidP="00144D47">
      <w:pPr>
        <w:spacing w:after="0" w:line="240" w:lineRule="auto"/>
        <w:rPr>
          <w:rStyle w:val="Courierforcode"/>
        </w:rPr>
      </w:pPr>
      <w:r w:rsidRPr="00144D47">
        <w:rPr>
          <w:rStyle w:val="Courierforcode"/>
        </w:rPr>
        <w:tab/>
        <w:t>font-style: italic;</w:t>
      </w:r>
    </w:p>
    <w:p w14:paraId="3E2AFAEE" w14:textId="77777777" w:rsidR="00144D47" w:rsidRPr="00144D47" w:rsidRDefault="00144D47" w:rsidP="00144D47">
      <w:pPr>
        <w:spacing w:after="0" w:line="240" w:lineRule="auto"/>
        <w:rPr>
          <w:rStyle w:val="Courierforcode"/>
        </w:rPr>
      </w:pPr>
      <w:r w:rsidRPr="00144D47">
        <w:rPr>
          <w:rStyle w:val="Courierforcode"/>
        </w:rPr>
        <w:t>}</w:t>
      </w:r>
    </w:p>
    <w:p w14:paraId="11E94D16" w14:textId="77777777" w:rsidR="00144D47" w:rsidRPr="00144D47" w:rsidRDefault="00144D47" w:rsidP="00144D47">
      <w:pPr>
        <w:spacing w:after="0" w:line="240" w:lineRule="auto"/>
        <w:rPr>
          <w:rStyle w:val="Courierforcode"/>
        </w:rPr>
      </w:pPr>
      <w:r w:rsidRPr="00144D47">
        <w:rPr>
          <w:rStyle w:val="Courierforcode"/>
        </w:rPr>
        <w:t xml:space="preserve">header </w:t>
      </w:r>
      <w:proofErr w:type="spellStart"/>
      <w:r w:rsidRPr="00144D47">
        <w:rPr>
          <w:rStyle w:val="Courierforcode"/>
        </w:rPr>
        <w:t>img</w:t>
      </w:r>
      <w:proofErr w:type="spellEnd"/>
      <w:r w:rsidRPr="00144D47">
        <w:rPr>
          <w:rStyle w:val="Courierforcode"/>
        </w:rPr>
        <w:t xml:space="preserve"> {</w:t>
      </w:r>
    </w:p>
    <w:p w14:paraId="3E3F098D" w14:textId="77777777" w:rsidR="00144D47" w:rsidRPr="00144D47" w:rsidRDefault="00144D47" w:rsidP="00144D47">
      <w:pPr>
        <w:spacing w:after="0" w:line="240" w:lineRule="auto"/>
        <w:rPr>
          <w:rStyle w:val="Courierforcode"/>
        </w:rPr>
      </w:pPr>
      <w:r w:rsidRPr="00144D47">
        <w:rPr>
          <w:rStyle w:val="Courierforcode"/>
        </w:rPr>
        <w:tab/>
        <w:t>float: left;</w:t>
      </w:r>
    </w:p>
    <w:p w14:paraId="135E47C8" w14:textId="77777777" w:rsidR="00144D47" w:rsidRPr="00144D47" w:rsidRDefault="00144D47" w:rsidP="00144D47">
      <w:pPr>
        <w:spacing w:after="0" w:line="240" w:lineRule="auto"/>
        <w:rPr>
          <w:rStyle w:val="Courierforcode"/>
        </w:rPr>
      </w:pPr>
      <w:r w:rsidRPr="00144D47">
        <w:rPr>
          <w:rStyle w:val="Courierforcode"/>
        </w:rPr>
        <w:tab/>
        <w:t>padding: 0 30px;</w:t>
      </w:r>
    </w:p>
    <w:p w14:paraId="22F48A2A" w14:textId="77777777" w:rsidR="00144D47" w:rsidRPr="00144D47" w:rsidRDefault="00144D47" w:rsidP="00144D47">
      <w:pPr>
        <w:spacing w:after="0" w:line="240" w:lineRule="auto"/>
        <w:rPr>
          <w:rStyle w:val="Courierforcode"/>
        </w:rPr>
      </w:pPr>
      <w:r w:rsidRPr="00144D47">
        <w:rPr>
          <w:rStyle w:val="Courierforcode"/>
        </w:rPr>
        <w:t>}</w:t>
      </w:r>
    </w:p>
    <w:p w14:paraId="1A65442D" w14:textId="77777777" w:rsidR="00144D47" w:rsidRPr="00144D47" w:rsidRDefault="00144D47" w:rsidP="00144D47">
      <w:pPr>
        <w:spacing w:after="0" w:line="240" w:lineRule="auto"/>
        <w:rPr>
          <w:rStyle w:val="Courierforcode"/>
        </w:rPr>
      </w:pPr>
      <w:proofErr w:type="gramStart"/>
      <w:r w:rsidRPr="00144D47">
        <w:rPr>
          <w:rStyle w:val="Courierforcode"/>
        </w:rPr>
        <w:t>.shadow</w:t>
      </w:r>
      <w:proofErr w:type="gramEnd"/>
      <w:r w:rsidRPr="00144D47">
        <w:rPr>
          <w:rStyle w:val="Courierforcode"/>
        </w:rPr>
        <w:t xml:space="preserve"> {</w:t>
      </w:r>
    </w:p>
    <w:p w14:paraId="39F540CC" w14:textId="77777777" w:rsidR="00144D47" w:rsidRPr="00144D47" w:rsidRDefault="00144D47" w:rsidP="00144D47">
      <w:pPr>
        <w:spacing w:after="0" w:line="240" w:lineRule="auto"/>
        <w:rPr>
          <w:rStyle w:val="Courierforcode"/>
        </w:rPr>
      </w:pPr>
      <w:r w:rsidRPr="00144D47">
        <w:rPr>
          <w:rStyle w:val="Courierforcode"/>
        </w:rPr>
        <w:tab/>
        <w:t xml:space="preserve">text-shadow: 2px </w:t>
      </w:r>
      <w:proofErr w:type="spellStart"/>
      <w:r w:rsidRPr="00144D47">
        <w:rPr>
          <w:rStyle w:val="Courierforcode"/>
        </w:rPr>
        <w:t>2px</w:t>
      </w:r>
      <w:proofErr w:type="spellEnd"/>
      <w:r w:rsidRPr="00144D47">
        <w:rPr>
          <w:rStyle w:val="Courierforcode"/>
        </w:rPr>
        <w:t xml:space="preserve"> </w:t>
      </w:r>
      <w:proofErr w:type="spellStart"/>
      <w:r w:rsidRPr="00144D47">
        <w:rPr>
          <w:rStyle w:val="Courierforcode"/>
        </w:rPr>
        <w:t>2px</w:t>
      </w:r>
      <w:proofErr w:type="spellEnd"/>
      <w:r w:rsidRPr="00144D47">
        <w:rPr>
          <w:rStyle w:val="Courierforcode"/>
        </w:rPr>
        <w:t xml:space="preserve"> #800000;</w:t>
      </w:r>
    </w:p>
    <w:p w14:paraId="10C3B2C5" w14:textId="77777777" w:rsidR="00144D47" w:rsidRPr="00144D47" w:rsidRDefault="00144D47" w:rsidP="00144D47">
      <w:pPr>
        <w:spacing w:after="0" w:line="240" w:lineRule="auto"/>
        <w:rPr>
          <w:rStyle w:val="Courierforcode"/>
        </w:rPr>
      </w:pPr>
      <w:r w:rsidRPr="00144D47">
        <w:rPr>
          <w:rStyle w:val="Courierforcode"/>
        </w:rPr>
        <w:lastRenderedPageBreak/>
        <w:t>}</w:t>
      </w:r>
    </w:p>
    <w:p w14:paraId="3EADEF2E" w14:textId="77777777" w:rsidR="00144D47" w:rsidRPr="00144D47" w:rsidRDefault="00144D47" w:rsidP="00144D47">
      <w:pPr>
        <w:spacing w:after="0" w:line="240" w:lineRule="auto"/>
        <w:rPr>
          <w:rStyle w:val="Courierforcode"/>
        </w:rPr>
      </w:pPr>
      <w:r w:rsidRPr="00144D47">
        <w:rPr>
          <w:rStyle w:val="Courierforcode"/>
        </w:rPr>
        <w:t>/* the styles for the navigation menu */</w:t>
      </w:r>
    </w:p>
    <w:p w14:paraId="31BD99B8"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w:t>
      </w:r>
    </w:p>
    <w:p w14:paraId="51BEF1CC" w14:textId="77777777" w:rsidR="00144D47" w:rsidRPr="00144D47" w:rsidRDefault="00144D47" w:rsidP="00144D47">
      <w:pPr>
        <w:spacing w:after="0" w:line="240" w:lineRule="auto"/>
        <w:rPr>
          <w:rStyle w:val="Courierforcode"/>
        </w:rPr>
      </w:pPr>
      <w:r w:rsidRPr="00144D47">
        <w:rPr>
          <w:rStyle w:val="Courierforcode"/>
        </w:rPr>
        <w:tab/>
        <w:t>list-style-type: none;</w:t>
      </w:r>
    </w:p>
    <w:p w14:paraId="254F03AA" w14:textId="77777777" w:rsidR="00144D47" w:rsidRPr="00144D47" w:rsidRDefault="00144D47" w:rsidP="00144D47">
      <w:pPr>
        <w:spacing w:after="0" w:line="240" w:lineRule="auto"/>
        <w:rPr>
          <w:rStyle w:val="Courierforcode"/>
        </w:rPr>
      </w:pPr>
      <w:r w:rsidRPr="00144D47">
        <w:rPr>
          <w:rStyle w:val="Courierforcode"/>
        </w:rPr>
        <w:tab/>
        <w:t>margin: 0;</w:t>
      </w:r>
    </w:p>
    <w:p w14:paraId="634C6174" w14:textId="77777777" w:rsidR="00144D47" w:rsidRPr="00144D47" w:rsidRDefault="00144D47" w:rsidP="00144D47">
      <w:pPr>
        <w:spacing w:after="0" w:line="240" w:lineRule="auto"/>
        <w:rPr>
          <w:rStyle w:val="Courierforcode"/>
        </w:rPr>
      </w:pPr>
      <w:r w:rsidRPr="00144D47">
        <w:rPr>
          <w:rStyle w:val="Courierforcode"/>
        </w:rPr>
        <w:tab/>
        <w:t>padding: 0;</w:t>
      </w:r>
    </w:p>
    <w:p w14:paraId="04439109" w14:textId="77777777" w:rsidR="00144D47" w:rsidRPr="00144D47" w:rsidRDefault="00144D47" w:rsidP="00144D47">
      <w:pPr>
        <w:spacing w:after="0" w:line="240" w:lineRule="auto"/>
        <w:rPr>
          <w:rStyle w:val="Courierforcode"/>
        </w:rPr>
      </w:pPr>
      <w:r w:rsidRPr="00144D47">
        <w:rPr>
          <w:rStyle w:val="Courierforcode"/>
        </w:rPr>
        <w:tab/>
        <w:t>position: relative;</w:t>
      </w:r>
    </w:p>
    <w:p w14:paraId="2F1FBD58" w14:textId="77777777" w:rsidR="00144D47" w:rsidRPr="00144D47" w:rsidRDefault="00144D47" w:rsidP="00144D47">
      <w:pPr>
        <w:spacing w:after="0" w:line="240" w:lineRule="auto"/>
        <w:rPr>
          <w:rStyle w:val="Courierforcode"/>
        </w:rPr>
      </w:pPr>
      <w:r w:rsidRPr="00144D47">
        <w:rPr>
          <w:rStyle w:val="Courierforcode"/>
        </w:rPr>
        <w:t>}</w:t>
      </w:r>
    </w:p>
    <w:p w14:paraId="6FAF9FD9"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li {</w:t>
      </w:r>
    </w:p>
    <w:p w14:paraId="3F944197" w14:textId="77777777" w:rsidR="00144D47" w:rsidRPr="00144D47" w:rsidRDefault="00144D47" w:rsidP="00144D47">
      <w:pPr>
        <w:spacing w:after="0" w:line="240" w:lineRule="auto"/>
        <w:rPr>
          <w:rStyle w:val="Courierforcode"/>
        </w:rPr>
      </w:pPr>
      <w:r w:rsidRPr="00144D47">
        <w:rPr>
          <w:rStyle w:val="Courierforcode"/>
        </w:rPr>
        <w:tab/>
        <w:t>float: left;</w:t>
      </w:r>
    </w:p>
    <w:p w14:paraId="35A51E24" w14:textId="77777777" w:rsidR="00144D47" w:rsidRPr="00144D47" w:rsidRDefault="00144D47" w:rsidP="00144D47">
      <w:pPr>
        <w:spacing w:after="0" w:line="240" w:lineRule="auto"/>
        <w:rPr>
          <w:rStyle w:val="Courierforcode"/>
        </w:rPr>
      </w:pPr>
      <w:r w:rsidRPr="00144D47">
        <w:rPr>
          <w:rStyle w:val="Courierforcode"/>
        </w:rPr>
        <w:t>}</w:t>
      </w:r>
    </w:p>
    <w:p w14:paraId="1A820E37"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li a {</w:t>
      </w:r>
    </w:p>
    <w:p w14:paraId="0A68243B" w14:textId="77777777" w:rsidR="00144D47" w:rsidRPr="00144D47" w:rsidRDefault="00144D47" w:rsidP="00144D47">
      <w:pPr>
        <w:spacing w:after="0" w:line="240" w:lineRule="auto"/>
        <w:rPr>
          <w:rStyle w:val="Courierforcode"/>
        </w:rPr>
      </w:pPr>
      <w:r w:rsidRPr="00144D47">
        <w:rPr>
          <w:rStyle w:val="Courierforcode"/>
        </w:rPr>
        <w:t xml:space="preserve">    display: block;</w:t>
      </w:r>
    </w:p>
    <w:p w14:paraId="5842B383" w14:textId="77777777" w:rsidR="00144D47" w:rsidRPr="00144D47" w:rsidRDefault="00144D47" w:rsidP="00144D47">
      <w:pPr>
        <w:spacing w:after="0" w:line="240" w:lineRule="auto"/>
        <w:rPr>
          <w:rStyle w:val="Courierforcode"/>
        </w:rPr>
      </w:pPr>
      <w:r w:rsidRPr="00144D47">
        <w:rPr>
          <w:rStyle w:val="Courierforcode"/>
        </w:rPr>
        <w:t xml:space="preserve">    width: 160px;</w:t>
      </w:r>
    </w:p>
    <w:p w14:paraId="11ED9EC1" w14:textId="77777777" w:rsidR="00144D47" w:rsidRPr="00144D47" w:rsidRDefault="00144D47" w:rsidP="00144D47">
      <w:pPr>
        <w:spacing w:after="0" w:line="240" w:lineRule="auto"/>
        <w:rPr>
          <w:rStyle w:val="Courierforcode"/>
        </w:rPr>
      </w:pPr>
      <w:r w:rsidRPr="00144D47">
        <w:rPr>
          <w:rStyle w:val="Courierforcode"/>
        </w:rPr>
        <w:t xml:space="preserve">    text-align: center;</w:t>
      </w:r>
    </w:p>
    <w:p w14:paraId="63F016BF" w14:textId="77777777" w:rsidR="00144D47" w:rsidRPr="00144D47" w:rsidRDefault="00144D47" w:rsidP="00144D47">
      <w:pPr>
        <w:spacing w:after="0" w:line="240" w:lineRule="auto"/>
        <w:rPr>
          <w:rStyle w:val="Courierforcode"/>
        </w:rPr>
      </w:pPr>
      <w:r w:rsidRPr="00144D47">
        <w:rPr>
          <w:rStyle w:val="Courierforcode"/>
        </w:rPr>
        <w:t xml:space="preserve">    padding: 1em 0;</w:t>
      </w:r>
    </w:p>
    <w:p w14:paraId="0CA585EA" w14:textId="77777777" w:rsidR="00144D47" w:rsidRPr="00144D47" w:rsidRDefault="00144D47" w:rsidP="00144D47">
      <w:pPr>
        <w:spacing w:after="0" w:line="240" w:lineRule="auto"/>
        <w:rPr>
          <w:rStyle w:val="Courierforcode"/>
        </w:rPr>
      </w:pPr>
      <w:r w:rsidRPr="00144D47">
        <w:rPr>
          <w:rStyle w:val="Courierforcode"/>
        </w:rPr>
        <w:t xml:space="preserve">    text-decoration: none;</w:t>
      </w:r>
    </w:p>
    <w:p w14:paraId="450F2465" w14:textId="77777777" w:rsidR="00144D47" w:rsidRPr="00144D47" w:rsidRDefault="00144D47" w:rsidP="00144D47">
      <w:pPr>
        <w:spacing w:after="0" w:line="240" w:lineRule="auto"/>
        <w:rPr>
          <w:rStyle w:val="Courierforcode"/>
        </w:rPr>
      </w:pPr>
      <w:r w:rsidRPr="00144D47">
        <w:rPr>
          <w:rStyle w:val="Courierforcode"/>
        </w:rPr>
        <w:t xml:space="preserve">    background-color: #800000;</w:t>
      </w:r>
    </w:p>
    <w:p w14:paraId="70F40DFB" w14:textId="77777777" w:rsidR="00144D47" w:rsidRPr="00144D47" w:rsidRDefault="00144D47" w:rsidP="00144D47">
      <w:pPr>
        <w:spacing w:after="0" w:line="240" w:lineRule="auto"/>
        <w:rPr>
          <w:rStyle w:val="Courierforcode"/>
        </w:rPr>
      </w:pPr>
      <w:r w:rsidRPr="00144D47">
        <w:rPr>
          <w:rStyle w:val="Courierforcode"/>
        </w:rPr>
        <w:t xml:space="preserve">    color: white;</w:t>
      </w:r>
    </w:p>
    <w:p w14:paraId="5DC94779" w14:textId="77777777" w:rsidR="00144D47" w:rsidRPr="00144D47" w:rsidRDefault="00144D47" w:rsidP="00144D47">
      <w:pPr>
        <w:spacing w:after="0" w:line="240" w:lineRule="auto"/>
        <w:rPr>
          <w:rStyle w:val="Courierforcode"/>
        </w:rPr>
      </w:pPr>
      <w:r w:rsidRPr="00144D47">
        <w:rPr>
          <w:rStyle w:val="Courierforcode"/>
        </w:rPr>
        <w:t xml:space="preserve">    font-weight: bold;</w:t>
      </w:r>
    </w:p>
    <w:p w14:paraId="0DC7DF60" w14:textId="77777777" w:rsidR="00144D47" w:rsidRPr="00144D47" w:rsidRDefault="00144D47" w:rsidP="00144D47">
      <w:pPr>
        <w:spacing w:after="0" w:line="240" w:lineRule="auto"/>
        <w:rPr>
          <w:rStyle w:val="Courierforcode"/>
        </w:rPr>
      </w:pPr>
      <w:r w:rsidRPr="00144D47">
        <w:rPr>
          <w:rStyle w:val="Courierforcode"/>
        </w:rPr>
        <w:t>}</w:t>
      </w:r>
    </w:p>
    <w:p w14:paraId="47D1275D"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w:t>
      </w:r>
    </w:p>
    <w:p w14:paraId="3DDFEB2F" w14:textId="77777777" w:rsidR="00144D47" w:rsidRPr="00144D47" w:rsidRDefault="00144D47" w:rsidP="00144D47">
      <w:pPr>
        <w:spacing w:after="0" w:line="240" w:lineRule="auto"/>
        <w:rPr>
          <w:rStyle w:val="Courierforcode"/>
        </w:rPr>
      </w:pPr>
      <w:r w:rsidRPr="00144D47">
        <w:rPr>
          <w:rStyle w:val="Courierforcode"/>
        </w:rPr>
        <w:t xml:space="preserve">    display: none;</w:t>
      </w:r>
    </w:p>
    <w:p w14:paraId="524E4017" w14:textId="77777777" w:rsidR="00144D47" w:rsidRPr="00144D47" w:rsidRDefault="00144D47" w:rsidP="00144D47">
      <w:pPr>
        <w:spacing w:after="0" w:line="240" w:lineRule="auto"/>
        <w:rPr>
          <w:rStyle w:val="Courierforcode"/>
        </w:rPr>
      </w:pPr>
      <w:r w:rsidRPr="00144D47">
        <w:rPr>
          <w:rStyle w:val="Courierforcode"/>
        </w:rPr>
        <w:t xml:space="preserve">    position: absolute;</w:t>
      </w:r>
    </w:p>
    <w:p w14:paraId="1EFDA047" w14:textId="77777777" w:rsidR="00144D47" w:rsidRPr="00144D47" w:rsidRDefault="00144D47" w:rsidP="00144D47">
      <w:pPr>
        <w:spacing w:after="0" w:line="240" w:lineRule="auto"/>
        <w:rPr>
          <w:rStyle w:val="Courierforcode"/>
        </w:rPr>
      </w:pPr>
      <w:r w:rsidRPr="00144D47">
        <w:rPr>
          <w:rStyle w:val="Courierforcode"/>
        </w:rPr>
        <w:t xml:space="preserve">    top: 100%;</w:t>
      </w:r>
    </w:p>
    <w:p w14:paraId="02FA892E" w14:textId="77777777" w:rsidR="00144D47" w:rsidRPr="00144D47" w:rsidRDefault="00144D47" w:rsidP="00144D47">
      <w:pPr>
        <w:spacing w:after="0" w:line="240" w:lineRule="auto"/>
        <w:rPr>
          <w:rStyle w:val="Courierforcode"/>
        </w:rPr>
      </w:pPr>
      <w:r w:rsidRPr="00144D47">
        <w:rPr>
          <w:rStyle w:val="Courierforcode"/>
        </w:rPr>
        <w:t>}</w:t>
      </w:r>
    </w:p>
    <w:p w14:paraId="606D64D4"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li {</w:t>
      </w:r>
    </w:p>
    <w:p w14:paraId="5FC1FEEB" w14:textId="77777777" w:rsidR="00144D47" w:rsidRPr="00144D47" w:rsidRDefault="00144D47" w:rsidP="00144D47">
      <w:pPr>
        <w:spacing w:after="0" w:line="240" w:lineRule="auto"/>
        <w:rPr>
          <w:rStyle w:val="Courierforcode"/>
        </w:rPr>
      </w:pPr>
      <w:r w:rsidRPr="00144D47">
        <w:rPr>
          <w:rStyle w:val="Courierforcode"/>
        </w:rPr>
        <w:tab/>
        <w:t>float: none;</w:t>
      </w:r>
    </w:p>
    <w:p w14:paraId="305D6F6A" w14:textId="77777777" w:rsidR="00144D47" w:rsidRPr="00144D47" w:rsidRDefault="00144D47" w:rsidP="00144D47">
      <w:pPr>
        <w:spacing w:after="0" w:line="240" w:lineRule="auto"/>
        <w:rPr>
          <w:rStyle w:val="Courierforcode"/>
        </w:rPr>
      </w:pPr>
      <w:r w:rsidRPr="00144D47">
        <w:rPr>
          <w:rStyle w:val="Courierforcode"/>
        </w:rPr>
        <w:t>}</w:t>
      </w:r>
    </w:p>
    <w:p w14:paraId="0B87FA85"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w:t>
      </w:r>
      <w:proofErr w:type="spellStart"/>
      <w:r w:rsidRPr="00144D47">
        <w:rPr>
          <w:rStyle w:val="Courierforcode"/>
        </w:rPr>
        <w:t>ul</w:t>
      </w:r>
      <w:proofErr w:type="spellEnd"/>
      <w:r w:rsidRPr="00144D47">
        <w:rPr>
          <w:rStyle w:val="Courierforcode"/>
        </w:rPr>
        <w:t xml:space="preserve"> </w:t>
      </w:r>
      <w:proofErr w:type="spellStart"/>
      <w:proofErr w:type="gramStart"/>
      <w:r w:rsidRPr="00144D47">
        <w:rPr>
          <w:rStyle w:val="Courierforcode"/>
        </w:rPr>
        <w:t>li:hover</w:t>
      </w:r>
      <w:proofErr w:type="spellEnd"/>
      <w:proofErr w:type="gramEnd"/>
      <w:r w:rsidRPr="00144D47">
        <w:rPr>
          <w:rStyle w:val="Courierforcode"/>
        </w:rPr>
        <w:t xml:space="preserve"> &gt; </w:t>
      </w:r>
      <w:proofErr w:type="spellStart"/>
      <w:r w:rsidRPr="00144D47">
        <w:rPr>
          <w:rStyle w:val="Courierforcode"/>
        </w:rPr>
        <w:t>ul</w:t>
      </w:r>
      <w:proofErr w:type="spellEnd"/>
      <w:r w:rsidRPr="00144D47">
        <w:rPr>
          <w:rStyle w:val="Courierforcode"/>
        </w:rPr>
        <w:t xml:space="preserve"> {</w:t>
      </w:r>
    </w:p>
    <w:p w14:paraId="7AA27EF4" w14:textId="77777777" w:rsidR="00144D47" w:rsidRPr="00144D47" w:rsidRDefault="00144D47" w:rsidP="00144D47">
      <w:pPr>
        <w:spacing w:after="0" w:line="240" w:lineRule="auto"/>
        <w:rPr>
          <w:rStyle w:val="Courierforcode"/>
        </w:rPr>
      </w:pPr>
      <w:r w:rsidRPr="00144D47">
        <w:rPr>
          <w:rStyle w:val="Courierforcode"/>
        </w:rPr>
        <w:tab/>
        <w:t>display: block;</w:t>
      </w:r>
    </w:p>
    <w:p w14:paraId="46ED5126" w14:textId="77777777" w:rsidR="00144D47" w:rsidRPr="00144D47" w:rsidRDefault="00144D47" w:rsidP="00144D47">
      <w:pPr>
        <w:spacing w:after="0" w:line="240" w:lineRule="auto"/>
        <w:rPr>
          <w:rStyle w:val="Courierforcode"/>
        </w:rPr>
      </w:pPr>
      <w:r w:rsidRPr="00144D47">
        <w:rPr>
          <w:rStyle w:val="Courierforcode"/>
        </w:rPr>
        <w:t>}</w:t>
      </w:r>
    </w:p>
    <w:p w14:paraId="194EF80C" w14:textId="77777777" w:rsidR="00144D47" w:rsidRPr="00144D47" w:rsidRDefault="00144D47" w:rsidP="00144D47">
      <w:pPr>
        <w:spacing w:after="0" w:line="240" w:lineRule="auto"/>
        <w:rPr>
          <w:rStyle w:val="Courierforcode"/>
        </w:rPr>
      </w:pPr>
      <w:r w:rsidRPr="00144D47">
        <w:rPr>
          <w:rStyle w:val="Courierforcode"/>
        </w:rPr>
        <w:t>#</w:t>
      </w:r>
      <w:proofErr w:type="spellStart"/>
      <w:r w:rsidRPr="00144D47">
        <w:rPr>
          <w:rStyle w:val="Courierforcode"/>
        </w:rPr>
        <w:t>nav_menu</w:t>
      </w:r>
      <w:proofErr w:type="spellEnd"/>
      <w:r w:rsidRPr="00144D47">
        <w:rPr>
          <w:rStyle w:val="Courierforcode"/>
        </w:rPr>
        <w:t xml:space="preserve"> &gt; </w:t>
      </w:r>
      <w:proofErr w:type="spellStart"/>
      <w:proofErr w:type="gramStart"/>
      <w:r w:rsidRPr="00144D47">
        <w:rPr>
          <w:rStyle w:val="Courierforcode"/>
        </w:rPr>
        <w:t>ul</w:t>
      </w:r>
      <w:proofErr w:type="spellEnd"/>
      <w:r w:rsidRPr="00144D47">
        <w:rPr>
          <w:rStyle w:val="Courierforcode"/>
        </w:rPr>
        <w:t>::</w:t>
      </w:r>
      <w:proofErr w:type="gramEnd"/>
      <w:r w:rsidRPr="00144D47">
        <w:rPr>
          <w:rStyle w:val="Courierforcode"/>
        </w:rPr>
        <w:t>after {</w:t>
      </w:r>
    </w:p>
    <w:p w14:paraId="058EA4A7" w14:textId="77777777" w:rsidR="00144D47" w:rsidRPr="00144D47" w:rsidRDefault="00144D47" w:rsidP="00144D47">
      <w:pPr>
        <w:spacing w:after="0" w:line="240" w:lineRule="auto"/>
        <w:rPr>
          <w:rStyle w:val="Courierforcode"/>
        </w:rPr>
      </w:pPr>
      <w:r w:rsidRPr="00144D47">
        <w:rPr>
          <w:rStyle w:val="Courierforcode"/>
        </w:rPr>
        <w:t xml:space="preserve">    content: "";</w:t>
      </w:r>
    </w:p>
    <w:p w14:paraId="4C4F484D" w14:textId="77777777" w:rsidR="00144D47" w:rsidRPr="00144D47" w:rsidRDefault="00144D47" w:rsidP="00144D47">
      <w:pPr>
        <w:spacing w:after="0" w:line="240" w:lineRule="auto"/>
        <w:rPr>
          <w:rStyle w:val="Courierforcode"/>
        </w:rPr>
      </w:pPr>
      <w:r w:rsidRPr="00144D47">
        <w:rPr>
          <w:rStyle w:val="Courierforcode"/>
        </w:rPr>
        <w:t xml:space="preserve">    clear: both;</w:t>
      </w:r>
    </w:p>
    <w:p w14:paraId="18957D34" w14:textId="77777777" w:rsidR="00144D47" w:rsidRPr="00144D47" w:rsidRDefault="00144D47" w:rsidP="00144D47">
      <w:pPr>
        <w:spacing w:after="0" w:line="240" w:lineRule="auto"/>
        <w:rPr>
          <w:rStyle w:val="Courierforcode"/>
        </w:rPr>
      </w:pPr>
      <w:r w:rsidRPr="00144D47">
        <w:rPr>
          <w:rStyle w:val="Courierforcode"/>
        </w:rPr>
        <w:t xml:space="preserve">    display: block;</w:t>
      </w:r>
    </w:p>
    <w:p w14:paraId="39F0F574" w14:textId="77777777" w:rsidR="00144D47" w:rsidRPr="00144D47" w:rsidRDefault="00144D47" w:rsidP="00144D47">
      <w:pPr>
        <w:spacing w:after="0" w:line="240" w:lineRule="auto"/>
        <w:rPr>
          <w:rStyle w:val="Courierforcode"/>
        </w:rPr>
      </w:pPr>
      <w:r w:rsidRPr="00144D47">
        <w:rPr>
          <w:rStyle w:val="Courierforcode"/>
        </w:rPr>
        <w:t>}</w:t>
      </w:r>
    </w:p>
    <w:p w14:paraId="6C053A81" w14:textId="77777777" w:rsidR="00144D47" w:rsidRPr="00144D47" w:rsidRDefault="00144D47" w:rsidP="00144D47">
      <w:pPr>
        <w:spacing w:after="0" w:line="240" w:lineRule="auto"/>
        <w:rPr>
          <w:rStyle w:val="Courierforcode"/>
        </w:rPr>
      </w:pPr>
      <w:r w:rsidRPr="00144D47">
        <w:rPr>
          <w:rStyle w:val="Courierforcode"/>
        </w:rPr>
        <w:t>/* the styles for the main content */</w:t>
      </w:r>
    </w:p>
    <w:p w14:paraId="1FA25F20" w14:textId="77777777" w:rsidR="00144D47" w:rsidRPr="00144D47" w:rsidRDefault="00144D47" w:rsidP="00144D47">
      <w:pPr>
        <w:spacing w:after="0" w:line="240" w:lineRule="auto"/>
        <w:rPr>
          <w:rStyle w:val="Courierforcode"/>
        </w:rPr>
      </w:pPr>
      <w:r w:rsidRPr="00144D47">
        <w:rPr>
          <w:rStyle w:val="Courierforcode"/>
        </w:rPr>
        <w:t>main {</w:t>
      </w:r>
    </w:p>
    <w:p w14:paraId="332816A2" w14:textId="77777777" w:rsidR="00144D47" w:rsidRPr="00144D47" w:rsidRDefault="00144D47" w:rsidP="00144D47">
      <w:pPr>
        <w:spacing w:after="0" w:line="240" w:lineRule="auto"/>
        <w:rPr>
          <w:rStyle w:val="Courierforcode"/>
        </w:rPr>
      </w:pPr>
      <w:r w:rsidRPr="00144D47">
        <w:rPr>
          <w:rStyle w:val="Courierforcode"/>
        </w:rPr>
        <w:tab/>
        <w:t>clear: left;</w:t>
      </w:r>
    </w:p>
    <w:p w14:paraId="23F90DAF" w14:textId="77777777" w:rsidR="00144D47" w:rsidRPr="00144D47" w:rsidRDefault="00144D47" w:rsidP="00144D47">
      <w:pPr>
        <w:spacing w:after="0" w:line="240" w:lineRule="auto"/>
        <w:rPr>
          <w:rStyle w:val="Courierforcode"/>
        </w:rPr>
      </w:pPr>
      <w:r w:rsidRPr="00144D47">
        <w:rPr>
          <w:rStyle w:val="Courierforcode"/>
        </w:rPr>
        <w:t>}</w:t>
      </w:r>
    </w:p>
    <w:p w14:paraId="248EBB55" w14:textId="77777777" w:rsidR="00144D47" w:rsidRPr="00144D47" w:rsidRDefault="00144D47" w:rsidP="00144D47">
      <w:pPr>
        <w:spacing w:after="0" w:line="240" w:lineRule="auto"/>
        <w:rPr>
          <w:rStyle w:val="Courierforcode"/>
        </w:rPr>
      </w:pPr>
    </w:p>
    <w:p w14:paraId="12B56DAB" w14:textId="77777777" w:rsidR="00144D47" w:rsidRPr="00144D47" w:rsidRDefault="00144D47" w:rsidP="00144D47">
      <w:pPr>
        <w:spacing w:after="0" w:line="240" w:lineRule="auto"/>
        <w:rPr>
          <w:rStyle w:val="Courierforcode"/>
        </w:rPr>
      </w:pPr>
      <w:r w:rsidRPr="00144D47">
        <w:rPr>
          <w:rStyle w:val="Courierforcode"/>
        </w:rPr>
        <w:t>/* the styles for the section */</w:t>
      </w:r>
    </w:p>
    <w:p w14:paraId="553CFF07" w14:textId="77777777" w:rsidR="00144D47" w:rsidRPr="00144D47" w:rsidRDefault="00144D47" w:rsidP="00144D47">
      <w:pPr>
        <w:spacing w:after="0" w:line="240" w:lineRule="auto"/>
        <w:rPr>
          <w:rStyle w:val="Courierforcode"/>
        </w:rPr>
      </w:pPr>
      <w:r w:rsidRPr="00144D47">
        <w:rPr>
          <w:rStyle w:val="Courierforcode"/>
        </w:rPr>
        <w:t>section {</w:t>
      </w:r>
    </w:p>
    <w:p w14:paraId="20109B71" w14:textId="77777777" w:rsidR="00144D47" w:rsidRPr="00144D47" w:rsidRDefault="00144D47" w:rsidP="00144D47">
      <w:pPr>
        <w:spacing w:after="0" w:line="240" w:lineRule="auto"/>
        <w:rPr>
          <w:rStyle w:val="Courierforcode"/>
        </w:rPr>
      </w:pPr>
      <w:r w:rsidRPr="00144D47">
        <w:rPr>
          <w:rStyle w:val="Courierforcode"/>
        </w:rPr>
        <w:tab/>
        <w:t>width: 525px;</w:t>
      </w:r>
    </w:p>
    <w:p w14:paraId="3828071B" w14:textId="77777777" w:rsidR="00144D47" w:rsidRPr="00144D47" w:rsidRDefault="00144D47" w:rsidP="00144D47">
      <w:pPr>
        <w:spacing w:after="0" w:line="240" w:lineRule="auto"/>
        <w:rPr>
          <w:rStyle w:val="Courierforcode"/>
        </w:rPr>
      </w:pPr>
      <w:r w:rsidRPr="00144D47">
        <w:rPr>
          <w:rStyle w:val="Courierforcode"/>
        </w:rPr>
        <w:tab/>
        <w:t>float: right;</w:t>
      </w:r>
    </w:p>
    <w:p w14:paraId="72A57477" w14:textId="77777777" w:rsidR="00144D47" w:rsidRPr="00144D47" w:rsidRDefault="00144D47" w:rsidP="00144D47">
      <w:pPr>
        <w:spacing w:after="0" w:line="240" w:lineRule="auto"/>
        <w:rPr>
          <w:rStyle w:val="Courierforcode"/>
        </w:rPr>
      </w:pPr>
      <w:r w:rsidRPr="00144D47">
        <w:rPr>
          <w:rStyle w:val="Courierforcode"/>
        </w:rPr>
        <w:tab/>
        <w:t xml:space="preserve">padding: 0 20px </w:t>
      </w:r>
      <w:proofErr w:type="spellStart"/>
      <w:r w:rsidRPr="00144D47">
        <w:rPr>
          <w:rStyle w:val="Courierforcode"/>
        </w:rPr>
        <w:t>20px</w:t>
      </w:r>
      <w:proofErr w:type="spellEnd"/>
      <w:r w:rsidRPr="00144D47">
        <w:rPr>
          <w:rStyle w:val="Courierforcode"/>
        </w:rPr>
        <w:t xml:space="preserve"> </w:t>
      </w:r>
      <w:proofErr w:type="spellStart"/>
      <w:r w:rsidRPr="00144D47">
        <w:rPr>
          <w:rStyle w:val="Courierforcode"/>
        </w:rPr>
        <w:t>20px</w:t>
      </w:r>
      <w:proofErr w:type="spellEnd"/>
      <w:r w:rsidRPr="00144D47">
        <w:rPr>
          <w:rStyle w:val="Courierforcode"/>
        </w:rPr>
        <w:t>;</w:t>
      </w:r>
    </w:p>
    <w:p w14:paraId="5071FB61" w14:textId="77777777" w:rsidR="00144D47" w:rsidRPr="00144D47" w:rsidRDefault="00144D47" w:rsidP="00144D47">
      <w:pPr>
        <w:spacing w:after="0" w:line="240" w:lineRule="auto"/>
        <w:rPr>
          <w:rStyle w:val="Courierforcode"/>
        </w:rPr>
      </w:pPr>
      <w:r w:rsidRPr="00144D47">
        <w:rPr>
          <w:rStyle w:val="Courierforcode"/>
        </w:rPr>
        <w:t>}</w:t>
      </w:r>
    </w:p>
    <w:p w14:paraId="3FC5A5B5" w14:textId="77777777" w:rsidR="00144D47" w:rsidRPr="00144D47" w:rsidRDefault="00144D47" w:rsidP="00144D47">
      <w:pPr>
        <w:spacing w:after="0" w:line="240" w:lineRule="auto"/>
        <w:rPr>
          <w:rStyle w:val="Courierforcode"/>
        </w:rPr>
      </w:pPr>
      <w:r w:rsidRPr="00144D47">
        <w:rPr>
          <w:rStyle w:val="Courierforcode"/>
        </w:rPr>
        <w:t>section h1 {</w:t>
      </w:r>
    </w:p>
    <w:p w14:paraId="1C72F90E" w14:textId="77777777" w:rsidR="00144D47" w:rsidRPr="00144D47" w:rsidRDefault="00144D47" w:rsidP="00144D47">
      <w:pPr>
        <w:spacing w:after="0" w:line="240" w:lineRule="auto"/>
        <w:rPr>
          <w:rStyle w:val="Courierforcode"/>
        </w:rPr>
      </w:pPr>
      <w:r w:rsidRPr="00144D47">
        <w:rPr>
          <w:rStyle w:val="Courierforcode"/>
        </w:rPr>
        <w:tab/>
        <w:t>color: #800000;</w:t>
      </w:r>
    </w:p>
    <w:p w14:paraId="01C961EF" w14:textId="77777777" w:rsidR="00144D47" w:rsidRPr="00144D47" w:rsidRDefault="00144D47" w:rsidP="00144D47">
      <w:pPr>
        <w:spacing w:after="0" w:line="240" w:lineRule="auto"/>
        <w:rPr>
          <w:rStyle w:val="Courierforcode"/>
        </w:rPr>
      </w:pPr>
      <w:r w:rsidRPr="00144D47">
        <w:rPr>
          <w:rStyle w:val="Courierforcode"/>
        </w:rPr>
        <w:tab/>
        <w:t>font-size: 150%;</w:t>
      </w:r>
    </w:p>
    <w:p w14:paraId="25BECB1E" w14:textId="77777777" w:rsidR="00144D47" w:rsidRPr="00144D47" w:rsidRDefault="00144D47" w:rsidP="00144D47">
      <w:pPr>
        <w:spacing w:after="0" w:line="240" w:lineRule="auto"/>
        <w:rPr>
          <w:rStyle w:val="Courierforcode"/>
        </w:rPr>
      </w:pPr>
      <w:r w:rsidRPr="00144D47">
        <w:rPr>
          <w:rStyle w:val="Courierforcode"/>
        </w:rPr>
        <w:tab/>
        <w:t>padding-top: .5em;</w:t>
      </w:r>
    </w:p>
    <w:p w14:paraId="238307B5" w14:textId="77777777" w:rsidR="00144D47" w:rsidRPr="00144D47" w:rsidRDefault="00144D47" w:rsidP="00144D47">
      <w:pPr>
        <w:spacing w:after="0" w:line="240" w:lineRule="auto"/>
        <w:rPr>
          <w:rStyle w:val="Courierforcode"/>
        </w:rPr>
      </w:pPr>
      <w:r w:rsidRPr="00144D47">
        <w:rPr>
          <w:rStyle w:val="Courierforcode"/>
        </w:rPr>
        <w:lastRenderedPageBreak/>
        <w:tab/>
        <w:t>margin: 0;</w:t>
      </w:r>
    </w:p>
    <w:p w14:paraId="74CB7202" w14:textId="77777777" w:rsidR="00144D47" w:rsidRPr="00144D47" w:rsidRDefault="00144D47" w:rsidP="00144D47">
      <w:pPr>
        <w:spacing w:after="0" w:line="240" w:lineRule="auto"/>
        <w:rPr>
          <w:rStyle w:val="Courierforcode"/>
        </w:rPr>
      </w:pPr>
      <w:r w:rsidRPr="00144D47">
        <w:rPr>
          <w:rStyle w:val="Courierforcode"/>
        </w:rPr>
        <w:t>}</w:t>
      </w:r>
    </w:p>
    <w:p w14:paraId="3BE1ACF7" w14:textId="77777777" w:rsidR="00144D47" w:rsidRPr="00144D47" w:rsidRDefault="00144D47" w:rsidP="00144D47">
      <w:pPr>
        <w:spacing w:after="0" w:line="240" w:lineRule="auto"/>
        <w:rPr>
          <w:rStyle w:val="Courierforcode"/>
        </w:rPr>
      </w:pPr>
      <w:r w:rsidRPr="00144D47">
        <w:rPr>
          <w:rStyle w:val="Courierforcode"/>
        </w:rPr>
        <w:t>section p {</w:t>
      </w:r>
    </w:p>
    <w:p w14:paraId="5BB54B7B" w14:textId="77777777" w:rsidR="00144D47" w:rsidRPr="00144D47" w:rsidRDefault="00144D47" w:rsidP="00144D47">
      <w:pPr>
        <w:spacing w:after="0" w:line="240" w:lineRule="auto"/>
        <w:rPr>
          <w:rStyle w:val="Courierforcode"/>
        </w:rPr>
      </w:pPr>
      <w:r w:rsidRPr="00144D47">
        <w:rPr>
          <w:rStyle w:val="Courierforcode"/>
        </w:rPr>
        <w:tab/>
        <w:t>padding-bottom: .5em;</w:t>
      </w:r>
    </w:p>
    <w:p w14:paraId="551DA006" w14:textId="77777777" w:rsidR="00144D47" w:rsidRPr="00144D47" w:rsidRDefault="00144D47" w:rsidP="00144D47">
      <w:pPr>
        <w:spacing w:after="0" w:line="240" w:lineRule="auto"/>
        <w:rPr>
          <w:rStyle w:val="Courierforcode"/>
        </w:rPr>
      </w:pPr>
      <w:r w:rsidRPr="00144D47">
        <w:rPr>
          <w:rStyle w:val="Courierforcode"/>
        </w:rPr>
        <w:t>}</w:t>
      </w:r>
    </w:p>
    <w:p w14:paraId="6C90E70F" w14:textId="77777777" w:rsidR="00144D47" w:rsidRPr="00144D47" w:rsidRDefault="00144D47" w:rsidP="00144D47">
      <w:pPr>
        <w:spacing w:after="0" w:line="240" w:lineRule="auto"/>
        <w:rPr>
          <w:rStyle w:val="Courierforcode"/>
        </w:rPr>
      </w:pPr>
      <w:r w:rsidRPr="00144D47">
        <w:rPr>
          <w:rStyle w:val="Courierforcode"/>
        </w:rPr>
        <w:t xml:space="preserve">section </w:t>
      </w:r>
      <w:proofErr w:type="spellStart"/>
      <w:r w:rsidRPr="00144D47">
        <w:rPr>
          <w:rStyle w:val="Courierforcode"/>
        </w:rPr>
        <w:t>blockquote</w:t>
      </w:r>
      <w:proofErr w:type="spellEnd"/>
      <w:r w:rsidRPr="00144D47">
        <w:rPr>
          <w:rStyle w:val="Courierforcode"/>
        </w:rPr>
        <w:t xml:space="preserve"> {</w:t>
      </w:r>
    </w:p>
    <w:p w14:paraId="0DFD2556" w14:textId="77777777" w:rsidR="00144D47" w:rsidRPr="00144D47" w:rsidRDefault="00144D47" w:rsidP="00144D47">
      <w:pPr>
        <w:spacing w:after="0" w:line="240" w:lineRule="auto"/>
        <w:rPr>
          <w:rStyle w:val="Courierforcode"/>
        </w:rPr>
      </w:pPr>
      <w:r w:rsidRPr="00144D47">
        <w:rPr>
          <w:rStyle w:val="Courierforcode"/>
        </w:rPr>
        <w:tab/>
        <w:t>padding: 0 2em;</w:t>
      </w:r>
    </w:p>
    <w:p w14:paraId="438E0386" w14:textId="77777777" w:rsidR="00144D47" w:rsidRPr="00144D47" w:rsidRDefault="00144D47" w:rsidP="00144D47">
      <w:pPr>
        <w:spacing w:after="0" w:line="240" w:lineRule="auto"/>
        <w:rPr>
          <w:rStyle w:val="Courierforcode"/>
        </w:rPr>
      </w:pPr>
      <w:r w:rsidRPr="00144D47">
        <w:rPr>
          <w:rStyle w:val="Courierforcode"/>
        </w:rPr>
        <w:tab/>
        <w:t>font-style: italic;</w:t>
      </w:r>
    </w:p>
    <w:p w14:paraId="3A29F6C2" w14:textId="77777777" w:rsidR="00144D47" w:rsidRPr="00144D47" w:rsidRDefault="00144D47" w:rsidP="00144D47">
      <w:pPr>
        <w:spacing w:after="0" w:line="240" w:lineRule="auto"/>
        <w:rPr>
          <w:rStyle w:val="Courierforcode"/>
        </w:rPr>
      </w:pPr>
      <w:r w:rsidRPr="00144D47">
        <w:rPr>
          <w:rStyle w:val="Courierforcode"/>
        </w:rPr>
        <w:t>}</w:t>
      </w:r>
    </w:p>
    <w:p w14:paraId="76EC4A76" w14:textId="77777777" w:rsidR="00144D47" w:rsidRPr="00144D47" w:rsidRDefault="00144D47" w:rsidP="00144D47">
      <w:pPr>
        <w:spacing w:after="0" w:line="240" w:lineRule="auto"/>
        <w:rPr>
          <w:rStyle w:val="Courierforcode"/>
        </w:rPr>
      </w:pPr>
      <w:r w:rsidRPr="00144D47">
        <w:rPr>
          <w:rStyle w:val="Courierforcode"/>
        </w:rPr>
        <w:t xml:space="preserve">section </w:t>
      </w:r>
      <w:proofErr w:type="spellStart"/>
      <w:r w:rsidRPr="00144D47">
        <w:rPr>
          <w:rStyle w:val="Courierforcode"/>
        </w:rPr>
        <w:t>ul</w:t>
      </w:r>
      <w:proofErr w:type="spellEnd"/>
      <w:r w:rsidRPr="00144D47">
        <w:rPr>
          <w:rStyle w:val="Courierforcode"/>
        </w:rPr>
        <w:t xml:space="preserve"> {</w:t>
      </w:r>
    </w:p>
    <w:p w14:paraId="61F196D6" w14:textId="77777777" w:rsidR="00144D47" w:rsidRPr="00144D47" w:rsidRDefault="00144D47" w:rsidP="00144D47">
      <w:pPr>
        <w:spacing w:after="0" w:line="240" w:lineRule="auto"/>
        <w:rPr>
          <w:rStyle w:val="Courierforcode"/>
        </w:rPr>
      </w:pPr>
      <w:r w:rsidRPr="00144D47">
        <w:rPr>
          <w:rStyle w:val="Courierforcode"/>
        </w:rPr>
        <w:tab/>
        <w:t>padding: 0 0 .25em 0;</w:t>
      </w:r>
    </w:p>
    <w:p w14:paraId="0C348742" w14:textId="77777777" w:rsidR="00144D47" w:rsidRPr="00144D47" w:rsidRDefault="00144D47" w:rsidP="00144D47">
      <w:pPr>
        <w:spacing w:after="0" w:line="240" w:lineRule="auto"/>
        <w:rPr>
          <w:rStyle w:val="Courierforcode"/>
        </w:rPr>
      </w:pPr>
      <w:r w:rsidRPr="00144D47">
        <w:rPr>
          <w:rStyle w:val="Courierforcode"/>
        </w:rPr>
        <w:t>}</w:t>
      </w:r>
    </w:p>
    <w:p w14:paraId="56359796" w14:textId="77777777" w:rsidR="00144D47" w:rsidRPr="00144D47" w:rsidRDefault="00144D47" w:rsidP="00144D47">
      <w:pPr>
        <w:spacing w:after="0" w:line="240" w:lineRule="auto"/>
        <w:rPr>
          <w:rStyle w:val="Courierforcode"/>
        </w:rPr>
      </w:pPr>
      <w:r w:rsidRPr="00144D47">
        <w:rPr>
          <w:rStyle w:val="Courierforcode"/>
        </w:rPr>
        <w:t>section li {</w:t>
      </w:r>
    </w:p>
    <w:p w14:paraId="61054090" w14:textId="77777777" w:rsidR="00144D47" w:rsidRPr="00144D47" w:rsidRDefault="00144D47" w:rsidP="00144D47">
      <w:pPr>
        <w:spacing w:after="0" w:line="240" w:lineRule="auto"/>
        <w:rPr>
          <w:rStyle w:val="Courierforcode"/>
        </w:rPr>
      </w:pPr>
      <w:r w:rsidRPr="00144D47">
        <w:rPr>
          <w:rStyle w:val="Courierforcode"/>
        </w:rPr>
        <w:tab/>
        <w:t>padding-right: 10px;</w:t>
      </w:r>
    </w:p>
    <w:p w14:paraId="218AC3CF" w14:textId="77777777" w:rsidR="00144D47" w:rsidRPr="00144D47" w:rsidRDefault="00144D47" w:rsidP="00144D47">
      <w:pPr>
        <w:spacing w:after="0" w:line="240" w:lineRule="auto"/>
        <w:rPr>
          <w:rStyle w:val="Courierforcode"/>
        </w:rPr>
      </w:pPr>
      <w:r w:rsidRPr="00144D47">
        <w:rPr>
          <w:rStyle w:val="Courierforcode"/>
        </w:rPr>
        <w:tab/>
        <w:t>display: inline;</w:t>
      </w:r>
    </w:p>
    <w:p w14:paraId="63869A76" w14:textId="77777777" w:rsidR="00144D47" w:rsidRPr="00144D47" w:rsidRDefault="00144D47" w:rsidP="00144D47">
      <w:pPr>
        <w:spacing w:after="0" w:line="240" w:lineRule="auto"/>
        <w:rPr>
          <w:rStyle w:val="Courierforcode"/>
        </w:rPr>
      </w:pPr>
      <w:r w:rsidRPr="00144D47">
        <w:rPr>
          <w:rStyle w:val="Courierforcode"/>
        </w:rPr>
        <w:t>}</w:t>
      </w:r>
    </w:p>
    <w:p w14:paraId="3DE09EE6" w14:textId="77777777" w:rsidR="00144D47" w:rsidRPr="00144D47" w:rsidRDefault="00144D47" w:rsidP="00144D47">
      <w:pPr>
        <w:spacing w:after="0" w:line="240" w:lineRule="auto"/>
        <w:rPr>
          <w:rStyle w:val="Courierforcode"/>
        </w:rPr>
      </w:pPr>
      <w:r w:rsidRPr="00144D47">
        <w:rPr>
          <w:rStyle w:val="Courierforcode"/>
        </w:rPr>
        <w:t xml:space="preserve">section </w:t>
      </w:r>
      <w:proofErr w:type="spellStart"/>
      <w:r w:rsidRPr="00144D47">
        <w:rPr>
          <w:rStyle w:val="Courierforcode"/>
        </w:rPr>
        <w:t>img</w:t>
      </w:r>
      <w:proofErr w:type="spellEnd"/>
      <w:r w:rsidRPr="00144D47">
        <w:rPr>
          <w:rStyle w:val="Courierforcode"/>
        </w:rPr>
        <w:t xml:space="preserve"> {</w:t>
      </w:r>
    </w:p>
    <w:p w14:paraId="6D3CA4F5" w14:textId="77777777" w:rsidR="00144D47" w:rsidRPr="00144D47" w:rsidRDefault="00144D47" w:rsidP="00144D47">
      <w:pPr>
        <w:spacing w:after="0" w:line="240" w:lineRule="auto"/>
        <w:rPr>
          <w:rStyle w:val="Courierforcode"/>
        </w:rPr>
      </w:pPr>
      <w:r w:rsidRPr="00144D47">
        <w:rPr>
          <w:rStyle w:val="Courierforcode"/>
        </w:rPr>
        <w:tab/>
        <w:t>float: left;</w:t>
      </w:r>
    </w:p>
    <w:p w14:paraId="4A914F2D" w14:textId="77777777" w:rsidR="00144D47" w:rsidRPr="00144D47" w:rsidRDefault="00144D47" w:rsidP="00144D47">
      <w:pPr>
        <w:spacing w:after="0" w:line="240" w:lineRule="auto"/>
        <w:rPr>
          <w:rStyle w:val="Courierforcode"/>
        </w:rPr>
      </w:pPr>
      <w:r w:rsidRPr="00144D47">
        <w:rPr>
          <w:rStyle w:val="Courierforcode"/>
        </w:rPr>
        <w:tab/>
        <w:t>margin-right: 1em;</w:t>
      </w:r>
    </w:p>
    <w:p w14:paraId="43975B12" w14:textId="77777777" w:rsidR="00144D47" w:rsidRPr="00144D47" w:rsidRDefault="00144D47" w:rsidP="00144D47">
      <w:pPr>
        <w:spacing w:after="0" w:line="240" w:lineRule="auto"/>
        <w:rPr>
          <w:rStyle w:val="Courierforcode"/>
        </w:rPr>
      </w:pPr>
      <w:r w:rsidRPr="00144D47">
        <w:rPr>
          <w:rStyle w:val="Courierforcode"/>
        </w:rPr>
        <w:tab/>
        <w:t>margin-top: .25em;</w:t>
      </w:r>
    </w:p>
    <w:p w14:paraId="208DA6B2" w14:textId="77777777" w:rsidR="00144D47" w:rsidRPr="00144D47" w:rsidRDefault="00144D47" w:rsidP="00144D47">
      <w:pPr>
        <w:spacing w:after="0" w:line="240" w:lineRule="auto"/>
        <w:rPr>
          <w:rStyle w:val="Courierforcode"/>
        </w:rPr>
      </w:pPr>
      <w:r w:rsidRPr="00144D47">
        <w:rPr>
          <w:rStyle w:val="Courierforcode"/>
        </w:rPr>
        <w:t>}</w:t>
      </w:r>
    </w:p>
    <w:p w14:paraId="7540B661" w14:textId="77777777" w:rsidR="00144D47" w:rsidRPr="00144D47" w:rsidRDefault="00144D47" w:rsidP="00144D47">
      <w:pPr>
        <w:spacing w:after="0" w:line="240" w:lineRule="auto"/>
        <w:rPr>
          <w:rStyle w:val="Courierforcode"/>
        </w:rPr>
      </w:pPr>
    </w:p>
    <w:p w14:paraId="4EA19E86" w14:textId="77777777" w:rsidR="00144D47" w:rsidRPr="00144D47" w:rsidRDefault="00144D47" w:rsidP="00144D47">
      <w:pPr>
        <w:spacing w:after="0" w:line="240" w:lineRule="auto"/>
        <w:rPr>
          <w:rStyle w:val="Courierforcode"/>
        </w:rPr>
      </w:pPr>
      <w:r w:rsidRPr="00144D47">
        <w:rPr>
          <w:rStyle w:val="Courierforcode"/>
        </w:rPr>
        <w:t>/* the styles for the article */</w:t>
      </w:r>
    </w:p>
    <w:p w14:paraId="294B5B1D" w14:textId="77777777" w:rsidR="00144D47" w:rsidRPr="00144D47" w:rsidRDefault="00144D47" w:rsidP="00144D47">
      <w:pPr>
        <w:spacing w:after="0" w:line="240" w:lineRule="auto"/>
        <w:rPr>
          <w:rStyle w:val="Courierforcode"/>
        </w:rPr>
      </w:pPr>
      <w:r w:rsidRPr="00144D47">
        <w:rPr>
          <w:rStyle w:val="Courierforcode"/>
        </w:rPr>
        <w:t>article {</w:t>
      </w:r>
    </w:p>
    <w:p w14:paraId="4AF3389B" w14:textId="77777777" w:rsidR="00144D47" w:rsidRPr="00144D47" w:rsidRDefault="00144D47" w:rsidP="00144D47">
      <w:pPr>
        <w:spacing w:after="0" w:line="240" w:lineRule="auto"/>
        <w:rPr>
          <w:rStyle w:val="Courierforcode"/>
        </w:rPr>
      </w:pPr>
      <w:r w:rsidRPr="00144D47">
        <w:rPr>
          <w:rStyle w:val="Courierforcode"/>
        </w:rPr>
        <w:tab/>
        <w:t>padding: .5em 0;</w:t>
      </w:r>
    </w:p>
    <w:p w14:paraId="6FCF80AD" w14:textId="77777777" w:rsidR="00144D47" w:rsidRPr="00144D47" w:rsidRDefault="00144D47" w:rsidP="00144D47">
      <w:pPr>
        <w:spacing w:after="0" w:line="240" w:lineRule="auto"/>
        <w:rPr>
          <w:rStyle w:val="Courierforcode"/>
        </w:rPr>
      </w:pPr>
      <w:r w:rsidRPr="00144D47">
        <w:rPr>
          <w:rStyle w:val="Courierforcode"/>
        </w:rPr>
        <w:t>}</w:t>
      </w:r>
    </w:p>
    <w:p w14:paraId="06885C0C" w14:textId="77777777" w:rsidR="00144D47" w:rsidRPr="00144D47" w:rsidRDefault="00144D47" w:rsidP="00144D47">
      <w:pPr>
        <w:spacing w:after="0" w:line="240" w:lineRule="auto"/>
        <w:rPr>
          <w:rStyle w:val="Courierforcode"/>
        </w:rPr>
      </w:pPr>
      <w:r w:rsidRPr="00144D47">
        <w:rPr>
          <w:rStyle w:val="Courierforcode"/>
        </w:rPr>
        <w:t>article h2 {</w:t>
      </w:r>
    </w:p>
    <w:p w14:paraId="383FDAC1" w14:textId="77777777" w:rsidR="00144D47" w:rsidRPr="00144D47" w:rsidRDefault="00144D47" w:rsidP="00144D47">
      <w:pPr>
        <w:spacing w:after="0" w:line="240" w:lineRule="auto"/>
        <w:rPr>
          <w:rStyle w:val="Courierforcode"/>
        </w:rPr>
      </w:pPr>
      <w:r w:rsidRPr="00144D47">
        <w:rPr>
          <w:rStyle w:val="Courierforcode"/>
        </w:rPr>
        <w:tab/>
        <w:t>font-size: 115%;</w:t>
      </w:r>
    </w:p>
    <w:p w14:paraId="04B7DFE7" w14:textId="77777777" w:rsidR="00144D47" w:rsidRPr="00144D47" w:rsidRDefault="00144D47" w:rsidP="00144D47">
      <w:pPr>
        <w:spacing w:after="0" w:line="240" w:lineRule="auto"/>
        <w:rPr>
          <w:rStyle w:val="Courierforcode"/>
        </w:rPr>
      </w:pPr>
      <w:r w:rsidRPr="00144D47">
        <w:rPr>
          <w:rStyle w:val="Courierforcode"/>
        </w:rPr>
        <w:tab/>
        <w:t>padding: 0 0 .25em 0;</w:t>
      </w:r>
    </w:p>
    <w:p w14:paraId="1D1566D4" w14:textId="77777777" w:rsidR="00144D47" w:rsidRPr="00144D47" w:rsidRDefault="00144D47" w:rsidP="00144D47">
      <w:pPr>
        <w:spacing w:after="0" w:line="240" w:lineRule="auto"/>
        <w:rPr>
          <w:rStyle w:val="Courierforcode"/>
        </w:rPr>
      </w:pPr>
      <w:r w:rsidRPr="00144D47">
        <w:rPr>
          <w:rStyle w:val="Courierforcode"/>
        </w:rPr>
        <w:t>}</w:t>
      </w:r>
    </w:p>
    <w:p w14:paraId="5916988C" w14:textId="77777777" w:rsidR="00144D47" w:rsidRPr="00144D47" w:rsidRDefault="00144D47" w:rsidP="00144D47">
      <w:pPr>
        <w:spacing w:after="0" w:line="240" w:lineRule="auto"/>
        <w:rPr>
          <w:rStyle w:val="Courierforcode"/>
        </w:rPr>
      </w:pPr>
      <w:r w:rsidRPr="00144D47">
        <w:rPr>
          <w:rStyle w:val="Courierforcode"/>
        </w:rPr>
        <w:t xml:space="preserve">article </w:t>
      </w:r>
      <w:proofErr w:type="spellStart"/>
      <w:r w:rsidRPr="00144D47">
        <w:rPr>
          <w:rStyle w:val="Courierforcode"/>
        </w:rPr>
        <w:t>img</w:t>
      </w:r>
      <w:proofErr w:type="spellEnd"/>
      <w:r w:rsidRPr="00144D47">
        <w:rPr>
          <w:rStyle w:val="Courierforcode"/>
        </w:rPr>
        <w:t xml:space="preserve"> {</w:t>
      </w:r>
    </w:p>
    <w:p w14:paraId="52E72247" w14:textId="77777777" w:rsidR="00144D47" w:rsidRPr="00144D47" w:rsidRDefault="00144D47" w:rsidP="00144D47">
      <w:pPr>
        <w:spacing w:after="0" w:line="240" w:lineRule="auto"/>
        <w:rPr>
          <w:rStyle w:val="Courierforcode"/>
        </w:rPr>
      </w:pPr>
      <w:r w:rsidRPr="00144D47">
        <w:rPr>
          <w:rStyle w:val="Courierforcode"/>
        </w:rPr>
        <w:tab/>
        <w:t>float: right;</w:t>
      </w:r>
    </w:p>
    <w:p w14:paraId="081ADB75" w14:textId="77777777" w:rsidR="00144D47" w:rsidRPr="00144D47" w:rsidRDefault="00144D47" w:rsidP="00144D47">
      <w:pPr>
        <w:spacing w:after="0" w:line="240" w:lineRule="auto"/>
        <w:rPr>
          <w:rStyle w:val="Courierforcode"/>
        </w:rPr>
      </w:pPr>
      <w:r w:rsidRPr="00144D47">
        <w:rPr>
          <w:rStyle w:val="Courierforcode"/>
        </w:rPr>
        <w:tab/>
        <w:t xml:space="preserve">margin: .5em 0 1em </w:t>
      </w:r>
      <w:proofErr w:type="spellStart"/>
      <w:r w:rsidRPr="00144D47">
        <w:rPr>
          <w:rStyle w:val="Courierforcode"/>
        </w:rPr>
        <w:t>1em</w:t>
      </w:r>
      <w:proofErr w:type="spellEnd"/>
      <w:r w:rsidRPr="00144D47">
        <w:rPr>
          <w:rStyle w:val="Courierforcode"/>
        </w:rPr>
        <w:t>;</w:t>
      </w:r>
    </w:p>
    <w:p w14:paraId="0961CCEE" w14:textId="77777777" w:rsidR="00144D47" w:rsidRPr="00144D47" w:rsidRDefault="00144D47" w:rsidP="00144D47">
      <w:pPr>
        <w:spacing w:after="0" w:line="240" w:lineRule="auto"/>
        <w:rPr>
          <w:rStyle w:val="Courierforcode"/>
        </w:rPr>
      </w:pPr>
      <w:r w:rsidRPr="00144D47">
        <w:rPr>
          <w:rStyle w:val="Courierforcode"/>
        </w:rPr>
        <w:tab/>
        <w:t>border: 1px solid black;</w:t>
      </w:r>
    </w:p>
    <w:p w14:paraId="07FF8D7F" w14:textId="77777777" w:rsidR="00144D47" w:rsidRPr="00144D47" w:rsidRDefault="00144D47" w:rsidP="00144D47">
      <w:pPr>
        <w:spacing w:after="0" w:line="240" w:lineRule="auto"/>
        <w:rPr>
          <w:rStyle w:val="Courierforcode"/>
        </w:rPr>
      </w:pPr>
      <w:r w:rsidRPr="00144D47">
        <w:rPr>
          <w:rStyle w:val="Courierforcode"/>
        </w:rPr>
        <w:t>}</w:t>
      </w:r>
    </w:p>
    <w:p w14:paraId="71E3FC1A" w14:textId="77777777" w:rsidR="00144D47" w:rsidRPr="00144D47" w:rsidRDefault="00144D47" w:rsidP="00144D47">
      <w:pPr>
        <w:spacing w:after="0" w:line="240" w:lineRule="auto"/>
        <w:rPr>
          <w:rStyle w:val="Courierforcode"/>
        </w:rPr>
      </w:pPr>
    </w:p>
    <w:p w14:paraId="524B6FC6" w14:textId="77777777" w:rsidR="00144D47" w:rsidRPr="00144D47" w:rsidRDefault="00144D47" w:rsidP="00144D47">
      <w:pPr>
        <w:spacing w:after="0" w:line="240" w:lineRule="auto"/>
        <w:rPr>
          <w:rStyle w:val="Courierforcode"/>
        </w:rPr>
      </w:pPr>
      <w:r w:rsidRPr="00144D47">
        <w:rPr>
          <w:rStyle w:val="Courierforcode"/>
        </w:rPr>
        <w:t>/* the styles for the aside */</w:t>
      </w:r>
    </w:p>
    <w:p w14:paraId="330BE25C" w14:textId="77777777" w:rsidR="00144D47" w:rsidRPr="00144D47" w:rsidRDefault="00144D47" w:rsidP="00144D47">
      <w:pPr>
        <w:spacing w:after="0" w:line="240" w:lineRule="auto"/>
        <w:rPr>
          <w:rStyle w:val="Courierforcode"/>
        </w:rPr>
      </w:pPr>
      <w:r w:rsidRPr="00144D47">
        <w:rPr>
          <w:rStyle w:val="Courierforcode"/>
        </w:rPr>
        <w:t>aside {</w:t>
      </w:r>
    </w:p>
    <w:p w14:paraId="69F7BEAF" w14:textId="77777777" w:rsidR="00144D47" w:rsidRPr="00144D47" w:rsidRDefault="00144D47" w:rsidP="00144D47">
      <w:pPr>
        <w:spacing w:after="0" w:line="240" w:lineRule="auto"/>
        <w:rPr>
          <w:rStyle w:val="Courierforcode"/>
        </w:rPr>
      </w:pPr>
      <w:r w:rsidRPr="00144D47">
        <w:rPr>
          <w:rStyle w:val="Courierforcode"/>
        </w:rPr>
        <w:tab/>
        <w:t>width: 215px;</w:t>
      </w:r>
    </w:p>
    <w:p w14:paraId="605B228E" w14:textId="77777777" w:rsidR="00144D47" w:rsidRPr="00144D47" w:rsidRDefault="00144D47" w:rsidP="00144D47">
      <w:pPr>
        <w:spacing w:after="0" w:line="240" w:lineRule="auto"/>
        <w:rPr>
          <w:rStyle w:val="Courierforcode"/>
        </w:rPr>
      </w:pPr>
      <w:r w:rsidRPr="00144D47">
        <w:rPr>
          <w:rStyle w:val="Courierforcode"/>
        </w:rPr>
        <w:tab/>
        <w:t>float: right;</w:t>
      </w:r>
    </w:p>
    <w:p w14:paraId="23497967" w14:textId="77777777" w:rsidR="00144D47" w:rsidRPr="00144D47" w:rsidRDefault="00144D47" w:rsidP="00144D47">
      <w:pPr>
        <w:spacing w:after="0" w:line="240" w:lineRule="auto"/>
        <w:rPr>
          <w:rStyle w:val="Courierforcode"/>
        </w:rPr>
      </w:pPr>
      <w:r w:rsidRPr="00144D47">
        <w:rPr>
          <w:rStyle w:val="Courierforcode"/>
        </w:rPr>
        <w:tab/>
        <w:t xml:space="preserve">padding: 0 0 20px </w:t>
      </w:r>
      <w:proofErr w:type="spellStart"/>
      <w:r w:rsidRPr="00144D47">
        <w:rPr>
          <w:rStyle w:val="Courierforcode"/>
        </w:rPr>
        <w:t>20px</w:t>
      </w:r>
      <w:proofErr w:type="spellEnd"/>
      <w:r w:rsidRPr="00144D47">
        <w:rPr>
          <w:rStyle w:val="Courierforcode"/>
        </w:rPr>
        <w:t>;</w:t>
      </w:r>
    </w:p>
    <w:p w14:paraId="54C339C3" w14:textId="77777777" w:rsidR="00144D47" w:rsidRPr="00144D47" w:rsidRDefault="00144D47" w:rsidP="00144D47">
      <w:pPr>
        <w:spacing w:after="0" w:line="240" w:lineRule="auto"/>
        <w:rPr>
          <w:rStyle w:val="Courierforcode"/>
        </w:rPr>
      </w:pPr>
      <w:r w:rsidRPr="00144D47">
        <w:rPr>
          <w:rStyle w:val="Courierforcode"/>
        </w:rPr>
        <w:t>}</w:t>
      </w:r>
    </w:p>
    <w:p w14:paraId="608BC368" w14:textId="77777777" w:rsidR="00144D47" w:rsidRPr="00144D47" w:rsidRDefault="00144D47" w:rsidP="00144D47">
      <w:pPr>
        <w:spacing w:after="0" w:line="240" w:lineRule="auto"/>
        <w:rPr>
          <w:rStyle w:val="Courierforcode"/>
        </w:rPr>
      </w:pPr>
      <w:r w:rsidRPr="00144D47">
        <w:rPr>
          <w:rStyle w:val="Courierforcode"/>
        </w:rPr>
        <w:t>aside h2 {</w:t>
      </w:r>
    </w:p>
    <w:p w14:paraId="6CD45740" w14:textId="77777777" w:rsidR="00144D47" w:rsidRPr="00144D47" w:rsidRDefault="00144D47" w:rsidP="00144D47">
      <w:pPr>
        <w:spacing w:after="0" w:line="240" w:lineRule="auto"/>
        <w:rPr>
          <w:rStyle w:val="Courierforcode"/>
        </w:rPr>
      </w:pPr>
      <w:r w:rsidRPr="00144D47">
        <w:rPr>
          <w:rStyle w:val="Courierforcode"/>
        </w:rPr>
        <w:tab/>
        <w:t>color: #800000;</w:t>
      </w:r>
    </w:p>
    <w:p w14:paraId="292436BA" w14:textId="77777777" w:rsidR="00144D47" w:rsidRPr="00144D47" w:rsidRDefault="00144D47" w:rsidP="00144D47">
      <w:pPr>
        <w:spacing w:after="0" w:line="240" w:lineRule="auto"/>
        <w:rPr>
          <w:rStyle w:val="Courierforcode"/>
        </w:rPr>
      </w:pPr>
      <w:r w:rsidRPr="00144D47">
        <w:rPr>
          <w:rStyle w:val="Courierforcode"/>
        </w:rPr>
        <w:tab/>
        <w:t>font-size: 130%;</w:t>
      </w:r>
    </w:p>
    <w:p w14:paraId="6D543670" w14:textId="77777777" w:rsidR="00144D47" w:rsidRPr="00144D47" w:rsidRDefault="00144D47" w:rsidP="00144D47">
      <w:pPr>
        <w:spacing w:after="0" w:line="240" w:lineRule="auto"/>
        <w:rPr>
          <w:rStyle w:val="Courierforcode"/>
        </w:rPr>
      </w:pPr>
      <w:r w:rsidRPr="00144D47">
        <w:rPr>
          <w:rStyle w:val="Courierforcode"/>
        </w:rPr>
        <w:tab/>
        <w:t>padding: .5em 0 .25em 0;</w:t>
      </w:r>
    </w:p>
    <w:p w14:paraId="52B961B8" w14:textId="77777777" w:rsidR="00144D47" w:rsidRPr="00144D47" w:rsidRDefault="00144D47" w:rsidP="00144D47">
      <w:pPr>
        <w:spacing w:after="0" w:line="240" w:lineRule="auto"/>
        <w:rPr>
          <w:rStyle w:val="Courierforcode"/>
        </w:rPr>
      </w:pPr>
      <w:r w:rsidRPr="00144D47">
        <w:rPr>
          <w:rStyle w:val="Courierforcode"/>
        </w:rPr>
        <w:t>}</w:t>
      </w:r>
    </w:p>
    <w:p w14:paraId="2CE6B393" w14:textId="77777777" w:rsidR="00144D47" w:rsidRPr="00144D47" w:rsidRDefault="00144D47" w:rsidP="00144D47">
      <w:pPr>
        <w:spacing w:after="0" w:line="240" w:lineRule="auto"/>
        <w:rPr>
          <w:rStyle w:val="Courierforcode"/>
        </w:rPr>
      </w:pPr>
    </w:p>
    <w:p w14:paraId="2983DF2D" w14:textId="77777777" w:rsidR="00144D47" w:rsidRPr="00144D47" w:rsidRDefault="00144D47" w:rsidP="00144D47">
      <w:pPr>
        <w:spacing w:after="0" w:line="240" w:lineRule="auto"/>
        <w:rPr>
          <w:rStyle w:val="Courierforcode"/>
        </w:rPr>
      </w:pPr>
      <w:r w:rsidRPr="00144D47">
        <w:rPr>
          <w:rStyle w:val="Courierforcode"/>
        </w:rPr>
        <w:t>aside h3 {</w:t>
      </w:r>
    </w:p>
    <w:p w14:paraId="431593D8" w14:textId="77777777" w:rsidR="00144D47" w:rsidRPr="00144D47" w:rsidRDefault="00144D47" w:rsidP="00144D47">
      <w:pPr>
        <w:spacing w:after="0" w:line="240" w:lineRule="auto"/>
        <w:rPr>
          <w:rStyle w:val="Courierforcode"/>
        </w:rPr>
      </w:pPr>
      <w:r w:rsidRPr="00144D47">
        <w:rPr>
          <w:rStyle w:val="Courierforcode"/>
        </w:rPr>
        <w:tab/>
        <w:t>font-size: 105%;</w:t>
      </w:r>
    </w:p>
    <w:p w14:paraId="2DD59EC9" w14:textId="77777777" w:rsidR="00144D47" w:rsidRPr="00144D47" w:rsidRDefault="00144D47" w:rsidP="00144D47">
      <w:pPr>
        <w:spacing w:after="0" w:line="240" w:lineRule="auto"/>
        <w:rPr>
          <w:rStyle w:val="Courierforcode"/>
        </w:rPr>
      </w:pPr>
      <w:r w:rsidRPr="00144D47">
        <w:rPr>
          <w:rStyle w:val="Courierforcode"/>
        </w:rPr>
        <w:tab/>
        <w:t>padding-bottom: .25em;</w:t>
      </w:r>
    </w:p>
    <w:p w14:paraId="77394C46" w14:textId="77777777" w:rsidR="00144D47" w:rsidRPr="00144D47" w:rsidRDefault="00144D47" w:rsidP="00144D47">
      <w:pPr>
        <w:spacing w:after="0" w:line="240" w:lineRule="auto"/>
        <w:rPr>
          <w:rStyle w:val="Courierforcode"/>
        </w:rPr>
      </w:pPr>
      <w:r w:rsidRPr="00144D47">
        <w:rPr>
          <w:rStyle w:val="Courierforcode"/>
        </w:rPr>
        <w:t>}</w:t>
      </w:r>
    </w:p>
    <w:p w14:paraId="6C300FAA" w14:textId="77777777" w:rsidR="00144D47" w:rsidRPr="00144D47" w:rsidRDefault="00144D47" w:rsidP="00144D47">
      <w:pPr>
        <w:spacing w:after="0" w:line="240" w:lineRule="auto"/>
        <w:rPr>
          <w:rStyle w:val="Courierforcode"/>
        </w:rPr>
      </w:pPr>
      <w:r w:rsidRPr="00144D47">
        <w:rPr>
          <w:rStyle w:val="Courierforcode"/>
        </w:rPr>
        <w:lastRenderedPageBreak/>
        <w:t xml:space="preserve">aside </w:t>
      </w:r>
      <w:proofErr w:type="spellStart"/>
      <w:r w:rsidRPr="00144D47">
        <w:rPr>
          <w:rStyle w:val="Courierforcode"/>
        </w:rPr>
        <w:t>img</w:t>
      </w:r>
      <w:proofErr w:type="spellEnd"/>
      <w:r w:rsidRPr="00144D47">
        <w:rPr>
          <w:rStyle w:val="Courierforcode"/>
        </w:rPr>
        <w:t xml:space="preserve"> {</w:t>
      </w:r>
    </w:p>
    <w:p w14:paraId="0AD5DEE1" w14:textId="77777777" w:rsidR="00144D47" w:rsidRPr="00144D47" w:rsidRDefault="00144D47" w:rsidP="00144D47">
      <w:pPr>
        <w:spacing w:after="0" w:line="240" w:lineRule="auto"/>
        <w:rPr>
          <w:rStyle w:val="Courierforcode"/>
        </w:rPr>
      </w:pPr>
      <w:r w:rsidRPr="00144D47">
        <w:rPr>
          <w:rStyle w:val="Courierforcode"/>
        </w:rPr>
        <w:tab/>
        <w:t>padding-bottom: 1em;</w:t>
      </w:r>
    </w:p>
    <w:p w14:paraId="49D4036D" w14:textId="77777777" w:rsidR="00144D47" w:rsidRPr="00144D47" w:rsidRDefault="00144D47" w:rsidP="00144D47">
      <w:pPr>
        <w:spacing w:after="0" w:line="240" w:lineRule="auto"/>
        <w:rPr>
          <w:rStyle w:val="Courierforcode"/>
        </w:rPr>
      </w:pPr>
      <w:r w:rsidRPr="00144D47">
        <w:rPr>
          <w:rStyle w:val="Courierforcode"/>
        </w:rPr>
        <w:t>}</w:t>
      </w:r>
    </w:p>
    <w:p w14:paraId="65945472" w14:textId="77777777" w:rsidR="00144D47" w:rsidRPr="00144D47" w:rsidRDefault="00144D47" w:rsidP="00144D47">
      <w:pPr>
        <w:spacing w:after="0" w:line="240" w:lineRule="auto"/>
        <w:rPr>
          <w:rStyle w:val="Courierforcode"/>
        </w:rPr>
      </w:pPr>
    </w:p>
    <w:p w14:paraId="0678902E" w14:textId="77777777" w:rsidR="00144D47" w:rsidRPr="00144D47" w:rsidRDefault="00144D47" w:rsidP="00144D47">
      <w:pPr>
        <w:spacing w:after="0" w:line="240" w:lineRule="auto"/>
        <w:rPr>
          <w:rStyle w:val="Courierforcode"/>
        </w:rPr>
      </w:pPr>
      <w:r w:rsidRPr="00144D47">
        <w:rPr>
          <w:rStyle w:val="Courierforcode"/>
        </w:rPr>
        <w:t>/* the styles for the footer */</w:t>
      </w:r>
    </w:p>
    <w:p w14:paraId="5A3FE45D" w14:textId="77777777" w:rsidR="00144D47" w:rsidRPr="00144D47" w:rsidRDefault="00144D47" w:rsidP="00144D47">
      <w:pPr>
        <w:spacing w:after="0" w:line="240" w:lineRule="auto"/>
        <w:rPr>
          <w:rStyle w:val="Courierforcode"/>
        </w:rPr>
      </w:pPr>
      <w:r w:rsidRPr="00144D47">
        <w:rPr>
          <w:rStyle w:val="Courierforcode"/>
        </w:rPr>
        <w:t>footer {</w:t>
      </w:r>
    </w:p>
    <w:p w14:paraId="6028B1B4" w14:textId="77777777" w:rsidR="00144D47" w:rsidRPr="00144D47" w:rsidRDefault="00144D47" w:rsidP="00144D47">
      <w:pPr>
        <w:spacing w:after="0" w:line="240" w:lineRule="auto"/>
        <w:rPr>
          <w:rStyle w:val="Courierforcode"/>
        </w:rPr>
      </w:pPr>
      <w:r w:rsidRPr="00144D47">
        <w:rPr>
          <w:rStyle w:val="Courierforcode"/>
        </w:rPr>
        <w:tab/>
        <w:t>background-color: #931420;</w:t>
      </w:r>
    </w:p>
    <w:p w14:paraId="14363224" w14:textId="77777777" w:rsidR="00144D47" w:rsidRPr="00144D47" w:rsidRDefault="00144D47" w:rsidP="00144D47">
      <w:pPr>
        <w:spacing w:after="0" w:line="240" w:lineRule="auto"/>
        <w:rPr>
          <w:rStyle w:val="Courierforcode"/>
        </w:rPr>
      </w:pPr>
      <w:r w:rsidRPr="00144D47">
        <w:rPr>
          <w:rStyle w:val="Courierforcode"/>
        </w:rPr>
        <w:tab/>
        <w:t>clear: both;</w:t>
      </w:r>
    </w:p>
    <w:p w14:paraId="7E2E4A31" w14:textId="77777777" w:rsidR="00144D47" w:rsidRPr="00144D47" w:rsidRDefault="00144D47" w:rsidP="00144D47">
      <w:pPr>
        <w:spacing w:after="0" w:line="240" w:lineRule="auto"/>
        <w:rPr>
          <w:rStyle w:val="Courierforcode"/>
        </w:rPr>
      </w:pPr>
    </w:p>
    <w:p w14:paraId="50E14611" w14:textId="77777777" w:rsidR="00144D47" w:rsidRPr="00144D47" w:rsidRDefault="00144D47" w:rsidP="00144D47">
      <w:pPr>
        <w:spacing w:after="0" w:line="240" w:lineRule="auto"/>
        <w:rPr>
          <w:rStyle w:val="Courierforcode"/>
        </w:rPr>
      </w:pPr>
      <w:r w:rsidRPr="00144D47">
        <w:rPr>
          <w:rStyle w:val="Courierforcode"/>
        </w:rPr>
        <w:t>}</w:t>
      </w:r>
    </w:p>
    <w:p w14:paraId="6D49D536" w14:textId="77777777" w:rsidR="00144D47" w:rsidRPr="00144D47" w:rsidRDefault="00144D47" w:rsidP="00144D47">
      <w:pPr>
        <w:spacing w:after="0" w:line="240" w:lineRule="auto"/>
        <w:rPr>
          <w:rStyle w:val="Courierforcode"/>
        </w:rPr>
      </w:pPr>
      <w:r w:rsidRPr="00144D47">
        <w:rPr>
          <w:rStyle w:val="Courierforcode"/>
        </w:rPr>
        <w:t>footer p {</w:t>
      </w:r>
    </w:p>
    <w:p w14:paraId="44856D0E" w14:textId="77777777" w:rsidR="00144D47" w:rsidRPr="00144D47" w:rsidRDefault="00144D47" w:rsidP="00144D47">
      <w:pPr>
        <w:spacing w:after="0" w:line="240" w:lineRule="auto"/>
        <w:rPr>
          <w:rStyle w:val="Courierforcode"/>
        </w:rPr>
      </w:pPr>
      <w:r w:rsidRPr="00144D47">
        <w:rPr>
          <w:rStyle w:val="Courierforcode"/>
        </w:rPr>
        <w:tab/>
        <w:t>text-align: center;</w:t>
      </w:r>
    </w:p>
    <w:p w14:paraId="4DB5966A" w14:textId="77777777" w:rsidR="00144D47" w:rsidRPr="00144D47" w:rsidRDefault="00144D47" w:rsidP="00144D47">
      <w:pPr>
        <w:spacing w:after="0" w:line="240" w:lineRule="auto"/>
        <w:rPr>
          <w:rStyle w:val="Courierforcode"/>
        </w:rPr>
      </w:pPr>
      <w:r w:rsidRPr="00144D47">
        <w:rPr>
          <w:rStyle w:val="Courierforcode"/>
        </w:rPr>
        <w:tab/>
        <w:t>color: white;</w:t>
      </w:r>
    </w:p>
    <w:p w14:paraId="4A5842AA" w14:textId="77777777" w:rsidR="00144D47" w:rsidRPr="00144D47" w:rsidRDefault="00144D47" w:rsidP="00144D47">
      <w:pPr>
        <w:spacing w:after="0" w:line="240" w:lineRule="auto"/>
        <w:rPr>
          <w:rStyle w:val="Courierforcode"/>
        </w:rPr>
      </w:pPr>
      <w:r w:rsidRPr="00144D47">
        <w:rPr>
          <w:rStyle w:val="Courierforcode"/>
        </w:rPr>
        <w:tab/>
        <w:t>padding: 1em 0;</w:t>
      </w:r>
    </w:p>
    <w:p w14:paraId="37024BA6" w14:textId="77777777" w:rsidR="00144D47" w:rsidRPr="00144D47" w:rsidRDefault="00144D47" w:rsidP="00144D47">
      <w:pPr>
        <w:spacing w:after="0" w:line="240" w:lineRule="auto"/>
        <w:rPr>
          <w:rStyle w:val="Courierforcode"/>
        </w:rPr>
      </w:pPr>
      <w:r w:rsidRPr="00144D47">
        <w:rPr>
          <w:rStyle w:val="Courierforcode"/>
        </w:rPr>
        <w:t>}</w:t>
      </w:r>
    </w:p>
    <w:p w14:paraId="520B0222" w14:textId="77777777" w:rsidR="003F57F0" w:rsidRPr="004635C3" w:rsidRDefault="003F57F0" w:rsidP="003F57F0">
      <w:pPr>
        <w:spacing w:after="0" w:line="240" w:lineRule="auto"/>
        <w:rPr>
          <w:rStyle w:val="Courierforcode"/>
        </w:rPr>
      </w:pPr>
    </w:p>
    <w:p w14:paraId="4ECA214B" w14:textId="17EBDBB2" w:rsidR="00D15554" w:rsidRDefault="003F57F0" w:rsidP="003F57F0">
      <w:pPr>
        <w:pStyle w:val="Heading1"/>
        <w:spacing w:before="0" w:after="120" w:line="240" w:lineRule="auto"/>
        <w:rPr>
          <w:rFonts w:cs="Arial"/>
        </w:rPr>
      </w:pPr>
      <w:r>
        <w:rPr>
          <w:rStyle w:val="Courierforcode"/>
        </w:rPr>
        <w:br w:type="page"/>
      </w:r>
      <w:bookmarkStart w:id="8" w:name="_Toc513281659"/>
      <w:r w:rsidR="00D15554">
        <w:rPr>
          <w:noProof/>
        </w:rPr>
        <w:lastRenderedPageBreak/>
        <w:t xml:space="preserve">Chapter </w:t>
      </w:r>
      <w:r w:rsidR="001E7A5C">
        <w:rPr>
          <w:noProof/>
        </w:rPr>
        <w:t>1</w:t>
      </w:r>
      <w:r>
        <w:rPr>
          <w:noProof/>
        </w:rPr>
        <w:t>6</w:t>
      </w:r>
      <w:r w:rsidR="00D15554">
        <w:rPr>
          <w:noProof/>
        </w:rPr>
        <w:t xml:space="preserve">, Exercise </w:t>
      </w:r>
      <w:r w:rsidR="00002B3F">
        <w:rPr>
          <w:noProof/>
        </w:rPr>
        <w:t>1</w:t>
      </w:r>
      <w:r>
        <w:rPr>
          <w:noProof/>
        </w:rPr>
        <w:t>6</w:t>
      </w:r>
      <w:r w:rsidR="00D15554">
        <w:rPr>
          <w:noProof/>
        </w:rPr>
        <w:t>-</w:t>
      </w:r>
      <w:r>
        <w:rPr>
          <w:noProof/>
        </w:rPr>
        <w:t>2</w:t>
      </w:r>
      <w:bookmarkEnd w:id="8"/>
    </w:p>
    <w:p w14:paraId="495A5AF2" w14:textId="32A3096B" w:rsidR="00D37747" w:rsidRDefault="00F8092F" w:rsidP="00D37747">
      <w:r>
        <w:t xml:space="preserve">Exercise </w:t>
      </w:r>
      <w:r w:rsidR="00852A73">
        <w:t>1</w:t>
      </w:r>
      <w:r w:rsidR="00BA067C">
        <w:t>6</w:t>
      </w:r>
      <w:r>
        <w:t>-</w:t>
      </w:r>
      <w:r w:rsidR="00BA067C">
        <w:t>2</w:t>
      </w:r>
      <w:r>
        <w:t xml:space="preserve"> </w:t>
      </w:r>
      <w:r w:rsidR="00BA067C">
        <w:t xml:space="preserve">used the jQuery plugin, Cycle 2, to create a slideshow. A functional HTML file, complete with all the appropriate links to JavaScript and CSS files was provided. Then, changes were made in the HTML to adjust some of the plugin’s attributes. </w:t>
      </w:r>
      <w:r w:rsidR="00A0353C">
        <w:t xml:space="preserve">First, a </w:t>
      </w:r>
      <w:r w:rsidR="00A0353C" w:rsidRPr="00A0353C">
        <w:rPr>
          <w:rStyle w:val="Courierforcode"/>
        </w:rPr>
        <w:t>data-cycle-timeout=”2000”</w:t>
      </w:r>
      <w:r w:rsidR="00A0353C">
        <w:t xml:space="preserve"> was added to the opening </w:t>
      </w:r>
      <w:r w:rsidR="00A0353C" w:rsidRPr="00A0353C">
        <w:rPr>
          <w:rStyle w:val="Courierforcode"/>
        </w:rPr>
        <w:t>&lt;div&gt;</w:t>
      </w:r>
      <w:r w:rsidR="00A0353C">
        <w:t xml:space="preserve"> tag of the slideshow. This set the time for each slide to be shown at 2000 milliseconds. Then, </w:t>
      </w:r>
      <w:r w:rsidR="00A0353C" w:rsidRPr="006F4CC8">
        <w:rPr>
          <w:rStyle w:val="Courierforcode"/>
        </w:rPr>
        <w:t>data-cycle-</w:t>
      </w:r>
      <w:proofErr w:type="spellStart"/>
      <w:r w:rsidR="00A0353C" w:rsidRPr="006F4CC8">
        <w:rPr>
          <w:rStyle w:val="Courierforcode"/>
        </w:rPr>
        <w:t>fx</w:t>
      </w:r>
      <w:proofErr w:type="spellEnd"/>
      <w:r w:rsidR="00A0353C" w:rsidRPr="006F4CC8">
        <w:rPr>
          <w:rStyle w:val="Courierforcode"/>
        </w:rPr>
        <w:t>="</w:t>
      </w:r>
      <w:proofErr w:type="spellStart"/>
      <w:r w:rsidR="00A0353C" w:rsidRPr="006F4CC8">
        <w:rPr>
          <w:rStyle w:val="Courierforcode"/>
        </w:rPr>
        <w:t>scrollHorz</w:t>
      </w:r>
      <w:proofErr w:type="spellEnd"/>
      <w:r w:rsidR="00A0353C" w:rsidRPr="006F4CC8">
        <w:rPr>
          <w:rStyle w:val="Courierforcode"/>
        </w:rPr>
        <w:t>"</w:t>
      </w:r>
      <w:r w:rsidR="00A0353C">
        <w:t xml:space="preserve"> made the images move into place by moving horizontally across the screen.</w:t>
      </w:r>
      <w:r w:rsidR="006F4CC8">
        <w:t xml:space="preserve"> </w:t>
      </w:r>
      <w:r w:rsidR="00A4410A">
        <w:t xml:space="preserve">Finally, </w:t>
      </w:r>
      <w:r w:rsidR="00A4410A" w:rsidRPr="00A4410A">
        <w:rPr>
          <w:rStyle w:val="Courierforcode"/>
        </w:rPr>
        <w:t xml:space="preserve">data-cycle-pause-on-hover="true" </w:t>
      </w:r>
      <w:r w:rsidR="00A4410A">
        <w:t>was added to allow the user to hover over the image in order to keep it in view for as long as the mouse continues to hover.</w:t>
      </w:r>
    </w:p>
    <w:p w14:paraId="33AD1E45" w14:textId="32B8B54E" w:rsidR="00A4410A" w:rsidRPr="00BA067C" w:rsidRDefault="00A4410A" w:rsidP="002C1975">
      <w:pPr>
        <w:rPr>
          <w:rStyle w:val="IntenseReference"/>
          <w:b w:val="0"/>
          <w:bCs w:val="0"/>
          <w:color w:val="auto"/>
          <w:spacing w:val="0"/>
          <w:sz w:val="22"/>
        </w:rPr>
      </w:pPr>
      <w:r>
        <w:t xml:space="preserve">The exercise also involved adding captions underneath the images. </w:t>
      </w:r>
      <w:r w:rsidR="002C1975">
        <w:t xml:space="preserve">This was achieved by adding </w:t>
      </w:r>
      <w:r w:rsidR="002C1975" w:rsidRPr="002C1975">
        <w:rPr>
          <w:rStyle w:val="Courierforcode"/>
        </w:rPr>
        <w:t>data-cycle-caption="#alt-caption" data-cycle-caption-template="{{alt}}</w:t>
      </w:r>
      <w:r w:rsidR="002C1975">
        <w:t xml:space="preserve"> to the opening </w:t>
      </w:r>
      <w:r w:rsidR="002C1975" w:rsidRPr="002C1975">
        <w:rPr>
          <w:rStyle w:val="Courierforcode"/>
        </w:rPr>
        <w:t>&lt;div&gt;</w:t>
      </w:r>
      <w:r w:rsidR="002C1975">
        <w:t xml:space="preserve"> tag and </w:t>
      </w:r>
      <w:r w:rsidR="002C1975" w:rsidRPr="002C1975">
        <w:rPr>
          <w:rStyle w:val="Courierforcode"/>
        </w:rPr>
        <w:t>&lt;div id="alt-caption" class="center"&gt;&lt;/div&gt;</w:t>
      </w:r>
      <w:r w:rsidR="002C1975">
        <w:t xml:space="preserve">, following the </w:t>
      </w:r>
      <w:r w:rsidR="002C1975" w:rsidRPr="002C1975">
        <w:rPr>
          <w:rStyle w:val="Courierforcode"/>
        </w:rPr>
        <w:t>&lt;div&gt;</w:t>
      </w:r>
      <w:r w:rsidR="002C1975">
        <w:t xml:space="preserve"> containing all the </w:t>
      </w:r>
      <w:r w:rsidR="002C1975" w:rsidRPr="002C1975">
        <w:rPr>
          <w:rStyle w:val="Courierforcode"/>
        </w:rPr>
        <w:t>&lt;</w:t>
      </w:r>
      <w:proofErr w:type="spellStart"/>
      <w:r w:rsidR="002C1975" w:rsidRPr="002C1975">
        <w:rPr>
          <w:rStyle w:val="Courierforcode"/>
        </w:rPr>
        <w:t>img</w:t>
      </w:r>
      <w:proofErr w:type="spellEnd"/>
      <w:r w:rsidR="002C1975" w:rsidRPr="002C1975">
        <w:rPr>
          <w:rStyle w:val="Courierforcode"/>
        </w:rPr>
        <w:t>&gt;</w:t>
      </w:r>
      <w:r w:rsidR="002C1975">
        <w:t xml:space="preserve"> tags for the slideshow.</w:t>
      </w:r>
    </w:p>
    <w:p w14:paraId="1B37DE5D" w14:textId="4F5FFD0F" w:rsidR="00D37747" w:rsidRDefault="000A14C8" w:rsidP="00D310E5">
      <w:pPr>
        <w:rPr>
          <w:rStyle w:val="IntenseReference"/>
        </w:rPr>
      </w:pPr>
      <w:r>
        <w:rPr>
          <w:rStyle w:val="IntenseReference"/>
        </w:rPr>
        <w:t>Screenshots</w:t>
      </w:r>
      <w:r w:rsidR="00D37747">
        <w:rPr>
          <w:rStyle w:val="IntenseReference"/>
        </w:rPr>
        <w:t xml:space="preserve"> showing </w:t>
      </w:r>
      <w:r>
        <w:rPr>
          <w:rStyle w:val="IntenseReference"/>
        </w:rPr>
        <w:t>the images and captions included in the slideshow.</w:t>
      </w:r>
    </w:p>
    <w:p w14:paraId="660C0048" w14:textId="77777777" w:rsidR="000A14C8" w:rsidRDefault="0064310D" w:rsidP="00D310E5">
      <w:pPr>
        <w:rPr>
          <w:rStyle w:val="IntenseReference"/>
        </w:rPr>
      </w:pPr>
      <w:r>
        <w:rPr>
          <w:b/>
          <w:bCs/>
          <w:noProof/>
          <w:color w:val="4472C4" w:themeColor="accent1"/>
          <w:spacing w:val="5"/>
          <w:sz w:val="16"/>
        </w:rPr>
        <w:drawing>
          <wp:inline distT="0" distB="0" distL="0" distR="0" wp14:anchorId="3ECB52DA" wp14:editId="094195AA">
            <wp:extent cx="3480435" cy="2180106"/>
            <wp:effectExtent l="25400" t="25400" r="24765" b="29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_2Toobin.png"/>
                    <pic:cNvPicPr/>
                  </pic:nvPicPr>
                  <pic:blipFill>
                    <a:blip r:embed="rId16">
                      <a:extLst>
                        <a:ext uri="{28A0092B-C50C-407E-A947-70E740481C1C}">
                          <a14:useLocalDpi xmlns:a14="http://schemas.microsoft.com/office/drawing/2010/main" val="0"/>
                        </a:ext>
                      </a:extLst>
                    </a:blip>
                    <a:stretch>
                      <a:fillRect/>
                    </a:stretch>
                  </pic:blipFill>
                  <pic:spPr>
                    <a:xfrm>
                      <a:off x="0" y="0"/>
                      <a:ext cx="3504950" cy="2195462"/>
                    </a:xfrm>
                    <a:prstGeom prst="rect">
                      <a:avLst/>
                    </a:prstGeom>
                    <a:ln>
                      <a:solidFill>
                        <a:schemeClr val="accent1"/>
                      </a:solidFill>
                    </a:ln>
                  </pic:spPr>
                </pic:pic>
              </a:graphicData>
            </a:graphic>
          </wp:inline>
        </w:drawing>
      </w:r>
    </w:p>
    <w:p w14:paraId="03D088B5" w14:textId="7573A830" w:rsidR="0064310D" w:rsidRDefault="0064310D" w:rsidP="00D310E5">
      <w:pPr>
        <w:rPr>
          <w:rStyle w:val="IntenseReference"/>
        </w:rPr>
      </w:pPr>
      <w:r>
        <w:rPr>
          <w:b/>
          <w:bCs/>
          <w:noProof/>
          <w:color w:val="4472C4" w:themeColor="accent1"/>
          <w:spacing w:val="5"/>
          <w:sz w:val="16"/>
        </w:rPr>
        <w:drawing>
          <wp:inline distT="0" distB="0" distL="0" distR="0" wp14:anchorId="456EAA27" wp14:editId="64ADB887">
            <wp:extent cx="1765935" cy="1465113"/>
            <wp:effectExtent l="25400" t="25400" r="37465"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_2Sorkin.png"/>
                    <pic:cNvPicPr/>
                  </pic:nvPicPr>
                  <pic:blipFill>
                    <a:blip r:embed="rId17">
                      <a:extLst>
                        <a:ext uri="{28A0092B-C50C-407E-A947-70E740481C1C}">
                          <a14:useLocalDpi xmlns:a14="http://schemas.microsoft.com/office/drawing/2010/main" val="0"/>
                        </a:ext>
                      </a:extLst>
                    </a:blip>
                    <a:stretch>
                      <a:fillRect/>
                    </a:stretch>
                  </pic:blipFill>
                  <pic:spPr>
                    <a:xfrm>
                      <a:off x="0" y="0"/>
                      <a:ext cx="1835180" cy="1522563"/>
                    </a:xfrm>
                    <a:prstGeom prst="rect">
                      <a:avLst/>
                    </a:prstGeom>
                    <a:ln>
                      <a:solidFill>
                        <a:schemeClr val="accent1"/>
                      </a:solidFill>
                    </a:ln>
                  </pic:spPr>
                </pic:pic>
              </a:graphicData>
            </a:graphic>
          </wp:inline>
        </w:drawing>
      </w:r>
      <w:r>
        <w:rPr>
          <w:b/>
          <w:bCs/>
          <w:noProof/>
          <w:color w:val="4472C4" w:themeColor="accent1"/>
          <w:spacing w:val="5"/>
          <w:sz w:val="16"/>
        </w:rPr>
        <w:drawing>
          <wp:inline distT="0" distB="0" distL="0" distR="0" wp14:anchorId="045AEEEB" wp14:editId="3E35A841">
            <wp:extent cx="1786305" cy="1443423"/>
            <wp:effectExtent l="25400" t="25400" r="17145" b="29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_2Tynan.png"/>
                    <pic:cNvPicPr/>
                  </pic:nvPicPr>
                  <pic:blipFill>
                    <a:blip r:embed="rId18">
                      <a:extLst>
                        <a:ext uri="{28A0092B-C50C-407E-A947-70E740481C1C}">
                          <a14:useLocalDpi xmlns:a14="http://schemas.microsoft.com/office/drawing/2010/main" val="0"/>
                        </a:ext>
                      </a:extLst>
                    </a:blip>
                    <a:stretch>
                      <a:fillRect/>
                    </a:stretch>
                  </pic:blipFill>
                  <pic:spPr>
                    <a:xfrm>
                      <a:off x="0" y="0"/>
                      <a:ext cx="1786305" cy="1443423"/>
                    </a:xfrm>
                    <a:prstGeom prst="rect">
                      <a:avLst/>
                    </a:prstGeom>
                    <a:ln>
                      <a:solidFill>
                        <a:schemeClr val="accent1"/>
                      </a:solidFill>
                    </a:ln>
                  </pic:spPr>
                </pic:pic>
              </a:graphicData>
            </a:graphic>
          </wp:inline>
        </w:drawing>
      </w:r>
      <w:r w:rsidR="000A14C8">
        <w:rPr>
          <w:b/>
          <w:bCs/>
          <w:noProof/>
          <w:color w:val="4472C4" w:themeColor="accent1"/>
          <w:spacing w:val="5"/>
          <w:sz w:val="16"/>
        </w:rPr>
        <w:drawing>
          <wp:inline distT="0" distB="0" distL="0" distR="0" wp14:anchorId="48915B33" wp14:editId="5D406FE2">
            <wp:extent cx="1374397" cy="1480983"/>
            <wp:effectExtent l="25400" t="25400" r="2286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_2Sampson.png"/>
                    <pic:cNvPicPr/>
                  </pic:nvPicPr>
                  <pic:blipFill>
                    <a:blip r:embed="rId19">
                      <a:extLst>
                        <a:ext uri="{28A0092B-C50C-407E-A947-70E740481C1C}">
                          <a14:useLocalDpi xmlns:a14="http://schemas.microsoft.com/office/drawing/2010/main" val="0"/>
                        </a:ext>
                      </a:extLst>
                    </a:blip>
                    <a:stretch>
                      <a:fillRect/>
                    </a:stretch>
                  </pic:blipFill>
                  <pic:spPr>
                    <a:xfrm>
                      <a:off x="0" y="0"/>
                      <a:ext cx="1405026" cy="1513987"/>
                    </a:xfrm>
                    <a:prstGeom prst="rect">
                      <a:avLst/>
                    </a:prstGeom>
                    <a:ln>
                      <a:solidFill>
                        <a:schemeClr val="accent1"/>
                      </a:solidFill>
                    </a:ln>
                  </pic:spPr>
                </pic:pic>
              </a:graphicData>
            </a:graphic>
          </wp:inline>
        </w:drawing>
      </w:r>
    </w:p>
    <w:p w14:paraId="4A4F20D0" w14:textId="041E13D3" w:rsidR="00777516" w:rsidRDefault="00777516">
      <w:pPr>
        <w:spacing w:after="0" w:line="240" w:lineRule="auto"/>
        <w:rPr>
          <w:rStyle w:val="IntenseReference"/>
        </w:rPr>
      </w:pPr>
      <w:r>
        <w:rPr>
          <w:rStyle w:val="IntenseReference"/>
        </w:rPr>
        <w:br w:type="page"/>
      </w:r>
    </w:p>
    <w:p w14:paraId="2FF1A610" w14:textId="204FB4CD" w:rsidR="003F57F0" w:rsidRPr="00482904" w:rsidRDefault="003F57F0" w:rsidP="003F57F0">
      <w:pPr>
        <w:rPr>
          <w:rStyle w:val="IntenseReference"/>
        </w:rPr>
      </w:pPr>
      <w:r>
        <w:rPr>
          <w:rStyle w:val="IntenseReference"/>
        </w:rPr>
        <w:lastRenderedPageBreak/>
        <w:t>HTML</w:t>
      </w:r>
      <w:r w:rsidRPr="00482904">
        <w:rPr>
          <w:rStyle w:val="IntenseReference"/>
        </w:rPr>
        <w:t xml:space="preserve"> for Chapter </w:t>
      </w:r>
      <w:r>
        <w:rPr>
          <w:rStyle w:val="IntenseReference"/>
        </w:rPr>
        <w:t>16</w:t>
      </w:r>
      <w:r w:rsidRPr="00482904">
        <w:rPr>
          <w:rStyle w:val="IntenseReference"/>
        </w:rPr>
        <w:t xml:space="preserve">, Exercise </w:t>
      </w:r>
      <w:r>
        <w:rPr>
          <w:rStyle w:val="IntenseReference"/>
        </w:rPr>
        <w:t>16-2</w:t>
      </w:r>
    </w:p>
    <w:p w14:paraId="5284496D" w14:textId="77777777" w:rsidR="00DF1FA7" w:rsidRPr="00DF1FA7" w:rsidRDefault="00DF1FA7" w:rsidP="00DF1FA7">
      <w:pPr>
        <w:spacing w:after="0" w:line="240" w:lineRule="auto"/>
        <w:rPr>
          <w:rStyle w:val="Courierforcode"/>
        </w:rPr>
      </w:pPr>
      <w:proofErr w:type="gramStart"/>
      <w:r w:rsidRPr="00DF1FA7">
        <w:rPr>
          <w:rStyle w:val="Courierforcode"/>
        </w:rPr>
        <w:t>&lt;!DOCTYPE</w:t>
      </w:r>
      <w:proofErr w:type="gramEnd"/>
      <w:r w:rsidRPr="00DF1FA7">
        <w:rPr>
          <w:rStyle w:val="Courierforcode"/>
        </w:rPr>
        <w:t xml:space="preserve"> html&gt;</w:t>
      </w:r>
    </w:p>
    <w:p w14:paraId="3801B39D" w14:textId="77777777" w:rsidR="00DF1FA7" w:rsidRPr="00DF1FA7" w:rsidRDefault="00DF1FA7" w:rsidP="00DF1FA7">
      <w:pPr>
        <w:spacing w:after="0" w:line="240" w:lineRule="auto"/>
        <w:rPr>
          <w:rStyle w:val="Courierforcode"/>
        </w:rPr>
      </w:pPr>
      <w:r w:rsidRPr="00DF1FA7">
        <w:rPr>
          <w:rStyle w:val="Courierforcode"/>
        </w:rPr>
        <w:t xml:space="preserve">&lt;html </w:t>
      </w:r>
      <w:proofErr w:type="spellStart"/>
      <w:r w:rsidRPr="00DF1FA7">
        <w:rPr>
          <w:rStyle w:val="Courierforcode"/>
        </w:rPr>
        <w:t>lang</w:t>
      </w:r>
      <w:proofErr w:type="spellEnd"/>
      <w:r w:rsidRPr="00DF1FA7">
        <w:rPr>
          <w:rStyle w:val="Courierforcode"/>
        </w:rPr>
        <w:t>="</w:t>
      </w:r>
      <w:proofErr w:type="spellStart"/>
      <w:r w:rsidRPr="00DF1FA7">
        <w:rPr>
          <w:rStyle w:val="Courierforcode"/>
        </w:rPr>
        <w:t>en</w:t>
      </w:r>
      <w:proofErr w:type="spellEnd"/>
      <w:r w:rsidRPr="00DF1FA7">
        <w:rPr>
          <w:rStyle w:val="Courierforcode"/>
        </w:rPr>
        <w:t>"&gt;</w:t>
      </w:r>
    </w:p>
    <w:p w14:paraId="34545FC8" w14:textId="77777777" w:rsidR="00DF1FA7" w:rsidRPr="00DF1FA7" w:rsidRDefault="00DF1FA7" w:rsidP="00DF1FA7">
      <w:pPr>
        <w:spacing w:after="0" w:line="240" w:lineRule="auto"/>
        <w:rPr>
          <w:rStyle w:val="Courierforcode"/>
        </w:rPr>
      </w:pPr>
      <w:r w:rsidRPr="00DF1FA7">
        <w:rPr>
          <w:rStyle w:val="Courierforcode"/>
        </w:rPr>
        <w:t xml:space="preserve">    &lt;head&gt;</w:t>
      </w:r>
    </w:p>
    <w:p w14:paraId="23EB5C04" w14:textId="77777777" w:rsidR="00DF1FA7" w:rsidRPr="00DF1FA7" w:rsidRDefault="00DF1FA7" w:rsidP="00DF1FA7">
      <w:pPr>
        <w:spacing w:after="0" w:line="240" w:lineRule="auto"/>
        <w:rPr>
          <w:rStyle w:val="Courierforcode"/>
        </w:rPr>
      </w:pPr>
      <w:r w:rsidRPr="00DF1FA7">
        <w:rPr>
          <w:rStyle w:val="Courierforcode"/>
        </w:rPr>
        <w:t xml:space="preserve">    &lt;meta charset="utf-8"&gt;</w:t>
      </w:r>
    </w:p>
    <w:p w14:paraId="1735CF8F" w14:textId="77777777" w:rsidR="00DF1FA7" w:rsidRPr="00DF1FA7" w:rsidRDefault="00DF1FA7" w:rsidP="00DF1FA7">
      <w:pPr>
        <w:spacing w:after="0" w:line="240" w:lineRule="auto"/>
        <w:rPr>
          <w:rStyle w:val="Courierforcode"/>
        </w:rPr>
      </w:pPr>
      <w:r w:rsidRPr="00DF1FA7">
        <w:rPr>
          <w:rStyle w:val="Courierforcode"/>
        </w:rPr>
        <w:t xml:space="preserve">    &lt;title&gt;San Joaquin Valley Town Hall&lt;/title&gt;</w:t>
      </w:r>
    </w:p>
    <w:p w14:paraId="06686D15" w14:textId="77777777" w:rsidR="00DF1FA7" w:rsidRPr="00DF1FA7" w:rsidRDefault="00DF1FA7" w:rsidP="00DF1FA7">
      <w:pPr>
        <w:spacing w:after="0" w:line="240" w:lineRule="auto"/>
        <w:rPr>
          <w:rStyle w:val="Courierforcode"/>
        </w:rPr>
      </w:pPr>
      <w:r w:rsidRPr="00DF1FA7">
        <w:rPr>
          <w:rStyle w:val="Courierforcode"/>
        </w:rPr>
        <w:t xml:space="preserve">    </w:t>
      </w:r>
    </w:p>
    <w:p w14:paraId="6F2D60B8" w14:textId="77777777" w:rsidR="00DF1FA7" w:rsidRPr="00DF1FA7" w:rsidRDefault="00DF1FA7" w:rsidP="00DF1FA7">
      <w:pPr>
        <w:spacing w:after="0" w:line="240" w:lineRule="auto"/>
        <w:rPr>
          <w:rStyle w:val="Courierforcode"/>
        </w:rPr>
      </w:pPr>
      <w:r w:rsidRPr="00DF1FA7">
        <w:rPr>
          <w:rStyle w:val="Courierforcode"/>
        </w:rPr>
        <w:t xml:space="preserve">    &lt;link </w:t>
      </w:r>
      <w:proofErr w:type="spellStart"/>
      <w:r w:rsidRPr="00DF1FA7">
        <w:rPr>
          <w:rStyle w:val="Courierforcode"/>
        </w:rPr>
        <w:t>rel</w:t>
      </w:r>
      <w:proofErr w:type="spellEnd"/>
      <w:r w:rsidRPr="00DF1FA7">
        <w:rPr>
          <w:rStyle w:val="Courierforcode"/>
        </w:rPr>
        <w:t xml:space="preserve">="shortcut icon" </w:t>
      </w:r>
      <w:proofErr w:type="spellStart"/>
      <w:r w:rsidRPr="00DF1FA7">
        <w:rPr>
          <w:rStyle w:val="Courierforcode"/>
        </w:rPr>
        <w:t>href</w:t>
      </w:r>
      <w:proofErr w:type="spellEnd"/>
      <w:r w:rsidRPr="00DF1FA7">
        <w:rPr>
          <w:rStyle w:val="Courierforcode"/>
        </w:rPr>
        <w:t>="images/favicon.ico"&gt;</w:t>
      </w:r>
    </w:p>
    <w:p w14:paraId="3AE4657C" w14:textId="77777777" w:rsidR="00DF1FA7" w:rsidRPr="00DF1FA7" w:rsidRDefault="00DF1FA7" w:rsidP="00DF1FA7">
      <w:pPr>
        <w:spacing w:after="0" w:line="240" w:lineRule="auto"/>
        <w:rPr>
          <w:rStyle w:val="Courierforcode"/>
        </w:rPr>
      </w:pPr>
      <w:r w:rsidRPr="00DF1FA7">
        <w:rPr>
          <w:rStyle w:val="Courierforcode"/>
        </w:rPr>
        <w:t xml:space="preserve">    &lt;link </w:t>
      </w:r>
      <w:proofErr w:type="spellStart"/>
      <w:r w:rsidRPr="00DF1FA7">
        <w:rPr>
          <w:rStyle w:val="Courierforcode"/>
        </w:rPr>
        <w:t>rel</w:t>
      </w:r>
      <w:proofErr w:type="spellEnd"/>
      <w:r w:rsidRPr="00DF1FA7">
        <w:rPr>
          <w:rStyle w:val="Courierforcode"/>
        </w:rPr>
        <w:t>="stylesheet" type="text/</w:t>
      </w:r>
      <w:proofErr w:type="spellStart"/>
      <w:r w:rsidRPr="00DF1FA7">
        <w:rPr>
          <w:rStyle w:val="Courierforcode"/>
        </w:rPr>
        <w:t>css</w:t>
      </w:r>
      <w:proofErr w:type="spellEnd"/>
      <w:r w:rsidRPr="00DF1FA7">
        <w:rPr>
          <w:rStyle w:val="Courierforcode"/>
        </w:rPr>
        <w:t xml:space="preserve">" </w:t>
      </w:r>
      <w:proofErr w:type="spellStart"/>
      <w:r w:rsidRPr="00DF1FA7">
        <w:rPr>
          <w:rStyle w:val="Courierforcode"/>
        </w:rPr>
        <w:t>href</w:t>
      </w:r>
      <w:proofErr w:type="spellEnd"/>
      <w:r w:rsidRPr="00DF1FA7">
        <w:rPr>
          <w:rStyle w:val="Courierforcode"/>
        </w:rPr>
        <w:t>="styles/normalize.css"&gt;</w:t>
      </w:r>
    </w:p>
    <w:p w14:paraId="67161C96" w14:textId="77777777" w:rsidR="00DF1FA7" w:rsidRPr="00DF1FA7" w:rsidRDefault="00DF1FA7" w:rsidP="00DF1FA7">
      <w:pPr>
        <w:spacing w:after="0" w:line="240" w:lineRule="auto"/>
        <w:rPr>
          <w:rStyle w:val="Courierforcode"/>
        </w:rPr>
      </w:pPr>
      <w:r w:rsidRPr="00DF1FA7">
        <w:rPr>
          <w:rStyle w:val="Courierforcode"/>
        </w:rPr>
        <w:t xml:space="preserve">    &lt;link </w:t>
      </w:r>
      <w:proofErr w:type="spellStart"/>
      <w:r w:rsidRPr="00DF1FA7">
        <w:rPr>
          <w:rStyle w:val="Courierforcode"/>
        </w:rPr>
        <w:t>rel</w:t>
      </w:r>
      <w:proofErr w:type="spellEnd"/>
      <w:r w:rsidRPr="00DF1FA7">
        <w:rPr>
          <w:rStyle w:val="Courierforcode"/>
        </w:rPr>
        <w:t xml:space="preserve">="stylesheet" </w:t>
      </w:r>
      <w:proofErr w:type="spellStart"/>
      <w:r w:rsidRPr="00DF1FA7">
        <w:rPr>
          <w:rStyle w:val="Courierforcode"/>
        </w:rPr>
        <w:t>href</w:t>
      </w:r>
      <w:proofErr w:type="spellEnd"/>
      <w:r w:rsidRPr="00DF1FA7">
        <w:rPr>
          <w:rStyle w:val="Courierforcode"/>
        </w:rPr>
        <w:t>="styles/speaker.css"&gt;</w:t>
      </w:r>
    </w:p>
    <w:p w14:paraId="56539ED3" w14:textId="77777777" w:rsidR="00DF1FA7" w:rsidRPr="00DF1FA7" w:rsidRDefault="00DF1FA7" w:rsidP="00DF1FA7">
      <w:pPr>
        <w:spacing w:after="0" w:line="240" w:lineRule="auto"/>
        <w:rPr>
          <w:rStyle w:val="Courierforcode"/>
        </w:rPr>
      </w:pPr>
    </w:p>
    <w:p w14:paraId="6100F9EA" w14:textId="77777777" w:rsidR="00DF1FA7" w:rsidRPr="00DF1FA7" w:rsidRDefault="00DF1FA7" w:rsidP="00DF1FA7">
      <w:pPr>
        <w:spacing w:after="0" w:line="240" w:lineRule="auto"/>
        <w:rPr>
          <w:rStyle w:val="Courierforcode"/>
        </w:rPr>
      </w:pPr>
      <w:r w:rsidRPr="00DF1FA7">
        <w:rPr>
          <w:rStyle w:val="Courierforcode"/>
        </w:rPr>
        <w:t xml:space="preserve">    &lt;script </w:t>
      </w:r>
      <w:proofErr w:type="spellStart"/>
      <w:r w:rsidRPr="00DF1FA7">
        <w:rPr>
          <w:rStyle w:val="Courierforcode"/>
        </w:rPr>
        <w:t>src</w:t>
      </w:r>
      <w:proofErr w:type="spellEnd"/>
      <w:r w:rsidRPr="00DF1FA7">
        <w:rPr>
          <w:rStyle w:val="Courierforcode"/>
        </w:rPr>
        <w:t xml:space="preserve">="http://code.jquery.com/jquery-2.1.3.min.js"&gt;&lt;/script&gt;    </w:t>
      </w:r>
    </w:p>
    <w:p w14:paraId="7D806A1C" w14:textId="77777777" w:rsidR="00DF1FA7" w:rsidRPr="00DF1FA7" w:rsidRDefault="00DF1FA7" w:rsidP="00DF1FA7">
      <w:pPr>
        <w:spacing w:after="0" w:line="240" w:lineRule="auto"/>
        <w:rPr>
          <w:rStyle w:val="Courierforcode"/>
        </w:rPr>
      </w:pPr>
      <w:r w:rsidRPr="00DF1FA7">
        <w:rPr>
          <w:rStyle w:val="Courierforcode"/>
        </w:rPr>
        <w:t xml:space="preserve">    &lt;script </w:t>
      </w:r>
      <w:proofErr w:type="spellStart"/>
      <w:r w:rsidRPr="00DF1FA7">
        <w:rPr>
          <w:rStyle w:val="Courierforcode"/>
        </w:rPr>
        <w:t>src</w:t>
      </w:r>
      <w:proofErr w:type="spellEnd"/>
      <w:r w:rsidRPr="00DF1FA7">
        <w:rPr>
          <w:rStyle w:val="Courierforcode"/>
        </w:rPr>
        <w:t>="http://malsup.github.com/jquery.cycle2.js"&gt;&lt;/script&gt;</w:t>
      </w:r>
    </w:p>
    <w:p w14:paraId="4273A7C9" w14:textId="77777777" w:rsidR="00DF1FA7" w:rsidRPr="00DF1FA7" w:rsidRDefault="00DF1FA7" w:rsidP="00DF1FA7">
      <w:pPr>
        <w:spacing w:after="0" w:line="240" w:lineRule="auto"/>
        <w:rPr>
          <w:rStyle w:val="Courierforcode"/>
        </w:rPr>
      </w:pPr>
      <w:r w:rsidRPr="00DF1FA7">
        <w:rPr>
          <w:rStyle w:val="Courierforcode"/>
        </w:rPr>
        <w:tab/>
        <w:t xml:space="preserve">&lt;script </w:t>
      </w:r>
      <w:proofErr w:type="spellStart"/>
      <w:r w:rsidRPr="00DF1FA7">
        <w:rPr>
          <w:rStyle w:val="Courierforcode"/>
        </w:rPr>
        <w:t>src</w:t>
      </w:r>
      <w:proofErr w:type="spellEnd"/>
      <w:r w:rsidRPr="00DF1FA7">
        <w:rPr>
          <w:rStyle w:val="Courierforcode"/>
        </w:rPr>
        <w:t>="http://malsup.github.io/jquery.cycle2.shuffle.js"&gt;&lt;/script&gt;</w:t>
      </w:r>
    </w:p>
    <w:p w14:paraId="69F8AE59" w14:textId="77777777" w:rsidR="00DF1FA7" w:rsidRPr="00DF1FA7" w:rsidRDefault="00DF1FA7" w:rsidP="00DF1FA7">
      <w:pPr>
        <w:spacing w:after="0" w:line="240" w:lineRule="auto"/>
        <w:rPr>
          <w:rStyle w:val="Courierforcode"/>
        </w:rPr>
      </w:pPr>
      <w:r w:rsidRPr="00DF1FA7">
        <w:rPr>
          <w:rStyle w:val="Courierforcode"/>
        </w:rPr>
        <w:t>&lt;/head&gt;</w:t>
      </w:r>
    </w:p>
    <w:p w14:paraId="04456E7E" w14:textId="77777777" w:rsidR="00DF1FA7" w:rsidRPr="00DF1FA7" w:rsidRDefault="00DF1FA7" w:rsidP="00DF1FA7">
      <w:pPr>
        <w:spacing w:after="0" w:line="240" w:lineRule="auto"/>
        <w:rPr>
          <w:rStyle w:val="Courierforcode"/>
        </w:rPr>
      </w:pPr>
      <w:r w:rsidRPr="00DF1FA7">
        <w:rPr>
          <w:rStyle w:val="Courierforcode"/>
        </w:rPr>
        <w:t>&lt;body&gt;</w:t>
      </w:r>
    </w:p>
    <w:p w14:paraId="76AC894C" w14:textId="77777777" w:rsidR="00DF1FA7" w:rsidRPr="00DF1FA7" w:rsidRDefault="00DF1FA7" w:rsidP="00DF1FA7">
      <w:pPr>
        <w:spacing w:after="0" w:line="240" w:lineRule="auto"/>
        <w:rPr>
          <w:rStyle w:val="Courierforcode"/>
        </w:rPr>
      </w:pPr>
      <w:r w:rsidRPr="00DF1FA7">
        <w:rPr>
          <w:rStyle w:val="Courierforcode"/>
        </w:rPr>
        <w:tab/>
        <w:t>&lt;header&gt; &lt;</w:t>
      </w:r>
      <w:proofErr w:type="spellStart"/>
      <w:r w:rsidRPr="00DF1FA7">
        <w:rPr>
          <w:rStyle w:val="Courierforcode"/>
        </w:rPr>
        <w:t>img</w:t>
      </w:r>
      <w:proofErr w:type="spellEnd"/>
      <w:r w:rsidRPr="00DF1FA7">
        <w:rPr>
          <w:rStyle w:val="Courierforcode"/>
        </w:rPr>
        <w:t xml:space="preserve"> </w:t>
      </w:r>
      <w:proofErr w:type="spellStart"/>
      <w:r w:rsidRPr="00DF1FA7">
        <w:rPr>
          <w:rStyle w:val="Courierforcode"/>
        </w:rPr>
        <w:t>src</w:t>
      </w:r>
      <w:proofErr w:type="spellEnd"/>
      <w:r w:rsidRPr="00DF1FA7">
        <w:rPr>
          <w:rStyle w:val="Courierforcode"/>
        </w:rPr>
        <w:t>="images/town_hall_logo.gif" alt="Town Hall logo" height="80"&gt;</w:t>
      </w:r>
    </w:p>
    <w:p w14:paraId="541C2B49"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&lt;h2&gt;San Joaquin Valley Town Hall&lt;/h2&gt;</w:t>
      </w:r>
    </w:p>
    <w:p w14:paraId="57B560F7"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&lt;h3&gt;Celebrating our &lt;span class="shadow"&gt;75&lt;sup&gt;</w:t>
      </w:r>
      <w:proofErr w:type="spellStart"/>
      <w:r w:rsidRPr="00DF1FA7">
        <w:rPr>
          <w:rStyle w:val="Courierforcode"/>
        </w:rPr>
        <w:t>th</w:t>
      </w:r>
      <w:proofErr w:type="spellEnd"/>
      <w:r w:rsidRPr="00DF1FA7">
        <w:rPr>
          <w:rStyle w:val="Courierforcode"/>
        </w:rPr>
        <w:t>&lt;/sup&gt;&lt;/span&gt; Year&lt;/h3&gt;</w:t>
      </w:r>
    </w:p>
    <w:p w14:paraId="6455CE94" w14:textId="77777777" w:rsidR="00DF1FA7" w:rsidRPr="00DF1FA7" w:rsidRDefault="00DF1FA7" w:rsidP="00DF1FA7">
      <w:pPr>
        <w:spacing w:after="0" w:line="240" w:lineRule="auto"/>
        <w:rPr>
          <w:rStyle w:val="Courierforcode"/>
        </w:rPr>
      </w:pPr>
      <w:r w:rsidRPr="00DF1FA7">
        <w:rPr>
          <w:rStyle w:val="Courierforcode"/>
        </w:rPr>
        <w:t xml:space="preserve">    &lt;/header&gt;</w:t>
      </w:r>
    </w:p>
    <w:p w14:paraId="4AE2DE5B" w14:textId="77777777" w:rsidR="00DF1FA7" w:rsidRPr="00DF1FA7" w:rsidRDefault="00DF1FA7" w:rsidP="00DF1FA7">
      <w:pPr>
        <w:spacing w:after="0" w:line="240" w:lineRule="auto"/>
        <w:rPr>
          <w:rStyle w:val="Courierforcode"/>
        </w:rPr>
      </w:pPr>
      <w:r w:rsidRPr="00DF1FA7">
        <w:rPr>
          <w:rStyle w:val="Courierforcode"/>
        </w:rPr>
        <w:tab/>
        <w:t>&lt;</w:t>
      </w:r>
      <w:proofErr w:type="spellStart"/>
      <w:r w:rsidRPr="00DF1FA7">
        <w:rPr>
          <w:rStyle w:val="Courierforcode"/>
        </w:rPr>
        <w:t>nav</w:t>
      </w:r>
      <w:proofErr w:type="spellEnd"/>
      <w:r w:rsidRPr="00DF1FA7">
        <w:rPr>
          <w:rStyle w:val="Courierforcode"/>
        </w:rPr>
        <w:t xml:space="preserve"> id="</w:t>
      </w:r>
      <w:proofErr w:type="spellStart"/>
      <w:r w:rsidRPr="00DF1FA7">
        <w:rPr>
          <w:rStyle w:val="Courierforcode"/>
        </w:rPr>
        <w:t>nav_menu</w:t>
      </w:r>
      <w:proofErr w:type="spellEnd"/>
      <w:r w:rsidRPr="00DF1FA7">
        <w:rPr>
          <w:rStyle w:val="Courierforcode"/>
        </w:rPr>
        <w:t>"&gt;</w:t>
      </w:r>
    </w:p>
    <w:p w14:paraId="7C7913AF"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w:t>
      </w:r>
      <w:proofErr w:type="spellStart"/>
      <w:r w:rsidRPr="00DF1FA7">
        <w:rPr>
          <w:rStyle w:val="Courierforcode"/>
        </w:rPr>
        <w:t>ul</w:t>
      </w:r>
      <w:proofErr w:type="spellEnd"/>
      <w:r w:rsidRPr="00DF1FA7">
        <w:rPr>
          <w:rStyle w:val="Courierforcode"/>
        </w:rPr>
        <w:t>&gt;</w:t>
      </w:r>
    </w:p>
    <w:p w14:paraId="4BF51D7B"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="../index.html"&gt;Home&lt;/a&gt;&lt;/li&gt;</w:t>
      </w:r>
    </w:p>
    <w:p w14:paraId="1578C9BC"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="speakers.html"&gt;Speakers&lt;/a&gt;&lt;/li&gt;</w:t>
      </w:r>
    </w:p>
    <w:p w14:paraId="55DFE0CD"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="luncheons.html"&gt;Luncheons&lt;/a&gt;&lt;/li&gt;</w:t>
      </w:r>
    </w:p>
    <w:p w14:paraId="08BFF876"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="tickets.html"&gt;Tickets&lt;/a&gt;&lt;/li&gt;</w:t>
      </w:r>
    </w:p>
    <w:p w14:paraId="47AB6E21"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="aboutus.html"&gt; About Us&lt;/a&gt;</w:t>
      </w:r>
    </w:p>
    <w:p w14:paraId="16ACC8B9"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w:t>
      </w:r>
      <w:proofErr w:type="spellStart"/>
      <w:r w:rsidRPr="00DF1FA7">
        <w:rPr>
          <w:rStyle w:val="Courierforcode"/>
        </w:rPr>
        <w:t>ul</w:t>
      </w:r>
      <w:proofErr w:type="spellEnd"/>
      <w:r w:rsidRPr="00DF1FA7">
        <w:rPr>
          <w:rStyle w:val="Courierforcode"/>
        </w:rPr>
        <w:t>&gt;</w:t>
      </w:r>
    </w:p>
    <w:p w14:paraId="7D9D27C9"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="#"&gt;Our History&lt;/a&gt;&lt;/li&gt;</w:t>
      </w:r>
    </w:p>
    <w:p w14:paraId="110C4E45"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="#"&gt;Board of Directors&lt;/a&gt;&lt;/li&gt;</w:t>
      </w:r>
    </w:p>
    <w:p w14:paraId="20237779"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="#"&gt;Past Speakers&lt;/a&gt;&lt;/li&gt;</w:t>
      </w:r>
    </w:p>
    <w:p w14:paraId="0BAB1E99"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 xml:space="preserve">&lt;li&gt;&lt;a </w:t>
      </w:r>
      <w:proofErr w:type="spellStart"/>
      <w:r w:rsidRPr="00DF1FA7">
        <w:rPr>
          <w:rStyle w:val="Courierforcode"/>
        </w:rPr>
        <w:t>href</w:t>
      </w:r>
      <w:proofErr w:type="spellEnd"/>
      <w:r w:rsidRPr="00DF1FA7">
        <w:rPr>
          <w:rStyle w:val="Courierforcode"/>
        </w:rPr>
        <w:t>="#"&gt;Contact Information&lt;/a&gt;&lt;/li&gt;</w:t>
      </w:r>
    </w:p>
    <w:p w14:paraId="3EC18B8E"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w:t>
      </w:r>
      <w:proofErr w:type="spellStart"/>
      <w:r w:rsidRPr="00DF1FA7">
        <w:rPr>
          <w:rStyle w:val="Courierforcode"/>
        </w:rPr>
        <w:t>ul</w:t>
      </w:r>
      <w:proofErr w:type="spellEnd"/>
      <w:r w:rsidRPr="00DF1FA7">
        <w:rPr>
          <w:rStyle w:val="Courierforcode"/>
        </w:rPr>
        <w:t>&gt;</w:t>
      </w:r>
    </w:p>
    <w:p w14:paraId="2213945D"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&lt;/li&gt;</w:t>
      </w:r>
    </w:p>
    <w:p w14:paraId="642F7C17"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w:t>
      </w:r>
      <w:proofErr w:type="spellStart"/>
      <w:r w:rsidRPr="00DF1FA7">
        <w:rPr>
          <w:rStyle w:val="Courierforcode"/>
        </w:rPr>
        <w:t>ul</w:t>
      </w:r>
      <w:proofErr w:type="spellEnd"/>
      <w:r w:rsidRPr="00DF1FA7">
        <w:rPr>
          <w:rStyle w:val="Courierforcode"/>
        </w:rPr>
        <w:t>&gt;</w:t>
      </w:r>
    </w:p>
    <w:p w14:paraId="0CB86310" w14:textId="77777777" w:rsidR="00DF1FA7" w:rsidRPr="00DF1FA7" w:rsidRDefault="00DF1FA7" w:rsidP="00DF1FA7">
      <w:pPr>
        <w:spacing w:after="0" w:line="240" w:lineRule="auto"/>
        <w:rPr>
          <w:rStyle w:val="Courierforcode"/>
        </w:rPr>
      </w:pPr>
      <w:r w:rsidRPr="00DF1FA7">
        <w:rPr>
          <w:rStyle w:val="Courierforcode"/>
        </w:rPr>
        <w:t xml:space="preserve">    &lt;/</w:t>
      </w:r>
      <w:proofErr w:type="spellStart"/>
      <w:r w:rsidRPr="00DF1FA7">
        <w:rPr>
          <w:rStyle w:val="Courierforcode"/>
        </w:rPr>
        <w:t>nav</w:t>
      </w:r>
      <w:proofErr w:type="spellEnd"/>
      <w:r w:rsidRPr="00DF1FA7">
        <w:rPr>
          <w:rStyle w:val="Courierforcode"/>
        </w:rPr>
        <w:t>&gt;</w:t>
      </w:r>
    </w:p>
    <w:p w14:paraId="18BD1516" w14:textId="77777777" w:rsidR="00DF1FA7" w:rsidRPr="00DF1FA7" w:rsidRDefault="00DF1FA7" w:rsidP="00DF1FA7">
      <w:pPr>
        <w:spacing w:after="0" w:line="240" w:lineRule="auto"/>
        <w:rPr>
          <w:rStyle w:val="Courierforcode"/>
        </w:rPr>
      </w:pPr>
      <w:r w:rsidRPr="00DF1FA7">
        <w:rPr>
          <w:rStyle w:val="Courierforcode"/>
        </w:rPr>
        <w:t xml:space="preserve">    &lt;main&gt;</w:t>
      </w:r>
    </w:p>
    <w:p w14:paraId="28DEB048" w14:textId="77777777" w:rsidR="00DF1FA7" w:rsidRPr="00DF1FA7" w:rsidRDefault="00DF1FA7" w:rsidP="00DF1FA7">
      <w:pPr>
        <w:spacing w:after="0" w:line="240" w:lineRule="auto"/>
        <w:rPr>
          <w:rStyle w:val="Courierforcode"/>
        </w:rPr>
      </w:pPr>
      <w:r w:rsidRPr="00DF1FA7">
        <w:rPr>
          <w:rStyle w:val="Courierforcode"/>
        </w:rPr>
        <w:t xml:space="preserve">        &lt;section&gt;</w:t>
      </w:r>
    </w:p>
    <w:p w14:paraId="021D71FB" w14:textId="77777777" w:rsidR="00DF1FA7" w:rsidRPr="00DF1FA7" w:rsidRDefault="00DF1FA7" w:rsidP="00DF1FA7">
      <w:pPr>
        <w:spacing w:after="0" w:line="240" w:lineRule="auto"/>
        <w:rPr>
          <w:rStyle w:val="Courierforcode"/>
        </w:rPr>
      </w:pPr>
      <w:r w:rsidRPr="00DF1FA7">
        <w:rPr>
          <w:rStyle w:val="Courierforcode"/>
        </w:rPr>
        <w:t xml:space="preserve">            &lt;h1 class="</w:t>
      </w:r>
      <w:proofErr w:type="spellStart"/>
      <w:r w:rsidRPr="00DF1FA7">
        <w:rPr>
          <w:rStyle w:val="Courierforcode"/>
        </w:rPr>
        <w:t>spaceafter</w:t>
      </w:r>
      <w:proofErr w:type="spellEnd"/>
      <w:r w:rsidRPr="00DF1FA7">
        <w:rPr>
          <w:rStyle w:val="Courierforcode"/>
        </w:rPr>
        <w:t>"&gt;jQuery Slide Show&lt;/h1&gt;</w:t>
      </w:r>
    </w:p>
    <w:p w14:paraId="3EAA6A06" w14:textId="77777777" w:rsidR="00DF1FA7" w:rsidRPr="00DF1FA7" w:rsidRDefault="00DF1FA7" w:rsidP="00DF1FA7">
      <w:pPr>
        <w:spacing w:after="0" w:line="240" w:lineRule="auto"/>
        <w:rPr>
          <w:rStyle w:val="Courierforcode"/>
        </w:rPr>
      </w:pPr>
      <w:r w:rsidRPr="00DF1FA7">
        <w:rPr>
          <w:rStyle w:val="Courierforcode"/>
        </w:rPr>
        <w:t xml:space="preserve">            &lt;div class="cycle-slideshow"</w:t>
      </w:r>
    </w:p>
    <w:p w14:paraId="2AB238BB"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data-cycle-timeout="2000"</w:t>
      </w:r>
    </w:p>
    <w:p w14:paraId="12373288"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data-cycle-</w:t>
      </w:r>
      <w:proofErr w:type="spellStart"/>
      <w:r w:rsidRPr="00DF1FA7">
        <w:rPr>
          <w:rStyle w:val="Courierforcode"/>
        </w:rPr>
        <w:t>fx</w:t>
      </w:r>
      <w:proofErr w:type="spellEnd"/>
      <w:r w:rsidRPr="00DF1FA7">
        <w:rPr>
          <w:rStyle w:val="Courierforcode"/>
        </w:rPr>
        <w:t>="</w:t>
      </w:r>
      <w:proofErr w:type="spellStart"/>
      <w:r w:rsidRPr="00DF1FA7">
        <w:rPr>
          <w:rStyle w:val="Courierforcode"/>
        </w:rPr>
        <w:t>scrollHorz</w:t>
      </w:r>
      <w:proofErr w:type="spellEnd"/>
      <w:r w:rsidRPr="00DF1FA7">
        <w:rPr>
          <w:rStyle w:val="Courierforcode"/>
        </w:rPr>
        <w:t>"</w:t>
      </w:r>
    </w:p>
    <w:p w14:paraId="6A9A41A7"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data-cycle-pause-on-hover="true"</w:t>
      </w:r>
    </w:p>
    <w:p w14:paraId="3AD590FD"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data-cycle-caption="#alt-caption"</w:t>
      </w:r>
    </w:p>
    <w:p w14:paraId="2E281446"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data-cycle-caption-template="{{alt}}"</w:t>
      </w:r>
    </w:p>
    <w:p w14:paraId="529E9D84"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&gt;</w:t>
      </w:r>
    </w:p>
    <w:p w14:paraId="2A0DB3DC" w14:textId="77777777" w:rsidR="00DF1FA7" w:rsidRPr="00DF1FA7" w:rsidRDefault="00DF1FA7" w:rsidP="00DF1FA7">
      <w:pPr>
        <w:spacing w:after="0" w:line="240" w:lineRule="auto"/>
        <w:rPr>
          <w:rStyle w:val="Courierforcode"/>
        </w:rPr>
      </w:pPr>
    </w:p>
    <w:p w14:paraId="6AB9CFC4" w14:textId="77777777" w:rsidR="00DF1FA7" w:rsidRPr="00DF1FA7" w:rsidRDefault="00DF1FA7" w:rsidP="00DF1FA7">
      <w:pPr>
        <w:spacing w:after="0" w:line="240" w:lineRule="auto"/>
        <w:rPr>
          <w:rStyle w:val="Courierforcode"/>
        </w:rPr>
      </w:pPr>
      <w:r w:rsidRPr="00DF1FA7">
        <w:rPr>
          <w:rStyle w:val="Courierforcode"/>
        </w:rPr>
        <w:lastRenderedPageBreak/>
        <w:t xml:space="preserve">                &lt;</w:t>
      </w:r>
      <w:proofErr w:type="spellStart"/>
      <w:r w:rsidRPr="00DF1FA7">
        <w:rPr>
          <w:rStyle w:val="Courierforcode"/>
        </w:rPr>
        <w:t>img</w:t>
      </w:r>
      <w:proofErr w:type="spellEnd"/>
      <w:r w:rsidRPr="00DF1FA7">
        <w:rPr>
          <w:rStyle w:val="Courierforcode"/>
        </w:rPr>
        <w:t xml:space="preserve"> </w:t>
      </w:r>
      <w:proofErr w:type="spellStart"/>
      <w:r w:rsidRPr="00DF1FA7">
        <w:rPr>
          <w:rStyle w:val="Courierforcode"/>
        </w:rPr>
        <w:t>src</w:t>
      </w:r>
      <w:proofErr w:type="spellEnd"/>
      <w:r w:rsidRPr="00DF1FA7">
        <w:rPr>
          <w:rStyle w:val="Courierforcode"/>
        </w:rPr>
        <w:t xml:space="preserve">="images/toobin_court.jpg" alt="Jeffrey </w:t>
      </w:r>
      <w:proofErr w:type="spellStart"/>
      <w:r w:rsidRPr="00DF1FA7">
        <w:rPr>
          <w:rStyle w:val="Courierforcode"/>
        </w:rPr>
        <w:t>Toobin</w:t>
      </w:r>
      <w:proofErr w:type="spellEnd"/>
      <w:r w:rsidRPr="00DF1FA7">
        <w:rPr>
          <w:rStyle w:val="Courierforcode"/>
        </w:rPr>
        <w:t>" height="200"&gt;</w:t>
      </w:r>
    </w:p>
    <w:p w14:paraId="75649207" w14:textId="77777777" w:rsidR="00DF1FA7" w:rsidRPr="00DF1FA7" w:rsidRDefault="00DF1FA7" w:rsidP="00DF1FA7">
      <w:pPr>
        <w:spacing w:after="0" w:line="240" w:lineRule="auto"/>
        <w:rPr>
          <w:rStyle w:val="Courierforcode"/>
        </w:rPr>
      </w:pPr>
      <w:r w:rsidRPr="00DF1FA7">
        <w:rPr>
          <w:rStyle w:val="Courierforcode"/>
        </w:rPr>
        <w:t xml:space="preserve">                &lt;</w:t>
      </w:r>
      <w:proofErr w:type="spellStart"/>
      <w:r w:rsidRPr="00DF1FA7">
        <w:rPr>
          <w:rStyle w:val="Courierforcode"/>
        </w:rPr>
        <w:t>img</w:t>
      </w:r>
      <w:proofErr w:type="spellEnd"/>
      <w:r w:rsidRPr="00DF1FA7">
        <w:rPr>
          <w:rStyle w:val="Courierforcode"/>
        </w:rPr>
        <w:t xml:space="preserve"> </w:t>
      </w:r>
      <w:proofErr w:type="spellStart"/>
      <w:r w:rsidRPr="00DF1FA7">
        <w:rPr>
          <w:rStyle w:val="Courierforcode"/>
        </w:rPr>
        <w:t>src</w:t>
      </w:r>
      <w:proofErr w:type="spellEnd"/>
      <w:r w:rsidRPr="00DF1FA7">
        <w:rPr>
          <w:rStyle w:val="Courierforcode"/>
        </w:rPr>
        <w:t>="images/sorkin_desk260.jpg" alt="Andrew Ross Sorkin" height="200"&gt;</w:t>
      </w:r>
    </w:p>
    <w:p w14:paraId="2E43121A" w14:textId="77777777" w:rsidR="00DF1FA7" w:rsidRPr="00DF1FA7" w:rsidRDefault="00DF1FA7" w:rsidP="00DF1FA7">
      <w:pPr>
        <w:spacing w:after="0" w:line="240" w:lineRule="auto"/>
        <w:rPr>
          <w:rStyle w:val="Courierforcode"/>
        </w:rPr>
      </w:pPr>
      <w:r w:rsidRPr="00DF1FA7">
        <w:rPr>
          <w:rStyle w:val="Courierforcode"/>
        </w:rPr>
        <w:t xml:space="preserve">                &lt;</w:t>
      </w:r>
      <w:proofErr w:type="spellStart"/>
      <w:r w:rsidRPr="00DF1FA7">
        <w:rPr>
          <w:rStyle w:val="Courierforcode"/>
        </w:rPr>
        <w:t>img</w:t>
      </w:r>
      <w:proofErr w:type="spellEnd"/>
      <w:r w:rsidRPr="00DF1FA7">
        <w:rPr>
          <w:rStyle w:val="Courierforcode"/>
        </w:rPr>
        <w:t xml:space="preserve"> </w:t>
      </w:r>
      <w:proofErr w:type="spellStart"/>
      <w:r w:rsidRPr="00DF1FA7">
        <w:rPr>
          <w:rStyle w:val="Courierforcode"/>
        </w:rPr>
        <w:t>src</w:t>
      </w:r>
      <w:proofErr w:type="spellEnd"/>
      <w:r w:rsidRPr="00DF1FA7">
        <w:rPr>
          <w:rStyle w:val="Courierforcode"/>
        </w:rPr>
        <w:t>="images/tynan_wave.jpg" alt="Ronan Tynan" height="200"&gt;</w:t>
      </w:r>
    </w:p>
    <w:p w14:paraId="5E1A3726" w14:textId="77777777" w:rsidR="00DF1FA7" w:rsidRPr="00DF1FA7" w:rsidRDefault="00DF1FA7" w:rsidP="00DF1FA7">
      <w:pPr>
        <w:spacing w:after="0" w:line="240" w:lineRule="auto"/>
        <w:rPr>
          <w:rStyle w:val="Courierforcode"/>
        </w:rPr>
      </w:pPr>
      <w:r w:rsidRPr="00DF1FA7">
        <w:rPr>
          <w:rStyle w:val="Courierforcode"/>
        </w:rPr>
        <w:t xml:space="preserve">                &lt;</w:t>
      </w:r>
      <w:proofErr w:type="spellStart"/>
      <w:r w:rsidRPr="00DF1FA7">
        <w:rPr>
          <w:rStyle w:val="Courierforcode"/>
        </w:rPr>
        <w:t>img</w:t>
      </w:r>
      <w:proofErr w:type="spellEnd"/>
      <w:r w:rsidRPr="00DF1FA7">
        <w:rPr>
          <w:rStyle w:val="Courierforcode"/>
        </w:rPr>
        <w:t xml:space="preserve"> </w:t>
      </w:r>
      <w:proofErr w:type="spellStart"/>
      <w:r w:rsidRPr="00DF1FA7">
        <w:rPr>
          <w:rStyle w:val="Courierforcode"/>
        </w:rPr>
        <w:t>src</w:t>
      </w:r>
      <w:proofErr w:type="spellEnd"/>
      <w:r w:rsidRPr="00DF1FA7">
        <w:rPr>
          <w:rStyle w:val="Courierforcode"/>
        </w:rPr>
        <w:t>="images/sampson_dinosaur.jpg" alt="Scott Sampson" height="200"&gt;</w:t>
      </w:r>
    </w:p>
    <w:p w14:paraId="2EC2A67D" w14:textId="77777777" w:rsidR="00DF1FA7" w:rsidRPr="00DF1FA7" w:rsidRDefault="00DF1FA7" w:rsidP="00DF1FA7">
      <w:pPr>
        <w:spacing w:after="0" w:line="240" w:lineRule="auto"/>
        <w:rPr>
          <w:rStyle w:val="Courierforcode"/>
        </w:rPr>
      </w:pPr>
      <w:r w:rsidRPr="00DF1FA7">
        <w:rPr>
          <w:rStyle w:val="Courierforcode"/>
        </w:rPr>
        <w:t xml:space="preserve">            &lt;/div&gt;</w:t>
      </w:r>
    </w:p>
    <w:p w14:paraId="7C79E2A5"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&lt;div id="alt-caption" class="center"&gt;&lt;/div&gt;</w:t>
      </w:r>
    </w:p>
    <w:p w14:paraId="6AF8E0F4" w14:textId="77777777" w:rsidR="00DF1FA7" w:rsidRPr="00DF1FA7" w:rsidRDefault="00DF1FA7" w:rsidP="00DF1FA7">
      <w:pPr>
        <w:spacing w:after="0" w:line="240" w:lineRule="auto"/>
        <w:rPr>
          <w:rStyle w:val="Courierforcode"/>
        </w:rPr>
      </w:pPr>
      <w:r w:rsidRPr="00DF1FA7">
        <w:rPr>
          <w:rStyle w:val="Courierforcode"/>
        </w:rPr>
        <w:t xml:space="preserve">        &lt;/section&gt;</w:t>
      </w:r>
    </w:p>
    <w:p w14:paraId="68DAEB25" w14:textId="77777777" w:rsidR="00DF1FA7" w:rsidRPr="00DF1FA7" w:rsidRDefault="00DF1FA7" w:rsidP="00DF1FA7">
      <w:pPr>
        <w:spacing w:after="0" w:line="240" w:lineRule="auto"/>
        <w:rPr>
          <w:rStyle w:val="Courierforcode"/>
        </w:rPr>
      </w:pPr>
      <w:r w:rsidRPr="00DF1FA7">
        <w:rPr>
          <w:rStyle w:val="Courierforcode"/>
        </w:rPr>
        <w:t xml:space="preserve">        &lt;aside&gt;</w:t>
      </w:r>
    </w:p>
    <w:p w14:paraId="317BEA0C" w14:textId="77777777" w:rsidR="00DF1FA7" w:rsidRPr="00DF1FA7" w:rsidRDefault="00DF1FA7" w:rsidP="00DF1FA7">
      <w:pPr>
        <w:spacing w:after="0" w:line="240" w:lineRule="auto"/>
        <w:rPr>
          <w:rStyle w:val="Courierforcode"/>
        </w:rPr>
      </w:pPr>
      <w:r w:rsidRPr="00DF1FA7">
        <w:rPr>
          <w:rStyle w:val="Courierforcode"/>
        </w:rPr>
        <w:t xml:space="preserve">        &lt;h2&gt;Applications&lt;/h2&gt;</w:t>
      </w:r>
    </w:p>
    <w:p w14:paraId="79CE8EA5" w14:textId="77777777" w:rsidR="00DF1FA7" w:rsidRPr="00DF1FA7" w:rsidRDefault="00DF1FA7" w:rsidP="00DF1FA7">
      <w:pPr>
        <w:spacing w:after="0" w:line="240" w:lineRule="auto"/>
        <w:rPr>
          <w:rStyle w:val="Courierforcode"/>
        </w:rPr>
      </w:pPr>
      <w:r w:rsidRPr="00DF1FA7">
        <w:rPr>
          <w:rStyle w:val="Courierforcode"/>
        </w:rPr>
        <w:t xml:space="preserve">            &lt;h3&gt;jQuery&lt;/h3&gt;</w:t>
      </w:r>
    </w:p>
    <w:p w14:paraId="04434A4E" w14:textId="77777777" w:rsidR="00DF1FA7" w:rsidRPr="00DF1FA7" w:rsidRDefault="00DF1FA7" w:rsidP="00DF1FA7">
      <w:pPr>
        <w:spacing w:after="0" w:line="240" w:lineRule="auto"/>
        <w:rPr>
          <w:rStyle w:val="Courierforcode"/>
        </w:rPr>
      </w:pPr>
      <w:r w:rsidRPr="00DF1FA7">
        <w:rPr>
          <w:rStyle w:val="Courierforcode"/>
        </w:rPr>
        <w:t xml:space="preserve">            &lt;p&gt;&lt;a </w:t>
      </w:r>
      <w:proofErr w:type="spellStart"/>
      <w:r w:rsidRPr="00DF1FA7">
        <w:rPr>
          <w:rStyle w:val="Courierforcode"/>
        </w:rPr>
        <w:t>href</w:t>
      </w:r>
      <w:proofErr w:type="spellEnd"/>
      <w:r w:rsidRPr="00DF1FA7">
        <w:rPr>
          <w:rStyle w:val="Courierforcode"/>
        </w:rPr>
        <w:t>="image_swaps.html"&gt;Image Swaps&lt;/a&gt;&lt;/p&gt;</w:t>
      </w:r>
    </w:p>
    <w:p w14:paraId="24863747" w14:textId="77777777" w:rsidR="00DF1FA7" w:rsidRPr="00DF1FA7" w:rsidRDefault="00DF1FA7" w:rsidP="00DF1FA7">
      <w:pPr>
        <w:spacing w:after="0" w:line="240" w:lineRule="auto"/>
        <w:rPr>
          <w:rStyle w:val="Courierforcode"/>
        </w:rPr>
      </w:pPr>
      <w:r w:rsidRPr="00DF1FA7">
        <w:rPr>
          <w:rStyle w:val="Courierforcode"/>
        </w:rPr>
        <w:t xml:space="preserve">            &lt;p&gt;&lt;a </w:t>
      </w:r>
      <w:proofErr w:type="spellStart"/>
      <w:r w:rsidRPr="00DF1FA7">
        <w:rPr>
          <w:rStyle w:val="Courierforcode"/>
        </w:rPr>
        <w:t>href</w:t>
      </w:r>
      <w:proofErr w:type="spellEnd"/>
      <w:r w:rsidRPr="00DF1FA7">
        <w:rPr>
          <w:rStyle w:val="Courierforcode"/>
        </w:rPr>
        <w:t>="image_rollovers.html"&gt;Image Rollovers&lt;/a&gt;&lt;/p&gt;</w:t>
      </w:r>
    </w:p>
    <w:p w14:paraId="4C036753" w14:textId="77777777" w:rsidR="00DF1FA7" w:rsidRPr="00DF1FA7" w:rsidRDefault="00DF1FA7" w:rsidP="00DF1FA7">
      <w:pPr>
        <w:spacing w:after="0" w:line="240" w:lineRule="auto"/>
        <w:rPr>
          <w:rStyle w:val="Courierforcode"/>
        </w:rPr>
      </w:pPr>
      <w:r w:rsidRPr="00DF1FA7">
        <w:rPr>
          <w:rStyle w:val="Courierforcode"/>
        </w:rPr>
        <w:t xml:space="preserve">            &lt;h3&gt;jQuery UI&lt;/h3&gt;</w:t>
      </w:r>
    </w:p>
    <w:p w14:paraId="399FAE66" w14:textId="77777777" w:rsidR="00DF1FA7" w:rsidRPr="00DF1FA7" w:rsidRDefault="00DF1FA7" w:rsidP="00DF1FA7">
      <w:pPr>
        <w:spacing w:after="0" w:line="240" w:lineRule="auto"/>
        <w:rPr>
          <w:rStyle w:val="Courierforcode"/>
        </w:rPr>
      </w:pPr>
      <w:r w:rsidRPr="00DF1FA7">
        <w:rPr>
          <w:rStyle w:val="Courierforcode"/>
        </w:rPr>
        <w:t xml:space="preserve">            &lt;p&gt;&lt;a </w:t>
      </w:r>
      <w:proofErr w:type="spellStart"/>
      <w:r w:rsidRPr="00DF1FA7">
        <w:rPr>
          <w:rStyle w:val="Courierforcode"/>
        </w:rPr>
        <w:t>href</w:t>
      </w:r>
      <w:proofErr w:type="spellEnd"/>
      <w:r w:rsidRPr="00DF1FA7">
        <w:rPr>
          <w:rStyle w:val="Courierforcode"/>
        </w:rPr>
        <w:t>="accordion_dialog.html"&gt;Accordion&lt;/a&gt;&lt;/p&gt;</w:t>
      </w:r>
    </w:p>
    <w:p w14:paraId="3DF25154" w14:textId="77777777" w:rsidR="00DF1FA7" w:rsidRPr="00DF1FA7" w:rsidRDefault="00DF1FA7" w:rsidP="00DF1FA7">
      <w:pPr>
        <w:spacing w:after="0" w:line="240" w:lineRule="auto"/>
        <w:rPr>
          <w:rStyle w:val="Courierforcode"/>
        </w:rPr>
      </w:pPr>
      <w:r w:rsidRPr="00DF1FA7">
        <w:rPr>
          <w:rStyle w:val="Courierforcode"/>
        </w:rPr>
        <w:t xml:space="preserve">            &lt;p&gt;&lt;a </w:t>
      </w:r>
      <w:proofErr w:type="spellStart"/>
      <w:r w:rsidRPr="00DF1FA7">
        <w:rPr>
          <w:rStyle w:val="Courierforcode"/>
        </w:rPr>
        <w:t>href</w:t>
      </w:r>
      <w:proofErr w:type="spellEnd"/>
      <w:r w:rsidRPr="00DF1FA7">
        <w:rPr>
          <w:rStyle w:val="Courierforcode"/>
        </w:rPr>
        <w:t>="accordion_dialog.html"&gt;Dialog&lt;/a&gt;&lt;/p&gt;</w:t>
      </w:r>
    </w:p>
    <w:p w14:paraId="1426C7EE" w14:textId="77777777" w:rsidR="00DF1FA7" w:rsidRPr="00DF1FA7" w:rsidRDefault="00DF1FA7" w:rsidP="00DF1FA7">
      <w:pPr>
        <w:spacing w:after="0" w:line="240" w:lineRule="auto"/>
        <w:rPr>
          <w:rStyle w:val="Courierforcode"/>
        </w:rPr>
      </w:pPr>
      <w:r w:rsidRPr="00DF1FA7">
        <w:rPr>
          <w:rStyle w:val="Courierforcode"/>
        </w:rPr>
        <w:t xml:space="preserve">            &lt;h3&gt;jQuery plugins&lt;/h3&gt;</w:t>
      </w:r>
    </w:p>
    <w:p w14:paraId="2ED0A2B8" w14:textId="77777777" w:rsidR="00DF1FA7" w:rsidRPr="00DF1FA7" w:rsidRDefault="00DF1FA7" w:rsidP="00DF1FA7">
      <w:pPr>
        <w:spacing w:after="0" w:line="240" w:lineRule="auto"/>
        <w:rPr>
          <w:rStyle w:val="Courierforcode"/>
        </w:rPr>
      </w:pPr>
      <w:r w:rsidRPr="00DF1FA7">
        <w:rPr>
          <w:rStyle w:val="Courierforcode"/>
        </w:rPr>
        <w:t xml:space="preserve">            &lt;p&gt;&lt;a </w:t>
      </w:r>
      <w:proofErr w:type="spellStart"/>
      <w:r w:rsidRPr="00DF1FA7">
        <w:rPr>
          <w:rStyle w:val="Courierforcode"/>
        </w:rPr>
        <w:t>href</w:t>
      </w:r>
      <w:proofErr w:type="spellEnd"/>
      <w:r w:rsidRPr="00DF1FA7">
        <w:rPr>
          <w:rStyle w:val="Courierforcode"/>
        </w:rPr>
        <w:t>="lightbox.html"&gt;Lightbox&lt;/a&gt;&lt;/p&gt;</w:t>
      </w:r>
    </w:p>
    <w:p w14:paraId="14FF3B99" w14:textId="77777777" w:rsidR="00DF1FA7" w:rsidRPr="00DF1FA7" w:rsidRDefault="00DF1FA7" w:rsidP="00DF1FA7">
      <w:pPr>
        <w:spacing w:after="0" w:line="240" w:lineRule="auto"/>
        <w:rPr>
          <w:rStyle w:val="Courierforcode"/>
        </w:rPr>
      </w:pPr>
      <w:r w:rsidRPr="00DF1FA7">
        <w:rPr>
          <w:rStyle w:val="Courierforcode"/>
        </w:rPr>
        <w:t xml:space="preserve">            &lt;p&gt;&lt;a </w:t>
      </w:r>
      <w:proofErr w:type="spellStart"/>
      <w:r w:rsidRPr="00DF1FA7">
        <w:rPr>
          <w:rStyle w:val="Courierforcode"/>
        </w:rPr>
        <w:t>href</w:t>
      </w:r>
      <w:proofErr w:type="spellEnd"/>
      <w:r w:rsidRPr="00DF1FA7">
        <w:rPr>
          <w:rStyle w:val="Courierforcode"/>
        </w:rPr>
        <w:t>="slideshow.html"&gt;Cycle&lt;/a&gt; &lt;/p&gt;</w:t>
      </w:r>
    </w:p>
    <w:p w14:paraId="1E9E0C63" w14:textId="77777777" w:rsidR="00DF1FA7" w:rsidRPr="00DF1FA7" w:rsidRDefault="00DF1FA7" w:rsidP="00DF1FA7">
      <w:pPr>
        <w:spacing w:after="0" w:line="240" w:lineRule="auto"/>
        <w:rPr>
          <w:rStyle w:val="Courierforcode"/>
        </w:rPr>
      </w:pPr>
      <w:r w:rsidRPr="00DF1FA7">
        <w:rPr>
          <w:rStyle w:val="Courierforcode"/>
        </w:rPr>
        <w:t xml:space="preserve">        &lt;/aside&gt;</w:t>
      </w:r>
    </w:p>
    <w:p w14:paraId="304E0776" w14:textId="77777777" w:rsidR="00DF1FA7" w:rsidRPr="00DF1FA7" w:rsidRDefault="00DF1FA7" w:rsidP="00DF1FA7">
      <w:pPr>
        <w:spacing w:after="0" w:line="240" w:lineRule="auto"/>
        <w:rPr>
          <w:rStyle w:val="Courierforcode"/>
        </w:rPr>
      </w:pPr>
      <w:r w:rsidRPr="00DF1FA7">
        <w:rPr>
          <w:rStyle w:val="Courierforcode"/>
        </w:rPr>
        <w:t xml:space="preserve">    &lt;/main&gt;</w:t>
      </w:r>
    </w:p>
    <w:p w14:paraId="3C80F702" w14:textId="77777777" w:rsidR="00DF1FA7" w:rsidRPr="00DF1FA7" w:rsidRDefault="00DF1FA7" w:rsidP="00DF1FA7">
      <w:pPr>
        <w:spacing w:after="0" w:line="240" w:lineRule="auto"/>
        <w:rPr>
          <w:rStyle w:val="Courierforcode"/>
        </w:rPr>
      </w:pPr>
      <w:r w:rsidRPr="00DF1FA7">
        <w:rPr>
          <w:rStyle w:val="Courierforcode"/>
        </w:rPr>
        <w:tab/>
        <w:t>&lt;footer&gt;</w:t>
      </w:r>
    </w:p>
    <w:p w14:paraId="3A90E9F5" w14:textId="77777777" w:rsidR="00DF1FA7" w:rsidRPr="00DF1FA7" w:rsidRDefault="00DF1FA7" w:rsidP="00DF1FA7">
      <w:pPr>
        <w:spacing w:after="0" w:line="240" w:lineRule="auto"/>
        <w:rPr>
          <w:rStyle w:val="Courierforcode"/>
        </w:rPr>
      </w:pPr>
      <w:r w:rsidRPr="00DF1FA7">
        <w:rPr>
          <w:rStyle w:val="Courierforcode"/>
        </w:rPr>
        <w:t xml:space="preserve">    </w:t>
      </w:r>
      <w:r w:rsidRPr="00DF1FA7">
        <w:rPr>
          <w:rStyle w:val="Courierforcode"/>
        </w:rPr>
        <w:tab/>
        <w:t>&lt;p&gt;&amp;copy; 2016, San Joaquin Valley Town Hall, Fresno, CA 93755&lt;/p&gt;</w:t>
      </w:r>
    </w:p>
    <w:p w14:paraId="646C3ADC" w14:textId="77777777" w:rsidR="00DF1FA7" w:rsidRPr="00DF1FA7" w:rsidRDefault="00DF1FA7" w:rsidP="00DF1FA7">
      <w:pPr>
        <w:spacing w:after="0" w:line="240" w:lineRule="auto"/>
        <w:rPr>
          <w:rStyle w:val="Courierforcode"/>
        </w:rPr>
      </w:pPr>
      <w:r w:rsidRPr="00DF1FA7">
        <w:rPr>
          <w:rStyle w:val="Courierforcode"/>
        </w:rPr>
        <w:t xml:space="preserve">    &lt;/footer&gt;</w:t>
      </w:r>
    </w:p>
    <w:p w14:paraId="271B087A" w14:textId="77777777" w:rsidR="00DF1FA7" w:rsidRPr="00DF1FA7" w:rsidRDefault="00DF1FA7" w:rsidP="00DF1FA7">
      <w:pPr>
        <w:spacing w:after="0" w:line="240" w:lineRule="auto"/>
        <w:rPr>
          <w:rStyle w:val="Courierforcode"/>
        </w:rPr>
      </w:pPr>
      <w:r w:rsidRPr="00DF1FA7">
        <w:rPr>
          <w:rStyle w:val="Courierforcode"/>
        </w:rPr>
        <w:t>&lt;/body&gt;</w:t>
      </w:r>
    </w:p>
    <w:p w14:paraId="53210224" w14:textId="77777777" w:rsidR="00DF1FA7" w:rsidRPr="00DF1FA7" w:rsidRDefault="00DF1FA7" w:rsidP="00DF1FA7">
      <w:pPr>
        <w:spacing w:after="0" w:line="240" w:lineRule="auto"/>
        <w:rPr>
          <w:rStyle w:val="Courierforcode"/>
        </w:rPr>
      </w:pPr>
      <w:r w:rsidRPr="00DF1FA7">
        <w:rPr>
          <w:rStyle w:val="Courierforcode"/>
        </w:rPr>
        <w:t>&lt;/html&gt;</w:t>
      </w:r>
    </w:p>
    <w:p w14:paraId="20C669D7" w14:textId="77777777" w:rsidR="003F57F0" w:rsidRPr="004635C3" w:rsidRDefault="003F57F0" w:rsidP="003F57F0">
      <w:pPr>
        <w:spacing w:after="0" w:line="240" w:lineRule="auto"/>
        <w:rPr>
          <w:rStyle w:val="Courierforcode"/>
        </w:rPr>
      </w:pPr>
    </w:p>
    <w:p w14:paraId="1BD72A2B" w14:textId="71AFC826" w:rsidR="004635C3" w:rsidRPr="00482904" w:rsidRDefault="003F57F0" w:rsidP="003F57F0">
      <w:pPr>
        <w:rPr>
          <w:rStyle w:val="IntenseReference"/>
        </w:rPr>
      </w:pPr>
      <w:r>
        <w:rPr>
          <w:rStyle w:val="Courierforcode"/>
        </w:rPr>
        <w:br w:type="page"/>
      </w:r>
      <w:r w:rsidR="004635C3">
        <w:rPr>
          <w:rStyle w:val="IntenseReference"/>
        </w:rPr>
        <w:lastRenderedPageBreak/>
        <w:t>CSS</w:t>
      </w:r>
      <w:r w:rsidR="004635C3" w:rsidRPr="00482904">
        <w:rPr>
          <w:rStyle w:val="IntenseReference"/>
        </w:rPr>
        <w:t xml:space="preserve"> for Chapter </w:t>
      </w:r>
      <w:r w:rsidR="00F476F8">
        <w:rPr>
          <w:rStyle w:val="IntenseReference"/>
        </w:rPr>
        <w:t>1</w:t>
      </w:r>
      <w:r>
        <w:rPr>
          <w:rStyle w:val="IntenseReference"/>
        </w:rPr>
        <w:t>6</w:t>
      </w:r>
      <w:r w:rsidR="004635C3" w:rsidRPr="00482904">
        <w:rPr>
          <w:rStyle w:val="IntenseReference"/>
        </w:rPr>
        <w:t xml:space="preserve">, Exercise </w:t>
      </w:r>
      <w:r w:rsidR="00F476F8">
        <w:rPr>
          <w:rStyle w:val="IntenseReference"/>
        </w:rPr>
        <w:t>1</w:t>
      </w:r>
      <w:r>
        <w:rPr>
          <w:rStyle w:val="IntenseReference"/>
        </w:rPr>
        <w:t>6-2</w:t>
      </w:r>
    </w:p>
    <w:p w14:paraId="0114CE6F" w14:textId="77777777" w:rsidR="00DF1FA7" w:rsidRPr="00DF1FA7" w:rsidRDefault="00DF1FA7" w:rsidP="00DF1FA7">
      <w:pPr>
        <w:spacing w:after="0" w:line="240" w:lineRule="auto"/>
        <w:rPr>
          <w:rStyle w:val="Courierforcode"/>
        </w:rPr>
      </w:pPr>
      <w:r w:rsidRPr="00DF1FA7">
        <w:rPr>
          <w:rStyle w:val="Courierforcode"/>
        </w:rPr>
        <w:t>/* the styles for the elements */</w:t>
      </w:r>
    </w:p>
    <w:p w14:paraId="16403625" w14:textId="77777777" w:rsidR="00DF1FA7" w:rsidRPr="00DF1FA7" w:rsidRDefault="00DF1FA7" w:rsidP="00DF1FA7">
      <w:pPr>
        <w:spacing w:after="0" w:line="240" w:lineRule="auto"/>
        <w:rPr>
          <w:rStyle w:val="Courierforcode"/>
        </w:rPr>
      </w:pPr>
      <w:r w:rsidRPr="00DF1FA7">
        <w:rPr>
          <w:rStyle w:val="Courierforcode"/>
        </w:rPr>
        <w:t>* {</w:t>
      </w:r>
    </w:p>
    <w:p w14:paraId="3869D74D" w14:textId="77777777" w:rsidR="00DF1FA7" w:rsidRPr="00DF1FA7" w:rsidRDefault="00DF1FA7" w:rsidP="00DF1FA7">
      <w:pPr>
        <w:spacing w:after="0" w:line="240" w:lineRule="auto"/>
        <w:rPr>
          <w:rStyle w:val="Courierforcode"/>
        </w:rPr>
      </w:pPr>
      <w:r w:rsidRPr="00DF1FA7">
        <w:rPr>
          <w:rStyle w:val="Courierforcode"/>
        </w:rPr>
        <w:tab/>
        <w:t>margin: 0;</w:t>
      </w:r>
    </w:p>
    <w:p w14:paraId="4F756A3E" w14:textId="77777777" w:rsidR="00DF1FA7" w:rsidRPr="00DF1FA7" w:rsidRDefault="00DF1FA7" w:rsidP="00DF1FA7">
      <w:pPr>
        <w:spacing w:after="0" w:line="240" w:lineRule="auto"/>
        <w:rPr>
          <w:rStyle w:val="Courierforcode"/>
        </w:rPr>
      </w:pPr>
      <w:r w:rsidRPr="00DF1FA7">
        <w:rPr>
          <w:rStyle w:val="Courierforcode"/>
        </w:rPr>
        <w:tab/>
        <w:t>padding: 0;</w:t>
      </w:r>
    </w:p>
    <w:p w14:paraId="6679B6C5" w14:textId="77777777" w:rsidR="00DF1FA7" w:rsidRPr="00DF1FA7" w:rsidRDefault="00DF1FA7" w:rsidP="00DF1FA7">
      <w:pPr>
        <w:spacing w:after="0" w:line="240" w:lineRule="auto"/>
        <w:rPr>
          <w:rStyle w:val="Courierforcode"/>
        </w:rPr>
      </w:pPr>
      <w:r w:rsidRPr="00DF1FA7">
        <w:rPr>
          <w:rStyle w:val="Courierforcode"/>
        </w:rPr>
        <w:t>}</w:t>
      </w:r>
    </w:p>
    <w:p w14:paraId="66659322" w14:textId="77777777" w:rsidR="00DF1FA7" w:rsidRPr="00DF1FA7" w:rsidRDefault="00DF1FA7" w:rsidP="00DF1FA7">
      <w:pPr>
        <w:spacing w:after="0" w:line="240" w:lineRule="auto"/>
        <w:rPr>
          <w:rStyle w:val="Courierforcode"/>
        </w:rPr>
      </w:pPr>
      <w:r w:rsidRPr="00DF1FA7">
        <w:rPr>
          <w:rStyle w:val="Courierforcode"/>
        </w:rPr>
        <w:t>html {</w:t>
      </w:r>
    </w:p>
    <w:p w14:paraId="61CA6AF2" w14:textId="77777777" w:rsidR="00DF1FA7" w:rsidRPr="00DF1FA7" w:rsidRDefault="00DF1FA7" w:rsidP="00DF1FA7">
      <w:pPr>
        <w:spacing w:after="0" w:line="240" w:lineRule="auto"/>
        <w:rPr>
          <w:rStyle w:val="Courierforcode"/>
        </w:rPr>
      </w:pPr>
      <w:r w:rsidRPr="00DF1FA7">
        <w:rPr>
          <w:rStyle w:val="Courierforcode"/>
        </w:rPr>
        <w:tab/>
        <w:t>background-color: white;</w:t>
      </w:r>
    </w:p>
    <w:p w14:paraId="2D75BFD3" w14:textId="77777777" w:rsidR="00DF1FA7" w:rsidRPr="00DF1FA7" w:rsidRDefault="00DF1FA7" w:rsidP="00DF1FA7">
      <w:pPr>
        <w:spacing w:after="0" w:line="240" w:lineRule="auto"/>
        <w:rPr>
          <w:rStyle w:val="Courierforcode"/>
        </w:rPr>
      </w:pPr>
      <w:r w:rsidRPr="00DF1FA7">
        <w:rPr>
          <w:rStyle w:val="Courierforcode"/>
        </w:rPr>
        <w:t>}</w:t>
      </w:r>
    </w:p>
    <w:p w14:paraId="194CC970" w14:textId="77777777" w:rsidR="00DF1FA7" w:rsidRPr="00DF1FA7" w:rsidRDefault="00DF1FA7" w:rsidP="00DF1FA7">
      <w:pPr>
        <w:spacing w:after="0" w:line="240" w:lineRule="auto"/>
        <w:rPr>
          <w:rStyle w:val="Courierforcode"/>
        </w:rPr>
      </w:pPr>
      <w:r w:rsidRPr="00DF1FA7">
        <w:rPr>
          <w:rStyle w:val="Courierforcode"/>
        </w:rPr>
        <w:t>body {</w:t>
      </w:r>
    </w:p>
    <w:p w14:paraId="31D8819D" w14:textId="77777777" w:rsidR="00DF1FA7" w:rsidRPr="00DF1FA7" w:rsidRDefault="00DF1FA7" w:rsidP="00DF1FA7">
      <w:pPr>
        <w:spacing w:after="0" w:line="240" w:lineRule="auto"/>
        <w:rPr>
          <w:rStyle w:val="Courierforcode"/>
        </w:rPr>
      </w:pPr>
      <w:r w:rsidRPr="00DF1FA7">
        <w:rPr>
          <w:rStyle w:val="Courierforcode"/>
        </w:rPr>
        <w:tab/>
        <w:t>font-family: Arial, Helvetica, sans-serif;</w:t>
      </w:r>
    </w:p>
    <w:p w14:paraId="59F13927" w14:textId="77777777" w:rsidR="00DF1FA7" w:rsidRPr="00DF1FA7" w:rsidRDefault="00DF1FA7" w:rsidP="00DF1FA7">
      <w:pPr>
        <w:spacing w:after="0" w:line="240" w:lineRule="auto"/>
        <w:rPr>
          <w:rStyle w:val="Courierforcode"/>
        </w:rPr>
      </w:pPr>
      <w:r w:rsidRPr="00DF1FA7">
        <w:rPr>
          <w:rStyle w:val="Courierforcode"/>
        </w:rPr>
        <w:t xml:space="preserve">    font-size: 100%;</w:t>
      </w:r>
    </w:p>
    <w:p w14:paraId="162A7432" w14:textId="77777777" w:rsidR="00DF1FA7" w:rsidRPr="00DF1FA7" w:rsidRDefault="00DF1FA7" w:rsidP="00DF1FA7">
      <w:pPr>
        <w:spacing w:after="0" w:line="240" w:lineRule="auto"/>
        <w:rPr>
          <w:rStyle w:val="Courierforcode"/>
        </w:rPr>
      </w:pPr>
      <w:r w:rsidRPr="00DF1FA7">
        <w:rPr>
          <w:rStyle w:val="Courierforcode"/>
        </w:rPr>
        <w:t xml:space="preserve">    width: 800px;</w:t>
      </w:r>
    </w:p>
    <w:p w14:paraId="75B872A2" w14:textId="77777777" w:rsidR="00DF1FA7" w:rsidRPr="00DF1FA7" w:rsidRDefault="00DF1FA7" w:rsidP="00DF1FA7">
      <w:pPr>
        <w:spacing w:after="0" w:line="240" w:lineRule="auto"/>
        <w:rPr>
          <w:rStyle w:val="Courierforcode"/>
        </w:rPr>
      </w:pPr>
      <w:r w:rsidRPr="00DF1FA7">
        <w:rPr>
          <w:rStyle w:val="Courierforcode"/>
        </w:rPr>
        <w:t xml:space="preserve">    margin: 0 auto;</w:t>
      </w:r>
    </w:p>
    <w:p w14:paraId="4012B434" w14:textId="77777777" w:rsidR="00DF1FA7" w:rsidRPr="00DF1FA7" w:rsidRDefault="00DF1FA7" w:rsidP="00DF1FA7">
      <w:pPr>
        <w:spacing w:after="0" w:line="240" w:lineRule="auto"/>
        <w:rPr>
          <w:rStyle w:val="Courierforcode"/>
        </w:rPr>
      </w:pPr>
      <w:r w:rsidRPr="00DF1FA7">
        <w:rPr>
          <w:rStyle w:val="Courierforcode"/>
        </w:rPr>
        <w:t xml:space="preserve">    border: 3px solid #931420;</w:t>
      </w:r>
    </w:p>
    <w:p w14:paraId="2897F267" w14:textId="77777777" w:rsidR="00DF1FA7" w:rsidRPr="00DF1FA7" w:rsidRDefault="00DF1FA7" w:rsidP="00DF1FA7">
      <w:pPr>
        <w:spacing w:after="0" w:line="240" w:lineRule="auto"/>
        <w:rPr>
          <w:rStyle w:val="Courierforcode"/>
        </w:rPr>
      </w:pPr>
      <w:r w:rsidRPr="00DF1FA7">
        <w:rPr>
          <w:rStyle w:val="Courierforcode"/>
        </w:rPr>
        <w:t xml:space="preserve">    background-color: #</w:t>
      </w:r>
      <w:proofErr w:type="spellStart"/>
      <w:r w:rsidRPr="00DF1FA7">
        <w:rPr>
          <w:rStyle w:val="Courierforcode"/>
        </w:rPr>
        <w:t>fffded</w:t>
      </w:r>
      <w:proofErr w:type="spellEnd"/>
      <w:r w:rsidRPr="00DF1FA7">
        <w:rPr>
          <w:rStyle w:val="Courierforcode"/>
        </w:rPr>
        <w:t>;</w:t>
      </w:r>
    </w:p>
    <w:p w14:paraId="683B2624" w14:textId="77777777" w:rsidR="00DF1FA7" w:rsidRPr="00DF1FA7" w:rsidRDefault="00DF1FA7" w:rsidP="00DF1FA7">
      <w:pPr>
        <w:spacing w:after="0" w:line="240" w:lineRule="auto"/>
        <w:rPr>
          <w:rStyle w:val="Courierforcode"/>
        </w:rPr>
      </w:pPr>
      <w:r w:rsidRPr="00DF1FA7">
        <w:rPr>
          <w:rStyle w:val="Courierforcode"/>
        </w:rPr>
        <w:t>}</w:t>
      </w:r>
    </w:p>
    <w:p w14:paraId="40333348" w14:textId="77777777" w:rsidR="00DF1FA7" w:rsidRPr="00DF1FA7" w:rsidRDefault="00DF1FA7" w:rsidP="00DF1FA7">
      <w:pPr>
        <w:spacing w:after="0" w:line="240" w:lineRule="auto"/>
        <w:rPr>
          <w:rStyle w:val="Courierforcode"/>
        </w:rPr>
      </w:pPr>
      <w:proofErr w:type="spellStart"/>
      <w:proofErr w:type="gramStart"/>
      <w:r w:rsidRPr="00DF1FA7">
        <w:rPr>
          <w:rStyle w:val="Courierforcode"/>
        </w:rPr>
        <w:t>a:focus</w:t>
      </w:r>
      <w:proofErr w:type="spellEnd"/>
      <w:proofErr w:type="gramEnd"/>
      <w:r w:rsidRPr="00DF1FA7">
        <w:rPr>
          <w:rStyle w:val="Courierforcode"/>
        </w:rPr>
        <w:t xml:space="preserve">, </w:t>
      </w:r>
      <w:proofErr w:type="spellStart"/>
      <w:r w:rsidRPr="00DF1FA7">
        <w:rPr>
          <w:rStyle w:val="Courierforcode"/>
        </w:rPr>
        <w:t>a:hover</w:t>
      </w:r>
      <w:proofErr w:type="spellEnd"/>
      <w:r w:rsidRPr="00DF1FA7">
        <w:rPr>
          <w:rStyle w:val="Courierforcode"/>
        </w:rPr>
        <w:t xml:space="preserve"> {</w:t>
      </w:r>
    </w:p>
    <w:p w14:paraId="074322D5" w14:textId="77777777" w:rsidR="00DF1FA7" w:rsidRPr="00DF1FA7" w:rsidRDefault="00DF1FA7" w:rsidP="00DF1FA7">
      <w:pPr>
        <w:spacing w:after="0" w:line="240" w:lineRule="auto"/>
        <w:rPr>
          <w:rStyle w:val="Courierforcode"/>
        </w:rPr>
      </w:pPr>
      <w:r w:rsidRPr="00DF1FA7">
        <w:rPr>
          <w:rStyle w:val="Courierforcode"/>
        </w:rPr>
        <w:tab/>
        <w:t>font-style: italic;</w:t>
      </w:r>
    </w:p>
    <w:p w14:paraId="359BF868" w14:textId="77777777" w:rsidR="00DF1FA7" w:rsidRPr="00DF1FA7" w:rsidRDefault="00DF1FA7" w:rsidP="00DF1FA7">
      <w:pPr>
        <w:spacing w:after="0" w:line="240" w:lineRule="auto"/>
        <w:rPr>
          <w:rStyle w:val="Courierforcode"/>
        </w:rPr>
      </w:pPr>
      <w:r w:rsidRPr="00DF1FA7">
        <w:rPr>
          <w:rStyle w:val="Courierforcode"/>
        </w:rPr>
        <w:t>}</w:t>
      </w:r>
    </w:p>
    <w:p w14:paraId="3B957C02" w14:textId="77777777" w:rsidR="00DF1FA7" w:rsidRPr="00DF1FA7" w:rsidRDefault="00DF1FA7" w:rsidP="00DF1FA7">
      <w:pPr>
        <w:spacing w:after="0" w:line="240" w:lineRule="auto"/>
        <w:rPr>
          <w:rStyle w:val="Courierforcode"/>
        </w:rPr>
      </w:pPr>
      <w:r w:rsidRPr="00DF1FA7">
        <w:rPr>
          <w:rStyle w:val="Courierforcode"/>
        </w:rPr>
        <w:t>/* the styles for the header */</w:t>
      </w:r>
    </w:p>
    <w:p w14:paraId="70C3247A" w14:textId="77777777" w:rsidR="00DF1FA7" w:rsidRPr="00DF1FA7" w:rsidRDefault="00DF1FA7" w:rsidP="00DF1FA7">
      <w:pPr>
        <w:spacing w:after="0" w:line="240" w:lineRule="auto"/>
        <w:rPr>
          <w:rStyle w:val="Courierforcode"/>
        </w:rPr>
      </w:pPr>
      <w:r w:rsidRPr="00DF1FA7">
        <w:rPr>
          <w:rStyle w:val="Courierforcode"/>
        </w:rPr>
        <w:t>header {</w:t>
      </w:r>
    </w:p>
    <w:p w14:paraId="095B4EAA" w14:textId="77777777" w:rsidR="00DF1FA7" w:rsidRPr="00DF1FA7" w:rsidRDefault="00DF1FA7" w:rsidP="00DF1FA7">
      <w:pPr>
        <w:spacing w:after="0" w:line="240" w:lineRule="auto"/>
        <w:rPr>
          <w:rStyle w:val="Courierforcode"/>
        </w:rPr>
      </w:pPr>
      <w:r w:rsidRPr="00DF1FA7">
        <w:rPr>
          <w:rStyle w:val="Courierforcode"/>
        </w:rPr>
        <w:tab/>
        <w:t>padding: 1.5em 0 2em 0;</w:t>
      </w:r>
    </w:p>
    <w:p w14:paraId="0EE58A6E" w14:textId="77777777" w:rsidR="00DF1FA7" w:rsidRPr="00DF1FA7" w:rsidRDefault="00DF1FA7" w:rsidP="00DF1FA7">
      <w:pPr>
        <w:spacing w:after="0" w:line="240" w:lineRule="auto"/>
        <w:rPr>
          <w:rStyle w:val="Courierforcode"/>
        </w:rPr>
      </w:pPr>
      <w:r w:rsidRPr="00DF1FA7">
        <w:rPr>
          <w:rStyle w:val="Courierforcode"/>
        </w:rPr>
        <w:tab/>
        <w:t>border-bottom: 3px solid #931420;</w:t>
      </w:r>
    </w:p>
    <w:p w14:paraId="16FC5A0E" w14:textId="77777777" w:rsidR="00DF1FA7" w:rsidRPr="00DF1FA7" w:rsidRDefault="00DF1FA7" w:rsidP="00DF1FA7">
      <w:pPr>
        <w:spacing w:after="0" w:line="240" w:lineRule="auto"/>
        <w:rPr>
          <w:rStyle w:val="Courierforcode"/>
        </w:rPr>
      </w:pPr>
      <w:r w:rsidRPr="00DF1FA7">
        <w:rPr>
          <w:rStyle w:val="Courierforcode"/>
        </w:rPr>
        <w:tab/>
      </w:r>
      <w:r w:rsidRPr="00DF1FA7">
        <w:rPr>
          <w:rStyle w:val="Courierforcode"/>
        </w:rPr>
        <w:tab/>
        <w:t>background-image: -</w:t>
      </w:r>
      <w:proofErr w:type="spellStart"/>
      <w:r w:rsidRPr="00DF1FA7">
        <w:rPr>
          <w:rStyle w:val="Courierforcode"/>
        </w:rPr>
        <w:t>moz</w:t>
      </w:r>
      <w:proofErr w:type="spellEnd"/>
      <w:r w:rsidRPr="00DF1FA7">
        <w:rPr>
          <w:rStyle w:val="Courierforcode"/>
        </w:rPr>
        <w:t>-linear-</w:t>
      </w:r>
      <w:proofErr w:type="gramStart"/>
      <w:r w:rsidRPr="00DF1FA7">
        <w:rPr>
          <w:rStyle w:val="Courierforcode"/>
        </w:rPr>
        <w:t>gradient(</w:t>
      </w:r>
      <w:proofErr w:type="gramEnd"/>
    </w:p>
    <w:p w14:paraId="6A17987C" w14:textId="77777777" w:rsidR="00DF1FA7" w:rsidRPr="00DF1FA7" w:rsidRDefault="00DF1FA7" w:rsidP="00DF1FA7">
      <w:pPr>
        <w:spacing w:after="0" w:line="240" w:lineRule="auto"/>
        <w:rPr>
          <w:rStyle w:val="Courierforcode"/>
        </w:rPr>
      </w:pPr>
      <w:r w:rsidRPr="00DF1FA7">
        <w:rPr>
          <w:rStyle w:val="Courierforcode"/>
        </w:rPr>
        <w:tab/>
        <w:t xml:space="preserve">    30deg, #f6bb73 0%, #f6bb73 30%, white 50%, #f6bb73 80%, #f6bb73 100%);</w:t>
      </w:r>
    </w:p>
    <w:p w14:paraId="2641BF3D" w14:textId="77777777" w:rsidR="00DF1FA7" w:rsidRPr="00DF1FA7" w:rsidRDefault="00DF1FA7" w:rsidP="00DF1FA7">
      <w:pPr>
        <w:spacing w:after="0" w:line="240" w:lineRule="auto"/>
        <w:rPr>
          <w:rStyle w:val="Courierforcode"/>
        </w:rPr>
      </w:pPr>
      <w:r w:rsidRPr="00DF1FA7">
        <w:rPr>
          <w:rStyle w:val="Courierforcode"/>
        </w:rPr>
        <w:tab/>
        <w:t>background-image: -</w:t>
      </w:r>
      <w:proofErr w:type="spellStart"/>
      <w:r w:rsidRPr="00DF1FA7">
        <w:rPr>
          <w:rStyle w:val="Courierforcode"/>
        </w:rPr>
        <w:t>webkit</w:t>
      </w:r>
      <w:proofErr w:type="spellEnd"/>
      <w:r w:rsidRPr="00DF1FA7">
        <w:rPr>
          <w:rStyle w:val="Courierforcode"/>
        </w:rPr>
        <w:t>-linear-</w:t>
      </w:r>
      <w:proofErr w:type="gramStart"/>
      <w:r w:rsidRPr="00DF1FA7">
        <w:rPr>
          <w:rStyle w:val="Courierforcode"/>
        </w:rPr>
        <w:t>gradient(</w:t>
      </w:r>
      <w:proofErr w:type="gramEnd"/>
    </w:p>
    <w:p w14:paraId="43525A1B" w14:textId="77777777" w:rsidR="00DF1FA7" w:rsidRPr="00DF1FA7" w:rsidRDefault="00DF1FA7" w:rsidP="00DF1FA7">
      <w:pPr>
        <w:spacing w:after="0" w:line="240" w:lineRule="auto"/>
        <w:rPr>
          <w:rStyle w:val="Courierforcode"/>
        </w:rPr>
      </w:pPr>
      <w:r w:rsidRPr="00DF1FA7">
        <w:rPr>
          <w:rStyle w:val="Courierforcode"/>
        </w:rPr>
        <w:tab/>
        <w:t xml:space="preserve">    30deg, #f6bb73 0%, #</w:t>
      </w:r>
      <w:proofErr w:type="spellStart"/>
      <w:r w:rsidRPr="00DF1FA7">
        <w:rPr>
          <w:rStyle w:val="Courierforcode"/>
        </w:rPr>
        <w:t>fffded</w:t>
      </w:r>
      <w:proofErr w:type="spellEnd"/>
      <w:r w:rsidRPr="00DF1FA7">
        <w:rPr>
          <w:rStyle w:val="Courierforcode"/>
        </w:rPr>
        <w:t xml:space="preserve"> 30%, white 50%, #</w:t>
      </w:r>
      <w:proofErr w:type="spellStart"/>
      <w:r w:rsidRPr="00DF1FA7">
        <w:rPr>
          <w:rStyle w:val="Courierforcode"/>
        </w:rPr>
        <w:t>fffded</w:t>
      </w:r>
      <w:proofErr w:type="spellEnd"/>
      <w:r w:rsidRPr="00DF1FA7">
        <w:rPr>
          <w:rStyle w:val="Courierforcode"/>
        </w:rPr>
        <w:t xml:space="preserve"> 80%, #f6bb73 100%);</w:t>
      </w:r>
    </w:p>
    <w:p w14:paraId="49579A92" w14:textId="77777777" w:rsidR="00DF1FA7" w:rsidRPr="00DF1FA7" w:rsidRDefault="00DF1FA7" w:rsidP="00DF1FA7">
      <w:pPr>
        <w:spacing w:after="0" w:line="240" w:lineRule="auto"/>
        <w:rPr>
          <w:rStyle w:val="Courierforcode"/>
        </w:rPr>
      </w:pPr>
      <w:r w:rsidRPr="00DF1FA7">
        <w:rPr>
          <w:rStyle w:val="Courierforcode"/>
        </w:rPr>
        <w:tab/>
        <w:t>background-image: -o-linear-</w:t>
      </w:r>
      <w:proofErr w:type="gramStart"/>
      <w:r w:rsidRPr="00DF1FA7">
        <w:rPr>
          <w:rStyle w:val="Courierforcode"/>
        </w:rPr>
        <w:t>gradient(</w:t>
      </w:r>
      <w:proofErr w:type="gramEnd"/>
    </w:p>
    <w:p w14:paraId="40D1A7EF" w14:textId="77777777" w:rsidR="00DF1FA7" w:rsidRPr="00DF1FA7" w:rsidRDefault="00DF1FA7" w:rsidP="00DF1FA7">
      <w:pPr>
        <w:spacing w:after="0" w:line="240" w:lineRule="auto"/>
        <w:rPr>
          <w:rStyle w:val="Courierforcode"/>
        </w:rPr>
      </w:pPr>
      <w:r w:rsidRPr="00DF1FA7">
        <w:rPr>
          <w:rStyle w:val="Courierforcode"/>
        </w:rPr>
        <w:tab/>
        <w:t xml:space="preserve">    30deg, #f6bb73 0%, #</w:t>
      </w:r>
      <w:proofErr w:type="spellStart"/>
      <w:r w:rsidRPr="00DF1FA7">
        <w:rPr>
          <w:rStyle w:val="Courierforcode"/>
        </w:rPr>
        <w:t>fffded</w:t>
      </w:r>
      <w:proofErr w:type="spellEnd"/>
      <w:r w:rsidRPr="00DF1FA7">
        <w:rPr>
          <w:rStyle w:val="Courierforcode"/>
        </w:rPr>
        <w:t xml:space="preserve"> 30%, white 50%, #</w:t>
      </w:r>
      <w:proofErr w:type="spellStart"/>
      <w:r w:rsidRPr="00DF1FA7">
        <w:rPr>
          <w:rStyle w:val="Courierforcode"/>
        </w:rPr>
        <w:t>fffded</w:t>
      </w:r>
      <w:proofErr w:type="spellEnd"/>
      <w:r w:rsidRPr="00DF1FA7">
        <w:rPr>
          <w:rStyle w:val="Courierforcode"/>
        </w:rPr>
        <w:t xml:space="preserve"> 80%, #f6bb73 100%);</w:t>
      </w:r>
    </w:p>
    <w:p w14:paraId="46244DF2" w14:textId="77777777" w:rsidR="00DF1FA7" w:rsidRPr="00DF1FA7" w:rsidRDefault="00DF1FA7" w:rsidP="00DF1FA7">
      <w:pPr>
        <w:spacing w:after="0" w:line="240" w:lineRule="auto"/>
        <w:rPr>
          <w:rStyle w:val="Courierforcode"/>
        </w:rPr>
      </w:pPr>
      <w:r w:rsidRPr="00DF1FA7">
        <w:rPr>
          <w:rStyle w:val="Courierforcode"/>
        </w:rPr>
        <w:tab/>
        <w:t>background-image: linear-</w:t>
      </w:r>
      <w:proofErr w:type="gramStart"/>
      <w:r w:rsidRPr="00DF1FA7">
        <w:rPr>
          <w:rStyle w:val="Courierforcode"/>
        </w:rPr>
        <w:t>gradient(</w:t>
      </w:r>
      <w:proofErr w:type="gramEnd"/>
    </w:p>
    <w:p w14:paraId="79CF19BF" w14:textId="77777777" w:rsidR="00DF1FA7" w:rsidRPr="00DF1FA7" w:rsidRDefault="00DF1FA7" w:rsidP="00DF1FA7">
      <w:pPr>
        <w:spacing w:after="0" w:line="240" w:lineRule="auto"/>
        <w:rPr>
          <w:rStyle w:val="Courierforcode"/>
        </w:rPr>
      </w:pPr>
      <w:r w:rsidRPr="00DF1FA7">
        <w:rPr>
          <w:rStyle w:val="Courierforcode"/>
        </w:rPr>
        <w:tab/>
        <w:t xml:space="preserve">    30deg, #f6bb73 0%, #</w:t>
      </w:r>
      <w:proofErr w:type="spellStart"/>
      <w:r w:rsidRPr="00DF1FA7">
        <w:rPr>
          <w:rStyle w:val="Courierforcode"/>
        </w:rPr>
        <w:t>fffded</w:t>
      </w:r>
      <w:proofErr w:type="spellEnd"/>
      <w:r w:rsidRPr="00DF1FA7">
        <w:rPr>
          <w:rStyle w:val="Courierforcode"/>
        </w:rPr>
        <w:t xml:space="preserve"> 30%, white 50%, #</w:t>
      </w:r>
      <w:proofErr w:type="spellStart"/>
      <w:r w:rsidRPr="00DF1FA7">
        <w:rPr>
          <w:rStyle w:val="Courierforcode"/>
        </w:rPr>
        <w:t>fffded</w:t>
      </w:r>
      <w:proofErr w:type="spellEnd"/>
      <w:r w:rsidRPr="00DF1FA7">
        <w:rPr>
          <w:rStyle w:val="Courierforcode"/>
        </w:rPr>
        <w:t xml:space="preserve"> 80%, #f6bb73 100%);</w:t>
      </w:r>
    </w:p>
    <w:p w14:paraId="191BB69D" w14:textId="77777777" w:rsidR="00DF1FA7" w:rsidRPr="00DF1FA7" w:rsidRDefault="00DF1FA7" w:rsidP="00DF1FA7">
      <w:pPr>
        <w:spacing w:after="0" w:line="240" w:lineRule="auto"/>
        <w:rPr>
          <w:rStyle w:val="Courierforcode"/>
        </w:rPr>
      </w:pPr>
      <w:r w:rsidRPr="00DF1FA7">
        <w:rPr>
          <w:rStyle w:val="Courierforcode"/>
        </w:rPr>
        <w:t>}</w:t>
      </w:r>
    </w:p>
    <w:p w14:paraId="5739732F" w14:textId="77777777" w:rsidR="00DF1FA7" w:rsidRPr="00DF1FA7" w:rsidRDefault="00DF1FA7" w:rsidP="00DF1FA7">
      <w:pPr>
        <w:spacing w:after="0" w:line="240" w:lineRule="auto"/>
        <w:rPr>
          <w:rStyle w:val="Courierforcode"/>
        </w:rPr>
      </w:pPr>
      <w:r w:rsidRPr="00DF1FA7">
        <w:rPr>
          <w:rStyle w:val="Courierforcode"/>
        </w:rPr>
        <w:t>header h2 {</w:t>
      </w:r>
    </w:p>
    <w:p w14:paraId="5204BD39" w14:textId="77777777" w:rsidR="00DF1FA7" w:rsidRPr="00DF1FA7" w:rsidRDefault="00DF1FA7" w:rsidP="00DF1FA7">
      <w:pPr>
        <w:spacing w:after="0" w:line="240" w:lineRule="auto"/>
        <w:rPr>
          <w:rStyle w:val="Courierforcode"/>
        </w:rPr>
      </w:pPr>
      <w:r w:rsidRPr="00DF1FA7">
        <w:rPr>
          <w:rStyle w:val="Courierforcode"/>
        </w:rPr>
        <w:tab/>
        <w:t>font-size: 175%;</w:t>
      </w:r>
    </w:p>
    <w:p w14:paraId="1ADC03CF" w14:textId="77777777" w:rsidR="00DF1FA7" w:rsidRPr="00DF1FA7" w:rsidRDefault="00DF1FA7" w:rsidP="00DF1FA7">
      <w:pPr>
        <w:spacing w:after="0" w:line="240" w:lineRule="auto"/>
        <w:rPr>
          <w:rStyle w:val="Courierforcode"/>
        </w:rPr>
      </w:pPr>
      <w:r w:rsidRPr="00DF1FA7">
        <w:rPr>
          <w:rStyle w:val="Courierforcode"/>
        </w:rPr>
        <w:tab/>
        <w:t>color: #800000;</w:t>
      </w:r>
    </w:p>
    <w:p w14:paraId="058AD659" w14:textId="77777777" w:rsidR="00DF1FA7" w:rsidRPr="00DF1FA7" w:rsidRDefault="00DF1FA7" w:rsidP="00DF1FA7">
      <w:pPr>
        <w:spacing w:after="0" w:line="240" w:lineRule="auto"/>
        <w:rPr>
          <w:rStyle w:val="Courierforcode"/>
        </w:rPr>
      </w:pPr>
      <w:r w:rsidRPr="00DF1FA7">
        <w:rPr>
          <w:rStyle w:val="Courierforcode"/>
        </w:rPr>
        <w:t>}</w:t>
      </w:r>
    </w:p>
    <w:p w14:paraId="3A4DC603" w14:textId="77777777" w:rsidR="00DF1FA7" w:rsidRPr="00DF1FA7" w:rsidRDefault="00DF1FA7" w:rsidP="00DF1FA7">
      <w:pPr>
        <w:spacing w:after="0" w:line="240" w:lineRule="auto"/>
        <w:rPr>
          <w:rStyle w:val="Courierforcode"/>
        </w:rPr>
      </w:pPr>
      <w:r w:rsidRPr="00DF1FA7">
        <w:rPr>
          <w:rStyle w:val="Courierforcode"/>
        </w:rPr>
        <w:t>header h3 {</w:t>
      </w:r>
    </w:p>
    <w:p w14:paraId="54B224F9" w14:textId="77777777" w:rsidR="00DF1FA7" w:rsidRPr="00DF1FA7" w:rsidRDefault="00DF1FA7" w:rsidP="00DF1FA7">
      <w:pPr>
        <w:spacing w:after="0" w:line="240" w:lineRule="auto"/>
        <w:rPr>
          <w:rStyle w:val="Courierforcode"/>
        </w:rPr>
      </w:pPr>
      <w:r w:rsidRPr="00DF1FA7">
        <w:rPr>
          <w:rStyle w:val="Courierforcode"/>
        </w:rPr>
        <w:tab/>
        <w:t>font-size: 130%;</w:t>
      </w:r>
    </w:p>
    <w:p w14:paraId="51415406" w14:textId="77777777" w:rsidR="00DF1FA7" w:rsidRPr="00DF1FA7" w:rsidRDefault="00DF1FA7" w:rsidP="00DF1FA7">
      <w:pPr>
        <w:spacing w:after="0" w:line="240" w:lineRule="auto"/>
        <w:rPr>
          <w:rStyle w:val="Courierforcode"/>
        </w:rPr>
      </w:pPr>
      <w:r w:rsidRPr="00DF1FA7">
        <w:rPr>
          <w:rStyle w:val="Courierforcode"/>
        </w:rPr>
        <w:tab/>
        <w:t>font-style: italic;</w:t>
      </w:r>
    </w:p>
    <w:p w14:paraId="524155C7" w14:textId="77777777" w:rsidR="00DF1FA7" w:rsidRPr="00DF1FA7" w:rsidRDefault="00DF1FA7" w:rsidP="00DF1FA7">
      <w:pPr>
        <w:spacing w:after="0" w:line="240" w:lineRule="auto"/>
        <w:rPr>
          <w:rStyle w:val="Courierforcode"/>
        </w:rPr>
      </w:pPr>
      <w:r w:rsidRPr="00DF1FA7">
        <w:rPr>
          <w:rStyle w:val="Courierforcode"/>
        </w:rPr>
        <w:t>}</w:t>
      </w:r>
    </w:p>
    <w:p w14:paraId="2F8486D7" w14:textId="77777777" w:rsidR="00DF1FA7" w:rsidRPr="00DF1FA7" w:rsidRDefault="00DF1FA7" w:rsidP="00DF1FA7">
      <w:pPr>
        <w:spacing w:after="0" w:line="240" w:lineRule="auto"/>
        <w:rPr>
          <w:rStyle w:val="Courierforcode"/>
        </w:rPr>
      </w:pPr>
      <w:r w:rsidRPr="00DF1FA7">
        <w:rPr>
          <w:rStyle w:val="Courierforcode"/>
        </w:rPr>
        <w:t xml:space="preserve">header </w:t>
      </w:r>
      <w:proofErr w:type="spellStart"/>
      <w:r w:rsidRPr="00DF1FA7">
        <w:rPr>
          <w:rStyle w:val="Courierforcode"/>
        </w:rPr>
        <w:t>img</w:t>
      </w:r>
      <w:proofErr w:type="spellEnd"/>
      <w:r w:rsidRPr="00DF1FA7">
        <w:rPr>
          <w:rStyle w:val="Courierforcode"/>
        </w:rPr>
        <w:t xml:space="preserve"> {</w:t>
      </w:r>
    </w:p>
    <w:p w14:paraId="0A35ADE4" w14:textId="77777777" w:rsidR="00DF1FA7" w:rsidRPr="00DF1FA7" w:rsidRDefault="00DF1FA7" w:rsidP="00DF1FA7">
      <w:pPr>
        <w:spacing w:after="0" w:line="240" w:lineRule="auto"/>
        <w:rPr>
          <w:rStyle w:val="Courierforcode"/>
        </w:rPr>
      </w:pPr>
      <w:r w:rsidRPr="00DF1FA7">
        <w:rPr>
          <w:rStyle w:val="Courierforcode"/>
        </w:rPr>
        <w:tab/>
        <w:t>float: left;</w:t>
      </w:r>
    </w:p>
    <w:p w14:paraId="485CB7C1" w14:textId="77777777" w:rsidR="00DF1FA7" w:rsidRPr="00DF1FA7" w:rsidRDefault="00DF1FA7" w:rsidP="00DF1FA7">
      <w:pPr>
        <w:spacing w:after="0" w:line="240" w:lineRule="auto"/>
        <w:rPr>
          <w:rStyle w:val="Courierforcode"/>
        </w:rPr>
      </w:pPr>
      <w:r w:rsidRPr="00DF1FA7">
        <w:rPr>
          <w:rStyle w:val="Courierforcode"/>
        </w:rPr>
        <w:tab/>
        <w:t>padding: 0 30px;</w:t>
      </w:r>
    </w:p>
    <w:p w14:paraId="28023C3C" w14:textId="77777777" w:rsidR="00DF1FA7" w:rsidRPr="00DF1FA7" w:rsidRDefault="00DF1FA7" w:rsidP="00DF1FA7">
      <w:pPr>
        <w:spacing w:after="0" w:line="240" w:lineRule="auto"/>
        <w:rPr>
          <w:rStyle w:val="Courierforcode"/>
        </w:rPr>
      </w:pPr>
      <w:r w:rsidRPr="00DF1FA7">
        <w:rPr>
          <w:rStyle w:val="Courierforcode"/>
        </w:rPr>
        <w:t>}</w:t>
      </w:r>
    </w:p>
    <w:p w14:paraId="78CD8A75" w14:textId="77777777" w:rsidR="00DF1FA7" w:rsidRPr="00DF1FA7" w:rsidRDefault="00DF1FA7" w:rsidP="00DF1FA7">
      <w:pPr>
        <w:spacing w:after="0" w:line="240" w:lineRule="auto"/>
        <w:rPr>
          <w:rStyle w:val="Courierforcode"/>
        </w:rPr>
      </w:pPr>
      <w:proofErr w:type="gramStart"/>
      <w:r w:rsidRPr="00DF1FA7">
        <w:rPr>
          <w:rStyle w:val="Courierforcode"/>
        </w:rPr>
        <w:t>.shadow</w:t>
      </w:r>
      <w:proofErr w:type="gramEnd"/>
      <w:r w:rsidRPr="00DF1FA7">
        <w:rPr>
          <w:rStyle w:val="Courierforcode"/>
        </w:rPr>
        <w:t xml:space="preserve"> {</w:t>
      </w:r>
    </w:p>
    <w:p w14:paraId="0045A158" w14:textId="77777777" w:rsidR="00DF1FA7" w:rsidRPr="00DF1FA7" w:rsidRDefault="00DF1FA7" w:rsidP="00DF1FA7">
      <w:pPr>
        <w:spacing w:after="0" w:line="240" w:lineRule="auto"/>
        <w:rPr>
          <w:rStyle w:val="Courierforcode"/>
        </w:rPr>
      </w:pPr>
      <w:r w:rsidRPr="00DF1FA7">
        <w:rPr>
          <w:rStyle w:val="Courierforcode"/>
        </w:rPr>
        <w:tab/>
        <w:t xml:space="preserve">text-shadow: 2px </w:t>
      </w:r>
      <w:proofErr w:type="spellStart"/>
      <w:r w:rsidRPr="00DF1FA7">
        <w:rPr>
          <w:rStyle w:val="Courierforcode"/>
        </w:rPr>
        <w:t>2px</w:t>
      </w:r>
      <w:proofErr w:type="spellEnd"/>
      <w:r w:rsidRPr="00DF1FA7">
        <w:rPr>
          <w:rStyle w:val="Courierforcode"/>
        </w:rPr>
        <w:t xml:space="preserve"> </w:t>
      </w:r>
      <w:proofErr w:type="spellStart"/>
      <w:r w:rsidRPr="00DF1FA7">
        <w:rPr>
          <w:rStyle w:val="Courierforcode"/>
        </w:rPr>
        <w:t>2px</w:t>
      </w:r>
      <w:proofErr w:type="spellEnd"/>
      <w:r w:rsidRPr="00DF1FA7">
        <w:rPr>
          <w:rStyle w:val="Courierforcode"/>
        </w:rPr>
        <w:t xml:space="preserve"> #800000;</w:t>
      </w:r>
    </w:p>
    <w:p w14:paraId="0A4B63BF" w14:textId="77777777" w:rsidR="00DF1FA7" w:rsidRPr="00DF1FA7" w:rsidRDefault="00DF1FA7" w:rsidP="00DF1FA7">
      <w:pPr>
        <w:spacing w:after="0" w:line="240" w:lineRule="auto"/>
        <w:rPr>
          <w:rStyle w:val="Courierforcode"/>
        </w:rPr>
      </w:pPr>
      <w:r w:rsidRPr="00DF1FA7">
        <w:rPr>
          <w:rStyle w:val="Courierforcode"/>
        </w:rPr>
        <w:lastRenderedPageBreak/>
        <w:t>}</w:t>
      </w:r>
    </w:p>
    <w:p w14:paraId="093E4167" w14:textId="77777777" w:rsidR="00DF1FA7" w:rsidRPr="00DF1FA7" w:rsidRDefault="00DF1FA7" w:rsidP="00DF1FA7">
      <w:pPr>
        <w:spacing w:after="0" w:line="240" w:lineRule="auto"/>
        <w:rPr>
          <w:rStyle w:val="Courierforcode"/>
        </w:rPr>
      </w:pPr>
      <w:r w:rsidRPr="00DF1FA7">
        <w:rPr>
          <w:rStyle w:val="Courierforcode"/>
        </w:rPr>
        <w:t>/* the styles for the navigation menu */</w:t>
      </w:r>
    </w:p>
    <w:p w14:paraId="345FB1F3"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w:t>
      </w:r>
    </w:p>
    <w:p w14:paraId="563A81EF" w14:textId="77777777" w:rsidR="00DF1FA7" w:rsidRPr="00DF1FA7" w:rsidRDefault="00DF1FA7" w:rsidP="00DF1FA7">
      <w:pPr>
        <w:spacing w:after="0" w:line="240" w:lineRule="auto"/>
        <w:rPr>
          <w:rStyle w:val="Courierforcode"/>
        </w:rPr>
      </w:pPr>
      <w:r w:rsidRPr="00DF1FA7">
        <w:rPr>
          <w:rStyle w:val="Courierforcode"/>
        </w:rPr>
        <w:tab/>
        <w:t>list-style-type: none;</w:t>
      </w:r>
    </w:p>
    <w:p w14:paraId="1D978BC9" w14:textId="77777777" w:rsidR="00DF1FA7" w:rsidRPr="00DF1FA7" w:rsidRDefault="00DF1FA7" w:rsidP="00DF1FA7">
      <w:pPr>
        <w:spacing w:after="0" w:line="240" w:lineRule="auto"/>
        <w:rPr>
          <w:rStyle w:val="Courierforcode"/>
        </w:rPr>
      </w:pPr>
      <w:r w:rsidRPr="00DF1FA7">
        <w:rPr>
          <w:rStyle w:val="Courierforcode"/>
        </w:rPr>
        <w:tab/>
        <w:t>margin: 0;</w:t>
      </w:r>
    </w:p>
    <w:p w14:paraId="59DA6F51" w14:textId="77777777" w:rsidR="00DF1FA7" w:rsidRPr="00DF1FA7" w:rsidRDefault="00DF1FA7" w:rsidP="00DF1FA7">
      <w:pPr>
        <w:spacing w:after="0" w:line="240" w:lineRule="auto"/>
        <w:rPr>
          <w:rStyle w:val="Courierforcode"/>
        </w:rPr>
      </w:pPr>
      <w:r w:rsidRPr="00DF1FA7">
        <w:rPr>
          <w:rStyle w:val="Courierforcode"/>
        </w:rPr>
        <w:tab/>
        <w:t>padding: 0;</w:t>
      </w:r>
    </w:p>
    <w:p w14:paraId="2BED5357" w14:textId="77777777" w:rsidR="00DF1FA7" w:rsidRPr="00DF1FA7" w:rsidRDefault="00DF1FA7" w:rsidP="00DF1FA7">
      <w:pPr>
        <w:spacing w:after="0" w:line="240" w:lineRule="auto"/>
        <w:rPr>
          <w:rStyle w:val="Courierforcode"/>
        </w:rPr>
      </w:pPr>
      <w:r w:rsidRPr="00DF1FA7">
        <w:rPr>
          <w:rStyle w:val="Courierforcode"/>
        </w:rPr>
        <w:tab/>
        <w:t>position: relative;</w:t>
      </w:r>
    </w:p>
    <w:p w14:paraId="4AA2ED13" w14:textId="77777777" w:rsidR="00DF1FA7" w:rsidRPr="00DF1FA7" w:rsidRDefault="00DF1FA7" w:rsidP="00DF1FA7">
      <w:pPr>
        <w:spacing w:after="0" w:line="240" w:lineRule="auto"/>
        <w:rPr>
          <w:rStyle w:val="Courierforcode"/>
        </w:rPr>
      </w:pPr>
      <w:r w:rsidRPr="00DF1FA7">
        <w:rPr>
          <w:rStyle w:val="Courierforcode"/>
        </w:rPr>
        <w:t>}</w:t>
      </w:r>
    </w:p>
    <w:p w14:paraId="676DBBC8"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li {</w:t>
      </w:r>
    </w:p>
    <w:p w14:paraId="77C9C53D" w14:textId="77777777" w:rsidR="00DF1FA7" w:rsidRPr="00DF1FA7" w:rsidRDefault="00DF1FA7" w:rsidP="00DF1FA7">
      <w:pPr>
        <w:spacing w:after="0" w:line="240" w:lineRule="auto"/>
        <w:rPr>
          <w:rStyle w:val="Courierforcode"/>
        </w:rPr>
      </w:pPr>
      <w:r w:rsidRPr="00DF1FA7">
        <w:rPr>
          <w:rStyle w:val="Courierforcode"/>
        </w:rPr>
        <w:tab/>
        <w:t>float: left;</w:t>
      </w:r>
    </w:p>
    <w:p w14:paraId="12A0B058" w14:textId="77777777" w:rsidR="00DF1FA7" w:rsidRPr="00DF1FA7" w:rsidRDefault="00DF1FA7" w:rsidP="00DF1FA7">
      <w:pPr>
        <w:spacing w:after="0" w:line="240" w:lineRule="auto"/>
        <w:rPr>
          <w:rStyle w:val="Courierforcode"/>
        </w:rPr>
      </w:pPr>
      <w:r w:rsidRPr="00DF1FA7">
        <w:rPr>
          <w:rStyle w:val="Courierforcode"/>
        </w:rPr>
        <w:t>}</w:t>
      </w:r>
    </w:p>
    <w:p w14:paraId="3999EB1F"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li a {</w:t>
      </w:r>
    </w:p>
    <w:p w14:paraId="60DDE538" w14:textId="77777777" w:rsidR="00DF1FA7" w:rsidRPr="00DF1FA7" w:rsidRDefault="00DF1FA7" w:rsidP="00DF1FA7">
      <w:pPr>
        <w:spacing w:after="0" w:line="240" w:lineRule="auto"/>
        <w:rPr>
          <w:rStyle w:val="Courierforcode"/>
        </w:rPr>
      </w:pPr>
      <w:r w:rsidRPr="00DF1FA7">
        <w:rPr>
          <w:rStyle w:val="Courierforcode"/>
        </w:rPr>
        <w:t xml:space="preserve">    display: block;</w:t>
      </w:r>
    </w:p>
    <w:p w14:paraId="3BAF70D5" w14:textId="77777777" w:rsidR="00DF1FA7" w:rsidRPr="00DF1FA7" w:rsidRDefault="00DF1FA7" w:rsidP="00DF1FA7">
      <w:pPr>
        <w:spacing w:after="0" w:line="240" w:lineRule="auto"/>
        <w:rPr>
          <w:rStyle w:val="Courierforcode"/>
        </w:rPr>
      </w:pPr>
      <w:r w:rsidRPr="00DF1FA7">
        <w:rPr>
          <w:rStyle w:val="Courierforcode"/>
        </w:rPr>
        <w:t xml:space="preserve">    width: 160px;</w:t>
      </w:r>
    </w:p>
    <w:p w14:paraId="54886CE6" w14:textId="77777777" w:rsidR="00DF1FA7" w:rsidRPr="00DF1FA7" w:rsidRDefault="00DF1FA7" w:rsidP="00DF1FA7">
      <w:pPr>
        <w:spacing w:after="0" w:line="240" w:lineRule="auto"/>
        <w:rPr>
          <w:rStyle w:val="Courierforcode"/>
        </w:rPr>
      </w:pPr>
      <w:r w:rsidRPr="00DF1FA7">
        <w:rPr>
          <w:rStyle w:val="Courierforcode"/>
        </w:rPr>
        <w:t xml:space="preserve">    text-align: center;</w:t>
      </w:r>
    </w:p>
    <w:p w14:paraId="10C6A560" w14:textId="77777777" w:rsidR="00DF1FA7" w:rsidRPr="00DF1FA7" w:rsidRDefault="00DF1FA7" w:rsidP="00DF1FA7">
      <w:pPr>
        <w:spacing w:after="0" w:line="240" w:lineRule="auto"/>
        <w:rPr>
          <w:rStyle w:val="Courierforcode"/>
        </w:rPr>
      </w:pPr>
      <w:r w:rsidRPr="00DF1FA7">
        <w:rPr>
          <w:rStyle w:val="Courierforcode"/>
        </w:rPr>
        <w:t xml:space="preserve">    padding: 1em 0;</w:t>
      </w:r>
    </w:p>
    <w:p w14:paraId="2FC303FB" w14:textId="77777777" w:rsidR="00DF1FA7" w:rsidRPr="00DF1FA7" w:rsidRDefault="00DF1FA7" w:rsidP="00DF1FA7">
      <w:pPr>
        <w:spacing w:after="0" w:line="240" w:lineRule="auto"/>
        <w:rPr>
          <w:rStyle w:val="Courierforcode"/>
        </w:rPr>
      </w:pPr>
      <w:r w:rsidRPr="00DF1FA7">
        <w:rPr>
          <w:rStyle w:val="Courierforcode"/>
        </w:rPr>
        <w:t xml:space="preserve">    text-decoration: none;</w:t>
      </w:r>
    </w:p>
    <w:p w14:paraId="677C7F2F" w14:textId="77777777" w:rsidR="00DF1FA7" w:rsidRPr="00DF1FA7" w:rsidRDefault="00DF1FA7" w:rsidP="00DF1FA7">
      <w:pPr>
        <w:spacing w:after="0" w:line="240" w:lineRule="auto"/>
        <w:rPr>
          <w:rStyle w:val="Courierforcode"/>
        </w:rPr>
      </w:pPr>
      <w:r w:rsidRPr="00DF1FA7">
        <w:rPr>
          <w:rStyle w:val="Courierforcode"/>
        </w:rPr>
        <w:t xml:space="preserve">    background-color: #800000;</w:t>
      </w:r>
    </w:p>
    <w:p w14:paraId="2E282776" w14:textId="77777777" w:rsidR="00DF1FA7" w:rsidRPr="00DF1FA7" w:rsidRDefault="00DF1FA7" w:rsidP="00DF1FA7">
      <w:pPr>
        <w:spacing w:after="0" w:line="240" w:lineRule="auto"/>
        <w:rPr>
          <w:rStyle w:val="Courierforcode"/>
        </w:rPr>
      </w:pPr>
      <w:r w:rsidRPr="00DF1FA7">
        <w:rPr>
          <w:rStyle w:val="Courierforcode"/>
        </w:rPr>
        <w:t xml:space="preserve">    color: white;</w:t>
      </w:r>
    </w:p>
    <w:p w14:paraId="557E973C" w14:textId="77777777" w:rsidR="00DF1FA7" w:rsidRPr="00DF1FA7" w:rsidRDefault="00DF1FA7" w:rsidP="00DF1FA7">
      <w:pPr>
        <w:spacing w:after="0" w:line="240" w:lineRule="auto"/>
        <w:rPr>
          <w:rStyle w:val="Courierforcode"/>
        </w:rPr>
      </w:pPr>
      <w:r w:rsidRPr="00DF1FA7">
        <w:rPr>
          <w:rStyle w:val="Courierforcode"/>
        </w:rPr>
        <w:t xml:space="preserve">    font-weight: bold;</w:t>
      </w:r>
    </w:p>
    <w:p w14:paraId="747CA991" w14:textId="77777777" w:rsidR="00DF1FA7" w:rsidRPr="00DF1FA7" w:rsidRDefault="00DF1FA7" w:rsidP="00DF1FA7">
      <w:pPr>
        <w:spacing w:after="0" w:line="240" w:lineRule="auto"/>
        <w:rPr>
          <w:rStyle w:val="Courierforcode"/>
        </w:rPr>
      </w:pPr>
      <w:r w:rsidRPr="00DF1FA7">
        <w:rPr>
          <w:rStyle w:val="Courierforcode"/>
        </w:rPr>
        <w:t>}</w:t>
      </w:r>
    </w:p>
    <w:p w14:paraId="6D821888"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w:t>
      </w:r>
    </w:p>
    <w:p w14:paraId="32F41929" w14:textId="77777777" w:rsidR="00DF1FA7" w:rsidRPr="00DF1FA7" w:rsidRDefault="00DF1FA7" w:rsidP="00DF1FA7">
      <w:pPr>
        <w:spacing w:after="0" w:line="240" w:lineRule="auto"/>
        <w:rPr>
          <w:rStyle w:val="Courierforcode"/>
        </w:rPr>
      </w:pPr>
      <w:r w:rsidRPr="00DF1FA7">
        <w:rPr>
          <w:rStyle w:val="Courierforcode"/>
        </w:rPr>
        <w:t xml:space="preserve">    display: none;</w:t>
      </w:r>
    </w:p>
    <w:p w14:paraId="59760832" w14:textId="77777777" w:rsidR="00DF1FA7" w:rsidRPr="00DF1FA7" w:rsidRDefault="00DF1FA7" w:rsidP="00DF1FA7">
      <w:pPr>
        <w:spacing w:after="0" w:line="240" w:lineRule="auto"/>
        <w:rPr>
          <w:rStyle w:val="Courierforcode"/>
        </w:rPr>
      </w:pPr>
      <w:r w:rsidRPr="00DF1FA7">
        <w:rPr>
          <w:rStyle w:val="Courierforcode"/>
        </w:rPr>
        <w:t xml:space="preserve">    position: absolute;</w:t>
      </w:r>
    </w:p>
    <w:p w14:paraId="202538E3" w14:textId="77777777" w:rsidR="00DF1FA7" w:rsidRPr="00DF1FA7" w:rsidRDefault="00DF1FA7" w:rsidP="00DF1FA7">
      <w:pPr>
        <w:spacing w:after="0" w:line="240" w:lineRule="auto"/>
        <w:rPr>
          <w:rStyle w:val="Courierforcode"/>
        </w:rPr>
      </w:pPr>
      <w:r w:rsidRPr="00DF1FA7">
        <w:rPr>
          <w:rStyle w:val="Courierforcode"/>
        </w:rPr>
        <w:t xml:space="preserve">    top: 100%;</w:t>
      </w:r>
    </w:p>
    <w:p w14:paraId="4F042452" w14:textId="77777777" w:rsidR="00DF1FA7" w:rsidRPr="00DF1FA7" w:rsidRDefault="00DF1FA7" w:rsidP="00DF1FA7">
      <w:pPr>
        <w:spacing w:after="0" w:line="240" w:lineRule="auto"/>
        <w:rPr>
          <w:rStyle w:val="Courierforcode"/>
        </w:rPr>
      </w:pPr>
      <w:r w:rsidRPr="00DF1FA7">
        <w:rPr>
          <w:rStyle w:val="Courierforcode"/>
        </w:rPr>
        <w:t>}</w:t>
      </w:r>
    </w:p>
    <w:p w14:paraId="6CF23F0B"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li {</w:t>
      </w:r>
    </w:p>
    <w:p w14:paraId="2469805C" w14:textId="77777777" w:rsidR="00DF1FA7" w:rsidRPr="00DF1FA7" w:rsidRDefault="00DF1FA7" w:rsidP="00DF1FA7">
      <w:pPr>
        <w:spacing w:after="0" w:line="240" w:lineRule="auto"/>
        <w:rPr>
          <w:rStyle w:val="Courierforcode"/>
        </w:rPr>
      </w:pPr>
      <w:r w:rsidRPr="00DF1FA7">
        <w:rPr>
          <w:rStyle w:val="Courierforcode"/>
        </w:rPr>
        <w:tab/>
        <w:t>float: none;</w:t>
      </w:r>
    </w:p>
    <w:p w14:paraId="7E6E0A88" w14:textId="77777777" w:rsidR="00DF1FA7" w:rsidRPr="00DF1FA7" w:rsidRDefault="00DF1FA7" w:rsidP="00DF1FA7">
      <w:pPr>
        <w:spacing w:after="0" w:line="240" w:lineRule="auto"/>
        <w:rPr>
          <w:rStyle w:val="Courierforcode"/>
        </w:rPr>
      </w:pPr>
      <w:r w:rsidRPr="00DF1FA7">
        <w:rPr>
          <w:rStyle w:val="Courierforcode"/>
        </w:rPr>
        <w:t>}</w:t>
      </w:r>
    </w:p>
    <w:p w14:paraId="5E96FDB0"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w:t>
      </w:r>
      <w:proofErr w:type="spellStart"/>
      <w:r w:rsidRPr="00DF1FA7">
        <w:rPr>
          <w:rStyle w:val="Courierforcode"/>
        </w:rPr>
        <w:t>ul</w:t>
      </w:r>
      <w:proofErr w:type="spellEnd"/>
      <w:r w:rsidRPr="00DF1FA7">
        <w:rPr>
          <w:rStyle w:val="Courierforcode"/>
        </w:rPr>
        <w:t xml:space="preserve"> </w:t>
      </w:r>
      <w:proofErr w:type="spellStart"/>
      <w:proofErr w:type="gramStart"/>
      <w:r w:rsidRPr="00DF1FA7">
        <w:rPr>
          <w:rStyle w:val="Courierforcode"/>
        </w:rPr>
        <w:t>li:hover</w:t>
      </w:r>
      <w:proofErr w:type="spellEnd"/>
      <w:proofErr w:type="gramEnd"/>
      <w:r w:rsidRPr="00DF1FA7">
        <w:rPr>
          <w:rStyle w:val="Courierforcode"/>
        </w:rPr>
        <w:t xml:space="preserve"> &gt; </w:t>
      </w:r>
      <w:proofErr w:type="spellStart"/>
      <w:r w:rsidRPr="00DF1FA7">
        <w:rPr>
          <w:rStyle w:val="Courierforcode"/>
        </w:rPr>
        <w:t>ul</w:t>
      </w:r>
      <w:proofErr w:type="spellEnd"/>
      <w:r w:rsidRPr="00DF1FA7">
        <w:rPr>
          <w:rStyle w:val="Courierforcode"/>
        </w:rPr>
        <w:t xml:space="preserve"> {</w:t>
      </w:r>
    </w:p>
    <w:p w14:paraId="618F338F" w14:textId="77777777" w:rsidR="00DF1FA7" w:rsidRPr="00DF1FA7" w:rsidRDefault="00DF1FA7" w:rsidP="00DF1FA7">
      <w:pPr>
        <w:spacing w:after="0" w:line="240" w:lineRule="auto"/>
        <w:rPr>
          <w:rStyle w:val="Courierforcode"/>
        </w:rPr>
      </w:pPr>
      <w:r w:rsidRPr="00DF1FA7">
        <w:rPr>
          <w:rStyle w:val="Courierforcode"/>
        </w:rPr>
        <w:tab/>
        <w:t>display: block;</w:t>
      </w:r>
    </w:p>
    <w:p w14:paraId="4DB9E0FF" w14:textId="77777777" w:rsidR="00DF1FA7" w:rsidRPr="00DF1FA7" w:rsidRDefault="00DF1FA7" w:rsidP="00DF1FA7">
      <w:pPr>
        <w:spacing w:after="0" w:line="240" w:lineRule="auto"/>
        <w:rPr>
          <w:rStyle w:val="Courierforcode"/>
        </w:rPr>
      </w:pPr>
      <w:r w:rsidRPr="00DF1FA7">
        <w:rPr>
          <w:rStyle w:val="Courierforcode"/>
        </w:rPr>
        <w:t>}</w:t>
      </w:r>
    </w:p>
    <w:p w14:paraId="6EF96DA0" w14:textId="77777777" w:rsidR="00DF1FA7" w:rsidRPr="00DF1FA7" w:rsidRDefault="00DF1FA7" w:rsidP="00DF1FA7">
      <w:pPr>
        <w:spacing w:after="0" w:line="240" w:lineRule="auto"/>
        <w:rPr>
          <w:rStyle w:val="Courierforcode"/>
        </w:rPr>
      </w:pPr>
      <w:r w:rsidRPr="00DF1FA7">
        <w:rPr>
          <w:rStyle w:val="Courierforcode"/>
        </w:rPr>
        <w:t>#</w:t>
      </w:r>
      <w:proofErr w:type="spellStart"/>
      <w:r w:rsidRPr="00DF1FA7">
        <w:rPr>
          <w:rStyle w:val="Courierforcode"/>
        </w:rPr>
        <w:t>nav_menu</w:t>
      </w:r>
      <w:proofErr w:type="spellEnd"/>
      <w:r w:rsidRPr="00DF1FA7">
        <w:rPr>
          <w:rStyle w:val="Courierforcode"/>
        </w:rPr>
        <w:t xml:space="preserve"> &gt; </w:t>
      </w:r>
      <w:proofErr w:type="spellStart"/>
      <w:proofErr w:type="gramStart"/>
      <w:r w:rsidRPr="00DF1FA7">
        <w:rPr>
          <w:rStyle w:val="Courierforcode"/>
        </w:rPr>
        <w:t>ul</w:t>
      </w:r>
      <w:proofErr w:type="spellEnd"/>
      <w:r w:rsidRPr="00DF1FA7">
        <w:rPr>
          <w:rStyle w:val="Courierforcode"/>
        </w:rPr>
        <w:t>::</w:t>
      </w:r>
      <w:proofErr w:type="gramEnd"/>
      <w:r w:rsidRPr="00DF1FA7">
        <w:rPr>
          <w:rStyle w:val="Courierforcode"/>
        </w:rPr>
        <w:t>after {</w:t>
      </w:r>
    </w:p>
    <w:p w14:paraId="71EF8EE7" w14:textId="77777777" w:rsidR="00DF1FA7" w:rsidRPr="00DF1FA7" w:rsidRDefault="00DF1FA7" w:rsidP="00DF1FA7">
      <w:pPr>
        <w:spacing w:after="0" w:line="240" w:lineRule="auto"/>
        <w:rPr>
          <w:rStyle w:val="Courierforcode"/>
        </w:rPr>
      </w:pPr>
      <w:r w:rsidRPr="00DF1FA7">
        <w:rPr>
          <w:rStyle w:val="Courierforcode"/>
        </w:rPr>
        <w:t xml:space="preserve">    content: "";</w:t>
      </w:r>
    </w:p>
    <w:p w14:paraId="0E4A36D2" w14:textId="77777777" w:rsidR="00DF1FA7" w:rsidRPr="00DF1FA7" w:rsidRDefault="00DF1FA7" w:rsidP="00DF1FA7">
      <w:pPr>
        <w:spacing w:after="0" w:line="240" w:lineRule="auto"/>
        <w:rPr>
          <w:rStyle w:val="Courierforcode"/>
        </w:rPr>
      </w:pPr>
      <w:r w:rsidRPr="00DF1FA7">
        <w:rPr>
          <w:rStyle w:val="Courierforcode"/>
        </w:rPr>
        <w:t xml:space="preserve">    clear: both;</w:t>
      </w:r>
    </w:p>
    <w:p w14:paraId="5025D65A" w14:textId="77777777" w:rsidR="00DF1FA7" w:rsidRPr="00DF1FA7" w:rsidRDefault="00DF1FA7" w:rsidP="00DF1FA7">
      <w:pPr>
        <w:spacing w:after="0" w:line="240" w:lineRule="auto"/>
        <w:rPr>
          <w:rStyle w:val="Courierforcode"/>
        </w:rPr>
      </w:pPr>
      <w:r w:rsidRPr="00DF1FA7">
        <w:rPr>
          <w:rStyle w:val="Courierforcode"/>
        </w:rPr>
        <w:t xml:space="preserve">    display: block;</w:t>
      </w:r>
    </w:p>
    <w:p w14:paraId="569D2026" w14:textId="77777777" w:rsidR="00DF1FA7" w:rsidRPr="00DF1FA7" w:rsidRDefault="00DF1FA7" w:rsidP="00DF1FA7">
      <w:pPr>
        <w:spacing w:after="0" w:line="240" w:lineRule="auto"/>
        <w:rPr>
          <w:rStyle w:val="Courierforcode"/>
        </w:rPr>
      </w:pPr>
      <w:r w:rsidRPr="00DF1FA7">
        <w:rPr>
          <w:rStyle w:val="Courierforcode"/>
        </w:rPr>
        <w:t>}</w:t>
      </w:r>
    </w:p>
    <w:p w14:paraId="64E72965" w14:textId="77777777" w:rsidR="00DF1FA7" w:rsidRPr="00DF1FA7" w:rsidRDefault="00DF1FA7" w:rsidP="00DF1FA7">
      <w:pPr>
        <w:spacing w:after="0" w:line="240" w:lineRule="auto"/>
        <w:rPr>
          <w:rStyle w:val="Courierforcode"/>
        </w:rPr>
      </w:pPr>
      <w:r w:rsidRPr="00DF1FA7">
        <w:rPr>
          <w:rStyle w:val="Courierforcode"/>
        </w:rPr>
        <w:t>/* the styles for the main content */</w:t>
      </w:r>
    </w:p>
    <w:p w14:paraId="132BEE7F" w14:textId="77777777" w:rsidR="00DF1FA7" w:rsidRPr="00DF1FA7" w:rsidRDefault="00DF1FA7" w:rsidP="00DF1FA7">
      <w:pPr>
        <w:spacing w:after="0" w:line="240" w:lineRule="auto"/>
        <w:rPr>
          <w:rStyle w:val="Courierforcode"/>
        </w:rPr>
      </w:pPr>
      <w:r w:rsidRPr="00DF1FA7">
        <w:rPr>
          <w:rStyle w:val="Courierforcode"/>
        </w:rPr>
        <w:t>main {</w:t>
      </w:r>
    </w:p>
    <w:p w14:paraId="176939B5" w14:textId="77777777" w:rsidR="00DF1FA7" w:rsidRPr="00DF1FA7" w:rsidRDefault="00DF1FA7" w:rsidP="00DF1FA7">
      <w:pPr>
        <w:spacing w:after="0" w:line="240" w:lineRule="auto"/>
        <w:rPr>
          <w:rStyle w:val="Courierforcode"/>
        </w:rPr>
      </w:pPr>
      <w:r w:rsidRPr="00DF1FA7">
        <w:rPr>
          <w:rStyle w:val="Courierforcode"/>
        </w:rPr>
        <w:tab/>
        <w:t>clear: left;</w:t>
      </w:r>
    </w:p>
    <w:p w14:paraId="3AD797BE" w14:textId="77777777" w:rsidR="00DF1FA7" w:rsidRPr="00DF1FA7" w:rsidRDefault="00DF1FA7" w:rsidP="00DF1FA7">
      <w:pPr>
        <w:spacing w:after="0" w:line="240" w:lineRule="auto"/>
        <w:rPr>
          <w:rStyle w:val="Courierforcode"/>
        </w:rPr>
      </w:pPr>
      <w:r w:rsidRPr="00DF1FA7">
        <w:rPr>
          <w:rStyle w:val="Courierforcode"/>
        </w:rPr>
        <w:t>}</w:t>
      </w:r>
    </w:p>
    <w:p w14:paraId="7BE51655" w14:textId="77777777" w:rsidR="00DF1FA7" w:rsidRPr="00DF1FA7" w:rsidRDefault="00DF1FA7" w:rsidP="00DF1FA7">
      <w:pPr>
        <w:spacing w:after="0" w:line="240" w:lineRule="auto"/>
        <w:rPr>
          <w:rStyle w:val="Courierforcode"/>
        </w:rPr>
      </w:pPr>
    </w:p>
    <w:p w14:paraId="1E96B191" w14:textId="77777777" w:rsidR="00DF1FA7" w:rsidRPr="00DF1FA7" w:rsidRDefault="00DF1FA7" w:rsidP="00DF1FA7">
      <w:pPr>
        <w:spacing w:after="0" w:line="240" w:lineRule="auto"/>
        <w:rPr>
          <w:rStyle w:val="Courierforcode"/>
        </w:rPr>
      </w:pPr>
      <w:r w:rsidRPr="00DF1FA7">
        <w:rPr>
          <w:rStyle w:val="Courierforcode"/>
        </w:rPr>
        <w:t>/* the styles for the section */</w:t>
      </w:r>
    </w:p>
    <w:p w14:paraId="1626D6BA" w14:textId="77777777" w:rsidR="00DF1FA7" w:rsidRPr="00DF1FA7" w:rsidRDefault="00DF1FA7" w:rsidP="00DF1FA7">
      <w:pPr>
        <w:spacing w:after="0" w:line="240" w:lineRule="auto"/>
        <w:rPr>
          <w:rStyle w:val="Courierforcode"/>
        </w:rPr>
      </w:pPr>
      <w:r w:rsidRPr="00DF1FA7">
        <w:rPr>
          <w:rStyle w:val="Courierforcode"/>
        </w:rPr>
        <w:t>section {</w:t>
      </w:r>
    </w:p>
    <w:p w14:paraId="6B08693F" w14:textId="77777777" w:rsidR="00DF1FA7" w:rsidRPr="00DF1FA7" w:rsidRDefault="00DF1FA7" w:rsidP="00DF1FA7">
      <w:pPr>
        <w:spacing w:after="0" w:line="240" w:lineRule="auto"/>
        <w:rPr>
          <w:rStyle w:val="Courierforcode"/>
        </w:rPr>
      </w:pPr>
      <w:r w:rsidRPr="00DF1FA7">
        <w:rPr>
          <w:rStyle w:val="Courierforcode"/>
        </w:rPr>
        <w:tab/>
        <w:t>width: 525px;</w:t>
      </w:r>
    </w:p>
    <w:p w14:paraId="3CBA8142" w14:textId="77777777" w:rsidR="00DF1FA7" w:rsidRPr="00DF1FA7" w:rsidRDefault="00DF1FA7" w:rsidP="00DF1FA7">
      <w:pPr>
        <w:spacing w:after="0" w:line="240" w:lineRule="auto"/>
        <w:rPr>
          <w:rStyle w:val="Courierforcode"/>
        </w:rPr>
      </w:pPr>
      <w:r w:rsidRPr="00DF1FA7">
        <w:rPr>
          <w:rStyle w:val="Courierforcode"/>
        </w:rPr>
        <w:tab/>
        <w:t>float: right;</w:t>
      </w:r>
    </w:p>
    <w:p w14:paraId="59FDA60E" w14:textId="77777777" w:rsidR="00DF1FA7" w:rsidRPr="00DF1FA7" w:rsidRDefault="00DF1FA7" w:rsidP="00DF1FA7">
      <w:pPr>
        <w:spacing w:after="0" w:line="240" w:lineRule="auto"/>
        <w:rPr>
          <w:rStyle w:val="Courierforcode"/>
        </w:rPr>
      </w:pPr>
      <w:r w:rsidRPr="00DF1FA7">
        <w:rPr>
          <w:rStyle w:val="Courierforcode"/>
        </w:rPr>
        <w:tab/>
        <w:t xml:space="preserve">padding: 0 20px </w:t>
      </w:r>
      <w:proofErr w:type="spellStart"/>
      <w:r w:rsidRPr="00DF1FA7">
        <w:rPr>
          <w:rStyle w:val="Courierforcode"/>
        </w:rPr>
        <w:t>20px</w:t>
      </w:r>
      <w:proofErr w:type="spellEnd"/>
      <w:r w:rsidRPr="00DF1FA7">
        <w:rPr>
          <w:rStyle w:val="Courierforcode"/>
        </w:rPr>
        <w:t xml:space="preserve"> </w:t>
      </w:r>
      <w:proofErr w:type="spellStart"/>
      <w:r w:rsidRPr="00DF1FA7">
        <w:rPr>
          <w:rStyle w:val="Courierforcode"/>
        </w:rPr>
        <w:t>20px</w:t>
      </w:r>
      <w:proofErr w:type="spellEnd"/>
      <w:r w:rsidRPr="00DF1FA7">
        <w:rPr>
          <w:rStyle w:val="Courierforcode"/>
        </w:rPr>
        <w:t>;</w:t>
      </w:r>
    </w:p>
    <w:p w14:paraId="72D84232" w14:textId="77777777" w:rsidR="00DF1FA7" w:rsidRPr="00DF1FA7" w:rsidRDefault="00DF1FA7" w:rsidP="00DF1FA7">
      <w:pPr>
        <w:spacing w:after="0" w:line="240" w:lineRule="auto"/>
        <w:rPr>
          <w:rStyle w:val="Courierforcode"/>
        </w:rPr>
      </w:pPr>
      <w:r w:rsidRPr="00DF1FA7">
        <w:rPr>
          <w:rStyle w:val="Courierforcode"/>
        </w:rPr>
        <w:t>}</w:t>
      </w:r>
    </w:p>
    <w:p w14:paraId="6D707392" w14:textId="77777777" w:rsidR="00DF1FA7" w:rsidRPr="00DF1FA7" w:rsidRDefault="00DF1FA7" w:rsidP="00DF1FA7">
      <w:pPr>
        <w:spacing w:after="0" w:line="240" w:lineRule="auto"/>
        <w:rPr>
          <w:rStyle w:val="Courierforcode"/>
        </w:rPr>
      </w:pPr>
      <w:r w:rsidRPr="00DF1FA7">
        <w:rPr>
          <w:rStyle w:val="Courierforcode"/>
        </w:rPr>
        <w:t>section h1 {</w:t>
      </w:r>
    </w:p>
    <w:p w14:paraId="0E0E882D" w14:textId="77777777" w:rsidR="00DF1FA7" w:rsidRPr="00DF1FA7" w:rsidRDefault="00DF1FA7" w:rsidP="00DF1FA7">
      <w:pPr>
        <w:spacing w:after="0" w:line="240" w:lineRule="auto"/>
        <w:rPr>
          <w:rStyle w:val="Courierforcode"/>
        </w:rPr>
      </w:pPr>
      <w:r w:rsidRPr="00DF1FA7">
        <w:rPr>
          <w:rStyle w:val="Courierforcode"/>
        </w:rPr>
        <w:tab/>
        <w:t>color: #800000;</w:t>
      </w:r>
    </w:p>
    <w:p w14:paraId="5E8ADB9F" w14:textId="77777777" w:rsidR="00DF1FA7" w:rsidRPr="00DF1FA7" w:rsidRDefault="00DF1FA7" w:rsidP="00DF1FA7">
      <w:pPr>
        <w:spacing w:after="0" w:line="240" w:lineRule="auto"/>
        <w:rPr>
          <w:rStyle w:val="Courierforcode"/>
        </w:rPr>
      </w:pPr>
      <w:r w:rsidRPr="00DF1FA7">
        <w:rPr>
          <w:rStyle w:val="Courierforcode"/>
        </w:rPr>
        <w:tab/>
        <w:t>font-size: 150%;</w:t>
      </w:r>
    </w:p>
    <w:p w14:paraId="10184239" w14:textId="77777777" w:rsidR="00DF1FA7" w:rsidRPr="00DF1FA7" w:rsidRDefault="00DF1FA7" w:rsidP="00DF1FA7">
      <w:pPr>
        <w:spacing w:after="0" w:line="240" w:lineRule="auto"/>
        <w:rPr>
          <w:rStyle w:val="Courierforcode"/>
        </w:rPr>
      </w:pPr>
      <w:r w:rsidRPr="00DF1FA7">
        <w:rPr>
          <w:rStyle w:val="Courierforcode"/>
        </w:rPr>
        <w:tab/>
        <w:t>padding-top: .5em;</w:t>
      </w:r>
    </w:p>
    <w:p w14:paraId="0DB147EC" w14:textId="77777777" w:rsidR="00DF1FA7" w:rsidRPr="00DF1FA7" w:rsidRDefault="00DF1FA7" w:rsidP="00DF1FA7">
      <w:pPr>
        <w:spacing w:after="0" w:line="240" w:lineRule="auto"/>
        <w:rPr>
          <w:rStyle w:val="Courierforcode"/>
        </w:rPr>
      </w:pPr>
      <w:r w:rsidRPr="00DF1FA7">
        <w:rPr>
          <w:rStyle w:val="Courierforcode"/>
        </w:rPr>
        <w:lastRenderedPageBreak/>
        <w:tab/>
        <w:t>margin: 0;</w:t>
      </w:r>
    </w:p>
    <w:p w14:paraId="6520D996" w14:textId="77777777" w:rsidR="00DF1FA7" w:rsidRPr="00DF1FA7" w:rsidRDefault="00DF1FA7" w:rsidP="00DF1FA7">
      <w:pPr>
        <w:spacing w:after="0" w:line="240" w:lineRule="auto"/>
        <w:rPr>
          <w:rStyle w:val="Courierforcode"/>
        </w:rPr>
      </w:pPr>
      <w:r w:rsidRPr="00DF1FA7">
        <w:rPr>
          <w:rStyle w:val="Courierforcode"/>
        </w:rPr>
        <w:t>}</w:t>
      </w:r>
    </w:p>
    <w:p w14:paraId="384839D1" w14:textId="77777777" w:rsidR="00DF1FA7" w:rsidRPr="00DF1FA7" w:rsidRDefault="00DF1FA7" w:rsidP="00DF1FA7">
      <w:pPr>
        <w:spacing w:after="0" w:line="240" w:lineRule="auto"/>
        <w:rPr>
          <w:rStyle w:val="Courierforcode"/>
        </w:rPr>
      </w:pPr>
      <w:r w:rsidRPr="00DF1FA7">
        <w:rPr>
          <w:rStyle w:val="Courierforcode"/>
        </w:rPr>
        <w:t>section p {</w:t>
      </w:r>
    </w:p>
    <w:p w14:paraId="45DED719" w14:textId="77777777" w:rsidR="00DF1FA7" w:rsidRPr="00DF1FA7" w:rsidRDefault="00DF1FA7" w:rsidP="00DF1FA7">
      <w:pPr>
        <w:spacing w:after="0" w:line="240" w:lineRule="auto"/>
        <w:rPr>
          <w:rStyle w:val="Courierforcode"/>
        </w:rPr>
      </w:pPr>
      <w:r w:rsidRPr="00DF1FA7">
        <w:rPr>
          <w:rStyle w:val="Courierforcode"/>
        </w:rPr>
        <w:tab/>
        <w:t>padding-bottom: .5em;</w:t>
      </w:r>
    </w:p>
    <w:p w14:paraId="10EEC190" w14:textId="77777777" w:rsidR="00DF1FA7" w:rsidRPr="00DF1FA7" w:rsidRDefault="00DF1FA7" w:rsidP="00DF1FA7">
      <w:pPr>
        <w:spacing w:after="0" w:line="240" w:lineRule="auto"/>
        <w:rPr>
          <w:rStyle w:val="Courierforcode"/>
        </w:rPr>
      </w:pPr>
      <w:r w:rsidRPr="00DF1FA7">
        <w:rPr>
          <w:rStyle w:val="Courierforcode"/>
        </w:rPr>
        <w:t>}</w:t>
      </w:r>
    </w:p>
    <w:p w14:paraId="32845EDF" w14:textId="77777777" w:rsidR="00DF1FA7" w:rsidRPr="00DF1FA7" w:rsidRDefault="00DF1FA7" w:rsidP="00DF1FA7">
      <w:pPr>
        <w:spacing w:after="0" w:line="240" w:lineRule="auto"/>
        <w:rPr>
          <w:rStyle w:val="Courierforcode"/>
        </w:rPr>
      </w:pPr>
      <w:r w:rsidRPr="00DF1FA7">
        <w:rPr>
          <w:rStyle w:val="Courierforcode"/>
        </w:rPr>
        <w:t xml:space="preserve">section </w:t>
      </w:r>
      <w:proofErr w:type="spellStart"/>
      <w:r w:rsidRPr="00DF1FA7">
        <w:rPr>
          <w:rStyle w:val="Courierforcode"/>
        </w:rPr>
        <w:t>blockquote</w:t>
      </w:r>
      <w:proofErr w:type="spellEnd"/>
      <w:r w:rsidRPr="00DF1FA7">
        <w:rPr>
          <w:rStyle w:val="Courierforcode"/>
        </w:rPr>
        <w:t xml:space="preserve"> {</w:t>
      </w:r>
    </w:p>
    <w:p w14:paraId="1B385546" w14:textId="77777777" w:rsidR="00DF1FA7" w:rsidRPr="00DF1FA7" w:rsidRDefault="00DF1FA7" w:rsidP="00DF1FA7">
      <w:pPr>
        <w:spacing w:after="0" w:line="240" w:lineRule="auto"/>
        <w:rPr>
          <w:rStyle w:val="Courierforcode"/>
        </w:rPr>
      </w:pPr>
      <w:r w:rsidRPr="00DF1FA7">
        <w:rPr>
          <w:rStyle w:val="Courierforcode"/>
        </w:rPr>
        <w:tab/>
        <w:t>padding: 0 2em;</w:t>
      </w:r>
    </w:p>
    <w:p w14:paraId="5B2C241D" w14:textId="77777777" w:rsidR="00DF1FA7" w:rsidRPr="00DF1FA7" w:rsidRDefault="00DF1FA7" w:rsidP="00DF1FA7">
      <w:pPr>
        <w:spacing w:after="0" w:line="240" w:lineRule="auto"/>
        <w:rPr>
          <w:rStyle w:val="Courierforcode"/>
        </w:rPr>
      </w:pPr>
      <w:r w:rsidRPr="00DF1FA7">
        <w:rPr>
          <w:rStyle w:val="Courierforcode"/>
        </w:rPr>
        <w:tab/>
        <w:t>font-style: italic;</w:t>
      </w:r>
    </w:p>
    <w:p w14:paraId="47724387" w14:textId="77777777" w:rsidR="00DF1FA7" w:rsidRPr="00DF1FA7" w:rsidRDefault="00DF1FA7" w:rsidP="00DF1FA7">
      <w:pPr>
        <w:spacing w:after="0" w:line="240" w:lineRule="auto"/>
        <w:rPr>
          <w:rStyle w:val="Courierforcode"/>
        </w:rPr>
      </w:pPr>
      <w:r w:rsidRPr="00DF1FA7">
        <w:rPr>
          <w:rStyle w:val="Courierforcode"/>
        </w:rPr>
        <w:t>}</w:t>
      </w:r>
    </w:p>
    <w:p w14:paraId="05956777" w14:textId="77777777" w:rsidR="00DF1FA7" w:rsidRPr="00DF1FA7" w:rsidRDefault="00DF1FA7" w:rsidP="00DF1FA7">
      <w:pPr>
        <w:spacing w:after="0" w:line="240" w:lineRule="auto"/>
        <w:rPr>
          <w:rStyle w:val="Courierforcode"/>
        </w:rPr>
      </w:pPr>
      <w:r w:rsidRPr="00DF1FA7">
        <w:rPr>
          <w:rStyle w:val="Courierforcode"/>
        </w:rPr>
        <w:t xml:space="preserve">section </w:t>
      </w:r>
      <w:proofErr w:type="spellStart"/>
      <w:r w:rsidRPr="00DF1FA7">
        <w:rPr>
          <w:rStyle w:val="Courierforcode"/>
        </w:rPr>
        <w:t>ul</w:t>
      </w:r>
      <w:proofErr w:type="spellEnd"/>
      <w:r w:rsidRPr="00DF1FA7">
        <w:rPr>
          <w:rStyle w:val="Courierforcode"/>
        </w:rPr>
        <w:t xml:space="preserve"> {</w:t>
      </w:r>
    </w:p>
    <w:p w14:paraId="4FAEF667" w14:textId="77777777" w:rsidR="00DF1FA7" w:rsidRPr="00DF1FA7" w:rsidRDefault="00DF1FA7" w:rsidP="00DF1FA7">
      <w:pPr>
        <w:spacing w:after="0" w:line="240" w:lineRule="auto"/>
        <w:rPr>
          <w:rStyle w:val="Courierforcode"/>
        </w:rPr>
      </w:pPr>
      <w:r w:rsidRPr="00DF1FA7">
        <w:rPr>
          <w:rStyle w:val="Courierforcode"/>
        </w:rPr>
        <w:tab/>
        <w:t>padding: 0 0 .25em 0;</w:t>
      </w:r>
    </w:p>
    <w:p w14:paraId="062FB3C6" w14:textId="77777777" w:rsidR="00DF1FA7" w:rsidRPr="00DF1FA7" w:rsidRDefault="00DF1FA7" w:rsidP="00DF1FA7">
      <w:pPr>
        <w:spacing w:after="0" w:line="240" w:lineRule="auto"/>
        <w:rPr>
          <w:rStyle w:val="Courierforcode"/>
        </w:rPr>
      </w:pPr>
      <w:r w:rsidRPr="00DF1FA7">
        <w:rPr>
          <w:rStyle w:val="Courierforcode"/>
        </w:rPr>
        <w:t>}</w:t>
      </w:r>
    </w:p>
    <w:p w14:paraId="6F106B0C" w14:textId="77777777" w:rsidR="00DF1FA7" w:rsidRPr="00DF1FA7" w:rsidRDefault="00DF1FA7" w:rsidP="00DF1FA7">
      <w:pPr>
        <w:spacing w:after="0" w:line="240" w:lineRule="auto"/>
        <w:rPr>
          <w:rStyle w:val="Courierforcode"/>
        </w:rPr>
      </w:pPr>
      <w:r w:rsidRPr="00DF1FA7">
        <w:rPr>
          <w:rStyle w:val="Courierforcode"/>
        </w:rPr>
        <w:t>section li {</w:t>
      </w:r>
    </w:p>
    <w:p w14:paraId="63E7AD6F" w14:textId="77777777" w:rsidR="00DF1FA7" w:rsidRPr="00DF1FA7" w:rsidRDefault="00DF1FA7" w:rsidP="00DF1FA7">
      <w:pPr>
        <w:spacing w:after="0" w:line="240" w:lineRule="auto"/>
        <w:rPr>
          <w:rStyle w:val="Courierforcode"/>
        </w:rPr>
      </w:pPr>
      <w:r w:rsidRPr="00DF1FA7">
        <w:rPr>
          <w:rStyle w:val="Courierforcode"/>
        </w:rPr>
        <w:tab/>
        <w:t>padding-right: 10px;</w:t>
      </w:r>
    </w:p>
    <w:p w14:paraId="49F561C0" w14:textId="77777777" w:rsidR="00DF1FA7" w:rsidRPr="00DF1FA7" w:rsidRDefault="00DF1FA7" w:rsidP="00DF1FA7">
      <w:pPr>
        <w:spacing w:after="0" w:line="240" w:lineRule="auto"/>
        <w:rPr>
          <w:rStyle w:val="Courierforcode"/>
        </w:rPr>
      </w:pPr>
      <w:r w:rsidRPr="00DF1FA7">
        <w:rPr>
          <w:rStyle w:val="Courierforcode"/>
        </w:rPr>
        <w:tab/>
        <w:t>display: inline;</w:t>
      </w:r>
    </w:p>
    <w:p w14:paraId="65B3E833" w14:textId="77777777" w:rsidR="00DF1FA7" w:rsidRPr="00DF1FA7" w:rsidRDefault="00DF1FA7" w:rsidP="00DF1FA7">
      <w:pPr>
        <w:spacing w:after="0" w:line="240" w:lineRule="auto"/>
        <w:rPr>
          <w:rStyle w:val="Courierforcode"/>
        </w:rPr>
      </w:pPr>
      <w:r w:rsidRPr="00DF1FA7">
        <w:rPr>
          <w:rStyle w:val="Courierforcode"/>
        </w:rPr>
        <w:t>}</w:t>
      </w:r>
    </w:p>
    <w:p w14:paraId="41DFEA7B" w14:textId="77777777" w:rsidR="00DF1FA7" w:rsidRPr="00DF1FA7" w:rsidRDefault="00DF1FA7" w:rsidP="00DF1FA7">
      <w:pPr>
        <w:spacing w:after="0" w:line="240" w:lineRule="auto"/>
        <w:rPr>
          <w:rStyle w:val="Courierforcode"/>
        </w:rPr>
      </w:pPr>
      <w:r w:rsidRPr="00DF1FA7">
        <w:rPr>
          <w:rStyle w:val="Courierforcode"/>
        </w:rPr>
        <w:t xml:space="preserve">section </w:t>
      </w:r>
      <w:proofErr w:type="spellStart"/>
      <w:r w:rsidRPr="00DF1FA7">
        <w:rPr>
          <w:rStyle w:val="Courierforcode"/>
        </w:rPr>
        <w:t>img</w:t>
      </w:r>
      <w:proofErr w:type="spellEnd"/>
      <w:r w:rsidRPr="00DF1FA7">
        <w:rPr>
          <w:rStyle w:val="Courierforcode"/>
        </w:rPr>
        <w:t xml:space="preserve"> {</w:t>
      </w:r>
    </w:p>
    <w:p w14:paraId="4633577C" w14:textId="77777777" w:rsidR="00DF1FA7" w:rsidRPr="00DF1FA7" w:rsidRDefault="00DF1FA7" w:rsidP="00DF1FA7">
      <w:pPr>
        <w:spacing w:after="0" w:line="240" w:lineRule="auto"/>
        <w:rPr>
          <w:rStyle w:val="Courierforcode"/>
        </w:rPr>
      </w:pPr>
      <w:r w:rsidRPr="00DF1FA7">
        <w:rPr>
          <w:rStyle w:val="Courierforcode"/>
        </w:rPr>
        <w:tab/>
        <w:t>float: left;</w:t>
      </w:r>
    </w:p>
    <w:p w14:paraId="3AB011FB" w14:textId="77777777" w:rsidR="00DF1FA7" w:rsidRPr="00DF1FA7" w:rsidRDefault="00DF1FA7" w:rsidP="00DF1FA7">
      <w:pPr>
        <w:spacing w:after="0" w:line="240" w:lineRule="auto"/>
        <w:rPr>
          <w:rStyle w:val="Courierforcode"/>
        </w:rPr>
      </w:pPr>
      <w:r w:rsidRPr="00DF1FA7">
        <w:rPr>
          <w:rStyle w:val="Courierforcode"/>
        </w:rPr>
        <w:tab/>
        <w:t>margin-right: 1em;</w:t>
      </w:r>
    </w:p>
    <w:p w14:paraId="0FAE8D2C" w14:textId="77777777" w:rsidR="00DF1FA7" w:rsidRPr="00DF1FA7" w:rsidRDefault="00DF1FA7" w:rsidP="00DF1FA7">
      <w:pPr>
        <w:spacing w:after="0" w:line="240" w:lineRule="auto"/>
        <w:rPr>
          <w:rStyle w:val="Courierforcode"/>
        </w:rPr>
      </w:pPr>
      <w:r w:rsidRPr="00DF1FA7">
        <w:rPr>
          <w:rStyle w:val="Courierforcode"/>
        </w:rPr>
        <w:tab/>
        <w:t>margin-top: .25em;</w:t>
      </w:r>
    </w:p>
    <w:p w14:paraId="366A934C" w14:textId="77777777" w:rsidR="00DF1FA7" w:rsidRPr="00DF1FA7" w:rsidRDefault="00DF1FA7" w:rsidP="00DF1FA7">
      <w:pPr>
        <w:spacing w:after="0" w:line="240" w:lineRule="auto"/>
        <w:rPr>
          <w:rStyle w:val="Courierforcode"/>
        </w:rPr>
      </w:pPr>
      <w:r w:rsidRPr="00DF1FA7">
        <w:rPr>
          <w:rStyle w:val="Courierforcode"/>
        </w:rPr>
        <w:t>}</w:t>
      </w:r>
    </w:p>
    <w:p w14:paraId="31A19AEF" w14:textId="77777777" w:rsidR="00DF1FA7" w:rsidRPr="00DF1FA7" w:rsidRDefault="00DF1FA7" w:rsidP="00DF1FA7">
      <w:pPr>
        <w:spacing w:after="0" w:line="240" w:lineRule="auto"/>
        <w:rPr>
          <w:rStyle w:val="Courierforcode"/>
        </w:rPr>
      </w:pPr>
    </w:p>
    <w:p w14:paraId="1FC191E0" w14:textId="77777777" w:rsidR="00DF1FA7" w:rsidRPr="00DF1FA7" w:rsidRDefault="00DF1FA7" w:rsidP="00DF1FA7">
      <w:pPr>
        <w:spacing w:after="0" w:line="240" w:lineRule="auto"/>
        <w:rPr>
          <w:rStyle w:val="Courierforcode"/>
        </w:rPr>
      </w:pPr>
      <w:r w:rsidRPr="00DF1FA7">
        <w:rPr>
          <w:rStyle w:val="Courierforcode"/>
        </w:rPr>
        <w:t>/* the styles for the article */</w:t>
      </w:r>
    </w:p>
    <w:p w14:paraId="60060A0D" w14:textId="77777777" w:rsidR="00DF1FA7" w:rsidRPr="00DF1FA7" w:rsidRDefault="00DF1FA7" w:rsidP="00DF1FA7">
      <w:pPr>
        <w:spacing w:after="0" w:line="240" w:lineRule="auto"/>
        <w:rPr>
          <w:rStyle w:val="Courierforcode"/>
        </w:rPr>
      </w:pPr>
      <w:r w:rsidRPr="00DF1FA7">
        <w:rPr>
          <w:rStyle w:val="Courierforcode"/>
        </w:rPr>
        <w:t>article {</w:t>
      </w:r>
    </w:p>
    <w:p w14:paraId="62BC8018" w14:textId="77777777" w:rsidR="00DF1FA7" w:rsidRPr="00DF1FA7" w:rsidRDefault="00DF1FA7" w:rsidP="00DF1FA7">
      <w:pPr>
        <w:spacing w:after="0" w:line="240" w:lineRule="auto"/>
        <w:rPr>
          <w:rStyle w:val="Courierforcode"/>
        </w:rPr>
      </w:pPr>
      <w:r w:rsidRPr="00DF1FA7">
        <w:rPr>
          <w:rStyle w:val="Courierforcode"/>
        </w:rPr>
        <w:tab/>
        <w:t>padding: .5em 0;</w:t>
      </w:r>
    </w:p>
    <w:p w14:paraId="748AFDB8" w14:textId="77777777" w:rsidR="00DF1FA7" w:rsidRPr="00DF1FA7" w:rsidRDefault="00DF1FA7" w:rsidP="00DF1FA7">
      <w:pPr>
        <w:spacing w:after="0" w:line="240" w:lineRule="auto"/>
        <w:rPr>
          <w:rStyle w:val="Courierforcode"/>
        </w:rPr>
      </w:pPr>
      <w:r w:rsidRPr="00DF1FA7">
        <w:rPr>
          <w:rStyle w:val="Courierforcode"/>
        </w:rPr>
        <w:t>}</w:t>
      </w:r>
    </w:p>
    <w:p w14:paraId="1334765B" w14:textId="77777777" w:rsidR="00DF1FA7" w:rsidRPr="00DF1FA7" w:rsidRDefault="00DF1FA7" w:rsidP="00DF1FA7">
      <w:pPr>
        <w:spacing w:after="0" w:line="240" w:lineRule="auto"/>
        <w:rPr>
          <w:rStyle w:val="Courierforcode"/>
        </w:rPr>
      </w:pPr>
      <w:r w:rsidRPr="00DF1FA7">
        <w:rPr>
          <w:rStyle w:val="Courierforcode"/>
        </w:rPr>
        <w:t>article h2 {</w:t>
      </w:r>
    </w:p>
    <w:p w14:paraId="5EAD33EF" w14:textId="77777777" w:rsidR="00DF1FA7" w:rsidRPr="00DF1FA7" w:rsidRDefault="00DF1FA7" w:rsidP="00DF1FA7">
      <w:pPr>
        <w:spacing w:after="0" w:line="240" w:lineRule="auto"/>
        <w:rPr>
          <w:rStyle w:val="Courierforcode"/>
        </w:rPr>
      </w:pPr>
      <w:r w:rsidRPr="00DF1FA7">
        <w:rPr>
          <w:rStyle w:val="Courierforcode"/>
        </w:rPr>
        <w:tab/>
        <w:t>font-size: 115%;</w:t>
      </w:r>
    </w:p>
    <w:p w14:paraId="35AE3E7A" w14:textId="77777777" w:rsidR="00DF1FA7" w:rsidRPr="00DF1FA7" w:rsidRDefault="00DF1FA7" w:rsidP="00DF1FA7">
      <w:pPr>
        <w:spacing w:after="0" w:line="240" w:lineRule="auto"/>
        <w:rPr>
          <w:rStyle w:val="Courierforcode"/>
        </w:rPr>
      </w:pPr>
      <w:r w:rsidRPr="00DF1FA7">
        <w:rPr>
          <w:rStyle w:val="Courierforcode"/>
        </w:rPr>
        <w:tab/>
        <w:t>padding: 0 0 .25em 0;</w:t>
      </w:r>
    </w:p>
    <w:p w14:paraId="789FA250" w14:textId="77777777" w:rsidR="00DF1FA7" w:rsidRPr="00DF1FA7" w:rsidRDefault="00DF1FA7" w:rsidP="00DF1FA7">
      <w:pPr>
        <w:spacing w:after="0" w:line="240" w:lineRule="auto"/>
        <w:rPr>
          <w:rStyle w:val="Courierforcode"/>
        </w:rPr>
      </w:pPr>
      <w:r w:rsidRPr="00DF1FA7">
        <w:rPr>
          <w:rStyle w:val="Courierforcode"/>
        </w:rPr>
        <w:t>}</w:t>
      </w:r>
    </w:p>
    <w:p w14:paraId="1F22C8A8" w14:textId="77777777" w:rsidR="00DF1FA7" w:rsidRPr="00DF1FA7" w:rsidRDefault="00DF1FA7" w:rsidP="00DF1FA7">
      <w:pPr>
        <w:spacing w:after="0" w:line="240" w:lineRule="auto"/>
        <w:rPr>
          <w:rStyle w:val="Courierforcode"/>
        </w:rPr>
      </w:pPr>
      <w:r w:rsidRPr="00DF1FA7">
        <w:rPr>
          <w:rStyle w:val="Courierforcode"/>
        </w:rPr>
        <w:t xml:space="preserve">article </w:t>
      </w:r>
      <w:proofErr w:type="spellStart"/>
      <w:r w:rsidRPr="00DF1FA7">
        <w:rPr>
          <w:rStyle w:val="Courierforcode"/>
        </w:rPr>
        <w:t>img</w:t>
      </w:r>
      <w:proofErr w:type="spellEnd"/>
      <w:r w:rsidRPr="00DF1FA7">
        <w:rPr>
          <w:rStyle w:val="Courierforcode"/>
        </w:rPr>
        <w:t xml:space="preserve"> {</w:t>
      </w:r>
    </w:p>
    <w:p w14:paraId="14789699" w14:textId="77777777" w:rsidR="00DF1FA7" w:rsidRPr="00DF1FA7" w:rsidRDefault="00DF1FA7" w:rsidP="00DF1FA7">
      <w:pPr>
        <w:spacing w:after="0" w:line="240" w:lineRule="auto"/>
        <w:rPr>
          <w:rStyle w:val="Courierforcode"/>
        </w:rPr>
      </w:pPr>
      <w:r w:rsidRPr="00DF1FA7">
        <w:rPr>
          <w:rStyle w:val="Courierforcode"/>
        </w:rPr>
        <w:tab/>
        <w:t>float: right;</w:t>
      </w:r>
    </w:p>
    <w:p w14:paraId="71361C95" w14:textId="77777777" w:rsidR="00DF1FA7" w:rsidRPr="00DF1FA7" w:rsidRDefault="00DF1FA7" w:rsidP="00DF1FA7">
      <w:pPr>
        <w:spacing w:after="0" w:line="240" w:lineRule="auto"/>
        <w:rPr>
          <w:rStyle w:val="Courierforcode"/>
        </w:rPr>
      </w:pPr>
      <w:r w:rsidRPr="00DF1FA7">
        <w:rPr>
          <w:rStyle w:val="Courierforcode"/>
        </w:rPr>
        <w:tab/>
        <w:t xml:space="preserve">margin: .5em 0 1em </w:t>
      </w:r>
      <w:proofErr w:type="spellStart"/>
      <w:r w:rsidRPr="00DF1FA7">
        <w:rPr>
          <w:rStyle w:val="Courierforcode"/>
        </w:rPr>
        <w:t>1em</w:t>
      </w:r>
      <w:proofErr w:type="spellEnd"/>
      <w:r w:rsidRPr="00DF1FA7">
        <w:rPr>
          <w:rStyle w:val="Courierforcode"/>
        </w:rPr>
        <w:t>;</w:t>
      </w:r>
    </w:p>
    <w:p w14:paraId="43F37864" w14:textId="77777777" w:rsidR="00DF1FA7" w:rsidRPr="00DF1FA7" w:rsidRDefault="00DF1FA7" w:rsidP="00DF1FA7">
      <w:pPr>
        <w:spacing w:after="0" w:line="240" w:lineRule="auto"/>
        <w:rPr>
          <w:rStyle w:val="Courierforcode"/>
        </w:rPr>
      </w:pPr>
      <w:r w:rsidRPr="00DF1FA7">
        <w:rPr>
          <w:rStyle w:val="Courierforcode"/>
        </w:rPr>
        <w:tab/>
        <w:t>border: 1px solid black;</w:t>
      </w:r>
    </w:p>
    <w:p w14:paraId="6E5E5C55" w14:textId="77777777" w:rsidR="00DF1FA7" w:rsidRPr="00DF1FA7" w:rsidRDefault="00DF1FA7" w:rsidP="00DF1FA7">
      <w:pPr>
        <w:spacing w:after="0" w:line="240" w:lineRule="auto"/>
        <w:rPr>
          <w:rStyle w:val="Courierforcode"/>
        </w:rPr>
      </w:pPr>
      <w:r w:rsidRPr="00DF1FA7">
        <w:rPr>
          <w:rStyle w:val="Courierforcode"/>
        </w:rPr>
        <w:t>}</w:t>
      </w:r>
    </w:p>
    <w:p w14:paraId="35091813" w14:textId="77777777" w:rsidR="00DF1FA7" w:rsidRPr="00DF1FA7" w:rsidRDefault="00DF1FA7" w:rsidP="00DF1FA7">
      <w:pPr>
        <w:spacing w:after="0" w:line="240" w:lineRule="auto"/>
        <w:rPr>
          <w:rStyle w:val="Courierforcode"/>
        </w:rPr>
      </w:pPr>
    </w:p>
    <w:p w14:paraId="38ED59A9" w14:textId="77777777" w:rsidR="00DF1FA7" w:rsidRPr="00DF1FA7" w:rsidRDefault="00DF1FA7" w:rsidP="00DF1FA7">
      <w:pPr>
        <w:spacing w:after="0" w:line="240" w:lineRule="auto"/>
        <w:rPr>
          <w:rStyle w:val="Courierforcode"/>
        </w:rPr>
      </w:pPr>
      <w:r w:rsidRPr="00DF1FA7">
        <w:rPr>
          <w:rStyle w:val="Courierforcode"/>
        </w:rPr>
        <w:t>/* the styles for the aside */</w:t>
      </w:r>
    </w:p>
    <w:p w14:paraId="04956A2F" w14:textId="77777777" w:rsidR="00DF1FA7" w:rsidRPr="00DF1FA7" w:rsidRDefault="00DF1FA7" w:rsidP="00DF1FA7">
      <w:pPr>
        <w:spacing w:after="0" w:line="240" w:lineRule="auto"/>
        <w:rPr>
          <w:rStyle w:val="Courierforcode"/>
        </w:rPr>
      </w:pPr>
      <w:r w:rsidRPr="00DF1FA7">
        <w:rPr>
          <w:rStyle w:val="Courierforcode"/>
        </w:rPr>
        <w:t>aside {</w:t>
      </w:r>
    </w:p>
    <w:p w14:paraId="731752FB" w14:textId="77777777" w:rsidR="00DF1FA7" w:rsidRPr="00DF1FA7" w:rsidRDefault="00DF1FA7" w:rsidP="00DF1FA7">
      <w:pPr>
        <w:spacing w:after="0" w:line="240" w:lineRule="auto"/>
        <w:rPr>
          <w:rStyle w:val="Courierforcode"/>
        </w:rPr>
      </w:pPr>
      <w:r w:rsidRPr="00DF1FA7">
        <w:rPr>
          <w:rStyle w:val="Courierforcode"/>
        </w:rPr>
        <w:tab/>
        <w:t>width: 215px;</w:t>
      </w:r>
    </w:p>
    <w:p w14:paraId="60D75314" w14:textId="77777777" w:rsidR="00DF1FA7" w:rsidRPr="00DF1FA7" w:rsidRDefault="00DF1FA7" w:rsidP="00DF1FA7">
      <w:pPr>
        <w:spacing w:after="0" w:line="240" w:lineRule="auto"/>
        <w:rPr>
          <w:rStyle w:val="Courierforcode"/>
        </w:rPr>
      </w:pPr>
      <w:r w:rsidRPr="00DF1FA7">
        <w:rPr>
          <w:rStyle w:val="Courierforcode"/>
        </w:rPr>
        <w:tab/>
        <w:t>float: right;</w:t>
      </w:r>
    </w:p>
    <w:p w14:paraId="3F9B15AF" w14:textId="77777777" w:rsidR="00DF1FA7" w:rsidRPr="00DF1FA7" w:rsidRDefault="00DF1FA7" w:rsidP="00DF1FA7">
      <w:pPr>
        <w:spacing w:after="0" w:line="240" w:lineRule="auto"/>
        <w:rPr>
          <w:rStyle w:val="Courierforcode"/>
        </w:rPr>
      </w:pPr>
      <w:r w:rsidRPr="00DF1FA7">
        <w:rPr>
          <w:rStyle w:val="Courierforcode"/>
        </w:rPr>
        <w:tab/>
        <w:t xml:space="preserve">padding: 0 0 20px </w:t>
      </w:r>
      <w:proofErr w:type="spellStart"/>
      <w:r w:rsidRPr="00DF1FA7">
        <w:rPr>
          <w:rStyle w:val="Courierforcode"/>
        </w:rPr>
        <w:t>20px</w:t>
      </w:r>
      <w:proofErr w:type="spellEnd"/>
      <w:r w:rsidRPr="00DF1FA7">
        <w:rPr>
          <w:rStyle w:val="Courierforcode"/>
        </w:rPr>
        <w:t>;</w:t>
      </w:r>
    </w:p>
    <w:p w14:paraId="3B9BB83C" w14:textId="77777777" w:rsidR="00DF1FA7" w:rsidRPr="00DF1FA7" w:rsidRDefault="00DF1FA7" w:rsidP="00DF1FA7">
      <w:pPr>
        <w:spacing w:after="0" w:line="240" w:lineRule="auto"/>
        <w:rPr>
          <w:rStyle w:val="Courierforcode"/>
        </w:rPr>
      </w:pPr>
      <w:r w:rsidRPr="00DF1FA7">
        <w:rPr>
          <w:rStyle w:val="Courierforcode"/>
        </w:rPr>
        <w:t>}</w:t>
      </w:r>
    </w:p>
    <w:p w14:paraId="5FF7B195" w14:textId="77777777" w:rsidR="00DF1FA7" w:rsidRPr="00DF1FA7" w:rsidRDefault="00DF1FA7" w:rsidP="00DF1FA7">
      <w:pPr>
        <w:spacing w:after="0" w:line="240" w:lineRule="auto"/>
        <w:rPr>
          <w:rStyle w:val="Courierforcode"/>
        </w:rPr>
      </w:pPr>
      <w:r w:rsidRPr="00DF1FA7">
        <w:rPr>
          <w:rStyle w:val="Courierforcode"/>
        </w:rPr>
        <w:t>aside h2 {</w:t>
      </w:r>
    </w:p>
    <w:p w14:paraId="3C648E86" w14:textId="77777777" w:rsidR="00DF1FA7" w:rsidRPr="00DF1FA7" w:rsidRDefault="00DF1FA7" w:rsidP="00DF1FA7">
      <w:pPr>
        <w:spacing w:after="0" w:line="240" w:lineRule="auto"/>
        <w:rPr>
          <w:rStyle w:val="Courierforcode"/>
        </w:rPr>
      </w:pPr>
      <w:r w:rsidRPr="00DF1FA7">
        <w:rPr>
          <w:rStyle w:val="Courierforcode"/>
        </w:rPr>
        <w:tab/>
        <w:t>color: #800000;</w:t>
      </w:r>
    </w:p>
    <w:p w14:paraId="78BC8C02" w14:textId="77777777" w:rsidR="00DF1FA7" w:rsidRPr="00DF1FA7" w:rsidRDefault="00DF1FA7" w:rsidP="00DF1FA7">
      <w:pPr>
        <w:spacing w:after="0" w:line="240" w:lineRule="auto"/>
        <w:rPr>
          <w:rStyle w:val="Courierforcode"/>
        </w:rPr>
      </w:pPr>
      <w:r w:rsidRPr="00DF1FA7">
        <w:rPr>
          <w:rStyle w:val="Courierforcode"/>
        </w:rPr>
        <w:tab/>
        <w:t>font-size: 130%;</w:t>
      </w:r>
    </w:p>
    <w:p w14:paraId="7454270E" w14:textId="77777777" w:rsidR="00DF1FA7" w:rsidRPr="00DF1FA7" w:rsidRDefault="00DF1FA7" w:rsidP="00DF1FA7">
      <w:pPr>
        <w:spacing w:after="0" w:line="240" w:lineRule="auto"/>
        <w:rPr>
          <w:rStyle w:val="Courierforcode"/>
        </w:rPr>
      </w:pPr>
      <w:r w:rsidRPr="00DF1FA7">
        <w:rPr>
          <w:rStyle w:val="Courierforcode"/>
        </w:rPr>
        <w:tab/>
        <w:t>padding: .5em 0 .25em 0;</w:t>
      </w:r>
    </w:p>
    <w:p w14:paraId="5B6B2784" w14:textId="77777777" w:rsidR="00DF1FA7" w:rsidRPr="00DF1FA7" w:rsidRDefault="00DF1FA7" w:rsidP="00DF1FA7">
      <w:pPr>
        <w:spacing w:after="0" w:line="240" w:lineRule="auto"/>
        <w:rPr>
          <w:rStyle w:val="Courierforcode"/>
        </w:rPr>
      </w:pPr>
      <w:r w:rsidRPr="00DF1FA7">
        <w:rPr>
          <w:rStyle w:val="Courierforcode"/>
        </w:rPr>
        <w:t>}</w:t>
      </w:r>
    </w:p>
    <w:p w14:paraId="38D7CE4B" w14:textId="77777777" w:rsidR="00DF1FA7" w:rsidRPr="00DF1FA7" w:rsidRDefault="00DF1FA7" w:rsidP="00DF1FA7">
      <w:pPr>
        <w:spacing w:after="0" w:line="240" w:lineRule="auto"/>
        <w:rPr>
          <w:rStyle w:val="Courierforcode"/>
        </w:rPr>
      </w:pPr>
    </w:p>
    <w:p w14:paraId="4A11D6D5" w14:textId="77777777" w:rsidR="00DF1FA7" w:rsidRPr="00DF1FA7" w:rsidRDefault="00DF1FA7" w:rsidP="00DF1FA7">
      <w:pPr>
        <w:spacing w:after="0" w:line="240" w:lineRule="auto"/>
        <w:rPr>
          <w:rStyle w:val="Courierforcode"/>
        </w:rPr>
      </w:pPr>
      <w:r w:rsidRPr="00DF1FA7">
        <w:rPr>
          <w:rStyle w:val="Courierforcode"/>
        </w:rPr>
        <w:t>aside h3 {</w:t>
      </w:r>
    </w:p>
    <w:p w14:paraId="296B7D13" w14:textId="77777777" w:rsidR="00DF1FA7" w:rsidRPr="00DF1FA7" w:rsidRDefault="00DF1FA7" w:rsidP="00DF1FA7">
      <w:pPr>
        <w:spacing w:after="0" w:line="240" w:lineRule="auto"/>
        <w:rPr>
          <w:rStyle w:val="Courierforcode"/>
        </w:rPr>
      </w:pPr>
      <w:r w:rsidRPr="00DF1FA7">
        <w:rPr>
          <w:rStyle w:val="Courierforcode"/>
        </w:rPr>
        <w:tab/>
        <w:t>font-size: 105%;</w:t>
      </w:r>
    </w:p>
    <w:p w14:paraId="1BAA179F" w14:textId="77777777" w:rsidR="00DF1FA7" w:rsidRPr="00DF1FA7" w:rsidRDefault="00DF1FA7" w:rsidP="00DF1FA7">
      <w:pPr>
        <w:spacing w:after="0" w:line="240" w:lineRule="auto"/>
        <w:rPr>
          <w:rStyle w:val="Courierforcode"/>
        </w:rPr>
      </w:pPr>
      <w:r w:rsidRPr="00DF1FA7">
        <w:rPr>
          <w:rStyle w:val="Courierforcode"/>
        </w:rPr>
        <w:tab/>
        <w:t>padding-bottom: .25em;</w:t>
      </w:r>
    </w:p>
    <w:p w14:paraId="675900CE" w14:textId="77777777" w:rsidR="00DF1FA7" w:rsidRPr="00DF1FA7" w:rsidRDefault="00DF1FA7" w:rsidP="00DF1FA7">
      <w:pPr>
        <w:spacing w:after="0" w:line="240" w:lineRule="auto"/>
        <w:rPr>
          <w:rStyle w:val="Courierforcode"/>
        </w:rPr>
      </w:pPr>
      <w:r w:rsidRPr="00DF1FA7">
        <w:rPr>
          <w:rStyle w:val="Courierforcode"/>
        </w:rPr>
        <w:t>}</w:t>
      </w:r>
    </w:p>
    <w:p w14:paraId="5C80DB11" w14:textId="77777777" w:rsidR="00DF1FA7" w:rsidRPr="00DF1FA7" w:rsidRDefault="00DF1FA7" w:rsidP="00DF1FA7">
      <w:pPr>
        <w:spacing w:after="0" w:line="240" w:lineRule="auto"/>
        <w:rPr>
          <w:rStyle w:val="Courierforcode"/>
        </w:rPr>
      </w:pPr>
      <w:r w:rsidRPr="00DF1FA7">
        <w:rPr>
          <w:rStyle w:val="Courierforcode"/>
        </w:rPr>
        <w:lastRenderedPageBreak/>
        <w:t xml:space="preserve">aside </w:t>
      </w:r>
      <w:proofErr w:type="spellStart"/>
      <w:r w:rsidRPr="00DF1FA7">
        <w:rPr>
          <w:rStyle w:val="Courierforcode"/>
        </w:rPr>
        <w:t>img</w:t>
      </w:r>
      <w:proofErr w:type="spellEnd"/>
      <w:r w:rsidRPr="00DF1FA7">
        <w:rPr>
          <w:rStyle w:val="Courierforcode"/>
        </w:rPr>
        <w:t xml:space="preserve"> {</w:t>
      </w:r>
    </w:p>
    <w:p w14:paraId="5660FB28" w14:textId="77777777" w:rsidR="00DF1FA7" w:rsidRPr="00DF1FA7" w:rsidRDefault="00DF1FA7" w:rsidP="00DF1FA7">
      <w:pPr>
        <w:spacing w:after="0" w:line="240" w:lineRule="auto"/>
        <w:rPr>
          <w:rStyle w:val="Courierforcode"/>
        </w:rPr>
      </w:pPr>
      <w:r w:rsidRPr="00DF1FA7">
        <w:rPr>
          <w:rStyle w:val="Courierforcode"/>
        </w:rPr>
        <w:tab/>
        <w:t>padding-bottom: 1em;</w:t>
      </w:r>
    </w:p>
    <w:p w14:paraId="61902185" w14:textId="77777777" w:rsidR="00DF1FA7" w:rsidRPr="00DF1FA7" w:rsidRDefault="00DF1FA7" w:rsidP="00DF1FA7">
      <w:pPr>
        <w:spacing w:after="0" w:line="240" w:lineRule="auto"/>
        <w:rPr>
          <w:rStyle w:val="Courierforcode"/>
        </w:rPr>
      </w:pPr>
      <w:r w:rsidRPr="00DF1FA7">
        <w:rPr>
          <w:rStyle w:val="Courierforcode"/>
        </w:rPr>
        <w:t>}</w:t>
      </w:r>
    </w:p>
    <w:p w14:paraId="7162CC0C" w14:textId="77777777" w:rsidR="00DF1FA7" w:rsidRPr="00DF1FA7" w:rsidRDefault="00DF1FA7" w:rsidP="00DF1FA7">
      <w:pPr>
        <w:spacing w:after="0" w:line="240" w:lineRule="auto"/>
        <w:rPr>
          <w:rStyle w:val="Courierforcode"/>
        </w:rPr>
      </w:pPr>
    </w:p>
    <w:p w14:paraId="763AD54D" w14:textId="77777777" w:rsidR="00DF1FA7" w:rsidRPr="00DF1FA7" w:rsidRDefault="00DF1FA7" w:rsidP="00DF1FA7">
      <w:pPr>
        <w:spacing w:after="0" w:line="240" w:lineRule="auto"/>
        <w:rPr>
          <w:rStyle w:val="Courierforcode"/>
        </w:rPr>
      </w:pPr>
      <w:r w:rsidRPr="00DF1FA7">
        <w:rPr>
          <w:rStyle w:val="Courierforcode"/>
        </w:rPr>
        <w:t>/* the styles for the footer */</w:t>
      </w:r>
    </w:p>
    <w:p w14:paraId="4A15EF5F" w14:textId="77777777" w:rsidR="00DF1FA7" w:rsidRPr="00DF1FA7" w:rsidRDefault="00DF1FA7" w:rsidP="00DF1FA7">
      <w:pPr>
        <w:spacing w:after="0" w:line="240" w:lineRule="auto"/>
        <w:rPr>
          <w:rStyle w:val="Courierforcode"/>
        </w:rPr>
      </w:pPr>
      <w:r w:rsidRPr="00DF1FA7">
        <w:rPr>
          <w:rStyle w:val="Courierforcode"/>
        </w:rPr>
        <w:t>footer {</w:t>
      </w:r>
    </w:p>
    <w:p w14:paraId="468CE7DA" w14:textId="77777777" w:rsidR="00DF1FA7" w:rsidRPr="00DF1FA7" w:rsidRDefault="00DF1FA7" w:rsidP="00DF1FA7">
      <w:pPr>
        <w:spacing w:after="0" w:line="240" w:lineRule="auto"/>
        <w:rPr>
          <w:rStyle w:val="Courierforcode"/>
        </w:rPr>
      </w:pPr>
      <w:r w:rsidRPr="00DF1FA7">
        <w:rPr>
          <w:rStyle w:val="Courierforcode"/>
        </w:rPr>
        <w:tab/>
        <w:t>background-color: #931420;</w:t>
      </w:r>
    </w:p>
    <w:p w14:paraId="26A775F5" w14:textId="77777777" w:rsidR="00DF1FA7" w:rsidRPr="00DF1FA7" w:rsidRDefault="00DF1FA7" w:rsidP="00DF1FA7">
      <w:pPr>
        <w:spacing w:after="0" w:line="240" w:lineRule="auto"/>
        <w:rPr>
          <w:rStyle w:val="Courierforcode"/>
        </w:rPr>
      </w:pPr>
      <w:r w:rsidRPr="00DF1FA7">
        <w:rPr>
          <w:rStyle w:val="Courierforcode"/>
        </w:rPr>
        <w:tab/>
        <w:t>clear: both;</w:t>
      </w:r>
    </w:p>
    <w:p w14:paraId="0164F0BB" w14:textId="77777777" w:rsidR="00DF1FA7" w:rsidRPr="00DF1FA7" w:rsidRDefault="00DF1FA7" w:rsidP="00DF1FA7">
      <w:pPr>
        <w:spacing w:after="0" w:line="240" w:lineRule="auto"/>
        <w:rPr>
          <w:rStyle w:val="Courierforcode"/>
        </w:rPr>
      </w:pPr>
    </w:p>
    <w:p w14:paraId="1873D64E" w14:textId="77777777" w:rsidR="00DF1FA7" w:rsidRPr="00DF1FA7" w:rsidRDefault="00DF1FA7" w:rsidP="00DF1FA7">
      <w:pPr>
        <w:spacing w:after="0" w:line="240" w:lineRule="auto"/>
        <w:rPr>
          <w:rStyle w:val="Courierforcode"/>
        </w:rPr>
      </w:pPr>
      <w:r w:rsidRPr="00DF1FA7">
        <w:rPr>
          <w:rStyle w:val="Courierforcode"/>
        </w:rPr>
        <w:t>}</w:t>
      </w:r>
    </w:p>
    <w:p w14:paraId="2EF133CC" w14:textId="77777777" w:rsidR="00DF1FA7" w:rsidRPr="00DF1FA7" w:rsidRDefault="00DF1FA7" w:rsidP="00DF1FA7">
      <w:pPr>
        <w:spacing w:after="0" w:line="240" w:lineRule="auto"/>
        <w:rPr>
          <w:rStyle w:val="Courierforcode"/>
        </w:rPr>
      </w:pPr>
      <w:r w:rsidRPr="00DF1FA7">
        <w:rPr>
          <w:rStyle w:val="Courierforcode"/>
        </w:rPr>
        <w:t>footer p {</w:t>
      </w:r>
    </w:p>
    <w:p w14:paraId="765CE6B2" w14:textId="77777777" w:rsidR="00DF1FA7" w:rsidRPr="00DF1FA7" w:rsidRDefault="00DF1FA7" w:rsidP="00DF1FA7">
      <w:pPr>
        <w:spacing w:after="0" w:line="240" w:lineRule="auto"/>
        <w:rPr>
          <w:rStyle w:val="Courierforcode"/>
        </w:rPr>
      </w:pPr>
      <w:r w:rsidRPr="00DF1FA7">
        <w:rPr>
          <w:rStyle w:val="Courierforcode"/>
        </w:rPr>
        <w:tab/>
        <w:t>text-align: center;</w:t>
      </w:r>
    </w:p>
    <w:p w14:paraId="650B2B18" w14:textId="77777777" w:rsidR="00DF1FA7" w:rsidRPr="00DF1FA7" w:rsidRDefault="00DF1FA7" w:rsidP="00DF1FA7">
      <w:pPr>
        <w:spacing w:after="0" w:line="240" w:lineRule="auto"/>
        <w:rPr>
          <w:rStyle w:val="Courierforcode"/>
        </w:rPr>
      </w:pPr>
      <w:r w:rsidRPr="00DF1FA7">
        <w:rPr>
          <w:rStyle w:val="Courierforcode"/>
        </w:rPr>
        <w:tab/>
        <w:t>color: white;</w:t>
      </w:r>
    </w:p>
    <w:p w14:paraId="788113A7" w14:textId="77777777" w:rsidR="00DF1FA7" w:rsidRPr="00DF1FA7" w:rsidRDefault="00DF1FA7" w:rsidP="00DF1FA7">
      <w:pPr>
        <w:spacing w:after="0" w:line="240" w:lineRule="auto"/>
        <w:rPr>
          <w:rStyle w:val="Courierforcode"/>
        </w:rPr>
      </w:pPr>
      <w:r w:rsidRPr="00DF1FA7">
        <w:rPr>
          <w:rStyle w:val="Courierforcode"/>
        </w:rPr>
        <w:tab/>
        <w:t>padding: 1em 0;</w:t>
      </w:r>
    </w:p>
    <w:p w14:paraId="0ADBE901" w14:textId="77777777" w:rsidR="00DF1FA7" w:rsidRPr="00DF1FA7" w:rsidRDefault="00DF1FA7" w:rsidP="00DF1FA7">
      <w:pPr>
        <w:spacing w:after="0" w:line="240" w:lineRule="auto"/>
        <w:rPr>
          <w:rStyle w:val="Courierforcode"/>
        </w:rPr>
      </w:pPr>
      <w:r w:rsidRPr="00DF1FA7">
        <w:rPr>
          <w:rStyle w:val="Courierforcode"/>
        </w:rPr>
        <w:t>}</w:t>
      </w:r>
    </w:p>
    <w:p w14:paraId="735E6F1C" w14:textId="1B255E08" w:rsidR="004635C3" w:rsidRPr="004635C3" w:rsidRDefault="004635C3" w:rsidP="004635C3">
      <w:pPr>
        <w:spacing w:after="0" w:line="240" w:lineRule="auto"/>
        <w:rPr>
          <w:rStyle w:val="Courierforcode"/>
        </w:rPr>
      </w:pPr>
    </w:p>
    <w:p w14:paraId="7F9E50DD" w14:textId="13F9AEE7" w:rsidR="003F57F0" w:rsidRDefault="004635C3" w:rsidP="003F57F0">
      <w:pPr>
        <w:pStyle w:val="Heading1"/>
        <w:spacing w:before="0" w:after="120" w:line="240" w:lineRule="auto"/>
        <w:rPr>
          <w:rFonts w:cs="Arial"/>
        </w:rPr>
      </w:pPr>
      <w:r>
        <w:rPr>
          <w:rStyle w:val="Courierforcode"/>
        </w:rPr>
        <w:br w:type="page"/>
      </w:r>
      <w:bookmarkStart w:id="9" w:name="_Toc513281660"/>
      <w:r w:rsidR="003F57F0">
        <w:rPr>
          <w:noProof/>
        </w:rPr>
        <w:lastRenderedPageBreak/>
        <w:t>Chapter 1</w:t>
      </w:r>
      <w:r w:rsidR="005D0613">
        <w:rPr>
          <w:noProof/>
        </w:rPr>
        <w:t>7</w:t>
      </w:r>
      <w:r w:rsidR="003F57F0">
        <w:rPr>
          <w:noProof/>
        </w:rPr>
        <w:t>, Exercise 17-1</w:t>
      </w:r>
      <w:bookmarkEnd w:id="9"/>
    </w:p>
    <w:p w14:paraId="158F1BBB" w14:textId="1B06671B" w:rsidR="003F57F0" w:rsidRDefault="003F57F0" w:rsidP="00242A1E">
      <w:pPr>
        <w:rPr>
          <w:rStyle w:val="Courierforcode"/>
        </w:rPr>
      </w:pPr>
      <w:r>
        <w:t>Exercise 1</w:t>
      </w:r>
      <w:r w:rsidR="00450B51">
        <w:t>7</w:t>
      </w:r>
      <w:r>
        <w:t xml:space="preserve">-1 </w:t>
      </w:r>
      <w:r w:rsidR="00450B51">
        <w:t>involved making changes to a website built using jQuery Mobile</w:t>
      </w:r>
      <w:r>
        <w:t xml:space="preserve">. </w:t>
      </w:r>
      <w:r w:rsidR="00242A1E">
        <w:t xml:space="preserve">The first change was to make the button at the bottom of Scott Sampson’s page go to the Speakers page, rather than back to the previous page visited. </w:t>
      </w:r>
      <w:r w:rsidR="00011DA2">
        <w:t xml:space="preserve">The provided Back Button had used the </w:t>
      </w:r>
      <w:proofErr w:type="spellStart"/>
      <w:r w:rsidR="00011DA2">
        <w:t>dat-rel</w:t>
      </w:r>
      <w:proofErr w:type="spellEnd"/>
      <w:proofErr w:type="gramStart"/>
      <w:r w:rsidR="00011DA2">
        <w:t>=”back</w:t>
      </w:r>
      <w:proofErr w:type="gramEnd"/>
      <w:r w:rsidR="00011DA2">
        <w:t xml:space="preserve">” attribute. To make the change, this was replaced with an anchor to the Speakers page, </w:t>
      </w:r>
      <w:r w:rsidR="002F5AC6" w:rsidRPr="002F5AC6">
        <w:rPr>
          <w:rStyle w:val="Courierforcode"/>
        </w:rPr>
        <w:t xml:space="preserve">&lt;a </w:t>
      </w:r>
      <w:proofErr w:type="spellStart"/>
      <w:r w:rsidR="002F5AC6" w:rsidRPr="002F5AC6">
        <w:rPr>
          <w:rStyle w:val="Courierforcode"/>
        </w:rPr>
        <w:t>href</w:t>
      </w:r>
      <w:proofErr w:type="spellEnd"/>
      <w:r w:rsidR="002F5AC6" w:rsidRPr="002F5AC6">
        <w:rPr>
          <w:rStyle w:val="Courierforcode"/>
        </w:rPr>
        <w:t>="#speakers" data-theme="b"&gt;Back to Speakers&lt;/a</w:t>
      </w:r>
      <w:r w:rsidR="002F5AC6" w:rsidRPr="002F5AC6">
        <w:rPr>
          <w:rStyle w:val="Courierforcode"/>
        </w:rPr>
        <w:t>&gt;</w:t>
      </w:r>
      <w:r w:rsidR="002F5AC6">
        <w:t xml:space="preserve">, which was enclosed in a </w:t>
      </w:r>
      <w:r w:rsidR="002F5AC6" w:rsidRPr="002F5AC6">
        <w:rPr>
          <w:rStyle w:val="Courierforcode"/>
        </w:rPr>
        <w:t>&lt;div&gt;</w:t>
      </w:r>
      <w:r w:rsidR="002F5AC6">
        <w:t xml:space="preserve"> tag for the class, </w:t>
      </w:r>
      <w:r w:rsidR="002F5AC6" w:rsidRPr="002F5AC6">
        <w:rPr>
          <w:rStyle w:val="Courierforcode"/>
        </w:rPr>
        <w:t>“</w:t>
      </w:r>
      <w:proofErr w:type="spellStart"/>
      <w:r w:rsidR="002F5AC6" w:rsidRPr="002F5AC6">
        <w:rPr>
          <w:rStyle w:val="Courierforcode"/>
        </w:rPr>
        <w:t>ui</w:t>
      </w:r>
      <w:proofErr w:type="spellEnd"/>
      <w:r w:rsidR="002F5AC6" w:rsidRPr="002F5AC6">
        <w:rPr>
          <w:rStyle w:val="Courierforcode"/>
        </w:rPr>
        <w:t>-bar”.</w:t>
      </w:r>
    </w:p>
    <w:p w14:paraId="2E279EBD" w14:textId="41EE773D" w:rsidR="003F57F0" w:rsidRDefault="00C2132F" w:rsidP="003F57F0">
      <w:r>
        <w:t>Images were added to the Speakers page by adding an &lt;</w:t>
      </w:r>
      <w:proofErr w:type="spellStart"/>
      <w:r>
        <w:t>img</w:t>
      </w:r>
      <w:proofErr w:type="spellEnd"/>
      <w:r>
        <w:t>&gt; tag with the appropriate path after the anchor to the individual speaker’s page and before the &lt;p&gt; tags for that speaker. All of this information was contained within &lt;li&gt; tags in an unordered list.</w:t>
      </w:r>
    </w:p>
    <w:p w14:paraId="63EF2D89" w14:textId="3012A42A" w:rsidR="00C2132F" w:rsidRDefault="00C4549B" w:rsidP="003F57F0">
      <w:r>
        <w:t xml:space="preserve">Following the model of the other speakers’ pages, a new page was created for Andrew Ross Sorkin. Completing this task illustrated the concept of creating multiple pages within a single HTML file using jQuery Mobile. A </w:t>
      </w:r>
      <w:r w:rsidRPr="00C4549B">
        <w:rPr>
          <w:rStyle w:val="Courierforcode"/>
        </w:rPr>
        <w:t>&lt;div&gt;</w:t>
      </w:r>
      <w:r>
        <w:t xml:space="preserve"> tag with the attribute </w:t>
      </w:r>
      <w:r w:rsidRPr="00C4549B">
        <w:rPr>
          <w:rStyle w:val="Courierforcode"/>
        </w:rPr>
        <w:t>data-role="page"</w:t>
      </w:r>
      <w:r>
        <w:t xml:space="preserve"> established a new page, and the page was given an </w:t>
      </w:r>
      <w:r w:rsidRPr="00C4549B">
        <w:rPr>
          <w:rStyle w:val="Courierforcode"/>
        </w:rPr>
        <w:t>id</w:t>
      </w:r>
      <w:r>
        <w:t xml:space="preserve"> to allow for creating customized content for that page.</w:t>
      </w:r>
    </w:p>
    <w:p w14:paraId="59591399" w14:textId="3DBE58E2" w:rsidR="00022129" w:rsidRDefault="00022129" w:rsidP="003F57F0">
      <w:r>
        <w:t xml:space="preserve">Experimentation was then encouraged, and I chose to add a </w:t>
      </w:r>
      <w:r w:rsidR="002648A9">
        <w:t>Column-Toggle Table Widget from jQuery Mobile. The links to jQuery were already present in the HTML, so adding the widget only involved copying</w:t>
      </w:r>
      <w:r w:rsidR="00A966D4">
        <w:t xml:space="preserve"> and pasting</w:t>
      </w:r>
      <w:r w:rsidR="002648A9">
        <w:t xml:space="preserve"> some example code </w:t>
      </w:r>
      <w:r w:rsidR="00A966D4">
        <w:t>from</w:t>
      </w:r>
      <w:r w:rsidR="002648A9">
        <w:t xml:space="preserve"> the jQuery Mobile site and changing the content to </w:t>
      </w:r>
      <w:r w:rsidR="00A966D4">
        <w:t>information</w:t>
      </w:r>
      <w:r w:rsidR="002648A9">
        <w:t xml:space="preserve"> appropriate for my s</w:t>
      </w:r>
      <w:r w:rsidR="00A966D4">
        <w:t>ite.</w:t>
      </w:r>
    </w:p>
    <w:p w14:paraId="02689D35" w14:textId="421E03C6" w:rsidR="004A4613" w:rsidRDefault="004A4613" w:rsidP="003F57F0">
      <w:r>
        <w:t xml:space="preserve">The newly added widget for the table was styled according to the default jQuery Mobile CSS, so some additional formatting was required to make things look right. Creating an additional external CSS file and linking to it after the links to the jQuery Mobile CSS file allowed styling changes. Margins were adjusted and the font size was decreased for the &lt;td&gt; and </w:t>
      </w:r>
      <w:r w:rsidRPr="004A4613">
        <w:rPr>
          <w:rStyle w:val="Courierforcode"/>
        </w:rPr>
        <w:t>&lt;</w:t>
      </w:r>
      <w:proofErr w:type="spellStart"/>
      <w:r w:rsidRPr="004A4613">
        <w:rPr>
          <w:rStyle w:val="Courierforcode"/>
        </w:rPr>
        <w:t>th</w:t>
      </w:r>
      <w:proofErr w:type="spellEnd"/>
      <w:r w:rsidRPr="004A4613">
        <w:rPr>
          <w:rStyle w:val="Courierforcode"/>
        </w:rPr>
        <w:t>&gt;</w:t>
      </w:r>
      <w:r>
        <w:t xml:space="preserve"> content.</w:t>
      </w:r>
    </w:p>
    <w:p w14:paraId="0131E57E" w14:textId="1DC61CC5" w:rsidR="00561577" w:rsidRDefault="00561577" w:rsidP="003F57F0">
      <w:r>
        <w:t xml:space="preserve">Additionally, some changes were made to theme settings. </w:t>
      </w:r>
      <w:r w:rsidR="0096711C">
        <w:t>Changing the colors in the navigations buttons can be done by changing the value of the data-theme attribute. In this case, they were changed from a to b, jQuery Mobile offers additional default choices and also allows developers to create custom themes for use if their projects.</w:t>
      </w:r>
    </w:p>
    <w:p w14:paraId="3E537979" w14:textId="20EF8167" w:rsidR="00C4549B" w:rsidRDefault="003B66B5" w:rsidP="003F57F0">
      <w:pPr>
        <w:rPr>
          <w:rStyle w:val="IntenseReference"/>
        </w:rPr>
      </w:pPr>
      <w:r>
        <w:rPr>
          <w:b/>
          <w:bCs/>
          <w:noProof/>
          <w:color w:val="4472C4" w:themeColor="accent1"/>
          <w:spacing w:val="5"/>
          <w:sz w:val="16"/>
        </w:rPr>
        <w:drawing>
          <wp:anchor distT="0" distB="0" distL="114300" distR="114300" simplePos="0" relativeHeight="251666432" behindDoc="0" locked="0" layoutInCell="1" allowOverlap="1" wp14:anchorId="4ACE0DDA" wp14:editId="69E2F0AC">
            <wp:simplePos x="0" y="0"/>
            <wp:positionH relativeFrom="column">
              <wp:posOffset>3248025</wp:posOffset>
            </wp:positionH>
            <wp:positionV relativeFrom="paragraph">
              <wp:posOffset>113665</wp:posOffset>
            </wp:positionV>
            <wp:extent cx="2674620" cy="797560"/>
            <wp:effectExtent l="25400" t="25400" r="17780" b="15240"/>
            <wp:wrapTight wrapText="bothSides">
              <wp:wrapPolygon edited="0">
                <wp:start x="-205" y="-688"/>
                <wp:lineTo x="-205" y="21325"/>
                <wp:lineTo x="21538" y="21325"/>
                <wp:lineTo x="21538" y="-688"/>
                <wp:lineTo x="-205" y="-68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1ThemeB.png"/>
                    <pic:cNvPicPr/>
                  </pic:nvPicPr>
                  <pic:blipFill rotWithShape="1">
                    <a:blip r:embed="rId20">
                      <a:extLst>
                        <a:ext uri="{28A0092B-C50C-407E-A947-70E740481C1C}">
                          <a14:useLocalDpi xmlns:a14="http://schemas.microsoft.com/office/drawing/2010/main" val="0"/>
                        </a:ext>
                      </a:extLst>
                    </a:blip>
                    <a:srcRect b="81240"/>
                    <a:stretch/>
                  </pic:blipFill>
                  <pic:spPr bwMode="auto">
                    <a:xfrm>
                      <a:off x="0" y="0"/>
                      <a:ext cx="2674620" cy="7975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018F47" w14:textId="56A760DC" w:rsidR="003F57F0" w:rsidRDefault="003B66B5" w:rsidP="00561577">
      <w:pPr>
        <w:rPr>
          <w:rStyle w:val="IntenseReference"/>
        </w:rPr>
      </w:pPr>
      <w:r>
        <w:rPr>
          <w:rStyle w:val="IntenseReference"/>
        </w:rPr>
        <w:t>S</w:t>
      </w:r>
      <w:r w:rsidR="003F57F0">
        <w:rPr>
          <w:rStyle w:val="IntenseReference"/>
        </w:rPr>
        <w:t>creenshot</w:t>
      </w:r>
      <w:r>
        <w:rPr>
          <w:rStyle w:val="IntenseReference"/>
        </w:rPr>
        <w:t>s</w:t>
      </w:r>
      <w:r w:rsidR="003F57F0">
        <w:rPr>
          <w:rStyle w:val="IntenseReference"/>
        </w:rPr>
        <w:t xml:space="preserve"> showing </w:t>
      </w:r>
      <w:r>
        <w:rPr>
          <w:rStyle w:val="IntenseReference"/>
        </w:rPr>
        <w:t>default theme choices “A” and “B” for the navigation buttons.</w:t>
      </w:r>
    </w:p>
    <w:p w14:paraId="73E26FBB" w14:textId="6E3BAFE3" w:rsidR="003F57F0" w:rsidRDefault="003B66B5" w:rsidP="003F57F0">
      <w:pPr>
        <w:spacing w:after="0" w:line="240" w:lineRule="auto"/>
        <w:rPr>
          <w:rStyle w:val="IntenseReference"/>
        </w:rPr>
      </w:pPr>
      <w:r>
        <w:rPr>
          <w:b/>
          <w:bCs/>
          <w:noProof/>
          <w:color w:val="4472C4" w:themeColor="accent1"/>
          <w:spacing w:val="5"/>
          <w:sz w:val="16"/>
        </w:rPr>
        <w:drawing>
          <wp:anchor distT="0" distB="0" distL="114300" distR="114300" simplePos="0" relativeHeight="251667456" behindDoc="0" locked="0" layoutInCell="1" allowOverlap="1" wp14:anchorId="38B1E6AE" wp14:editId="2E8F8975">
            <wp:simplePos x="0" y="0"/>
            <wp:positionH relativeFrom="column">
              <wp:posOffset>1306830</wp:posOffset>
            </wp:positionH>
            <wp:positionV relativeFrom="paragraph">
              <wp:posOffset>144780</wp:posOffset>
            </wp:positionV>
            <wp:extent cx="2650490" cy="802640"/>
            <wp:effectExtent l="25400" t="25400" r="16510" b="35560"/>
            <wp:wrapTight wrapText="bothSides">
              <wp:wrapPolygon edited="0">
                <wp:start x="-207" y="-684"/>
                <wp:lineTo x="-207" y="21873"/>
                <wp:lineTo x="21528" y="21873"/>
                <wp:lineTo x="21528" y="-684"/>
                <wp:lineTo x="-207" y="-68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1ThemeA.png"/>
                    <pic:cNvPicPr/>
                  </pic:nvPicPr>
                  <pic:blipFill rotWithShape="1">
                    <a:blip r:embed="rId21">
                      <a:extLst>
                        <a:ext uri="{28A0092B-C50C-407E-A947-70E740481C1C}">
                          <a14:useLocalDpi xmlns:a14="http://schemas.microsoft.com/office/drawing/2010/main" val="0"/>
                        </a:ext>
                      </a:extLst>
                    </a:blip>
                    <a:srcRect b="81062"/>
                    <a:stretch/>
                  </pic:blipFill>
                  <pic:spPr bwMode="auto">
                    <a:xfrm>
                      <a:off x="0" y="0"/>
                      <a:ext cx="2650490" cy="80264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57F0">
        <w:rPr>
          <w:rStyle w:val="IntenseReference"/>
        </w:rPr>
        <w:br w:type="page"/>
      </w:r>
    </w:p>
    <w:p w14:paraId="50E54A13" w14:textId="0FA5D0D1" w:rsidR="003F57F0" w:rsidRPr="00482904" w:rsidRDefault="003F57F0" w:rsidP="003F57F0">
      <w:pPr>
        <w:rPr>
          <w:rStyle w:val="IntenseReference"/>
        </w:rPr>
      </w:pPr>
      <w:r>
        <w:rPr>
          <w:rStyle w:val="IntenseReference"/>
        </w:rPr>
        <w:lastRenderedPageBreak/>
        <w:t>HTML</w:t>
      </w:r>
      <w:r w:rsidRPr="00482904">
        <w:rPr>
          <w:rStyle w:val="IntenseReference"/>
        </w:rPr>
        <w:t xml:space="preserve"> for Chapter </w:t>
      </w:r>
      <w:r>
        <w:rPr>
          <w:rStyle w:val="IntenseReference"/>
        </w:rPr>
        <w:t>1</w:t>
      </w:r>
      <w:r w:rsidR="00DF1FA7">
        <w:rPr>
          <w:rStyle w:val="IntenseReference"/>
        </w:rPr>
        <w:t>7</w:t>
      </w:r>
      <w:r w:rsidRPr="00482904">
        <w:rPr>
          <w:rStyle w:val="IntenseReference"/>
        </w:rPr>
        <w:t xml:space="preserve">, Exercise </w:t>
      </w:r>
      <w:r>
        <w:rPr>
          <w:rStyle w:val="IntenseReference"/>
        </w:rPr>
        <w:t>17</w:t>
      </w:r>
      <w:r w:rsidRPr="00482904">
        <w:rPr>
          <w:rStyle w:val="IntenseReference"/>
        </w:rPr>
        <w:t>-1</w:t>
      </w:r>
    </w:p>
    <w:p w14:paraId="7C608655" w14:textId="77777777" w:rsidR="003B66B5" w:rsidRPr="003B66B5" w:rsidRDefault="003B66B5" w:rsidP="003B66B5">
      <w:pPr>
        <w:spacing w:after="0" w:line="240" w:lineRule="auto"/>
        <w:rPr>
          <w:rStyle w:val="Courierforcode"/>
        </w:rPr>
      </w:pPr>
      <w:proofErr w:type="gramStart"/>
      <w:r w:rsidRPr="003B66B5">
        <w:rPr>
          <w:rStyle w:val="Courierforcode"/>
        </w:rPr>
        <w:t>&lt;!DOCTYPE</w:t>
      </w:r>
      <w:proofErr w:type="gramEnd"/>
      <w:r w:rsidRPr="003B66B5">
        <w:rPr>
          <w:rStyle w:val="Courierforcode"/>
        </w:rPr>
        <w:t xml:space="preserve"> HTML&gt;</w:t>
      </w:r>
    </w:p>
    <w:p w14:paraId="1E0E62D7" w14:textId="77777777" w:rsidR="003B66B5" w:rsidRPr="003B66B5" w:rsidRDefault="003B66B5" w:rsidP="003B66B5">
      <w:pPr>
        <w:spacing w:after="0" w:line="240" w:lineRule="auto"/>
        <w:rPr>
          <w:rStyle w:val="Courierforcode"/>
        </w:rPr>
      </w:pPr>
      <w:r w:rsidRPr="003B66B5">
        <w:rPr>
          <w:rStyle w:val="Courierforcode"/>
        </w:rPr>
        <w:t xml:space="preserve">&lt;html </w:t>
      </w:r>
      <w:proofErr w:type="spellStart"/>
      <w:r w:rsidRPr="003B66B5">
        <w:rPr>
          <w:rStyle w:val="Courierforcode"/>
        </w:rPr>
        <w:t>lang</w:t>
      </w:r>
      <w:proofErr w:type="spellEnd"/>
      <w:r w:rsidRPr="003B66B5">
        <w:rPr>
          <w:rStyle w:val="Courierforcode"/>
        </w:rPr>
        <w:t>="</w:t>
      </w:r>
      <w:proofErr w:type="spellStart"/>
      <w:r w:rsidRPr="003B66B5">
        <w:rPr>
          <w:rStyle w:val="Courierforcode"/>
        </w:rPr>
        <w:t>en</w:t>
      </w:r>
      <w:proofErr w:type="spellEnd"/>
      <w:r w:rsidRPr="003B66B5">
        <w:rPr>
          <w:rStyle w:val="Courierforcode"/>
        </w:rPr>
        <w:t>"&gt;</w:t>
      </w:r>
    </w:p>
    <w:p w14:paraId="28F2A49A" w14:textId="77777777" w:rsidR="003B66B5" w:rsidRPr="003B66B5" w:rsidRDefault="003B66B5" w:rsidP="003B66B5">
      <w:pPr>
        <w:spacing w:after="0" w:line="240" w:lineRule="auto"/>
        <w:rPr>
          <w:rStyle w:val="Courierforcode"/>
        </w:rPr>
      </w:pPr>
      <w:r w:rsidRPr="003B66B5">
        <w:rPr>
          <w:rStyle w:val="Courierforcode"/>
        </w:rPr>
        <w:t>&lt;head&gt;</w:t>
      </w:r>
    </w:p>
    <w:p w14:paraId="7FA18142" w14:textId="77777777" w:rsidR="003B66B5" w:rsidRPr="003B66B5" w:rsidRDefault="003B66B5" w:rsidP="003B66B5">
      <w:pPr>
        <w:spacing w:after="0" w:line="240" w:lineRule="auto"/>
        <w:rPr>
          <w:rStyle w:val="Courierforcode"/>
        </w:rPr>
      </w:pPr>
      <w:r w:rsidRPr="003B66B5">
        <w:rPr>
          <w:rStyle w:val="Courierforcode"/>
        </w:rPr>
        <w:tab/>
        <w:t>&lt;meta charset="utf-8"&gt;</w:t>
      </w:r>
    </w:p>
    <w:p w14:paraId="71E8AE98" w14:textId="77777777" w:rsidR="003B66B5" w:rsidRPr="003B66B5" w:rsidRDefault="003B66B5" w:rsidP="003B66B5">
      <w:pPr>
        <w:spacing w:after="0" w:line="240" w:lineRule="auto"/>
        <w:rPr>
          <w:rStyle w:val="Courierforcode"/>
        </w:rPr>
      </w:pPr>
      <w:r w:rsidRPr="003B66B5">
        <w:rPr>
          <w:rStyle w:val="Courierforcode"/>
        </w:rPr>
        <w:t xml:space="preserve">    &lt;meta name="viewport" content="width=device-width, initial-scale=1"&gt; </w:t>
      </w:r>
    </w:p>
    <w:p w14:paraId="067EF389" w14:textId="77777777" w:rsidR="003B66B5" w:rsidRPr="003B66B5" w:rsidRDefault="003B66B5" w:rsidP="003B66B5">
      <w:pPr>
        <w:spacing w:after="0" w:line="240" w:lineRule="auto"/>
        <w:rPr>
          <w:rStyle w:val="Courierforcode"/>
        </w:rPr>
      </w:pPr>
      <w:r w:rsidRPr="003B66B5">
        <w:rPr>
          <w:rStyle w:val="Courierforcode"/>
        </w:rPr>
        <w:t xml:space="preserve">    &lt;title&gt;San Joaquin Valley Town Hall&lt;/title&gt;</w:t>
      </w:r>
    </w:p>
    <w:p w14:paraId="4F517B0D" w14:textId="77777777" w:rsidR="003B66B5" w:rsidRPr="003B66B5" w:rsidRDefault="003B66B5" w:rsidP="003B66B5">
      <w:pPr>
        <w:spacing w:after="0" w:line="240" w:lineRule="auto"/>
        <w:rPr>
          <w:rStyle w:val="Courierforcode"/>
        </w:rPr>
      </w:pPr>
      <w:r w:rsidRPr="003B66B5">
        <w:rPr>
          <w:rStyle w:val="Courierforcode"/>
        </w:rPr>
        <w:t xml:space="preserve">    </w:t>
      </w:r>
      <w:proofErr w:type="gramStart"/>
      <w:r w:rsidRPr="003B66B5">
        <w:rPr>
          <w:rStyle w:val="Courierforcode"/>
        </w:rPr>
        <w:t>&lt;!--</w:t>
      </w:r>
      <w:proofErr w:type="gramEnd"/>
      <w:r w:rsidRPr="003B66B5">
        <w:rPr>
          <w:rStyle w:val="Courierforcode"/>
        </w:rPr>
        <w:t xml:space="preserve"> include the jQuery Mobile stylesheet --&gt;</w:t>
      </w:r>
    </w:p>
    <w:p w14:paraId="03EA88FA" w14:textId="77777777" w:rsidR="003B66B5" w:rsidRPr="003B66B5" w:rsidRDefault="003B66B5" w:rsidP="003B66B5">
      <w:pPr>
        <w:spacing w:after="0" w:line="240" w:lineRule="auto"/>
        <w:rPr>
          <w:rStyle w:val="Courierforcode"/>
        </w:rPr>
      </w:pPr>
      <w:r w:rsidRPr="003B66B5">
        <w:rPr>
          <w:rStyle w:val="Courierforcode"/>
        </w:rPr>
        <w:tab/>
        <w:t xml:space="preserve">&lt;link </w:t>
      </w:r>
      <w:proofErr w:type="spellStart"/>
      <w:r w:rsidRPr="003B66B5">
        <w:rPr>
          <w:rStyle w:val="Courierforcode"/>
        </w:rPr>
        <w:t>rel</w:t>
      </w:r>
      <w:proofErr w:type="spellEnd"/>
      <w:r w:rsidRPr="003B66B5">
        <w:rPr>
          <w:rStyle w:val="Courierforcode"/>
        </w:rPr>
        <w:t>="stylesheet" href="http://code.jquery.com/mobile/1.4.5/jquery.mobile-1.4.5.min.css"&gt;</w:t>
      </w:r>
    </w:p>
    <w:p w14:paraId="57959DD5" w14:textId="77777777" w:rsidR="003B66B5" w:rsidRPr="003B66B5" w:rsidRDefault="003B66B5" w:rsidP="003B66B5">
      <w:pPr>
        <w:spacing w:after="0" w:line="240" w:lineRule="auto"/>
        <w:rPr>
          <w:rStyle w:val="Courierforcode"/>
        </w:rPr>
      </w:pPr>
    </w:p>
    <w:p w14:paraId="21D4EB5E" w14:textId="77777777" w:rsidR="003B66B5" w:rsidRPr="003B66B5" w:rsidRDefault="003B66B5" w:rsidP="003B66B5">
      <w:pPr>
        <w:spacing w:after="0" w:line="240" w:lineRule="auto"/>
        <w:rPr>
          <w:rStyle w:val="Courierforcode"/>
        </w:rPr>
      </w:pPr>
      <w:r w:rsidRPr="003B66B5">
        <w:rPr>
          <w:rStyle w:val="Courierforcode"/>
        </w:rPr>
        <w:t xml:space="preserve">    </w:t>
      </w:r>
      <w:proofErr w:type="gramStart"/>
      <w:r w:rsidRPr="003B66B5">
        <w:rPr>
          <w:rStyle w:val="Courierforcode"/>
        </w:rPr>
        <w:t>&lt;!--</w:t>
      </w:r>
      <w:proofErr w:type="gramEnd"/>
      <w:r w:rsidRPr="003B66B5">
        <w:rPr>
          <w:rStyle w:val="Courierforcode"/>
        </w:rPr>
        <w:t xml:space="preserve"> include the jQuery and jQuery Mobile JavaScript files --&gt;</w:t>
      </w:r>
    </w:p>
    <w:p w14:paraId="005639B6" w14:textId="77777777" w:rsidR="003B66B5" w:rsidRPr="003B66B5" w:rsidRDefault="003B66B5" w:rsidP="003B66B5">
      <w:pPr>
        <w:spacing w:after="0" w:line="240" w:lineRule="auto"/>
        <w:rPr>
          <w:rStyle w:val="Courierforcode"/>
        </w:rPr>
      </w:pPr>
      <w:r w:rsidRPr="003B66B5">
        <w:rPr>
          <w:rStyle w:val="Courierforcode"/>
        </w:rPr>
        <w:t xml:space="preserve">    &lt;script </w:t>
      </w:r>
      <w:proofErr w:type="spellStart"/>
      <w:r w:rsidRPr="003B66B5">
        <w:rPr>
          <w:rStyle w:val="Courierforcode"/>
        </w:rPr>
        <w:t>src</w:t>
      </w:r>
      <w:proofErr w:type="spellEnd"/>
      <w:r w:rsidRPr="003B66B5">
        <w:rPr>
          <w:rStyle w:val="Courierforcode"/>
        </w:rPr>
        <w:t>=" https://code.jquery.com/jquery-2.1.3.min.js"&gt;&lt;/script&gt;</w:t>
      </w:r>
    </w:p>
    <w:p w14:paraId="06F0B650" w14:textId="77777777" w:rsidR="003B66B5" w:rsidRPr="003B66B5" w:rsidRDefault="003B66B5" w:rsidP="003B66B5">
      <w:pPr>
        <w:spacing w:after="0" w:line="240" w:lineRule="auto"/>
        <w:rPr>
          <w:rStyle w:val="Courierforcode"/>
        </w:rPr>
      </w:pPr>
      <w:r w:rsidRPr="003B66B5">
        <w:rPr>
          <w:rStyle w:val="Courierforcode"/>
        </w:rPr>
        <w:t xml:space="preserve">    &lt;script src="https://code.jquery.com/mobile/1.4.5/jquery.mobile-1.4.5.min.js"&gt;&lt;/script&gt;</w:t>
      </w:r>
    </w:p>
    <w:p w14:paraId="5B8EE192" w14:textId="77777777" w:rsidR="003B66B5" w:rsidRPr="003B66B5" w:rsidRDefault="003B66B5" w:rsidP="003B66B5">
      <w:pPr>
        <w:spacing w:after="0" w:line="240" w:lineRule="auto"/>
        <w:rPr>
          <w:rStyle w:val="Courierforcode"/>
        </w:rPr>
      </w:pPr>
      <w:r w:rsidRPr="003B66B5">
        <w:rPr>
          <w:rStyle w:val="Courierforcode"/>
        </w:rPr>
        <w:tab/>
        <w:t xml:space="preserve">&lt;link </w:t>
      </w:r>
      <w:proofErr w:type="spellStart"/>
      <w:r w:rsidRPr="003B66B5">
        <w:rPr>
          <w:rStyle w:val="Courierforcode"/>
        </w:rPr>
        <w:t>rel</w:t>
      </w:r>
      <w:proofErr w:type="spellEnd"/>
      <w:r w:rsidRPr="003B66B5">
        <w:rPr>
          <w:rStyle w:val="Courierforcode"/>
        </w:rPr>
        <w:t xml:space="preserve">="stylesheet" </w:t>
      </w:r>
      <w:proofErr w:type="spellStart"/>
      <w:r w:rsidRPr="003B66B5">
        <w:rPr>
          <w:rStyle w:val="Courierforcode"/>
        </w:rPr>
        <w:t>href</w:t>
      </w:r>
      <w:proofErr w:type="spellEnd"/>
      <w:r w:rsidRPr="003B66B5">
        <w:rPr>
          <w:rStyle w:val="Courierforcode"/>
        </w:rPr>
        <w:t>="mobile.css"&gt;</w:t>
      </w:r>
    </w:p>
    <w:p w14:paraId="13708356" w14:textId="77777777" w:rsidR="003B66B5" w:rsidRPr="003B66B5" w:rsidRDefault="003B66B5" w:rsidP="003B66B5">
      <w:pPr>
        <w:spacing w:after="0" w:line="240" w:lineRule="auto"/>
        <w:rPr>
          <w:rStyle w:val="Courierforcode"/>
        </w:rPr>
      </w:pPr>
    </w:p>
    <w:p w14:paraId="5E6B349C" w14:textId="77777777" w:rsidR="003B66B5" w:rsidRPr="003B66B5" w:rsidRDefault="003B66B5" w:rsidP="003B66B5">
      <w:pPr>
        <w:spacing w:after="0" w:line="240" w:lineRule="auto"/>
        <w:rPr>
          <w:rStyle w:val="Courierforcode"/>
        </w:rPr>
      </w:pPr>
      <w:r w:rsidRPr="003B66B5">
        <w:rPr>
          <w:rStyle w:val="Courierforcode"/>
        </w:rPr>
        <w:t>&lt;/head&gt;</w:t>
      </w:r>
    </w:p>
    <w:p w14:paraId="51CE319E" w14:textId="77777777" w:rsidR="003B66B5" w:rsidRPr="003B66B5" w:rsidRDefault="003B66B5" w:rsidP="003B66B5">
      <w:pPr>
        <w:spacing w:after="0" w:line="240" w:lineRule="auto"/>
        <w:rPr>
          <w:rStyle w:val="Courierforcode"/>
        </w:rPr>
      </w:pPr>
    </w:p>
    <w:p w14:paraId="6E525848" w14:textId="77777777" w:rsidR="003B66B5" w:rsidRPr="003B66B5" w:rsidRDefault="003B66B5" w:rsidP="003B66B5">
      <w:pPr>
        <w:spacing w:after="0" w:line="240" w:lineRule="auto"/>
        <w:rPr>
          <w:rStyle w:val="Courierforcode"/>
        </w:rPr>
      </w:pPr>
      <w:r w:rsidRPr="003B66B5">
        <w:rPr>
          <w:rStyle w:val="Courierforcode"/>
        </w:rPr>
        <w:t>&lt;body&gt;</w:t>
      </w:r>
    </w:p>
    <w:p w14:paraId="6811B2D9" w14:textId="77777777" w:rsidR="003B66B5" w:rsidRPr="003B66B5" w:rsidRDefault="003B66B5" w:rsidP="003B66B5">
      <w:pPr>
        <w:spacing w:after="0" w:line="240" w:lineRule="auto"/>
        <w:rPr>
          <w:rStyle w:val="Courierforcode"/>
        </w:rPr>
      </w:pPr>
      <w:r w:rsidRPr="003B66B5">
        <w:rPr>
          <w:rStyle w:val="Courierforcode"/>
        </w:rPr>
        <w:t>&lt;div data-role="page" id="home"&gt;</w:t>
      </w:r>
    </w:p>
    <w:p w14:paraId="0A070FDE" w14:textId="77777777" w:rsidR="003B66B5" w:rsidRPr="003B66B5" w:rsidRDefault="003B66B5" w:rsidP="003B66B5">
      <w:pPr>
        <w:spacing w:after="0" w:line="240" w:lineRule="auto"/>
        <w:rPr>
          <w:rStyle w:val="Courierforcode"/>
        </w:rPr>
      </w:pPr>
      <w:r w:rsidRPr="003B66B5">
        <w:rPr>
          <w:rStyle w:val="Courierforcode"/>
        </w:rPr>
        <w:t xml:space="preserve">    &lt;header data-role="header"&gt;</w:t>
      </w:r>
    </w:p>
    <w:p w14:paraId="4BF873BE" w14:textId="77777777" w:rsidR="003B66B5" w:rsidRPr="003B66B5" w:rsidRDefault="003B66B5" w:rsidP="003B66B5">
      <w:pPr>
        <w:spacing w:after="0" w:line="240" w:lineRule="auto"/>
        <w:rPr>
          <w:rStyle w:val="Courierforcode"/>
        </w:rPr>
      </w:pPr>
      <w:r w:rsidRPr="003B66B5">
        <w:rPr>
          <w:rStyle w:val="Courierforcode"/>
        </w:rPr>
        <w:t xml:space="preserve">        &lt;h1&gt;SJV Town Hall&lt;/h1&gt;</w:t>
      </w:r>
    </w:p>
    <w:p w14:paraId="157D0D6D" w14:textId="77777777" w:rsidR="003B66B5" w:rsidRPr="003B66B5" w:rsidRDefault="003B66B5" w:rsidP="003B66B5">
      <w:pPr>
        <w:spacing w:after="0" w:line="240" w:lineRule="auto"/>
        <w:rPr>
          <w:rStyle w:val="Courierforcode"/>
        </w:rPr>
      </w:pPr>
      <w:r w:rsidRPr="003B66B5">
        <w:rPr>
          <w:rStyle w:val="Courierforcode"/>
        </w:rPr>
        <w:t xml:space="preserve">        &lt;div data-role="</w:t>
      </w:r>
      <w:proofErr w:type="spellStart"/>
      <w:r w:rsidRPr="003B66B5">
        <w:rPr>
          <w:rStyle w:val="Courierforcode"/>
        </w:rPr>
        <w:t>navbar</w:t>
      </w:r>
      <w:proofErr w:type="spellEnd"/>
      <w:r w:rsidRPr="003B66B5">
        <w:rPr>
          <w:rStyle w:val="Courierforcode"/>
        </w:rPr>
        <w:t>"&gt;</w:t>
      </w:r>
    </w:p>
    <w:p w14:paraId="7978DA6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2C605A8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="#home" data-icon="home" data-theme="b" class="</w:t>
      </w:r>
      <w:proofErr w:type="spellStart"/>
      <w:r w:rsidRPr="003B66B5">
        <w:rPr>
          <w:rStyle w:val="Courierforcode"/>
        </w:rPr>
        <w:t>ui</w:t>
      </w:r>
      <w:proofErr w:type="spellEnd"/>
      <w:r w:rsidRPr="003B66B5">
        <w:rPr>
          <w:rStyle w:val="Courierforcode"/>
        </w:rPr>
        <w:t>-</w:t>
      </w:r>
      <w:proofErr w:type="spellStart"/>
      <w:r w:rsidRPr="003B66B5">
        <w:rPr>
          <w:rStyle w:val="Courierforcode"/>
        </w:rPr>
        <w:t>btn</w:t>
      </w:r>
      <w:proofErr w:type="spellEnd"/>
      <w:r w:rsidRPr="003B66B5">
        <w:rPr>
          <w:rStyle w:val="Courierforcode"/>
        </w:rPr>
        <w:t>-active"&gt;Home&lt;/a&gt;&lt;/li&gt;</w:t>
      </w:r>
    </w:p>
    <w:p w14:paraId="077E635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="#speakers" data-icon="star" data-theme="b"&gt;Speakers&lt;/a&gt;&lt;/li&gt;</w:t>
      </w:r>
    </w:p>
    <w:p w14:paraId="16B58FBE"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&lt;li&gt;&lt;a </w:t>
      </w:r>
      <w:proofErr w:type="spellStart"/>
      <w:r w:rsidRPr="003B66B5">
        <w:rPr>
          <w:rStyle w:val="Courierforcode"/>
        </w:rPr>
        <w:t>href</w:t>
      </w:r>
      <w:proofErr w:type="spellEnd"/>
      <w:r w:rsidRPr="003B66B5">
        <w:rPr>
          <w:rStyle w:val="Courierforcode"/>
        </w:rPr>
        <w:t>="#contact" data-icon="grid" data-theme="b"&gt;Contact Us&lt;/a&gt;&lt;/li&gt;</w:t>
      </w:r>
    </w:p>
    <w:p w14:paraId="4E583A0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29B6D564"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662535AB" w14:textId="77777777" w:rsidR="003B66B5" w:rsidRPr="003B66B5" w:rsidRDefault="003B66B5" w:rsidP="003B66B5">
      <w:pPr>
        <w:spacing w:after="0" w:line="240" w:lineRule="auto"/>
        <w:rPr>
          <w:rStyle w:val="Courierforcode"/>
        </w:rPr>
      </w:pPr>
      <w:r w:rsidRPr="003B66B5">
        <w:rPr>
          <w:rStyle w:val="Courierforcode"/>
        </w:rPr>
        <w:t xml:space="preserve">    &lt;/header&gt;</w:t>
      </w:r>
    </w:p>
    <w:p w14:paraId="3C88C0E1" w14:textId="77777777" w:rsidR="003B66B5" w:rsidRPr="003B66B5" w:rsidRDefault="003B66B5" w:rsidP="003B66B5">
      <w:pPr>
        <w:spacing w:after="0" w:line="240" w:lineRule="auto"/>
        <w:rPr>
          <w:rStyle w:val="Courierforcode"/>
        </w:rPr>
      </w:pPr>
      <w:r w:rsidRPr="003B66B5">
        <w:rPr>
          <w:rStyle w:val="Courierforcode"/>
        </w:rPr>
        <w:t xml:space="preserve">    &lt;section class="</w:t>
      </w:r>
      <w:proofErr w:type="spellStart"/>
      <w:r w:rsidRPr="003B66B5">
        <w:rPr>
          <w:rStyle w:val="Courierforcode"/>
        </w:rPr>
        <w:t>ui</w:t>
      </w:r>
      <w:proofErr w:type="spellEnd"/>
      <w:r w:rsidRPr="003B66B5">
        <w:rPr>
          <w:rStyle w:val="Courierforcode"/>
        </w:rPr>
        <w:t>-content" role="main"&gt;</w:t>
      </w:r>
    </w:p>
    <w:p w14:paraId="655C56D2" w14:textId="77777777" w:rsidR="003B66B5" w:rsidRPr="003B66B5" w:rsidRDefault="003B66B5" w:rsidP="003B66B5">
      <w:pPr>
        <w:spacing w:after="0" w:line="240" w:lineRule="auto"/>
        <w:rPr>
          <w:rStyle w:val="Courierforcode"/>
        </w:rPr>
      </w:pPr>
      <w:r w:rsidRPr="003B66B5">
        <w:rPr>
          <w:rStyle w:val="Courierforcode"/>
        </w:rPr>
        <w:t xml:space="preserve">        &lt;h3&gt;Speaker of the month&lt;</w:t>
      </w:r>
      <w:proofErr w:type="spellStart"/>
      <w:r w:rsidRPr="003B66B5">
        <w:rPr>
          <w:rStyle w:val="Courierforcode"/>
        </w:rPr>
        <w:t>br</w:t>
      </w:r>
      <w:proofErr w:type="spellEnd"/>
      <w:r w:rsidRPr="003B66B5">
        <w:rPr>
          <w:rStyle w:val="Courierforcode"/>
        </w:rPr>
        <w:t>&gt;February&lt;/h3&gt;</w:t>
      </w:r>
    </w:p>
    <w:p w14:paraId="227BA363"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w:t>
      </w:r>
      <w:proofErr w:type="spellStart"/>
      <w:r w:rsidRPr="003B66B5">
        <w:rPr>
          <w:rStyle w:val="Courierforcode"/>
        </w:rPr>
        <w:t>sampson</w:t>
      </w:r>
      <w:proofErr w:type="spellEnd"/>
      <w:r w:rsidRPr="003B66B5">
        <w:rPr>
          <w:rStyle w:val="Courierforcode"/>
        </w:rPr>
        <w:t>"&gt;</w:t>
      </w:r>
    </w:p>
    <w:p w14:paraId="7C37D26C"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="images/sampson75.jpg" alt="Scott Sampson"&gt;</w:t>
      </w:r>
    </w:p>
    <w:p w14:paraId="049061B0"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&lt;h4&gt;Fossil Threads in the Web of Life&lt;</w:t>
      </w:r>
      <w:proofErr w:type="spellStart"/>
      <w:r w:rsidRPr="003B66B5">
        <w:rPr>
          <w:rStyle w:val="Courierforcode"/>
        </w:rPr>
        <w:t>br</w:t>
      </w:r>
      <w:proofErr w:type="spellEnd"/>
      <w:r w:rsidRPr="003B66B5">
        <w:rPr>
          <w:rStyle w:val="Courierforcode"/>
        </w:rPr>
        <w:t>&gt;</w:t>
      </w:r>
    </w:p>
    <w:p w14:paraId="32005882"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r>
      <w:r w:rsidRPr="003B66B5">
        <w:rPr>
          <w:rStyle w:val="Courierforcode"/>
        </w:rPr>
        <w:tab/>
        <w:t>Scott Sampson&lt;/h4&gt;</w:t>
      </w:r>
    </w:p>
    <w:p w14:paraId="52503636" w14:textId="77777777" w:rsidR="003B66B5" w:rsidRPr="003B66B5" w:rsidRDefault="003B66B5" w:rsidP="003B66B5">
      <w:pPr>
        <w:spacing w:after="0" w:line="240" w:lineRule="auto"/>
        <w:rPr>
          <w:rStyle w:val="Courierforcode"/>
        </w:rPr>
      </w:pPr>
      <w:r w:rsidRPr="003B66B5">
        <w:rPr>
          <w:rStyle w:val="Courierforcode"/>
        </w:rPr>
        <w:t xml:space="preserve">        &lt;/a&gt;</w:t>
      </w:r>
    </w:p>
    <w:p w14:paraId="6A3C9E4A"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&lt;h3&gt;Cutting-edge speakers &lt;</w:t>
      </w:r>
      <w:proofErr w:type="spellStart"/>
      <w:r w:rsidRPr="003B66B5">
        <w:rPr>
          <w:rStyle w:val="Courierforcode"/>
        </w:rPr>
        <w:t>br</w:t>
      </w:r>
      <w:proofErr w:type="spellEnd"/>
      <w:r w:rsidRPr="003B66B5">
        <w:rPr>
          <w:rStyle w:val="Courierforcode"/>
        </w:rPr>
        <w:t>&gt;for 75 years&lt;/h3&gt;</w:t>
      </w:r>
    </w:p>
    <w:p w14:paraId="32917392"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&lt;p&gt;Since 1936, San </w:t>
      </w:r>
      <w:proofErr w:type="spellStart"/>
      <w:r w:rsidRPr="003B66B5">
        <w:rPr>
          <w:rStyle w:val="Courierforcode"/>
        </w:rPr>
        <w:t>Joaqin</w:t>
      </w:r>
      <w:proofErr w:type="spellEnd"/>
      <w:r w:rsidRPr="003B66B5">
        <w:rPr>
          <w:rStyle w:val="Courierforcode"/>
        </w:rPr>
        <w:t xml:space="preserve"> Valley Town Hall has showcased nationally and internationally renowned, </w:t>
      </w:r>
    </w:p>
    <w:p w14:paraId="110B7717" w14:textId="77777777" w:rsidR="003B66B5" w:rsidRPr="003B66B5" w:rsidRDefault="003B66B5" w:rsidP="003B66B5">
      <w:pPr>
        <w:spacing w:after="0" w:line="240" w:lineRule="auto"/>
        <w:rPr>
          <w:rStyle w:val="Courierforcode"/>
        </w:rPr>
      </w:pPr>
      <w:r w:rsidRPr="003B66B5">
        <w:rPr>
          <w:rStyle w:val="Courierforcode"/>
        </w:rPr>
        <w:t xml:space="preserve">        thought-provoking, speakers who inform, educate, and entertain our </w:t>
      </w:r>
      <w:proofErr w:type="gramStart"/>
      <w:r w:rsidRPr="003B66B5">
        <w:rPr>
          <w:rStyle w:val="Courierforcode"/>
        </w:rPr>
        <w:t>audience.&lt;</w:t>
      </w:r>
      <w:proofErr w:type="gramEnd"/>
      <w:r w:rsidRPr="003B66B5">
        <w:rPr>
          <w:rStyle w:val="Courierforcode"/>
        </w:rPr>
        <w:t xml:space="preserve">/p&gt;    </w:t>
      </w:r>
    </w:p>
    <w:p w14:paraId="7FE47908" w14:textId="77777777" w:rsidR="003B66B5" w:rsidRPr="003B66B5" w:rsidRDefault="003B66B5" w:rsidP="003B66B5">
      <w:pPr>
        <w:spacing w:after="0" w:line="240" w:lineRule="auto"/>
        <w:rPr>
          <w:rStyle w:val="Courierforcode"/>
        </w:rPr>
      </w:pPr>
      <w:r w:rsidRPr="003B66B5">
        <w:rPr>
          <w:rStyle w:val="Courierforcode"/>
        </w:rPr>
        <w:t xml:space="preserve">        &lt;h3&gt;Our History&lt;/h3&gt;</w:t>
      </w:r>
    </w:p>
    <w:p w14:paraId="7B041346" w14:textId="77777777" w:rsidR="003B66B5" w:rsidRPr="003B66B5" w:rsidRDefault="003B66B5" w:rsidP="003B66B5">
      <w:pPr>
        <w:spacing w:after="0" w:line="240" w:lineRule="auto"/>
        <w:rPr>
          <w:rStyle w:val="Courierforcode"/>
        </w:rPr>
      </w:pPr>
      <w:r w:rsidRPr="003B66B5">
        <w:rPr>
          <w:rStyle w:val="Courierforcode"/>
        </w:rPr>
        <w:lastRenderedPageBreak/>
        <w:t xml:space="preserve">    </w:t>
      </w:r>
      <w:r w:rsidRPr="003B66B5">
        <w:rPr>
          <w:rStyle w:val="Courierforcode"/>
        </w:rPr>
        <w:tab/>
        <w:t xml:space="preserve">&lt;p&gt;1937: In the town of Hanford, California, Clio Lee </w:t>
      </w:r>
      <w:proofErr w:type="spellStart"/>
      <w:r w:rsidRPr="003B66B5">
        <w:rPr>
          <w:rStyle w:val="Courierforcode"/>
        </w:rPr>
        <w:t>Aydelott</w:t>
      </w:r>
      <w:proofErr w:type="spellEnd"/>
      <w:r w:rsidRPr="003B66B5">
        <w:rPr>
          <w:rStyle w:val="Courierforcode"/>
        </w:rPr>
        <w:t xml:space="preserve">—a woman of letters—hoped to </w:t>
      </w:r>
    </w:p>
    <w:p w14:paraId="66646FDF" w14:textId="77777777" w:rsidR="003B66B5" w:rsidRPr="003B66B5" w:rsidRDefault="003B66B5" w:rsidP="003B66B5">
      <w:pPr>
        <w:spacing w:after="0" w:line="240" w:lineRule="auto"/>
        <w:rPr>
          <w:rStyle w:val="Courierforcode"/>
        </w:rPr>
      </w:pPr>
      <w:r w:rsidRPr="003B66B5">
        <w:rPr>
          <w:rStyle w:val="Courierforcode"/>
        </w:rPr>
        <w:t xml:space="preserve">        make an addition to the Central Valley's intellectual and cultural life by providing a </w:t>
      </w:r>
    </w:p>
    <w:p w14:paraId="36249933" w14:textId="77777777" w:rsidR="003B66B5" w:rsidRPr="003B66B5" w:rsidRDefault="003B66B5" w:rsidP="003B66B5">
      <w:pPr>
        <w:spacing w:after="0" w:line="240" w:lineRule="auto"/>
        <w:rPr>
          <w:rStyle w:val="Courierforcode"/>
        </w:rPr>
      </w:pPr>
      <w:r w:rsidRPr="003B66B5">
        <w:rPr>
          <w:rStyle w:val="Courierforcode"/>
        </w:rPr>
        <w:t xml:space="preserve">        venue for "thinking adults to become better informed." A Town Hall series, already established </w:t>
      </w:r>
    </w:p>
    <w:p w14:paraId="3516158A" w14:textId="77777777" w:rsidR="003B66B5" w:rsidRPr="003B66B5" w:rsidRDefault="003B66B5" w:rsidP="003B66B5">
      <w:pPr>
        <w:spacing w:after="0" w:line="240" w:lineRule="auto"/>
        <w:rPr>
          <w:rStyle w:val="Courierforcode"/>
        </w:rPr>
      </w:pPr>
      <w:r w:rsidRPr="003B66B5">
        <w:rPr>
          <w:rStyle w:val="Courierforcode"/>
        </w:rPr>
        <w:t xml:space="preserve">        in twenty other U.S. cities, thus debuted in Fresno with a program in 1938; it consisted of </w:t>
      </w:r>
    </w:p>
    <w:p w14:paraId="2B452B12" w14:textId="77777777" w:rsidR="003B66B5" w:rsidRPr="003B66B5" w:rsidRDefault="003B66B5" w:rsidP="003B66B5">
      <w:pPr>
        <w:spacing w:after="0" w:line="240" w:lineRule="auto"/>
        <w:rPr>
          <w:rStyle w:val="Courierforcode"/>
        </w:rPr>
      </w:pPr>
      <w:r w:rsidRPr="003B66B5">
        <w:rPr>
          <w:rStyle w:val="Courierforcode"/>
        </w:rPr>
        <w:t xml:space="preserve">        seven </w:t>
      </w:r>
      <w:proofErr w:type="gramStart"/>
      <w:r w:rsidRPr="003B66B5">
        <w:rPr>
          <w:rStyle w:val="Courierforcode"/>
        </w:rPr>
        <w:t>morning</w:t>
      </w:r>
      <w:proofErr w:type="gramEnd"/>
      <w:r w:rsidRPr="003B66B5">
        <w:rPr>
          <w:rStyle w:val="Courierforcode"/>
        </w:rPr>
        <w:t xml:space="preserve"> and six evening lectures. The lectures were so well received that a second series </w:t>
      </w:r>
    </w:p>
    <w:p w14:paraId="17922683" w14:textId="77777777" w:rsidR="003B66B5" w:rsidRPr="003B66B5" w:rsidRDefault="003B66B5" w:rsidP="003B66B5">
      <w:pPr>
        <w:spacing w:after="0" w:line="240" w:lineRule="auto"/>
        <w:rPr>
          <w:rStyle w:val="Courierforcode"/>
        </w:rPr>
      </w:pPr>
      <w:r w:rsidRPr="003B66B5">
        <w:rPr>
          <w:rStyle w:val="Courierforcode"/>
        </w:rPr>
        <w:t xml:space="preserve">        was scheduled for the fall of the same </w:t>
      </w:r>
      <w:proofErr w:type="gramStart"/>
      <w:r w:rsidRPr="003B66B5">
        <w:rPr>
          <w:rStyle w:val="Courierforcode"/>
        </w:rPr>
        <w:t>year.&lt;</w:t>
      </w:r>
      <w:proofErr w:type="gramEnd"/>
      <w:r w:rsidRPr="003B66B5">
        <w:rPr>
          <w:rStyle w:val="Courierforcode"/>
        </w:rPr>
        <w:t>/p&gt;</w:t>
      </w:r>
    </w:p>
    <w:p w14:paraId="5CDC2251"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&lt;p&gt;The lecture series continued under the direction of Dr. Rappaport for eight seasons. At that </w:t>
      </w:r>
    </w:p>
    <w:p w14:paraId="041D5625" w14:textId="77777777" w:rsidR="003B66B5" w:rsidRPr="003B66B5" w:rsidRDefault="003B66B5" w:rsidP="003B66B5">
      <w:pPr>
        <w:spacing w:after="0" w:line="240" w:lineRule="auto"/>
        <w:rPr>
          <w:rStyle w:val="Courierforcode"/>
        </w:rPr>
      </w:pPr>
      <w:r w:rsidRPr="003B66B5">
        <w:rPr>
          <w:rStyle w:val="Courierforcode"/>
        </w:rPr>
        <w:t xml:space="preserve">        time, the San Joaquin Valley Town Hall of Fresno was formed to produce the lecture series </w:t>
      </w:r>
    </w:p>
    <w:p w14:paraId="747E7F50" w14:textId="77777777" w:rsidR="003B66B5" w:rsidRPr="003B66B5" w:rsidRDefault="003B66B5" w:rsidP="003B66B5">
      <w:pPr>
        <w:spacing w:after="0" w:line="240" w:lineRule="auto"/>
        <w:rPr>
          <w:rStyle w:val="Courierforcode"/>
        </w:rPr>
      </w:pPr>
      <w:r w:rsidRPr="003B66B5">
        <w:rPr>
          <w:rStyle w:val="Courierforcode"/>
        </w:rPr>
        <w:t xml:space="preserve">        independently. The first series of six morning lectures began in October of 1946, and that </w:t>
      </w:r>
    </w:p>
    <w:p w14:paraId="33E710E8" w14:textId="77777777" w:rsidR="003B66B5" w:rsidRPr="003B66B5" w:rsidRDefault="003B66B5" w:rsidP="003B66B5">
      <w:pPr>
        <w:spacing w:after="0" w:line="240" w:lineRule="auto"/>
        <w:rPr>
          <w:rStyle w:val="Courierforcode"/>
        </w:rPr>
      </w:pPr>
      <w:r w:rsidRPr="003B66B5">
        <w:rPr>
          <w:rStyle w:val="Courierforcode"/>
        </w:rPr>
        <w:t xml:space="preserve">        format continues to this </w:t>
      </w:r>
      <w:proofErr w:type="gramStart"/>
      <w:r w:rsidRPr="003B66B5">
        <w:rPr>
          <w:rStyle w:val="Courierforcode"/>
        </w:rPr>
        <w:t>day.&lt;</w:t>
      </w:r>
      <w:proofErr w:type="gramEnd"/>
      <w:r w:rsidRPr="003B66B5">
        <w:rPr>
          <w:rStyle w:val="Courierforcode"/>
        </w:rPr>
        <w:t>/p&gt;</w:t>
      </w:r>
    </w:p>
    <w:p w14:paraId="42805D09"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&lt;p&gt;Over the years, Town Hall has hosted almost 500 speakers who have provided stimulating, intellectual </w:t>
      </w:r>
    </w:p>
    <w:p w14:paraId="517E0A6B" w14:textId="77777777" w:rsidR="003B66B5" w:rsidRPr="003B66B5" w:rsidRDefault="003B66B5" w:rsidP="003B66B5">
      <w:pPr>
        <w:spacing w:after="0" w:line="240" w:lineRule="auto"/>
        <w:rPr>
          <w:rStyle w:val="Courierforcode"/>
        </w:rPr>
      </w:pPr>
      <w:r w:rsidRPr="003B66B5">
        <w:rPr>
          <w:rStyle w:val="Courierforcode"/>
        </w:rPr>
        <w:t xml:space="preserve">        entertainment. Some speakers of note include Margaret Mead, Bennett Cerf, Agnes DeMille, </w:t>
      </w:r>
    </w:p>
    <w:p w14:paraId="6B629724" w14:textId="77777777" w:rsidR="003B66B5" w:rsidRPr="003B66B5" w:rsidRDefault="003B66B5" w:rsidP="003B66B5">
      <w:pPr>
        <w:spacing w:after="0" w:line="240" w:lineRule="auto"/>
        <w:rPr>
          <w:rStyle w:val="Courierforcode"/>
        </w:rPr>
      </w:pPr>
      <w:r w:rsidRPr="003B66B5">
        <w:rPr>
          <w:rStyle w:val="Courierforcode"/>
        </w:rPr>
        <w:t xml:space="preserve">        James Michener, Gore Vidal, Maya Angelou, Ray Bradbury, Condoleezza Rice, Henry Kissinger, </w:t>
      </w:r>
    </w:p>
    <w:p w14:paraId="404D2BFA" w14:textId="77777777" w:rsidR="003B66B5" w:rsidRPr="003B66B5" w:rsidRDefault="003B66B5" w:rsidP="003B66B5">
      <w:pPr>
        <w:spacing w:after="0" w:line="240" w:lineRule="auto"/>
        <w:rPr>
          <w:rStyle w:val="Courierforcode"/>
        </w:rPr>
      </w:pPr>
      <w:r w:rsidRPr="003B66B5">
        <w:rPr>
          <w:rStyle w:val="Courierforcode"/>
        </w:rPr>
        <w:t xml:space="preserve">        and Chet Huntley. In the future, Town Hall will continue to work hard to bring you speakers who </w:t>
      </w:r>
    </w:p>
    <w:p w14:paraId="6B9CDEE0" w14:textId="77777777" w:rsidR="003B66B5" w:rsidRPr="003B66B5" w:rsidRDefault="003B66B5" w:rsidP="003B66B5">
      <w:pPr>
        <w:spacing w:after="0" w:line="240" w:lineRule="auto"/>
        <w:rPr>
          <w:rStyle w:val="Courierforcode"/>
        </w:rPr>
      </w:pPr>
      <w:r w:rsidRPr="003B66B5">
        <w:rPr>
          <w:rStyle w:val="Courierforcode"/>
        </w:rPr>
        <w:t xml:space="preserve">        will enlighten and </w:t>
      </w:r>
      <w:proofErr w:type="gramStart"/>
      <w:r w:rsidRPr="003B66B5">
        <w:rPr>
          <w:rStyle w:val="Courierforcode"/>
        </w:rPr>
        <w:t>entertain.&lt;</w:t>
      </w:r>
      <w:proofErr w:type="gramEnd"/>
      <w:r w:rsidRPr="003B66B5">
        <w:rPr>
          <w:rStyle w:val="Courierforcode"/>
        </w:rPr>
        <w:t>/p&gt;</w:t>
      </w:r>
    </w:p>
    <w:p w14:paraId="7C1F1508"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4F76D635"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1D04844D"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515437AB"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26E86FB8" w14:textId="77777777" w:rsidR="003B66B5" w:rsidRPr="003B66B5" w:rsidRDefault="003B66B5" w:rsidP="003B66B5">
      <w:pPr>
        <w:spacing w:after="0" w:line="240" w:lineRule="auto"/>
        <w:rPr>
          <w:rStyle w:val="Courierforcode"/>
        </w:rPr>
      </w:pPr>
      <w:r w:rsidRPr="003B66B5">
        <w:rPr>
          <w:rStyle w:val="Courierforcode"/>
        </w:rPr>
        <w:t>&lt;/div&gt;</w:t>
      </w:r>
    </w:p>
    <w:p w14:paraId="3E129C18" w14:textId="77777777" w:rsidR="003B66B5" w:rsidRPr="003B66B5" w:rsidRDefault="003B66B5" w:rsidP="003B66B5">
      <w:pPr>
        <w:spacing w:after="0" w:line="240" w:lineRule="auto"/>
        <w:rPr>
          <w:rStyle w:val="Courierforcode"/>
        </w:rPr>
      </w:pPr>
    </w:p>
    <w:p w14:paraId="6AFB0BAC" w14:textId="77777777" w:rsidR="003B66B5" w:rsidRPr="003B66B5" w:rsidRDefault="003B66B5" w:rsidP="003B66B5">
      <w:pPr>
        <w:spacing w:after="0" w:line="240" w:lineRule="auto"/>
        <w:rPr>
          <w:rStyle w:val="Courierforcode"/>
        </w:rPr>
      </w:pPr>
      <w:r w:rsidRPr="003B66B5">
        <w:rPr>
          <w:rStyle w:val="Courierforcode"/>
        </w:rPr>
        <w:t>&lt;div data-role="page" id="speakers"&gt;</w:t>
      </w:r>
    </w:p>
    <w:p w14:paraId="3BFBC636" w14:textId="77777777" w:rsidR="003B66B5" w:rsidRPr="003B66B5" w:rsidRDefault="003B66B5" w:rsidP="003B66B5">
      <w:pPr>
        <w:spacing w:after="0" w:line="240" w:lineRule="auto"/>
        <w:rPr>
          <w:rStyle w:val="Courierforcode"/>
        </w:rPr>
      </w:pPr>
      <w:r w:rsidRPr="003B66B5">
        <w:rPr>
          <w:rStyle w:val="Courierforcode"/>
        </w:rPr>
        <w:t xml:space="preserve">    &lt;header data-role="header"&gt;</w:t>
      </w:r>
    </w:p>
    <w:p w14:paraId="44EFE1DB" w14:textId="77777777" w:rsidR="003B66B5" w:rsidRPr="003B66B5" w:rsidRDefault="003B66B5" w:rsidP="003B66B5">
      <w:pPr>
        <w:spacing w:after="0" w:line="240" w:lineRule="auto"/>
        <w:rPr>
          <w:rStyle w:val="Courierforcode"/>
        </w:rPr>
      </w:pPr>
      <w:r w:rsidRPr="003B66B5">
        <w:rPr>
          <w:rStyle w:val="Courierforcode"/>
        </w:rPr>
        <w:t xml:space="preserve">        &lt;h1&gt;SJV Town Hall&lt;/h1&gt;</w:t>
      </w:r>
    </w:p>
    <w:p w14:paraId="41B8590A" w14:textId="77777777" w:rsidR="003B66B5" w:rsidRPr="003B66B5" w:rsidRDefault="003B66B5" w:rsidP="003B66B5">
      <w:pPr>
        <w:spacing w:after="0" w:line="240" w:lineRule="auto"/>
        <w:rPr>
          <w:rStyle w:val="Courierforcode"/>
        </w:rPr>
      </w:pPr>
      <w:r w:rsidRPr="003B66B5">
        <w:rPr>
          <w:rStyle w:val="Courierforcode"/>
        </w:rPr>
        <w:t xml:space="preserve">        &lt;div data-role="</w:t>
      </w:r>
      <w:proofErr w:type="spellStart"/>
      <w:r w:rsidRPr="003B66B5">
        <w:rPr>
          <w:rStyle w:val="Courierforcode"/>
        </w:rPr>
        <w:t>navbar</w:t>
      </w:r>
      <w:proofErr w:type="spellEnd"/>
      <w:r w:rsidRPr="003B66B5">
        <w:rPr>
          <w:rStyle w:val="Courierforcode"/>
        </w:rPr>
        <w:t>"&gt;</w:t>
      </w:r>
    </w:p>
    <w:p w14:paraId="583C9D3D"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28690760"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="#home" data-icon="home" data-theme="b"&gt;Home&lt;/a&gt;&lt;/li&gt;</w:t>
      </w:r>
    </w:p>
    <w:p w14:paraId="604CBC0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="#speakers" data-icon="star" data-theme="b" class="</w:t>
      </w:r>
      <w:proofErr w:type="spellStart"/>
      <w:r w:rsidRPr="003B66B5">
        <w:rPr>
          <w:rStyle w:val="Courierforcode"/>
        </w:rPr>
        <w:t>ui</w:t>
      </w:r>
      <w:proofErr w:type="spellEnd"/>
      <w:r w:rsidRPr="003B66B5">
        <w:rPr>
          <w:rStyle w:val="Courierforcode"/>
        </w:rPr>
        <w:t>-</w:t>
      </w:r>
      <w:proofErr w:type="spellStart"/>
      <w:r w:rsidRPr="003B66B5">
        <w:rPr>
          <w:rStyle w:val="Courierforcode"/>
        </w:rPr>
        <w:t>btn</w:t>
      </w:r>
      <w:proofErr w:type="spellEnd"/>
      <w:r w:rsidRPr="003B66B5">
        <w:rPr>
          <w:rStyle w:val="Courierforcode"/>
        </w:rPr>
        <w:t>-active"&gt;Speakers&lt;/a&gt;&lt;/li&gt;</w:t>
      </w:r>
    </w:p>
    <w:p w14:paraId="7AD61D53"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&lt;li&gt;&lt;a </w:t>
      </w:r>
      <w:proofErr w:type="spellStart"/>
      <w:r w:rsidRPr="003B66B5">
        <w:rPr>
          <w:rStyle w:val="Courierforcode"/>
        </w:rPr>
        <w:t>href</w:t>
      </w:r>
      <w:proofErr w:type="spellEnd"/>
      <w:r w:rsidRPr="003B66B5">
        <w:rPr>
          <w:rStyle w:val="Courierforcode"/>
        </w:rPr>
        <w:t>="#contact" data-icon="grid" data-theme="b"&gt;Contact Us&lt;/a&gt;&lt;/li&gt;</w:t>
      </w:r>
    </w:p>
    <w:p w14:paraId="032FEF9E"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61083A9E"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13BD9E6A" w14:textId="77777777" w:rsidR="003B66B5" w:rsidRPr="003B66B5" w:rsidRDefault="003B66B5" w:rsidP="003B66B5">
      <w:pPr>
        <w:spacing w:after="0" w:line="240" w:lineRule="auto"/>
        <w:rPr>
          <w:rStyle w:val="Courierforcode"/>
        </w:rPr>
      </w:pPr>
      <w:r w:rsidRPr="003B66B5">
        <w:rPr>
          <w:rStyle w:val="Courierforcode"/>
        </w:rPr>
        <w:t xml:space="preserve">    &lt;/header&gt;</w:t>
      </w:r>
    </w:p>
    <w:p w14:paraId="6C72F8E9" w14:textId="77777777" w:rsidR="003B66B5" w:rsidRPr="003B66B5" w:rsidRDefault="003B66B5" w:rsidP="003B66B5">
      <w:pPr>
        <w:spacing w:after="0" w:line="240" w:lineRule="auto"/>
        <w:rPr>
          <w:rStyle w:val="Courierforcode"/>
        </w:rPr>
      </w:pPr>
      <w:r w:rsidRPr="003B66B5">
        <w:rPr>
          <w:rStyle w:val="Courierforcode"/>
        </w:rPr>
        <w:t xml:space="preserve">    &lt;section class="</w:t>
      </w:r>
      <w:proofErr w:type="spellStart"/>
      <w:r w:rsidRPr="003B66B5">
        <w:rPr>
          <w:rStyle w:val="Courierforcode"/>
        </w:rPr>
        <w:t>ui</w:t>
      </w:r>
      <w:proofErr w:type="spellEnd"/>
      <w:r w:rsidRPr="003B66B5">
        <w:rPr>
          <w:rStyle w:val="Courierforcode"/>
        </w:rPr>
        <w:t>-content" role="main"&gt;</w:t>
      </w:r>
    </w:p>
    <w:p w14:paraId="11C3E98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&lt;h3&gt;This Season's Speakers&lt;/h3&gt;</w:t>
      </w:r>
      <w:r w:rsidRPr="003B66B5">
        <w:rPr>
          <w:rStyle w:val="Courierforcode"/>
        </w:rPr>
        <w:tab/>
      </w:r>
    </w:p>
    <w:p w14:paraId="23E27C4B"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ul</w:t>
      </w:r>
      <w:proofErr w:type="spellEnd"/>
      <w:r w:rsidRPr="003B66B5">
        <w:rPr>
          <w:rStyle w:val="Courierforcode"/>
        </w:rPr>
        <w:t xml:space="preserve"> data-role="</w:t>
      </w:r>
      <w:proofErr w:type="spellStart"/>
      <w:r w:rsidRPr="003B66B5">
        <w:rPr>
          <w:rStyle w:val="Courierforcode"/>
        </w:rPr>
        <w:t>listview</w:t>
      </w:r>
      <w:proofErr w:type="spellEnd"/>
      <w:r w:rsidRPr="003B66B5">
        <w:rPr>
          <w:rStyle w:val="Courierforcode"/>
        </w:rPr>
        <w:t>" data-split-icon="gear" data-inset="true"&gt;</w:t>
      </w:r>
    </w:p>
    <w:p w14:paraId="42C70F14" w14:textId="77777777" w:rsidR="003B66B5" w:rsidRPr="003B66B5" w:rsidRDefault="003B66B5" w:rsidP="003B66B5">
      <w:pPr>
        <w:spacing w:after="0" w:line="240" w:lineRule="auto"/>
        <w:rPr>
          <w:rStyle w:val="Courierforcode"/>
        </w:rPr>
      </w:pPr>
      <w:r w:rsidRPr="003B66B5">
        <w:rPr>
          <w:rStyle w:val="Courierforcode"/>
        </w:rPr>
        <w:t xml:space="preserve">            &lt;li&gt;</w:t>
      </w:r>
    </w:p>
    <w:p w14:paraId="699A5731" w14:textId="77777777" w:rsidR="003B66B5" w:rsidRPr="003B66B5" w:rsidRDefault="003B66B5" w:rsidP="003B66B5">
      <w:pPr>
        <w:spacing w:after="0" w:line="240" w:lineRule="auto"/>
        <w:rPr>
          <w:rStyle w:val="Courierforcode"/>
        </w:rPr>
      </w:pPr>
      <w:r w:rsidRPr="003B66B5">
        <w:rPr>
          <w:rStyle w:val="Courierforcode"/>
        </w:rPr>
        <w:lastRenderedPageBreak/>
        <w:t xml:space="preserve">                &lt;a </w:t>
      </w:r>
      <w:proofErr w:type="spellStart"/>
      <w:r w:rsidRPr="003B66B5">
        <w:rPr>
          <w:rStyle w:val="Courierforcode"/>
        </w:rPr>
        <w:t>href</w:t>
      </w:r>
      <w:proofErr w:type="spellEnd"/>
      <w:r w:rsidRPr="003B66B5">
        <w:rPr>
          <w:rStyle w:val="Courierforcode"/>
        </w:rPr>
        <w:t>="#</w:t>
      </w:r>
      <w:proofErr w:type="spellStart"/>
      <w:r w:rsidRPr="003B66B5">
        <w:rPr>
          <w:rStyle w:val="Courierforcode"/>
        </w:rPr>
        <w:t>toobin</w:t>
      </w:r>
      <w:proofErr w:type="spellEnd"/>
      <w:r w:rsidRPr="003B66B5">
        <w:rPr>
          <w:rStyle w:val="Courierforcode"/>
        </w:rPr>
        <w:t>"&gt;</w:t>
      </w:r>
    </w:p>
    <w:p w14:paraId="610FE657"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="images/toobin75.jpg"&gt;</w:t>
      </w:r>
    </w:p>
    <w:p w14:paraId="3A0474E4" w14:textId="77777777" w:rsidR="003B66B5" w:rsidRPr="003B66B5" w:rsidRDefault="003B66B5" w:rsidP="003B66B5">
      <w:pPr>
        <w:spacing w:after="0" w:line="240" w:lineRule="auto"/>
        <w:rPr>
          <w:rStyle w:val="Courierforcode"/>
        </w:rPr>
      </w:pPr>
      <w:r w:rsidRPr="003B66B5">
        <w:rPr>
          <w:rStyle w:val="Courierforcode"/>
        </w:rPr>
        <w:t xml:space="preserve">                    &lt;p&gt;&lt;strong&gt;Jeffrey </w:t>
      </w:r>
      <w:proofErr w:type="spellStart"/>
      <w:r w:rsidRPr="003B66B5">
        <w:rPr>
          <w:rStyle w:val="Courierforcode"/>
        </w:rPr>
        <w:t>Toobin</w:t>
      </w:r>
      <w:proofErr w:type="spellEnd"/>
      <w:r w:rsidRPr="003B66B5">
        <w:rPr>
          <w:rStyle w:val="Courierforcode"/>
        </w:rPr>
        <w:t>&lt;</w:t>
      </w:r>
      <w:proofErr w:type="spellStart"/>
      <w:r w:rsidRPr="003B66B5">
        <w:rPr>
          <w:rStyle w:val="Courierforcode"/>
        </w:rPr>
        <w:t>br</w:t>
      </w:r>
      <w:proofErr w:type="spellEnd"/>
      <w:r w:rsidRPr="003B66B5">
        <w:rPr>
          <w:rStyle w:val="Courierforcode"/>
        </w:rPr>
        <w:t>&gt;Black Robed Secrets&lt;/strong&gt;&lt;/p&gt;</w:t>
      </w:r>
    </w:p>
    <w:p w14:paraId="58052E23" w14:textId="77777777" w:rsidR="003B66B5" w:rsidRPr="003B66B5" w:rsidRDefault="003B66B5" w:rsidP="003B66B5">
      <w:pPr>
        <w:spacing w:after="0" w:line="240" w:lineRule="auto"/>
        <w:rPr>
          <w:rStyle w:val="Courierforcode"/>
        </w:rPr>
      </w:pPr>
      <w:r w:rsidRPr="003B66B5">
        <w:rPr>
          <w:rStyle w:val="Courierforcode"/>
        </w:rPr>
        <w:t xml:space="preserve">                    &lt;p&gt;&lt;strong&gt;October&lt;/strong&gt;&lt;/p&gt;                   </w:t>
      </w:r>
    </w:p>
    <w:p w14:paraId="59C7D05A" w14:textId="77777777" w:rsidR="003B66B5" w:rsidRPr="003B66B5" w:rsidRDefault="003B66B5" w:rsidP="003B66B5">
      <w:pPr>
        <w:spacing w:after="0" w:line="240" w:lineRule="auto"/>
        <w:rPr>
          <w:rStyle w:val="Courierforcode"/>
        </w:rPr>
      </w:pPr>
      <w:r w:rsidRPr="003B66B5">
        <w:rPr>
          <w:rStyle w:val="Courierforcode"/>
        </w:rPr>
        <w:t xml:space="preserve">                &lt;/a&gt;</w:t>
      </w:r>
    </w:p>
    <w:p w14:paraId="6190EC27" w14:textId="77777777" w:rsidR="003B66B5" w:rsidRPr="003B66B5" w:rsidRDefault="003B66B5" w:rsidP="003B66B5">
      <w:pPr>
        <w:spacing w:after="0" w:line="240" w:lineRule="auto"/>
        <w:rPr>
          <w:rStyle w:val="Courierforcode"/>
        </w:rPr>
      </w:pPr>
      <w:r w:rsidRPr="003B66B5">
        <w:rPr>
          <w:rStyle w:val="Courierforcode"/>
        </w:rPr>
        <w:t xml:space="preserve">            &lt;/li&gt;</w:t>
      </w:r>
    </w:p>
    <w:p w14:paraId="0FC07DBF" w14:textId="77777777" w:rsidR="003B66B5" w:rsidRPr="003B66B5" w:rsidRDefault="003B66B5" w:rsidP="003B66B5">
      <w:pPr>
        <w:spacing w:after="0" w:line="240" w:lineRule="auto"/>
        <w:rPr>
          <w:rStyle w:val="Courierforcode"/>
        </w:rPr>
      </w:pPr>
      <w:r w:rsidRPr="003B66B5">
        <w:rPr>
          <w:rStyle w:val="Courierforcode"/>
        </w:rPr>
        <w:t xml:space="preserve">            &lt;li&gt;</w:t>
      </w:r>
    </w:p>
    <w:p w14:paraId="66A4B93D"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w:t>
      </w:r>
      <w:proofErr w:type="spellStart"/>
      <w:r w:rsidRPr="003B66B5">
        <w:rPr>
          <w:rStyle w:val="Courierforcode"/>
        </w:rPr>
        <w:t>sorkin</w:t>
      </w:r>
      <w:proofErr w:type="spellEnd"/>
      <w:r w:rsidRPr="003B66B5">
        <w:rPr>
          <w:rStyle w:val="Courierforcode"/>
        </w:rPr>
        <w:t>"&gt;</w:t>
      </w:r>
    </w:p>
    <w:p w14:paraId="5863437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="images/sorkin75.jpg"&gt;</w:t>
      </w:r>
    </w:p>
    <w:p w14:paraId="7320BC38"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&lt;p&gt;&lt;strong&gt;Andrew Ross Sorkin&lt;</w:t>
      </w:r>
      <w:proofErr w:type="spellStart"/>
      <w:r w:rsidRPr="003B66B5">
        <w:rPr>
          <w:rStyle w:val="Courierforcode"/>
        </w:rPr>
        <w:t>br</w:t>
      </w:r>
      <w:proofErr w:type="spellEnd"/>
      <w:r w:rsidRPr="003B66B5">
        <w:rPr>
          <w:rStyle w:val="Courierforcode"/>
        </w:rPr>
        <w:t>&gt;Too Big to Fail&lt;/strong&gt;&lt;/p&gt;</w:t>
      </w:r>
    </w:p>
    <w:p w14:paraId="49E197D2"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&lt;p&gt;&lt;strong&gt;November&lt;/strong&gt;&lt;/p&gt;</w:t>
      </w:r>
    </w:p>
    <w:p w14:paraId="6E8A2748" w14:textId="77777777" w:rsidR="003B66B5" w:rsidRPr="003B66B5" w:rsidRDefault="003B66B5" w:rsidP="003B66B5">
      <w:pPr>
        <w:spacing w:after="0" w:line="240" w:lineRule="auto"/>
        <w:rPr>
          <w:rStyle w:val="Courierforcode"/>
        </w:rPr>
      </w:pPr>
      <w:r w:rsidRPr="003B66B5">
        <w:rPr>
          <w:rStyle w:val="Courierforcode"/>
        </w:rPr>
        <w:t xml:space="preserve">                &lt;/a&gt;</w:t>
      </w:r>
    </w:p>
    <w:p w14:paraId="4511E6BF" w14:textId="77777777" w:rsidR="003B66B5" w:rsidRPr="003B66B5" w:rsidRDefault="003B66B5" w:rsidP="003B66B5">
      <w:pPr>
        <w:spacing w:after="0" w:line="240" w:lineRule="auto"/>
        <w:rPr>
          <w:rStyle w:val="Courierforcode"/>
        </w:rPr>
      </w:pPr>
      <w:r w:rsidRPr="003B66B5">
        <w:rPr>
          <w:rStyle w:val="Courierforcode"/>
        </w:rPr>
        <w:t xml:space="preserve">            &lt;/li&gt;</w:t>
      </w:r>
    </w:p>
    <w:p w14:paraId="5ACE1550" w14:textId="77777777" w:rsidR="003B66B5" w:rsidRPr="003B66B5" w:rsidRDefault="003B66B5" w:rsidP="003B66B5">
      <w:pPr>
        <w:spacing w:after="0" w:line="240" w:lineRule="auto"/>
        <w:rPr>
          <w:rStyle w:val="Courierforcode"/>
        </w:rPr>
      </w:pPr>
      <w:r w:rsidRPr="003B66B5">
        <w:rPr>
          <w:rStyle w:val="Courierforcode"/>
        </w:rPr>
        <w:t xml:space="preserve">            &lt;li&gt;</w:t>
      </w:r>
    </w:p>
    <w:p w14:paraId="2F14756E"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="#"&gt;</w:t>
      </w:r>
    </w:p>
    <w:p w14:paraId="3EE9CED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="images/chua75.jpg"&gt;</w:t>
      </w:r>
    </w:p>
    <w:p w14:paraId="2AB195DB"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&lt;p&gt;&lt;strong&gt;Amy Chua&lt;</w:t>
      </w:r>
      <w:proofErr w:type="spellStart"/>
      <w:r w:rsidRPr="003B66B5">
        <w:rPr>
          <w:rStyle w:val="Courierforcode"/>
        </w:rPr>
        <w:t>br</w:t>
      </w:r>
      <w:proofErr w:type="spellEnd"/>
      <w:r w:rsidRPr="003B66B5">
        <w:rPr>
          <w:rStyle w:val="Courierforcode"/>
        </w:rPr>
        <w:t>&gt;Babylon to Beijing&lt;/strong&gt;&lt;/p&gt;</w:t>
      </w:r>
    </w:p>
    <w:p w14:paraId="79CEB46B"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&lt;p&gt;&lt;strong&gt;January&lt;/strong&gt;&lt;/p&gt;</w:t>
      </w:r>
    </w:p>
    <w:p w14:paraId="09EC601D" w14:textId="77777777" w:rsidR="003B66B5" w:rsidRPr="003B66B5" w:rsidRDefault="003B66B5" w:rsidP="003B66B5">
      <w:pPr>
        <w:spacing w:after="0" w:line="240" w:lineRule="auto"/>
        <w:rPr>
          <w:rStyle w:val="Courierforcode"/>
        </w:rPr>
      </w:pPr>
      <w:r w:rsidRPr="003B66B5">
        <w:rPr>
          <w:rStyle w:val="Courierforcode"/>
        </w:rPr>
        <w:t xml:space="preserve">                &lt;/a&gt;</w:t>
      </w:r>
    </w:p>
    <w:p w14:paraId="4C2FFA19" w14:textId="77777777" w:rsidR="003B66B5" w:rsidRPr="003B66B5" w:rsidRDefault="003B66B5" w:rsidP="003B66B5">
      <w:pPr>
        <w:spacing w:after="0" w:line="240" w:lineRule="auto"/>
        <w:rPr>
          <w:rStyle w:val="Courierforcode"/>
        </w:rPr>
      </w:pPr>
      <w:r w:rsidRPr="003B66B5">
        <w:rPr>
          <w:rStyle w:val="Courierforcode"/>
        </w:rPr>
        <w:t xml:space="preserve">            &lt;/li&gt;</w:t>
      </w:r>
    </w:p>
    <w:p w14:paraId="679A6872" w14:textId="77777777" w:rsidR="003B66B5" w:rsidRPr="003B66B5" w:rsidRDefault="003B66B5" w:rsidP="003B66B5">
      <w:pPr>
        <w:spacing w:after="0" w:line="240" w:lineRule="auto"/>
        <w:rPr>
          <w:rStyle w:val="Courierforcode"/>
        </w:rPr>
      </w:pPr>
      <w:r w:rsidRPr="003B66B5">
        <w:rPr>
          <w:rStyle w:val="Courierforcode"/>
        </w:rPr>
        <w:t xml:space="preserve">            &lt;li&gt;</w:t>
      </w:r>
    </w:p>
    <w:p w14:paraId="29A5D5AD"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w:t>
      </w:r>
      <w:proofErr w:type="spellStart"/>
      <w:r w:rsidRPr="003B66B5">
        <w:rPr>
          <w:rStyle w:val="Courierforcode"/>
        </w:rPr>
        <w:t>sampson</w:t>
      </w:r>
      <w:proofErr w:type="spellEnd"/>
      <w:r w:rsidRPr="003B66B5">
        <w:rPr>
          <w:rStyle w:val="Courierforcode"/>
        </w:rPr>
        <w:t>"&gt;</w:t>
      </w:r>
    </w:p>
    <w:p w14:paraId="5A0315C7"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="images/sampson75.jpg"&gt;</w:t>
      </w:r>
    </w:p>
    <w:p w14:paraId="43675B85"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&lt;p&gt;&lt;strong&gt;Scott Sampson&lt;</w:t>
      </w:r>
      <w:proofErr w:type="spellStart"/>
      <w:r w:rsidRPr="003B66B5">
        <w:rPr>
          <w:rStyle w:val="Courierforcode"/>
        </w:rPr>
        <w:t>br</w:t>
      </w:r>
      <w:proofErr w:type="spellEnd"/>
      <w:r w:rsidRPr="003B66B5">
        <w:rPr>
          <w:rStyle w:val="Courierforcode"/>
        </w:rPr>
        <w:t>&gt;Fossil Threads &lt;</w:t>
      </w:r>
      <w:proofErr w:type="spellStart"/>
      <w:r w:rsidRPr="003B66B5">
        <w:rPr>
          <w:rStyle w:val="Courierforcode"/>
        </w:rPr>
        <w:t>br</w:t>
      </w:r>
      <w:proofErr w:type="spellEnd"/>
      <w:r w:rsidRPr="003B66B5">
        <w:rPr>
          <w:rStyle w:val="Courierforcode"/>
        </w:rPr>
        <w:t>&gt;in the Web of Life&lt;/strong&gt;&lt;/p&gt;</w:t>
      </w:r>
    </w:p>
    <w:p w14:paraId="6F2ECA31"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&lt;p&gt;&lt;strong&gt;February&lt;/strong&gt;&lt;/p&gt;</w:t>
      </w:r>
    </w:p>
    <w:p w14:paraId="710FA193" w14:textId="77777777" w:rsidR="003B66B5" w:rsidRPr="003B66B5" w:rsidRDefault="003B66B5" w:rsidP="003B66B5">
      <w:pPr>
        <w:spacing w:after="0" w:line="240" w:lineRule="auto"/>
        <w:rPr>
          <w:rStyle w:val="Courierforcode"/>
        </w:rPr>
      </w:pPr>
      <w:r w:rsidRPr="003B66B5">
        <w:rPr>
          <w:rStyle w:val="Courierforcode"/>
        </w:rPr>
        <w:t xml:space="preserve">                &lt;/a&gt;</w:t>
      </w:r>
    </w:p>
    <w:p w14:paraId="7FB67444" w14:textId="77777777" w:rsidR="003B66B5" w:rsidRPr="003B66B5" w:rsidRDefault="003B66B5" w:rsidP="003B66B5">
      <w:pPr>
        <w:spacing w:after="0" w:line="240" w:lineRule="auto"/>
        <w:rPr>
          <w:rStyle w:val="Courierforcode"/>
        </w:rPr>
      </w:pPr>
      <w:r w:rsidRPr="003B66B5">
        <w:rPr>
          <w:rStyle w:val="Courierforcode"/>
        </w:rPr>
        <w:t xml:space="preserve">            &lt;/li&gt;</w:t>
      </w:r>
    </w:p>
    <w:p w14:paraId="15975C40"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ul</w:t>
      </w:r>
      <w:proofErr w:type="spellEnd"/>
      <w:r w:rsidRPr="003B66B5">
        <w:rPr>
          <w:rStyle w:val="Courierforcode"/>
        </w:rPr>
        <w:t>&gt;</w:t>
      </w:r>
    </w:p>
    <w:p w14:paraId="6ABACD5A"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1B64E830" w14:textId="77777777" w:rsidR="003B66B5" w:rsidRPr="003B66B5" w:rsidRDefault="003B66B5" w:rsidP="003B66B5">
      <w:pPr>
        <w:spacing w:after="0" w:line="240" w:lineRule="auto"/>
        <w:rPr>
          <w:rStyle w:val="Courierforcode"/>
        </w:rPr>
      </w:pPr>
    </w:p>
    <w:p w14:paraId="092C41E6" w14:textId="77777777" w:rsidR="003B66B5" w:rsidRPr="003B66B5" w:rsidRDefault="003B66B5" w:rsidP="003B66B5">
      <w:pPr>
        <w:spacing w:after="0" w:line="240" w:lineRule="auto"/>
        <w:rPr>
          <w:rStyle w:val="Courierforcode"/>
        </w:rPr>
      </w:pPr>
      <w:r w:rsidRPr="003B66B5">
        <w:rPr>
          <w:rStyle w:val="Courierforcode"/>
        </w:rPr>
        <w:tab/>
        <w:t>&lt;h3 id=</w:t>
      </w:r>
      <w:proofErr w:type="spellStart"/>
      <w:r w:rsidRPr="003B66B5">
        <w:rPr>
          <w:rStyle w:val="Courierforcode"/>
        </w:rPr>
        <w:t>past_speakers</w:t>
      </w:r>
      <w:proofErr w:type="spellEnd"/>
      <w:r w:rsidRPr="003B66B5">
        <w:rPr>
          <w:rStyle w:val="Courierforcode"/>
        </w:rPr>
        <w:t>&gt;Past Speakers&lt;/h3&gt;</w:t>
      </w:r>
      <w:r w:rsidRPr="003B66B5">
        <w:rPr>
          <w:rStyle w:val="Courierforcode"/>
        </w:rPr>
        <w:tab/>
      </w:r>
    </w:p>
    <w:p w14:paraId="01E8BA79" w14:textId="77777777" w:rsidR="003B66B5" w:rsidRPr="003B66B5" w:rsidRDefault="003B66B5" w:rsidP="003B66B5">
      <w:pPr>
        <w:spacing w:after="0" w:line="240" w:lineRule="auto"/>
        <w:rPr>
          <w:rStyle w:val="Courierforcode"/>
        </w:rPr>
      </w:pPr>
      <w:r w:rsidRPr="003B66B5">
        <w:rPr>
          <w:rStyle w:val="Courierforcode"/>
        </w:rPr>
        <w:tab/>
        <w:t>&lt;table data-role="table" id="table-column-toggle" data-mode="</w:t>
      </w:r>
      <w:proofErr w:type="spellStart"/>
      <w:r w:rsidRPr="003B66B5">
        <w:rPr>
          <w:rStyle w:val="Courierforcode"/>
        </w:rPr>
        <w:t>columntoggle</w:t>
      </w:r>
      <w:proofErr w:type="spellEnd"/>
      <w:r w:rsidRPr="003B66B5">
        <w:rPr>
          <w:rStyle w:val="Courierforcode"/>
        </w:rPr>
        <w:t>" class="</w:t>
      </w:r>
      <w:proofErr w:type="spellStart"/>
      <w:r w:rsidRPr="003B66B5">
        <w:rPr>
          <w:rStyle w:val="Courierforcode"/>
        </w:rPr>
        <w:t>ui</w:t>
      </w:r>
      <w:proofErr w:type="spellEnd"/>
      <w:r w:rsidRPr="003B66B5">
        <w:rPr>
          <w:rStyle w:val="Courierforcode"/>
        </w:rPr>
        <w:t>-responsive table-stroke"&gt;</w:t>
      </w:r>
    </w:p>
    <w:p w14:paraId="584663FC"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thead</w:t>
      </w:r>
      <w:proofErr w:type="spellEnd"/>
      <w:r w:rsidRPr="003B66B5">
        <w:rPr>
          <w:rStyle w:val="Courierforcode"/>
        </w:rPr>
        <w:t>&gt;</w:t>
      </w:r>
    </w:p>
    <w:p w14:paraId="1F76A4F3"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25A2C610"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 xml:space="preserve"> data-priority="2"&gt;Date&lt;/</w:t>
      </w:r>
      <w:proofErr w:type="spellStart"/>
      <w:r w:rsidRPr="003B66B5">
        <w:rPr>
          <w:rStyle w:val="Courierforcode"/>
        </w:rPr>
        <w:t>th</w:t>
      </w:r>
      <w:proofErr w:type="spellEnd"/>
      <w:r w:rsidRPr="003B66B5">
        <w:rPr>
          <w:rStyle w:val="Courierforcode"/>
        </w:rPr>
        <w:t>&gt;</w:t>
      </w:r>
    </w:p>
    <w:p w14:paraId="709507BC"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&gt;Speaker&lt;/</w:t>
      </w:r>
      <w:proofErr w:type="spellStart"/>
      <w:r w:rsidRPr="003B66B5">
        <w:rPr>
          <w:rStyle w:val="Courierforcode"/>
        </w:rPr>
        <w:t>th</w:t>
      </w:r>
      <w:proofErr w:type="spellEnd"/>
      <w:r w:rsidRPr="003B66B5">
        <w:rPr>
          <w:rStyle w:val="Courierforcode"/>
        </w:rPr>
        <w:t>&gt;</w:t>
      </w:r>
    </w:p>
    <w:p w14:paraId="2056B2C8"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 xml:space="preserve"> data-priority="3"&gt;Title&lt;/</w:t>
      </w:r>
      <w:proofErr w:type="spellStart"/>
      <w:r w:rsidRPr="003B66B5">
        <w:rPr>
          <w:rStyle w:val="Courierforcode"/>
        </w:rPr>
        <w:t>th</w:t>
      </w:r>
      <w:proofErr w:type="spellEnd"/>
      <w:r w:rsidRPr="003B66B5">
        <w:rPr>
          <w:rStyle w:val="Courierforcode"/>
        </w:rPr>
        <w:t>&gt;</w:t>
      </w:r>
    </w:p>
    <w:p w14:paraId="39156352"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 xml:space="preserve"> data-priority="1"&gt;Topic&lt;/</w:t>
      </w:r>
      <w:proofErr w:type="spellStart"/>
      <w:r w:rsidRPr="003B66B5">
        <w:rPr>
          <w:rStyle w:val="Courierforcode"/>
        </w:rPr>
        <w:t>abbr</w:t>
      </w:r>
      <w:proofErr w:type="spellEnd"/>
      <w:r w:rsidRPr="003B66B5">
        <w:rPr>
          <w:rStyle w:val="Courierforcode"/>
        </w:rPr>
        <w:t>&gt;&lt;/</w:t>
      </w:r>
      <w:proofErr w:type="spellStart"/>
      <w:r w:rsidRPr="003B66B5">
        <w:rPr>
          <w:rStyle w:val="Courierforcode"/>
        </w:rPr>
        <w:t>th</w:t>
      </w:r>
      <w:proofErr w:type="spellEnd"/>
      <w:r w:rsidRPr="003B66B5">
        <w:rPr>
          <w:rStyle w:val="Courierforcode"/>
        </w:rPr>
        <w:t>&gt;</w:t>
      </w:r>
    </w:p>
    <w:p w14:paraId="04901144"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 xml:space="preserve"> data-priority="5"&gt;Speaker info&lt;/</w:t>
      </w:r>
      <w:proofErr w:type="spellStart"/>
      <w:r w:rsidRPr="003B66B5">
        <w:rPr>
          <w:rStyle w:val="Courierforcode"/>
        </w:rPr>
        <w:t>th</w:t>
      </w:r>
      <w:proofErr w:type="spellEnd"/>
      <w:r w:rsidRPr="003B66B5">
        <w:rPr>
          <w:rStyle w:val="Courierforcode"/>
        </w:rPr>
        <w:t>&gt;</w:t>
      </w:r>
    </w:p>
    <w:p w14:paraId="25F31454"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795F9DF3"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thead</w:t>
      </w:r>
      <w:proofErr w:type="spellEnd"/>
      <w:r w:rsidRPr="003B66B5">
        <w:rPr>
          <w:rStyle w:val="Courierforcode"/>
        </w:rPr>
        <w:t>&gt;</w:t>
      </w:r>
    </w:p>
    <w:p w14:paraId="643B5F66"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tbody</w:t>
      </w:r>
      <w:proofErr w:type="spellEnd"/>
      <w:r w:rsidRPr="003B66B5">
        <w:rPr>
          <w:rStyle w:val="Courierforcode"/>
        </w:rPr>
        <w:t>&gt;</w:t>
      </w:r>
    </w:p>
    <w:p w14:paraId="54C7AA17"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0AD50CA0"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&gt;January 20, 2017&lt;/</w:t>
      </w:r>
      <w:proofErr w:type="spellStart"/>
      <w:r w:rsidRPr="003B66B5">
        <w:rPr>
          <w:rStyle w:val="Courierforcode"/>
        </w:rPr>
        <w:t>th</w:t>
      </w:r>
      <w:proofErr w:type="spellEnd"/>
      <w:r w:rsidRPr="003B66B5">
        <w:rPr>
          <w:rStyle w:val="Courierforcode"/>
        </w:rPr>
        <w:t>&gt;</w:t>
      </w:r>
    </w:p>
    <w:p w14:paraId="2A52088E" w14:textId="77777777" w:rsidR="003B66B5" w:rsidRPr="003B66B5" w:rsidRDefault="003B66B5" w:rsidP="003B66B5">
      <w:pPr>
        <w:spacing w:after="0" w:line="240" w:lineRule="auto"/>
        <w:rPr>
          <w:rStyle w:val="Courierforcode"/>
        </w:rPr>
      </w:pPr>
      <w:r w:rsidRPr="003B66B5">
        <w:rPr>
          <w:rStyle w:val="Courierforcode"/>
        </w:rPr>
        <w:t xml:space="preserve">          &lt;td&gt;RACHEL ANDREW&lt;/td&gt;</w:t>
      </w:r>
    </w:p>
    <w:p w14:paraId="281EEC6E" w14:textId="77777777" w:rsidR="003B66B5" w:rsidRPr="003B66B5" w:rsidRDefault="003B66B5" w:rsidP="003B66B5">
      <w:pPr>
        <w:spacing w:after="0" w:line="240" w:lineRule="auto"/>
        <w:rPr>
          <w:rStyle w:val="Courierforcode"/>
        </w:rPr>
      </w:pPr>
      <w:r w:rsidRPr="003B66B5">
        <w:rPr>
          <w:rStyle w:val="Courierforcode"/>
        </w:rPr>
        <w:t xml:space="preserve">          &lt;td&gt;Pattern Library First&lt;/td&gt;</w:t>
      </w:r>
    </w:p>
    <w:p w14:paraId="4560FE52" w14:textId="77777777" w:rsidR="003B66B5" w:rsidRPr="003B66B5" w:rsidRDefault="003B66B5" w:rsidP="003B66B5">
      <w:pPr>
        <w:spacing w:after="0" w:line="240" w:lineRule="auto"/>
        <w:rPr>
          <w:rStyle w:val="Courierforcode"/>
        </w:rPr>
      </w:pPr>
      <w:r w:rsidRPr="003B66B5">
        <w:rPr>
          <w:rStyle w:val="Courierforcode"/>
        </w:rPr>
        <w:t xml:space="preserve">          &lt;td&gt;JavaScript&lt;/td&gt;</w:t>
      </w:r>
    </w:p>
    <w:p w14:paraId="350958C5" w14:textId="77777777" w:rsidR="003B66B5" w:rsidRPr="003B66B5" w:rsidRDefault="003B66B5" w:rsidP="003B66B5">
      <w:pPr>
        <w:spacing w:after="0" w:line="240" w:lineRule="auto"/>
        <w:rPr>
          <w:rStyle w:val="Courierforcode"/>
        </w:rPr>
      </w:pPr>
      <w:r w:rsidRPr="003B66B5">
        <w:rPr>
          <w:rStyle w:val="Courierforcode"/>
        </w:rPr>
        <w:lastRenderedPageBreak/>
        <w:t xml:space="preserve">          &lt;td&gt;&lt;a </w:t>
      </w:r>
      <w:proofErr w:type="spellStart"/>
      <w:r w:rsidRPr="003B66B5">
        <w:rPr>
          <w:rStyle w:val="Courierforcode"/>
        </w:rPr>
        <w:t>href</w:t>
      </w:r>
      <w:proofErr w:type="spellEnd"/>
      <w:r w:rsidRPr="003B66B5">
        <w:rPr>
          <w:rStyle w:val="Courierforcode"/>
        </w:rPr>
        <w:t>="http://rachelandrew.co.uk" data-</w:t>
      </w:r>
      <w:proofErr w:type="spellStart"/>
      <w:r w:rsidRPr="003B66B5">
        <w:rPr>
          <w:rStyle w:val="Courierforcode"/>
        </w:rPr>
        <w:t>rel</w:t>
      </w:r>
      <w:proofErr w:type="spellEnd"/>
      <w:r w:rsidRPr="003B66B5">
        <w:rPr>
          <w:rStyle w:val="Courierforcode"/>
        </w:rPr>
        <w:t>="external"&gt;rachelandrew.co.uk&lt;/a&gt;&lt;/td&gt;</w:t>
      </w:r>
    </w:p>
    <w:p w14:paraId="429F5442"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757047E2"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6F82961F"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&gt;March 19, 2017&lt;/</w:t>
      </w:r>
      <w:proofErr w:type="spellStart"/>
      <w:r w:rsidRPr="003B66B5">
        <w:rPr>
          <w:rStyle w:val="Courierforcode"/>
        </w:rPr>
        <w:t>th</w:t>
      </w:r>
      <w:proofErr w:type="spellEnd"/>
      <w:r w:rsidRPr="003B66B5">
        <w:rPr>
          <w:rStyle w:val="Courierforcode"/>
        </w:rPr>
        <w:t>&gt;</w:t>
      </w:r>
    </w:p>
    <w:p w14:paraId="7FC60830" w14:textId="77777777" w:rsidR="003B66B5" w:rsidRPr="003B66B5" w:rsidRDefault="003B66B5" w:rsidP="003B66B5">
      <w:pPr>
        <w:spacing w:after="0" w:line="240" w:lineRule="auto"/>
        <w:rPr>
          <w:rStyle w:val="Courierforcode"/>
        </w:rPr>
      </w:pPr>
      <w:r w:rsidRPr="003B66B5">
        <w:rPr>
          <w:rStyle w:val="Courierforcode"/>
        </w:rPr>
        <w:t xml:space="preserve">          &lt;td&gt;JOE LEECH&lt;/td&gt;</w:t>
      </w:r>
    </w:p>
    <w:p w14:paraId="6B350D0D" w14:textId="77777777" w:rsidR="003B66B5" w:rsidRPr="003B66B5" w:rsidRDefault="003B66B5" w:rsidP="003B66B5">
      <w:pPr>
        <w:spacing w:after="0" w:line="240" w:lineRule="auto"/>
        <w:rPr>
          <w:rStyle w:val="Courierforcode"/>
        </w:rPr>
      </w:pPr>
      <w:r w:rsidRPr="003B66B5">
        <w:rPr>
          <w:rStyle w:val="Courierforcode"/>
        </w:rPr>
        <w:t xml:space="preserve">          &lt;td&gt;Applying Psychology to UI Design&lt;/td&gt;</w:t>
      </w:r>
    </w:p>
    <w:p w14:paraId="6D42900D" w14:textId="77777777" w:rsidR="003B66B5" w:rsidRPr="003B66B5" w:rsidRDefault="003B66B5" w:rsidP="003B66B5">
      <w:pPr>
        <w:spacing w:after="0" w:line="240" w:lineRule="auto"/>
        <w:rPr>
          <w:rStyle w:val="Courierforcode"/>
        </w:rPr>
      </w:pPr>
      <w:r w:rsidRPr="003B66B5">
        <w:rPr>
          <w:rStyle w:val="Courierforcode"/>
        </w:rPr>
        <w:t xml:space="preserve">          &lt;td&gt;UI&lt;/td&gt;</w:t>
      </w:r>
    </w:p>
    <w:p w14:paraId="2D9D24F5" w14:textId="77777777" w:rsidR="003B66B5" w:rsidRPr="003B66B5" w:rsidRDefault="003B66B5" w:rsidP="003B66B5">
      <w:pPr>
        <w:spacing w:after="0" w:line="240" w:lineRule="auto"/>
        <w:rPr>
          <w:rStyle w:val="Courierforcode"/>
        </w:rPr>
      </w:pPr>
      <w:r w:rsidRPr="003B66B5">
        <w:rPr>
          <w:rStyle w:val="Courierforcode"/>
        </w:rPr>
        <w:t xml:space="preserve">          &lt;td&gt;&lt;a </w:t>
      </w:r>
      <w:proofErr w:type="spellStart"/>
      <w:r w:rsidRPr="003B66B5">
        <w:rPr>
          <w:rStyle w:val="Courierforcode"/>
        </w:rPr>
        <w:t>href</w:t>
      </w:r>
      <w:proofErr w:type="spellEnd"/>
      <w:r w:rsidRPr="003B66B5">
        <w:rPr>
          <w:rStyle w:val="Courierforcode"/>
        </w:rPr>
        <w:t>="http://myjoe.uk" data-</w:t>
      </w:r>
      <w:proofErr w:type="spellStart"/>
      <w:r w:rsidRPr="003B66B5">
        <w:rPr>
          <w:rStyle w:val="Courierforcode"/>
        </w:rPr>
        <w:t>rel</w:t>
      </w:r>
      <w:proofErr w:type="spellEnd"/>
      <w:r w:rsidRPr="003B66B5">
        <w:rPr>
          <w:rStyle w:val="Courierforcode"/>
        </w:rPr>
        <w:t>="external"&gt;myjoe.uk&lt;/a&gt;&lt;/td&gt;</w:t>
      </w:r>
    </w:p>
    <w:p w14:paraId="009F8394"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02877D91"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22E8CB04"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&gt;April 26, 2017&lt;/</w:t>
      </w:r>
      <w:proofErr w:type="spellStart"/>
      <w:r w:rsidRPr="003B66B5">
        <w:rPr>
          <w:rStyle w:val="Courierforcode"/>
        </w:rPr>
        <w:t>th</w:t>
      </w:r>
      <w:proofErr w:type="spellEnd"/>
      <w:r w:rsidRPr="003B66B5">
        <w:rPr>
          <w:rStyle w:val="Courierforcode"/>
        </w:rPr>
        <w:t>&gt;</w:t>
      </w:r>
    </w:p>
    <w:p w14:paraId="57C1254A" w14:textId="77777777" w:rsidR="003B66B5" w:rsidRPr="003B66B5" w:rsidRDefault="003B66B5" w:rsidP="003B66B5">
      <w:pPr>
        <w:spacing w:after="0" w:line="240" w:lineRule="auto"/>
        <w:rPr>
          <w:rStyle w:val="Courierforcode"/>
        </w:rPr>
      </w:pPr>
      <w:r w:rsidRPr="003B66B5">
        <w:rPr>
          <w:rStyle w:val="Courierforcode"/>
        </w:rPr>
        <w:t xml:space="preserve">          &lt;td&gt;LEA VEROU&lt;/td&gt;</w:t>
      </w:r>
    </w:p>
    <w:p w14:paraId="27C0685B" w14:textId="77777777" w:rsidR="003B66B5" w:rsidRPr="003B66B5" w:rsidRDefault="003B66B5" w:rsidP="003B66B5">
      <w:pPr>
        <w:spacing w:after="0" w:line="240" w:lineRule="auto"/>
        <w:rPr>
          <w:rStyle w:val="Courierforcode"/>
        </w:rPr>
      </w:pPr>
      <w:r w:rsidRPr="003B66B5">
        <w:rPr>
          <w:rStyle w:val="Courierforcode"/>
        </w:rPr>
        <w:t xml:space="preserve">          &lt;td&gt;CSS Secrets&lt;/td&gt;</w:t>
      </w:r>
    </w:p>
    <w:p w14:paraId="1B702C66" w14:textId="77777777" w:rsidR="003B66B5" w:rsidRPr="003B66B5" w:rsidRDefault="003B66B5" w:rsidP="003B66B5">
      <w:pPr>
        <w:spacing w:after="0" w:line="240" w:lineRule="auto"/>
        <w:rPr>
          <w:rStyle w:val="Courierforcode"/>
        </w:rPr>
      </w:pPr>
      <w:r w:rsidRPr="003B66B5">
        <w:rPr>
          <w:rStyle w:val="Courierforcode"/>
        </w:rPr>
        <w:t xml:space="preserve">          &lt;td&gt;CSS&lt;/td&gt;</w:t>
      </w:r>
    </w:p>
    <w:p w14:paraId="39640784" w14:textId="77777777" w:rsidR="003B66B5" w:rsidRPr="003B66B5" w:rsidRDefault="003B66B5" w:rsidP="003B66B5">
      <w:pPr>
        <w:spacing w:after="0" w:line="240" w:lineRule="auto"/>
        <w:rPr>
          <w:rStyle w:val="Courierforcode"/>
        </w:rPr>
      </w:pPr>
      <w:r w:rsidRPr="003B66B5">
        <w:rPr>
          <w:rStyle w:val="Courierforcode"/>
        </w:rPr>
        <w:t xml:space="preserve">          &lt;td&gt;&lt;a </w:t>
      </w:r>
      <w:proofErr w:type="spellStart"/>
      <w:r w:rsidRPr="003B66B5">
        <w:rPr>
          <w:rStyle w:val="Courierforcode"/>
        </w:rPr>
        <w:t>href</w:t>
      </w:r>
      <w:proofErr w:type="spellEnd"/>
      <w:r w:rsidRPr="003B66B5">
        <w:rPr>
          <w:rStyle w:val="Courierforcode"/>
        </w:rPr>
        <w:t>="http://lea.verour.me" data-</w:t>
      </w:r>
      <w:proofErr w:type="spellStart"/>
      <w:r w:rsidRPr="003B66B5">
        <w:rPr>
          <w:rStyle w:val="Courierforcode"/>
        </w:rPr>
        <w:t>rel</w:t>
      </w:r>
      <w:proofErr w:type="spellEnd"/>
      <w:r w:rsidRPr="003B66B5">
        <w:rPr>
          <w:rStyle w:val="Courierforcode"/>
        </w:rPr>
        <w:t>="external"&gt;lea.verour.me&lt;/a&gt;&lt;/td&gt;</w:t>
      </w:r>
    </w:p>
    <w:p w14:paraId="4D813136"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7049D1C9"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&gt;</w:t>
      </w:r>
    </w:p>
    <w:p w14:paraId="5B01FECF"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th</w:t>
      </w:r>
      <w:proofErr w:type="spellEnd"/>
      <w:r w:rsidRPr="003B66B5">
        <w:rPr>
          <w:rStyle w:val="Courierforcode"/>
        </w:rPr>
        <w:t>&gt;October 3, 2017&lt;/</w:t>
      </w:r>
      <w:proofErr w:type="spellStart"/>
      <w:r w:rsidRPr="003B66B5">
        <w:rPr>
          <w:rStyle w:val="Courierforcode"/>
        </w:rPr>
        <w:t>th</w:t>
      </w:r>
      <w:proofErr w:type="spellEnd"/>
      <w:r w:rsidRPr="003B66B5">
        <w:rPr>
          <w:rStyle w:val="Courierforcode"/>
        </w:rPr>
        <w:t>&gt;</w:t>
      </w:r>
    </w:p>
    <w:p w14:paraId="76992F86" w14:textId="77777777" w:rsidR="003B66B5" w:rsidRPr="003B66B5" w:rsidRDefault="003B66B5" w:rsidP="003B66B5">
      <w:pPr>
        <w:spacing w:after="0" w:line="240" w:lineRule="auto"/>
        <w:rPr>
          <w:rStyle w:val="Courierforcode"/>
        </w:rPr>
      </w:pPr>
      <w:r w:rsidRPr="003B66B5">
        <w:rPr>
          <w:rStyle w:val="Courierforcode"/>
        </w:rPr>
        <w:t xml:space="preserve">          &lt;td&gt;MARCY SUTTON&lt;/td&gt;</w:t>
      </w:r>
    </w:p>
    <w:p w14:paraId="6DC13032" w14:textId="77777777" w:rsidR="003B66B5" w:rsidRPr="003B66B5" w:rsidRDefault="003B66B5" w:rsidP="003B66B5">
      <w:pPr>
        <w:spacing w:after="0" w:line="240" w:lineRule="auto"/>
        <w:rPr>
          <w:rStyle w:val="Courierforcode"/>
        </w:rPr>
      </w:pPr>
      <w:r w:rsidRPr="003B66B5">
        <w:rPr>
          <w:rStyle w:val="Courierforcode"/>
        </w:rPr>
        <w:t xml:space="preserve">          &lt;td&gt;</w:t>
      </w:r>
      <w:proofErr w:type="spellStart"/>
      <w:r w:rsidRPr="003B66B5">
        <w:rPr>
          <w:rStyle w:val="Courierforcode"/>
        </w:rPr>
        <w:t>Accesibility</w:t>
      </w:r>
      <w:proofErr w:type="spellEnd"/>
      <w:r w:rsidRPr="003B66B5">
        <w:rPr>
          <w:rStyle w:val="Courierforcode"/>
        </w:rPr>
        <w:t xml:space="preserve"> Audit&lt;/td&gt;</w:t>
      </w:r>
    </w:p>
    <w:p w14:paraId="2762EC92" w14:textId="77777777" w:rsidR="003B66B5" w:rsidRPr="003B66B5" w:rsidRDefault="003B66B5" w:rsidP="003B66B5">
      <w:pPr>
        <w:spacing w:after="0" w:line="240" w:lineRule="auto"/>
        <w:rPr>
          <w:rStyle w:val="Courierforcode"/>
        </w:rPr>
      </w:pPr>
      <w:r w:rsidRPr="003B66B5">
        <w:rPr>
          <w:rStyle w:val="Courierforcode"/>
        </w:rPr>
        <w:t xml:space="preserve">          &lt;td&gt;UI&lt;/td&gt;</w:t>
      </w:r>
    </w:p>
    <w:p w14:paraId="191A6100" w14:textId="77777777" w:rsidR="003B66B5" w:rsidRPr="003B66B5" w:rsidRDefault="003B66B5" w:rsidP="003B66B5">
      <w:pPr>
        <w:spacing w:after="0" w:line="240" w:lineRule="auto"/>
        <w:rPr>
          <w:rStyle w:val="Courierforcode"/>
        </w:rPr>
      </w:pPr>
      <w:r w:rsidRPr="003B66B5">
        <w:rPr>
          <w:rStyle w:val="Courierforcode"/>
        </w:rPr>
        <w:t xml:space="preserve">          &lt;td&gt;&lt;a </w:t>
      </w:r>
      <w:proofErr w:type="spellStart"/>
      <w:r w:rsidRPr="003B66B5">
        <w:rPr>
          <w:rStyle w:val="Courierforcode"/>
        </w:rPr>
        <w:t>href</w:t>
      </w:r>
      <w:proofErr w:type="spellEnd"/>
      <w:r w:rsidRPr="003B66B5">
        <w:rPr>
          <w:rStyle w:val="Courierforcode"/>
        </w:rPr>
        <w:t>="http://marcysutton.com"&gt;marcysutton.com&lt;/a&gt;&lt;/td&gt;</w:t>
      </w:r>
    </w:p>
    <w:p w14:paraId="24080D2D"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tr</w:t>
      </w:r>
      <w:proofErr w:type="spellEnd"/>
      <w:r w:rsidRPr="003B66B5">
        <w:rPr>
          <w:rStyle w:val="Courierforcode"/>
        </w:rPr>
        <w:t xml:space="preserve">&gt;       </w:t>
      </w:r>
    </w:p>
    <w:p w14:paraId="63EE3875" w14:textId="77777777" w:rsidR="003B66B5" w:rsidRPr="003B66B5" w:rsidRDefault="003B66B5" w:rsidP="003B66B5">
      <w:pPr>
        <w:spacing w:after="0" w:line="240" w:lineRule="auto"/>
        <w:rPr>
          <w:rStyle w:val="Courierforcode"/>
        </w:rPr>
      </w:pPr>
      <w:r w:rsidRPr="003B66B5">
        <w:rPr>
          <w:rStyle w:val="Courierforcode"/>
        </w:rPr>
        <w:t xml:space="preserve">      &lt;/</w:t>
      </w:r>
      <w:proofErr w:type="spellStart"/>
      <w:r w:rsidRPr="003B66B5">
        <w:rPr>
          <w:rStyle w:val="Courierforcode"/>
        </w:rPr>
        <w:t>tbody</w:t>
      </w:r>
      <w:proofErr w:type="spellEnd"/>
      <w:r w:rsidRPr="003B66B5">
        <w:rPr>
          <w:rStyle w:val="Courierforcode"/>
        </w:rPr>
        <w:t>&gt;</w:t>
      </w:r>
    </w:p>
    <w:p w14:paraId="44F8DAC9" w14:textId="77777777" w:rsidR="003B66B5" w:rsidRPr="003B66B5" w:rsidRDefault="003B66B5" w:rsidP="003B66B5">
      <w:pPr>
        <w:spacing w:after="0" w:line="240" w:lineRule="auto"/>
        <w:rPr>
          <w:rStyle w:val="Courierforcode"/>
        </w:rPr>
      </w:pPr>
      <w:r w:rsidRPr="003B66B5">
        <w:rPr>
          <w:rStyle w:val="Courierforcode"/>
        </w:rPr>
        <w:t xml:space="preserve">    &lt;/table&gt;</w:t>
      </w:r>
    </w:p>
    <w:p w14:paraId="19EE3BA5" w14:textId="77777777" w:rsidR="003B66B5" w:rsidRPr="003B66B5" w:rsidRDefault="003B66B5" w:rsidP="003B66B5">
      <w:pPr>
        <w:spacing w:after="0" w:line="240" w:lineRule="auto"/>
        <w:rPr>
          <w:rStyle w:val="Courierforcode"/>
        </w:rPr>
      </w:pPr>
    </w:p>
    <w:p w14:paraId="6372EE9F" w14:textId="77777777" w:rsidR="003B66B5" w:rsidRPr="003B66B5" w:rsidRDefault="003B66B5" w:rsidP="003B66B5">
      <w:pPr>
        <w:spacing w:after="0" w:line="240" w:lineRule="auto"/>
        <w:rPr>
          <w:rStyle w:val="Courierforcode"/>
        </w:rPr>
      </w:pPr>
    </w:p>
    <w:p w14:paraId="4B39471E"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6F6A1F50"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554042F6"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1D55BDCC" w14:textId="77777777" w:rsidR="003B66B5" w:rsidRPr="003B66B5" w:rsidRDefault="003B66B5" w:rsidP="003B66B5">
      <w:pPr>
        <w:spacing w:after="0" w:line="240" w:lineRule="auto"/>
        <w:rPr>
          <w:rStyle w:val="Courierforcode"/>
        </w:rPr>
      </w:pPr>
      <w:r w:rsidRPr="003B66B5">
        <w:rPr>
          <w:rStyle w:val="Courierforcode"/>
        </w:rPr>
        <w:t>&lt;/div&gt;</w:t>
      </w:r>
    </w:p>
    <w:p w14:paraId="7D5EFA32" w14:textId="77777777" w:rsidR="003B66B5" w:rsidRPr="003B66B5" w:rsidRDefault="003B66B5" w:rsidP="003B66B5">
      <w:pPr>
        <w:spacing w:after="0" w:line="240" w:lineRule="auto"/>
        <w:rPr>
          <w:rStyle w:val="Courierforcode"/>
        </w:rPr>
      </w:pPr>
    </w:p>
    <w:p w14:paraId="3FB14E1E" w14:textId="77777777" w:rsidR="003B66B5" w:rsidRPr="003B66B5" w:rsidRDefault="003B66B5" w:rsidP="003B66B5">
      <w:pPr>
        <w:spacing w:after="0" w:line="240" w:lineRule="auto"/>
        <w:rPr>
          <w:rStyle w:val="Courierforcode"/>
        </w:rPr>
      </w:pPr>
      <w:r w:rsidRPr="003B66B5">
        <w:rPr>
          <w:rStyle w:val="Courierforcode"/>
        </w:rPr>
        <w:t>&lt;div data-role="page" id="contact"&gt;</w:t>
      </w:r>
    </w:p>
    <w:p w14:paraId="100EBBC7" w14:textId="77777777" w:rsidR="003B66B5" w:rsidRPr="003B66B5" w:rsidRDefault="003B66B5" w:rsidP="003B66B5">
      <w:pPr>
        <w:spacing w:after="0" w:line="240" w:lineRule="auto"/>
        <w:rPr>
          <w:rStyle w:val="Courierforcode"/>
        </w:rPr>
      </w:pPr>
      <w:r w:rsidRPr="003B66B5">
        <w:rPr>
          <w:rStyle w:val="Courierforcode"/>
        </w:rPr>
        <w:t xml:space="preserve">    &lt;header data-role="header" data-theme="b"&gt;</w:t>
      </w:r>
    </w:p>
    <w:p w14:paraId="204683D5" w14:textId="77777777" w:rsidR="003B66B5" w:rsidRPr="003B66B5" w:rsidRDefault="003B66B5" w:rsidP="003B66B5">
      <w:pPr>
        <w:spacing w:after="0" w:line="240" w:lineRule="auto"/>
        <w:rPr>
          <w:rStyle w:val="Courierforcode"/>
        </w:rPr>
      </w:pPr>
      <w:r w:rsidRPr="003B66B5">
        <w:rPr>
          <w:rStyle w:val="Courierforcode"/>
        </w:rPr>
        <w:t xml:space="preserve">        &lt;h1&gt;SJV Town Hall&lt;/h1&gt;</w:t>
      </w:r>
    </w:p>
    <w:p w14:paraId="4C3C413E" w14:textId="77777777" w:rsidR="003B66B5" w:rsidRPr="003B66B5" w:rsidRDefault="003B66B5" w:rsidP="003B66B5">
      <w:pPr>
        <w:spacing w:after="0" w:line="240" w:lineRule="auto"/>
        <w:rPr>
          <w:rStyle w:val="Courierforcode"/>
        </w:rPr>
      </w:pPr>
      <w:r w:rsidRPr="003B66B5">
        <w:rPr>
          <w:rStyle w:val="Courierforcode"/>
        </w:rPr>
        <w:t xml:space="preserve">        &lt;div data-role="</w:t>
      </w:r>
      <w:proofErr w:type="spellStart"/>
      <w:r w:rsidRPr="003B66B5">
        <w:rPr>
          <w:rStyle w:val="Courierforcode"/>
        </w:rPr>
        <w:t>navbar</w:t>
      </w:r>
      <w:proofErr w:type="spellEnd"/>
      <w:r w:rsidRPr="003B66B5">
        <w:rPr>
          <w:rStyle w:val="Courierforcode"/>
        </w:rPr>
        <w:t>"&gt;</w:t>
      </w:r>
    </w:p>
    <w:p w14:paraId="3E9FD093"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14116435"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="#home" data-icon="home" data-theme="a"&gt;Home&lt;/a&gt;&lt;/li&gt;</w:t>
      </w:r>
    </w:p>
    <w:p w14:paraId="7A3DFFB2"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="#speakers" data-icon="star" data-theme="a"&gt;Speakers&lt;/a&gt;&lt;/li&gt;</w:t>
      </w:r>
    </w:p>
    <w:p w14:paraId="37874394"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&lt;li&gt;&lt;a </w:t>
      </w:r>
      <w:proofErr w:type="spellStart"/>
      <w:r w:rsidRPr="003B66B5">
        <w:rPr>
          <w:rStyle w:val="Courierforcode"/>
        </w:rPr>
        <w:t>href</w:t>
      </w:r>
      <w:proofErr w:type="spellEnd"/>
      <w:r w:rsidRPr="003B66B5">
        <w:rPr>
          <w:rStyle w:val="Courierforcode"/>
        </w:rPr>
        <w:t>="#contact" data-icon="grid" data-theme="a" class="</w:t>
      </w:r>
      <w:proofErr w:type="spellStart"/>
      <w:r w:rsidRPr="003B66B5">
        <w:rPr>
          <w:rStyle w:val="Courierforcode"/>
        </w:rPr>
        <w:t>ui</w:t>
      </w:r>
      <w:proofErr w:type="spellEnd"/>
      <w:r w:rsidRPr="003B66B5">
        <w:rPr>
          <w:rStyle w:val="Courierforcode"/>
        </w:rPr>
        <w:t>-</w:t>
      </w:r>
      <w:proofErr w:type="spellStart"/>
      <w:r w:rsidRPr="003B66B5">
        <w:rPr>
          <w:rStyle w:val="Courierforcode"/>
        </w:rPr>
        <w:t>btn</w:t>
      </w:r>
      <w:proofErr w:type="spellEnd"/>
      <w:r w:rsidRPr="003B66B5">
        <w:rPr>
          <w:rStyle w:val="Courierforcode"/>
        </w:rPr>
        <w:t>-active"&gt;Contact Us&lt;/a&gt;&lt;/li&gt;</w:t>
      </w:r>
    </w:p>
    <w:p w14:paraId="5B385E9A"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1C9231F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2F944393" w14:textId="77777777" w:rsidR="003B66B5" w:rsidRPr="003B66B5" w:rsidRDefault="003B66B5" w:rsidP="003B66B5">
      <w:pPr>
        <w:spacing w:after="0" w:line="240" w:lineRule="auto"/>
        <w:rPr>
          <w:rStyle w:val="Courierforcode"/>
        </w:rPr>
      </w:pPr>
      <w:r w:rsidRPr="003B66B5">
        <w:rPr>
          <w:rStyle w:val="Courierforcode"/>
        </w:rPr>
        <w:t xml:space="preserve">    &lt;/header&gt;</w:t>
      </w:r>
    </w:p>
    <w:p w14:paraId="65F12CA0" w14:textId="77777777" w:rsidR="003B66B5" w:rsidRPr="003B66B5" w:rsidRDefault="003B66B5" w:rsidP="003B66B5">
      <w:pPr>
        <w:spacing w:after="0" w:line="240" w:lineRule="auto"/>
        <w:rPr>
          <w:rStyle w:val="Courierforcode"/>
        </w:rPr>
      </w:pPr>
      <w:r w:rsidRPr="003B66B5">
        <w:rPr>
          <w:rStyle w:val="Courierforcode"/>
        </w:rPr>
        <w:t xml:space="preserve">    &lt;section class="</w:t>
      </w:r>
      <w:proofErr w:type="spellStart"/>
      <w:r w:rsidRPr="003B66B5">
        <w:rPr>
          <w:rStyle w:val="Courierforcode"/>
        </w:rPr>
        <w:t>ui</w:t>
      </w:r>
      <w:proofErr w:type="spellEnd"/>
      <w:r w:rsidRPr="003B66B5">
        <w:rPr>
          <w:rStyle w:val="Courierforcode"/>
        </w:rPr>
        <w:t>-content" role="main" style="</w:t>
      </w:r>
      <w:proofErr w:type="spellStart"/>
      <w:r w:rsidRPr="003B66B5">
        <w:rPr>
          <w:rStyle w:val="Courierforcode"/>
        </w:rPr>
        <w:t>text-</w:t>
      </w:r>
      <w:proofErr w:type="gramStart"/>
      <w:r w:rsidRPr="003B66B5">
        <w:rPr>
          <w:rStyle w:val="Courierforcode"/>
        </w:rPr>
        <w:t>align:center</w:t>
      </w:r>
      <w:proofErr w:type="spellEnd"/>
      <w:proofErr w:type="gramEnd"/>
      <w:r w:rsidRPr="003B66B5">
        <w:rPr>
          <w:rStyle w:val="Courierforcode"/>
        </w:rPr>
        <w:t>;"&gt;</w:t>
      </w:r>
    </w:p>
    <w:p w14:paraId="7049E83D" w14:textId="77777777" w:rsidR="003B66B5" w:rsidRPr="003B66B5" w:rsidRDefault="003B66B5" w:rsidP="003B66B5">
      <w:pPr>
        <w:spacing w:after="0" w:line="240" w:lineRule="auto"/>
        <w:rPr>
          <w:rStyle w:val="Courierforcode"/>
        </w:rPr>
      </w:pPr>
      <w:r w:rsidRPr="003B66B5">
        <w:rPr>
          <w:rStyle w:val="Courierforcode"/>
        </w:rPr>
        <w:lastRenderedPageBreak/>
        <w:t xml:space="preserve">        &lt;strong&gt;Phone&lt;/strong&gt;&lt;</w:t>
      </w:r>
      <w:proofErr w:type="spellStart"/>
      <w:r w:rsidRPr="003B66B5">
        <w:rPr>
          <w:rStyle w:val="Courierforcode"/>
        </w:rPr>
        <w:t>br</w:t>
      </w:r>
      <w:proofErr w:type="spellEnd"/>
      <w:r w:rsidRPr="003B66B5">
        <w:rPr>
          <w:rStyle w:val="Courierforcode"/>
        </w:rPr>
        <w:t>&gt;</w:t>
      </w:r>
    </w:p>
    <w:p w14:paraId="5E5F5E80"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="tel:15594442180"&gt;559.444.2180&lt;/a&gt;&lt;</w:t>
      </w:r>
      <w:proofErr w:type="spellStart"/>
      <w:r w:rsidRPr="003B66B5">
        <w:rPr>
          <w:rStyle w:val="Courierforcode"/>
        </w:rPr>
        <w:t>br</w:t>
      </w:r>
      <w:proofErr w:type="spellEnd"/>
      <w:r w:rsidRPr="003B66B5">
        <w:rPr>
          <w:rStyle w:val="Courierforcode"/>
        </w:rPr>
        <w:t>&gt;&lt;</w:t>
      </w:r>
      <w:proofErr w:type="spellStart"/>
      <w:r w:rsidRPr="003B66B5">
        <w:rPr>
          <w:rStyle w:val="Courierforcode"/>
        </w:rPr>
        <w:t>br</w:t>
      </w:r>
      <w:proofErr w:type="spellEnd"/>
      <w:r w:rsidRPr="003B66B5">
        <w:rPr>
          <w:rStyle w:val="Courierforcode"/>
        </w:rPr>
        <w:t>&gt;</w:t>
      </w:r>
    </w:p>
    <w:p w14:paraId="0BB93589" w14:textId="77777777" w:rsidR="003B66B5" w:rsidRPr="003B66B5" w:rsidRDefault="003B66B5" w:rsidP="003B66B5">
      <w:pPr>
        <w:spacing w:after="0" w:line="240" w:lineRule="auto"/>
        <w:rPr>
          <w:rStyle w:val="Courierforcode"/>
        </w:rPr>
      </w:pPr>
      <w:r w:rsidRPr="003B66B5">
        <w:rPr>
          <w:rStyle w:val="Courierforcode"/>
        </w:rPr>
        <w:t xml:space="preserve">        &lt;strong&gt;Mail&lt;/strong&gt;&lt;</w:t>
      </w:r>
      <w:proofErr w:type="spellStart"/>
      <w:r w:rsidRPr="003B66B5">
        <w:rPr>
          <w:rStyle w:val="Courierforcode"/>
        </w:rPr>
        <w:t>br</w:t>
      </w:r>
      <w:proofErr w:type="spellEnd"/>
      <w:r w:rsidRPr="003B66B5">
        <w:rPr>
          <w:rStyle w:val="Courierforcode"/>
        </w:rPr>
        <w:t>&gt;</w:t>
      </w:r>
    </w:p>
    <w:p w14:paraId="5B4784DC" w14:textId="77777777" w:rsidR="003B66B5" w:rsidRPr="003B66B5" w:rsidRDefault="003B66B5" w:rsidP="003B66B5">
      <w:pPr>
        <w:spacing w:after="0" w:line="240" w:lineRule="auto"/>
        <w:rPr>
          <w:rStyle w:val="Courierforcode"/>
        </w:rPr>
      </w:pPr>
      <w:r w:rsidRPr="003B66B5">
        <w:rPr>
          <w:rStyle w:val="Courierforcode"/>
        </w:rPr>
        <w:t xml:space="preserve">        San Joaquin Valley Town Hall&lt;</w:t>
      </w:r>
      <w:proofErr w:type="spellStart"/>
      <w:r w:rsidRPr="003B66B5">
        <w:rPr>
          <w:rStyle w:val="Courierforcode"/>
        </w:rPr>
        <w:t>br</w:t>
      </w:r>
      <w:proofErr w:type="spellEnd"/>
      <w:r w:rsidRPr="003B66B5">
        <w:rPr>
          <w:rStyle w:val="Courierforcode"/>
        </w:rPr>
        <w:t>&gt;</w:t>
      </w:r>
    </w:p>
    <w:p w14:paraId="61C0DFAF" w14:textId="77777777" w:rsidR="003B66B5" w:rsidRPr="003B66B5" w:rsidRDefault="003B66B5" w:rsidP="003B66B5">
      <w:pPr>
        <w:spacing w:after="0" w:line="240" w:lineRule="auto"/>
        <w:rPr>
          <w:rStyle w:val="Courierforcode"/>
        </w:rPr>
      </w:pPr>
      <w:r w:rsidRPr="003B66B5">
        <w:rPr>
          <w:rStyle w:val="Courierforcode"/>
        </w:rPr>
        <w:t xml:space="preserve">        P.O. Box 5149&lt;</w:t>
      </w:r>
      <w:proofErr w:type="spellStart"/>
      <w:r w:rsidRPr="003B66B5">
        <w:rPr>
          <w:rStyle w:val="Courierforcode"/>
        </w:rPr>
        <w:t>br</w:t>
      </w:r>
      <w:proofErr w:type="spellEnd"/>
      <w:r w:rsidRPr="003B66B5">
        <w:rPr>
          <w:rStyle w:val="Courierforcode"/>
        </w:rPr>
        <w:t>&gt;</w:t>
      </w:r>
    </w:p>
    <w:p w14:paraId="3F522EC4" w14:textId="77777777" w:rsidR="003B66B5" w:rsidRPr="003B66B5" w:rsidRDefault="003B66B5" w:rsidP="003B66B5">
      <w:pPr>
        <w:spacing w:after="0" w:line="240" w:lineRule="auto"/>
        <w:rPr>
          <w:rStyle w:val="Courierforcode"/>
        </w:rPr>
      </w:pPr>
      <w:r w:rsidRPr="003B66B5">
        <w:rPr>
          <w:rStyle w:val="Courierforcode"/>
        </w:rPr>
        <w:t xml:space="preserve">        Fresno, CA 93755-5149&lt;</w:t>
      </w:r>
      <w:proofErr w:type="spellStart"/>
      <w:r w:rsidRPr="003B66B5">
        <w:rPr>
          <w:rStyle w:val="Courierforcode"/>
        </w:rPr>
        <w:t>br</w:t>
      </w:r>
      <w:proofErr w:type="spellEnd"/>
      <w:r w:rsidRPr="003B66B5">
        <w:rPr>
          <w:rStyle w:val="Courierforcode"/>
        </w:rPr>
        <w:t>&gt;&lt;</w:t>
      </w:r>
      <w:proofErr w:type="spellStart"/>
      <w:r w:rsidRPr="003B66B5">
        <w:rPr>
          <w:rStyle w:val="Courierforcode"/>
        </w:rPr>
        <w:t>br</w:t>
      </w:r>
      <w:proofErr w:type="spellEnd"/>
      <w:r w:rsidRPr="003B66B5">
        <w:rPr>
          <w:rStyle w:val="Courierforcode"/>
        </w:rPr>
        <w:t>&gt;</w:t>
      </w:r>
    </w:p>
    <w:p w14:paraId="4ED8E826" w14:textId="77777777" w:rsidR="003B66B5" w:rsidRPr="003B66B5" w:rsidRDefault="003B66B5" w:rsidP="003B66B5">
      <w:pPr>
        <w:spacing w:after="0" w:line="240" w:lineRule="auto"/>
        <w:rPr>
          <w:rStyle w:val="Courierforcode"/>
        </w:rPr>
      </w:pPr>
      <w:r w:rsidRPr="003B66B5">
        <w:rPr>
          <w:rStyle w:val="Courierforcode"/>
        </w:rPr>
        <w:t xml:space="preserve">        &lt;strong&gt;Email&lt;/strong&gt;&lt;</w:t>
      </w:r>
      <w:proofErr w:type="spellStart"/>
      <w:r w:rsidRPr="003B66B5">
        <w:rPr>
          <w:rStyle w:val="Courierforcode"/>
        </w:rPr>
        <w:t>br</w:t>
      </w:r>
      <w:proofErr w:type="spellEnd"/>
      <w:r w:rsidRPr="003B66B5">
        <w:rPr>
          <w:rStyle w:val="Courierforcode"/>
        </w:rPr>
        <w:t>&gt;</w:t>
      </w:r>
    </w:p>
    <w:p w14:paraId="724ED690" w14:textId="77777777" w:rsidR="003B66B5" w:rsidRPr="003B66B5" w:rsidRDefault="003B66B5" w:rsidP="003B66B5">
      <w:pPr>
        <w:spacing w:after="0" w:line="240" w:lineRule="auto"/>
        <w:rPr>
          <w:rStyle w:val="Courierforcode"/>
        </w:rPr>
      </w:pPr>
      <w:r w:rsidRPr="003B66B5">
        <w:rPr>
          <w:rStyle w:val="Courierforcode"/>
        </w:rPr>
        <w:t xml:space="preserve">        &lt;a href="mailto:valleytownhall@aol.com"&gt;valleytownhall@aol.com&lt;/a&gt;&lt;br&gt;&lt;br&gt;</w:t>
      </w:r>
    </w:p>
    <w:p w14:paraId="558A4D92" w14:textId="77777777" w:rsidR="003B66B5" w:rsidRPr="003B66B5" w:rsidRDefault="003B66B5" w:rsidP="003B66B5">
      <w:pPr>
        <w:spacing w:after="0" w:line="240" w:lineRule="auto"/>
        <w:rPr>
          <w:rStyle w:val="Courierforcode"/>
        </w:rPr>
      </w:pPr>
      <w:r w:rsidRPr="003B66B5">
        <w:rPr>
          <w:rStyle w:val="Courierforcode"/>
        </w:rPr>
        <w:t xml:space="preserve">        &lt;div class="</w:t>
      </w:r>
      <w:proofErr w:type="spellStart"/>
      <w:r w:rsidRPr="003B66B5">
        <w:rPr>
          <w:rStyle w:val="Courierforcode"/>
        </w:rPr>
        <w:t>ui</w:t>
      </w:r>
      <w:proofErr w:type="spellEnd"/>
      <w:r w:rsidRPr="003B66B5">
        <w:rPr>
          <w:rStyle w:val="Courierforcode"/>
        </w:rPr>
        <w:t>-bar"&gt;</w:t>
      </w:r>
    </w:p>
    <w:p w14:paraId="35CEAC3D"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&lt;a </w:t>
      </w:r>
      <w:proofErr w:type="spellStart"/>
      <w:r w:rsidRPr="003B66B5">
        <w:rPr>
          <w:rStyle w:val="Courierforcode"/>
        </w:rPr>
        <w:t>href</w:t>
      </w:r>
      <w:proofErr w:type="spellEnd"/>
      <w:r w:rsidRPr="003B66B5">
        <w:rPr>
          <w:rStyle w:val="Courierforcode"/>
        </w:rPr>
        <w:t>="#</w:t>
      </w:r>
      <w:proofErr w:type="spellStart"/>
      <w:r w:rsidRPr="003B66B5">
        <w:rPr>
          <w:rStyle w:val="Courierforcode"/>
        </w:rPr>
        <w:t>buytix</w:t>
      </w:r>
      <w:proofErr w:type="spellEnd"/>
      <w:r w:rsidRPr="003B66B5">
        <w:rPr>
          <w:rStyle w:val="Courierforcode"/>
        </w:rPr>
        <w:t>" data-icon="gear" data-theme="b"&gt;Buy Tickets&lt;/a&gt;</w:t>
      </w:r>
    </w:p>
    <w:p w14:paraId="54B25D9A" w14:textId="77777777" w:rsidR="003B66B5" w:rsidRPr="003B66B5" w:rsidRDefault="003B66B5" w:rsidP="003B66B5">
      <w:pPr>
        <w:spacing w:after="0" w:line="240" w:lineRule="auto"/>
        <w:rPr>
          <w:rStyle w:val="Courierforcode"/>
        </w:rPr>
      </w:pPr>
      <w:r w:rsidRPr="003B66B5">
        <w:rPr>
          <w:rStyle w:val="Courierforcode"/>
        </w:rPr>
        <w:t xml:space="preserve">        &lt;/div&gt;</w:t>
      </w:r>
    </w:p>
    <w:p w14:paraId="59BDB4AF"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5DC99250"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18FEE0C1"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05010FDA"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14C9D977" w14:textId="77777777" w:rsidR="003B66B5" w:rsidRPr="003B66B5" w:rsidRDefault="003B66B5" w:rsidP="003B66B5">
      <w:pPr>
        <w:spacing w:after="0" w:line="240" w:lineRule="auto"/>
        <w:rPr>
          <w:rStyle w:val="Courierforcode"/>
        </w:rPr>
      </w:pPr>
      <w:r w:rsidRPr="003B66B5">
        <w:rPr>
          <w:rStyle w:val="Courierforcode"/>
        </w:rPr>
        <w:t>&lt;/div&gt;</w:t>
      </w:r>
    </w:p>
    <w:p w14:paraId="1EA877B5" w14:textId="77777777" w:rsidR="003B66B5" w:rsidRPr="003B66B5" w:rsidRDefault="003B66B5" w:rsidP="003B66B5">
      <w:pPr>
        <w:spacing w:after="0" w:line="240" w:lineRule="auto"/>
        <w:rPr>
          <w:rStyle w:val="Courierforcode"/>
        </w:rPr>
      </w:pPr>
    </w:p>
    <w:p w14:paraId="40052D8D" w14:textId="77777777" w:rsidR="003B66B5" w:rsidRPr="003B66B5" w:rsidRDefault="003B66B5" w:rsidP="003B66B5">
      <w:pPr>
        <w:spacing w:after="0" w:line="240" w:lineRule="auto"/>
        <w:rPr>
          <w:rStyle w:val="Courierforcode"/>
        </w:rPr>
      </w:pPr>
      <w:r w:rsidRPr="003B66B5">
        <w:rPr>
          <w:rStyle w:val="Courierforcode"/>
        </w:rPr>
        <w:t>&lt;div data-role="page" id="</w:t>
      </w:r>
      <w:proofErr w:type="spellStart"/>
      <w:r w:rsidRPr="003B66B5">
        <w:rPr>
          <w:rStyle w:val="Courierforcode"/>
        </w:rPr>
        <w:t>buytix</w:t>
      </w:r>
      <w:proofErr w:type="spellEnd"/>
      <w:r w:rsidRPr="003B66B5">
        <w:rPr>
          <w:rStyle w:val="Courierforcode"/>
        </w:rPr>
        <w:t>" data-dialog="true"&gt;</w:t>
      </w:r>
    </w:p>
    <w:p w14:paraId="21B1490D" w14:textId="77777777" w:rsidR="003B66B5" w:rsidRPr="003B66B5" w:rsidRDefault="003B66B5" w:rsidP="003B66B5">
      <w:pPr>
        <w:spacing w:after="0" w:line="240" w:lineRule="auto"/>
        <w:rPr>
          <w:rStyle w:val="Courierforcode"/>
        </w:rPr>
      </w:pPr>
      <w:r w:rsidRPr="003B66B5">
        <w:rPr>
          <w:rStyle w:val="Courierforcode"/>
        </w:rPr>
        <w:t xml:space="preserve">    &lt;header data-role="header"&gt;</w:t>
      </w:r>
    </w:p>
    <w:p w14:paraId="294C2E7F" w14:textId="77777777" w:rsidR="003B66B5" w:rsidRPr="003B66B5" w:rsidRDefault="003B66B5" w:rsidP="003B66B5">
      <w:pPr>
        <w:spacing w:after="0" w:line="240" w:lineRule="auto"/>
        <w:rPr>
          <w:rStyle w:val="Courierforcode"/>
        </w:rPr>
      </w:pPr>
      <w:r w:rsidRPr="003B66B5">
        <w:rPr>
          <w:rStyle w:val="Courierforcode"/>
        </w:rPr>
        <w:t xml:space="preserve">        &lt;h1&gt;Buy Tickets&lt;/h1&gt;</w:t>
      </w:r>
    </w:p>
    <w:p w14:paraId="6AA08F82" w14:textId="77777777" w:rsidR="003B66B5" w:rsidRPr="003B66B5" w:rsidRDefault="003B66B5" w:rsidP="003B66B5">
      <w:pPr>
        <w:spacing w:after="0" w:line="240" w:lineRule="auto"/>
        <w:rPr>
          <w:rStyle w:val="Courierforcode"/>
        </w:rPr>
      </w:pPr>
      <w:r w:rsidRPr="003B66B5">
        <w:rPr>
          <w:rStyle w:val="Courierforcode"/>
        </w:rPr>
        <w:tab/>
        <w:t>&lt;/header&gt;</w:t>
      </w:r>
    </w:p>
    <w:p w14:paraId="2CAE521C" w14:textId="77777777" w:rsidR="003B66B5" w:rsidRPr="003B66B5" w:rsidRDefault="003B66B5" w:rsidP="003B66B5">
      <w:pPr>
        <w:spacing w:after="0" w:line="240" w:lineRule="auto"/>
        <w:rPr>
          <w:rStyle w:val="Courierforcode"/>
        </w:rPr>
      </w:pPr>
      <w:r w:rsidRPr="003B66B5">
        <w:rPr>
          <w:rStyle w:val="Courierforcode"/>
        </w:rPr>
        <w:t xml:space="preserve">    &lt;section data-role="content"&gt;</w:t>
      </w:r>
    </w:p>
    <w:p w14:paraId="3690B485"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&lt;h3&gt;Ticket packages and prices&lt;/h3&gt;</w:t>
      </w:r>
    </w:p>
    <w:p w14:paraId="686A1C91" w14:textId="77777777" w:rsidR="003B66B5" w:rsidRPr="003B66B5" w:rsidRDefault="003B66B5" w:rsidP="003B66B5">
      <w:pPr>
        <w:spacing w:after="0" w:line="240" w:lineRule="auto"/>
        <w:rPr>
          <w:rStyle w:val="Courierforcode"/>
        </w:rPr>
      </w:pPr>
      <w:r w:rsidRPr="003B66B5">
        <w:rPr>
          <w:rStyle w:val="Courierforcode"/>
        </w:rPr>
        <w:t xml:space="preserve">        &lt;p&gt;&lt;strong&gt;Season ticket: $95&lt;/strong&gt;&lt;/p&gt;</w:t>
      </w:r>
    </w:p>
    <w:p w14:paraId="49D6E71A" w14:textId="77777777" w:rsidR="003B66B5" w:rsidRPr="003B66B5" w:rsidRDefault="003B66B5" w:rsidP="003B66B5">
      <w:pPr>
        <w:spacing w:after="0" w:line="240" w:lineRule="auto"/>
        <w:rPr>
          <w:rStyle w:val="Courierforcode"/>
        </w:rPr>
      </w:pPr>
      <w:r w:rsidRPr="003B66B5">
        <w:rPr>
          <w:rStyle w:val="Courierforcode"/>
        </w:rPr>
        <w:t xml:space="preserve">        &lt;p&gt;Admission to all six lectures, plus one single-lecture guest ticket good for any one lecture&lt;/p&gt;</w:t>
      </w:r>
    </w:p>
    <w:p w14:paraId="546CB705" w14:textId="77777777" w:rsidR="003B66B5" w:rsidRPr="003B66B5" w:rsidRDefault="003B66B5" w:rsidP="003B66B5">
      <w:pPr>
        <w:spacing w:after="0" w:line="240" w:lineRule="auto"/>
        <w:rPr>
          <w:rStyle w:val="Courierforcode"/>
        </w:rPr>
      </w:pPr>
      <w:r w:rsidRPr="003B66B5">
        <w:rPr>
          <w:rStyle w:val="Courierforcode"/>
        </w:rPr>
        <w:t xml:space="preserve">        &lt;p&gt;&lt;strong&gt;Patron ticket: $200&lt;/strong&gt;&lt;/p&gt;</w:t>
      </w:r>
    </w:p>
    <w:p w14:paraId="69B62E34" w14:textId="77777777" w:rsidR="003B66B5" w:rsidRPr="003B66B5" w:rsidRDefault="003B66B5" w:rsidP="003B66B5">
      <w:pPr>
        <w:spacing w:after="0" w:line="240" w:lineRule="auto"/>
        <w:rPr>
          <w:rStyle w:val="Courierforcode"/>
        </w:rPr>
      </w:pPr>
      <w:r w:rsidRPr="003B66B5">
        <w:rPr>
          <w:rStyle w:val="Courierforcode"/>
        </w:rPr>
        <w:t xml:space="preserve">        &lt;p&gt;Admission to all six lectures, plus three single-lecture guest tickets and recognition in annual brochure&lt;/p&gt;</w:t>
      </w:r>
    </w:p>
    <w:p w14:paraId="0D17769B" w14:textId="77777777" w:rsidR="003B66B5" w:rsidRPr="003B66B5" w:rsidRDefault="003B66B5" w:rsidP="003B66B5">
      <w:pPr>
        <w:spacing w:after="0" w:line="240" w:lineRule="auto"/>
        <w:rPr>
          <w:rStyle w:val="Courierforcode"/>
        </w:rPr>
      </w:pPr>
      <w:r w:rsidRPr="003B66B5">
        <w:rPr>
          <w:rStyle w:val="Courierforcode"/>
        </w:rPr>
        <w:t xml:space="preserve">        &lt;p&gt;&lt;strong&gt;Single lecture: $25&lt;/strong&gt;&lt;/p&gt;</w:t>
      </w:r>
    </w:p>
    <w:p w14:paraId="582DD97F" w14:textId="77777777" w:rsidR="003B66B5" w:rsidRPr="003B66B5" w:rsidRDefault="003B66B5" w:rsidP="003B66B5">
      <w:pPr>
        <w:spacing w:after="0" w:line="240" w:lineRule="auto"/>
        <w:rPr>
          <w:rStyle w:val="Courierforcode"/>
        </w:rPr>
      </w:pPr>
      <w:r w:rsidRPr="003B66B5">
        <w:rPr>
          <w:rStyle w:val="Courierforcode"/>
        </w:rPr>
        <w:t xml:space="preserve">        &lt;p&gt;Must be purchased at the box office on the day of the lecture&lt;/p&gt;</w:t>
      </w:r>
    </w:p>
    <w:p w14:paraId="71FDB806"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 data-role="button" data-</w:t>
      </w:r>
      <w:proofErr w:type="spellStart"/>
      <w:r w:rsidRPr="003B66B5">
        <w:rPr>
          <w:rStyle w:val="Courierforcode"/>
        </w:rPr>
        <w:t>rel</w:t>
      </w:r>
      <w:proofErr w:type="spellEnd"/>
      <w:r w:rsidRPr="003B66B5">
        <w:rPr>
          <w:rStyle w:val="Courierforcode"/>
        </w:rPr>
        <w:t>="back"&gt;Cancel&lt;/a&gt;</w:t>
      </w:r>
    </w:p>
    <w:p w14:paraId="2D89A4AF" w14:textId="77777777" w:rsidR="003B66B5" w:rsidRPr="003B66B5" w:rsidRDefault="003B66B5" w:rsidP="003B66B5">
      <w:pPr>
        <w:spacing w:after="0" w:line="240" w:lineRule="auto"/>
        <w:rPr>
          <w:rStyle w:val="Courierforcode"/>
        </w:rPr>
      </w:pPr>
      <w:r w:rsidRPr="003B66B5">
        <w:rPr>
          <w:rStyle w:val="Courierforcode"/>
        </w:rPr>
        <w:t xml:space="preserve">        &lt;a </w:t>
      </w:r>
      <w:proofErr w:type="spellStart"/>
      <w:r w:rsidRPr="003B66B5">
        <w:rPr>
          <w:rStyle w:val="Courierforcode"/>
        </w:rPr>
        <w:t>href</w:t>
      </w:r>
      <w:proofErr w:type="spellEnd"/>
      <w:r w:rsidRPr="003B66B5">
        <w:rPr>
          <w:rStyle w:val="Courierforcode"/>
        </w:rPr>
        <w:t>="#" data-role="button" data-</w:t>
      </w:r>
      <w:proofErr w:type="spellStart"/>
      <w:r w:rsidRPr="003B66B5">
        <w:rPr>
          <w:rStyle w:val="Courierforcode"/>
        </w:rPr>
        <w:t>rel</w:t>
      </w:r>
      <w:proofErr w:type="spellEnd"/>
      <w:r w:rsidRPr="003B66B5">
        <w:rPr>
          <w:rStyle w:val="Courierforcode"/>
        </w:rPr>
        <w:t>="back" data-theme="b" &gt;Buy Ticket&lt;/a&gt;</w:t>
      </w:r>
    </w:p>
    <w:p w14:paraId="147F93A3"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7D4F8151"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6E210DF6"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05219B38"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754C68C4" w14:textId="77777777" w:rsidR="003B66B5" w:rsidRPr="003B66B5" w:rsidRDefault="003B66B5" w:rsidP="003B66B5">
      <w:pPr>
        <w:spacing w:after="0" w:line="240" w:lineRule="auto"/>
        <w:rPr>
          <w:rStyle w:val="Courierforcode"/>
        </w:rPr>
      </w:pPr>
      <w:r w:rsidRPr="003B66B5">
        <w:rPr>
          <w:rStyle w:val="Courierforcode"/>
        </w:rPr>
        <w:t>&lt;/div&gt;</w:t>
      </w:r>
    </w:p>
    <w:p w14:paraId="0F5C149A" w14:textId="77777777" w:rsidR="003B66B5" w:rsidRPr="003B66B5" w:rsidRDefault="003B66B5" w:rsidP="003B66B5">
      <w:pPr>
        <w:spacing w:after="0" w:line="240" w:lineRule="auto"/>
        <w:rPr>
          <w:rStyle w:val="Courierforcode"/>
        </w:rPr>
      </w:pPr>
    </w:p>
    <w:p w14:paraId="5A8F12EA" w14:textId="77777777" w:rsidR="003B66B5" w:rsidRPr="003B66B5" w:rsidRDefault="003B66B5" w:rsidP="003B66B5">
      <w:pPr>
        <w:spacing w:after="0" w:line="240" w:lineRule="auto"/>
        <w:rPr>
          <w:rStyle w:val="Courierforcode"/>
        </w:rPr>
      </w:pPr>
      <w:r w:rsidRPr="003B66B5">
        <w:rPr>
          <w:rStyle w:val="Courierforcode"/>
        </w:rPr>
        <w:t>&lt;div data-role="page" id="</w:t>
      </w:r>
      <w:proofErr w:type="spellStart"/>
      <w:r w:rsidRPr="003B66B5">
        <w:rPr>
          <w:rStyle w:val="Courierforcode"/>
        </w:rPr>
        <w:t>toobin</w:t>
      </w:r>
      <w:proofErr w:type="spellEnd"/>
      <w:r w:rsidRPr="003B66B5">
        <w:rPr>
          <w:rStyle w:val="Courierforcode"/>
        </w:rPr>
        <w:t>"&gt;</w:t>
      </w:r>
    </w:p>
    <w:p w14:paraId="3DD572F9" w14:textId="77777777" w:rsidR="003B66B5" w:rsidRPr="003B66B5" w:rsidRDefault="003B66B5" w:rsidP="003B66B5">
      <w:pPr>
        <w:spacing w:after="0" w:line="240" w:lineRule="auto"/>
        <w:rPr>
          <w:rStyle w:val="Courierforcode"/>
        </w:rPr>
      </w:pPr>
      <w:r w:rsidRPr="003B66B5">
        <w:rPr>
          <w:rStyle w:val="Courierforcode"/>
        </w:rPr>
        <w:t xml:space="preserve">    &lt;header data-role="header"&gt;</w:t>
      </w:r>
    </w:p>
    <w:p w14:paraId="40A89DBD"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&lt;h1&gt;SJV Town Hall&lt;/h1&gt;</w:t>
      </w:r>
    </w:p>
    <w:p w14:paraId="1FB828FD"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&lt;div data-role="</w:t>
      </w:r>
      <w:proofErr w:type="spellStart"/>
      <w:r w:rsidRPr="003B66B5">
        <w:rPr>
          <w:rStyle w:val="Courierforcode"/>
        </w:rPr>
        <w:t>navbar</w:t>
      </w:r>
      <w:proofErr w:type="spellEnd"/>
      <w:r w:rsidRPr="003B66B5">
        <w:rPr>
          <w:rStyle w:val="Courierforcode"/>
        </w:rPr>
        <w:t>"&gt;</w:t>
      </w:r>
    </w:p>
    <w:p w14:paraId="770936C4"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3786FAA2"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="#home" data-icon="home" data-theme="b"&gt;Home&lt;/a&gt;&lt;/li&gt;</w:t>
      </w:r>
    </w:p>
    <w:p w14:paraId="5049F563" w14:textId="77777777" w:rsidR="003B66B5" w:rsidRPr="003B66B5" w:rsidRDefault="003B66B5" w:rsidP="003B66B5">
      <w:pPr>
        <w:spacing w:after="0" w:line="240" w:lineRule="auto"/>
        <w:rPr>
          <w:rStyle w:val="Courierforcode"/>
        </w:rPr>
      </w:pPr>
      <w:r w:rsidRPr="003B66B5">
        <w:rPr>
          <w:rStyle w:val="Courierforcode"/>
        </w:rPr>
        <w:lastRenderedPageBreak/>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="#speakers" data-icon="star" data-theme="b"&gt;Speakers&lt;/a&gt;&lt;/li&gt;</w:t>
      </w:r>
    </w:p>
    <w:p w14:paraId="4057BD51"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&lt;li&gt;&lt;a </w:t>
      </w:r>
      <w:proofErr w:type="spellStart"/>
      <w:r w:rsidRPr="003B66B5">
        <w:rPr>
          <w:rStyle w:val="Courierforcode"/>
        </w:rPr>
        <w:t>href</w:t>
      </w:r>
      <w:proofErr w:type="spellEnd"/>
      <w:r w:rsidRPr="003B66B5">
        <w:rPr>
          <w:rStyle w:val="Courierforcode"/>
        </w:rPr>
        <w:t>="#contact" data-icon="grid" data-theme="b"&gt;Contact Us&lt;/a&gt;&lt;/li&gt;</w:t>
      </w:r>
    </w:p>
    <w:p w14:paraId="0106AAEA"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77D7885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2296F17D" w14:textId="77777777" w:rsidR="003B66B5" w:rsidRPr="003B66B5" w:rsidRDefault="003B66B5" w:rsidP="003B66B5">
      <w:pPr>
        <w:spacing w:after="0" w:line="240" w:lineRule="auto"/>
        <w:rPr>
          <w:rStyle w:val="Courierforcode"/>
        </w:rPr>
      </w:pPr>
      <w:r w:rsidRPr="003B66B5">
        <w:rPr>
          <w:rStyle w:val="Courierforcode"/>
        </w:rPr>
        <w:t xml:space="preserve">    &lt;/header&gt;</w:t>
      </w:r>
    </w:p>
    <w:p w14:paraId="13BB131E" w14:textId="77777777" w:rsidR="003B66B5" w:rsidRPr="003B66B5" w:rsidRDefault="003B66B5" w:rsidP="003B66B5">
      <w:pPr>
        <w:spacing w:after="0" w:line="240" w:lineRule="auto"/>
        <w:rPr>
          <w:rStyle w:val="Courierforcode"/>
        </w:rPr>
      </w:pPr>
      <w:r w:rsidRPr="003B66B5">
        <w:rPr>
          <w:rStyle w:val="Courierforcode"/>
        </w:rPr>
        <w:t xml:space="preserve">    &lt;section class="</w:t>
      </w:r>
      <w:proofErr w:type="spellStart"/>
      <w:r w:rsidRPr="003B66B5">
        <w:rPr>
          <w:rStyle w:val="Courierforcode"/>
        </w:rPr>
        <w:t>ui</w:t>
      </w:r>
      <w:proofErr w:type="spellEnd"/>
      <w:r w:rsidRPr="003B66B5">
        <w:rPr>
          <w:rStyle w:val="Courierforcode"/>
        </w:rPr>
        <w:t>-content" role="main"&gt;</w:t>
      </w:r>
    </w:p>
    <w:p w14:paraId="0AD91D0D"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&lt;h3&gt;The Supreme Nine:&lt;</w:t>
      </w:r>
      <w:proofErr w:type="spellStart"/>
      <w:r w:rsidRPr="003B66B5">
        <w:rPr>
          <w:rStyle w:val="Courierforcode"/>
        </w:rPr>
        <w:t>br</w:t>
      </w:r>
      <w:proofErr w:type="spellEnd"/>
      <w:r w:rsidRPr="003B66B5">
        <w:rPr>
          <w:rStyle w:val="Courierforcode"/>
        </w:rPr>
        <w:t>&gt;Black Robed Secrets&lt;/h3&gt;</w:t>
      </w:r>
    </w:p>
    <w:p w14:paraId="463C233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 xml:space="preserve">="images/toobin_court.cnn.jpg" alt="Jeffrey </w:t>
      </w:r>
      <w:proofErr w:type="spellStart"/>
      <w:r w:rsidRPr="003B66B5">
        <w:rPr>
          <w:rStyle w:val="Courierforcode"/>
        </w:rPr>
        <w:t>Toobin</w:t>
      </w:r>
      <w:proofErr w:type="spellEnd"/>
      <w:r w:rsidRPr="003B66B5">
        <w:rPr>
          <w:rStyle w:val="Courierforcode"/>
        </w:rPr>
        <w:t>" width="260" /&gt;</w:t>
      </w:r>
    </w:p>
    <w:p w14:paraId="0C1F9DE5"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&lt;p&gt;Author of the critically acclaimed best seller, &lt;</w:t>
      </w:r>
      <w:proofErr w:type="spellStart"/>
      <w:r w:rsidRPr="003B66B5">
        <w:rPr>
          <w:rStyle w:val="Courierforcode"/>
        </w:rPr>
        <w:t>i</w:t>
      </w:r>
      <w:proofErr w:type="spellEnd"/>
      <w:r w:rsidRPr="003B66B5">
        <w:rPr>
          <w:rStyle w:val="Courierforcode"/>
        </w:rPr>
        <w:t>&gt;The Nine: Inside the Secret World</w:t>
      </w:r>
    </w:p>
    <w:p w14:paraId="33F91469"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   of the Supreme Court&lt;/</w:t>
      </w:r>
      <w:proofErr w:type="spellStart"/>
      <w:r w:rsidRPr="003B66B5">
        <w:rPr>
          <w:rStyle w:val="Courierforcode"/>
        </w:rPr>
        <w:t>i</w:t>
      </w:r>
      <w:proofErr w:type="spellEnd"/>
      <w:r w:rsidRPr="003B66B5">
        <w:rPr>
          <w:rStyle w:val="Courierforcode"/>
        </w:rPr>
        <w:t xml:space="preserve">&gt;, Jeffrey </w:t>
      </w:r>
      <w:proofErr w:type="spellStart"/>
      <w:r w:rsidRPr="003B66B5">
        <w:rPr>
          <w:rStyle w:val="Courierforcode"/>
        </w:rPr>
        <w:t>Toobin</w:t>
      </w:r>
      <w:proofErr w:type="spellEnd"/>
      <w:r w:rsidRPr="003B66B5">
        <w:rPr>
          <w:rStyle w:val="Courierforcode"/>
        </w:rPr>
        <w:t xml:space="preserve"> brings the inside story of one of America's </w:t>
      </w:r>
    </w:p>
    <w:p w14:paraId="7590DF27"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   most mysterious and powerful institutions to the Saroyan stage. At the podium, </w:t>
      </w:r>
    </w:p>
    <w:p w14:paraId="51CDC14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   </w:t>
      </w:r>
      <w:proofErr w:type="spellStart"/>
      <w:r w:rsidRPr="003B66B5">
        <w:rPr>
          <w:rStyle w:val="Courierforcode"/>
        </w:rPr>
        <w:t>Toobin</w:t>
      </w:r>
      <w:proofErr w:type="spellEnd"/>
      <w:r w:rsidRPr="003B66B5">
        <w:rPr>
          <w:rStyle w:val="Courierforcode"/>
        </w:rPr>
        <w:t xml:space="preserve"> is an unbiased, deeply analytic expert on American law, politics and procedure</w:t>
      </w:r>
    </w:p>
    <w:p w14:paraId="5D7D4A43"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   and he provides a unique look into the inner workings of the Supreme Court </w:t>
      </w:r>
    </w:p>
    <w:p w14:paraId="2A96DB63"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   and its </w:t>
      </w:r>
      <w:proofErr w:type="gramStart"/>
      <w:r w:rsidRPr="003B66B5">
        <w:rPr>
          <w:rStyle w:val="Courierforcode"/>
        </w:rPr>
        <w:t>influence.&lt;</w:t>
      </w:r>
      <w:proofErr w:type="gramEnd"/>
      <w:r w:rsidRPr="003B66B5">
        <w:rPr>
          <w:rStyle w:val="Courierforcode"/>
        </w:rPr>
        <w:t>/p&gt;</w:t>
      </w:r>
    </w:p>
    <w:p w14:paraId="786B1FC8" w14:textId="77777777" w:rsidR="003B66B5" w:rsidRPr="003B66B5" w:rsidRDefault="003B66B5" w:rsidP="003B66B5">
      <w:pPr>
        <w:spacing w:after="0" w:line="240" w:lineRule="auto"/>
        <w:rPr>
          <w:rStyle w:val="Courierforcode"/>
        </w:rPr>
      </w:pPr>
      <w:r w:rsidRPr="003B66B5">
        <w:rPr>
          <w:rStyle w:val="Courierforcode"/>
        </w:rPr>
        <w:t xml:space="preserve">        &lt;p&gt;Inside the Secret World of the Supreme Court was published by Doubleday and spent </w:t>
      </w:r>
    </w:p>
    <w:p w14:paraId="40AF2C0D" w14:textId="77777777" w:rsidR="003B66B5" w:rsidRPr="003B66B5" w:rsidRDefault="003B66B5" w:rsidP="003B66B5">
      <w:pPr>
        <w:spacing w:after="0" w:line="240" w:lineRule="auto"/>
        <w:rPr>
          <w:rStyle w:val="Courierforcode"/>
        </w:rPr>
      </w:pPr>
      <w:r w:rsidRPr="003B66B5">
        <w:rPr>
          <w:rStyle w:val="Courierforcode"/>
        </w:rPr>
        <w:t xml:space="preserve">           more than four months on the NY Times best-seller list, earning </w:t>
      </w:r>
      <w:proofErr w:type="spellStart"/>
      <w:r w:rsidRPr="003B66B5">
        <w:rPr>
          <w:rStyle w:val="Courierforcode"/>
        </w:rPr>
        <w:t>Toobin</w:t>
      </w:r>
      <w:proofErr w:type="spellEnd"/>
      <w:r w:rsidRPr="003B66B5">
        <w:rPr>
          <w:rStyle w:val="Courierforcode"/>
        </w:rPr>
        <w:t xml:space="preserve"> the 2008 </w:t>
      </w:r>
    </w:p>
    <w:p w14:paraId="1B39B3E2" w14:textId="77777777" w:rsidR="003B66B5" w:rsidRPr="003B66B5" w:rsidRDefault="003B66B5" w:rsidP="003B66B5">
      <w:pPr>
        <w:spacing w:after="0" w:line="240" w:lineRule="auto"/>
        <w:rPr>
          <w:rStyle w:val="Courierforcode"/>
        </w:rPr>
      </w:pPr>
      <w:r w:rsidRPr="003B66B5">
        <w:rPr>
          <w:rStyle w:val="Courierforcode"/>
        </w:rPr>
        <w:t xml:space="preserve">           J. Anthony Lukas Prize for Nonfiction from the Columbia Graduate School of Journalism. </w:t>
      </w:r>
      <w:proofErr w:type="spellStart"/>
      <w:r w:rsidRPr="003B66B5">
        <w:rPr>
          <w:rStyle w:val="Courierforcode"/>
        </w:rPr>
        <w:t>Toobin</w:t>
      </w:r>
      <w:proofErr w:type="spellEnd"/>
      <w:r w:rsidRPr="003B66B5">
        <w:rPr>
          <w:rStyle w:val="Courierforcode"/>
        </w:rPr>
        <w:t xml:space="preserve"> </w:t>
      </w:r>
    </w:p>
    <w:p w14:paraId="0FB6B1AE" w14:textId="77777777" w:rsidR="003B66B5" w:rsidRPr="003B66B5" w:rsidRDefault="003B66B5" w:rsidP="003B66B5">
      <w:pPr>
        <w:spacing w:after="0" w:line="240" w:lineRule="auto"/>
        <w:rPr>
          <w:rStyle w:val="Courierforcode"/>
        </w:rPr>
      </w:pPr>
      <w:r w:rsidRPr="003B66B5">
        <w:rPr>
          <w:rStyle w:val="Courierforcode"/>
        </w:rPr>
        <w:t xml:space="preserve">           has also written several other best-selling books, including &lt;</w:t>
      </w:r>
      <w:proofErr w:type="spellStart"/>
      <w:r w:rsidRPr="003B66B5">
        <w:rPr>
          <w:rStyle w:val="Courierforcode"/>
        </w:rPr>
        <w:t>i</w:t>
      </w:r>
      <w:proofErr w:type="spellEnd"/>
      <w:r w:rsidRPr="003B66B5">
        <w:rPr>
          <w:rStyle w:val="Courierforcode"/>
        </w:rPr>
        <w:t xml:space="preserve">&gt;A Vast Conspiracy: </w:t>
      </w:r>
    </w:p>
    <w:p w14:paraId="6ECB2C1C" w14:textId="77777777" w:rsidR="003B66B5" w:rsidRPr="003B66B5" w:rsidRDefault="003B66B5" w:rsidP="003B66B5">
      <w:pPr>
        <w:spacing w:after="0" w:line="240" w:lineRule="auto"/>
        <w:rPr>
          <w:rStyle w:val="Courierforcode"/>
        </w:rPr>
      </w:pPr>
      <w:r w:rsidRPr="003B66B5">
        <w:rPr>
          <w:rStyle w:val="Courierforcode"/>
        </w:rPr>
        <w:t xml:space="preserve">           The Real Story of the Sex Scandal that Nearly Brought Down a President&lt;/</w:t>
      </w:r>
      <w:proofErr w:type="spellStart"/>
      <w:r w:rsidRPr="003B66B5">
        <w:rPr>
          <w:rStyle w:val="Courierforcode"/>
        </w:rPr>
        <w:t>i</w:t>
      </w:r>
      <w:proofErr w:type="spellEnd"/>
      <w:r w:rsidRPr="003B66B5">
        <w:rPr>
          <w:rStyle w:val="Courierforcode"/>
        </w:rPr>
        <w:t>&gt;; &lt;</w:t>
      </w:r>
      <w:proofErr w:type="spellStart"/>
      <w:r w:rsidRPr="003B66B5">
        <w:rPr>
          <w:rStyle w:val="Courierforcode"/>
        </w:rPr>
        <w:t>i</w:t>
      </w:r>
      <w:proofErr w:type="spellEnd"/>
      <w:r w:rsidRPr="003B66B5">
        <w:rPr>
          <w:rStyle w:val="Courierforcode"/>
        </w:rPr>
        <w:t xml:space="preserve">&gt;The Run of His Life: </w:t>
      </w:r>
    </w:p>
    <w:p w14:paraId="03682E74" w14:textId="77777777" w:rsidR="003B66B5" w:rsidRPr="003B66B5" w:rsidRDefault="003B66B5" w:rsidP="003B66B5">
      <w:pPr>
        <w:spacing w:after="0" w:line="240" w:lineRule="auto"/>
        <w:rPr>
          <w:rStyle w:val="Courierforcode"/>
        </w:rPr>
      </w:pPr>
      <w:r w:rsidRPr="003B66B5">
        <w:rPr>
          <w:rStyle w:val="Courierforcode"/>
        </w:rPr>
        <w:t xml:space="preserve">           The People vs. O.J. Simpson&lt;/</w:t>
      </w:r>
      <w:proofErr w:type="spellStart"/>
      <w:r w:rsidRPr="003B66B5">
        <w:rPr>
          <w:rStyle w:val="Courierforcode"/>
        </w:rPr>
        <w:t>i</w:t>
      </w:r>
      <w:proofErr w:type="spellEnd"/>
      <w:r w:rsidRPr="003B66B5">
        <w:rPr>
          <w:rStyle w:val="Courierforcode"/>
        </w:rPr>
        <w:t>&gt;; and &lt;</w:t>
      </w:r>
      <w:proofErr w:type="spellStart"/>
      <w:r w:rsidRPr="003B66B5">
        <w:rPr>
          <w:rStyle w:val="Courierforcode"/>
        </w:rPr>
        <w:t>i</w:t>
      </w:r>
      <w:proofErr w:type="spellEnd"/>
      <w:r w:rsidRPr="003B66B5">
        <w:rPr>
          <w:rStyle w:val="Courierforcode"/>
        </w:rPr>
        <w:t xml:space="preserve">&gt;Too Close to Call: The 36-Day Battle to Decide the </w:t>
      </w:r>
    </w:p>
    <w:p w14:paraId="4ECACA6B" w14:textId="77777777" w:rsidR="003B66B5" w:rsidRPr="003B66B5" w:rsidRDefault="003B66B5" w:rsidP="003B66B5">
      <w:pPr>
        <w:spacing w:after="0" w:line="240" w:lineRule="auto"/>
        <w:rPr>
          <w:rStyle w:val="Courierforcode"/>
        </w:rPr>
      </w:pPr>
      <w:r w:rsidRPr="003B66B5">
        <w:rPr>
          <w:rStyle w:val="Courierforcode"/>
        </w:rPr>
        <w:t xml:space="preserve">           2000 </w:t>
      </w:r>
      <w:proofErr w:type="gramStart"/>
      <w:r w:rsidRPr="003B66B5">
        <w:rPr>
          <w:rStyle w:val="Courierforcode"/>
        </w:rPr>
        <w:t>Election.&lt;</w:t>
      </w:r>
      <w:proofErr w:type="gramEnd"/>
      <w:r w:rsidRPr="003B66B5">
        <w:rPr>
          <w:rStyle w:val="Courierforcode"/>
        </w:rPr>
        <w:t>/</w:t>
      </w:r>
      <w:proofErr w:type="spellStart"/>
      <w:r w:rsidRPr="003B66B5">
        <w:rPr>
          <w:rStyle w:val="Courierforcode"/>
        </w:rPr>
        <w:t>i</w:t>
      </w:r>
      <w:proofErr w:type="spellEnd"/>
      <w:r w:rsidRPr="003B66B5">
        <w:rPr>
          <w:rStyle w:val="Courierforcode"/>
        </w:rPr>
        <w:t>&gt;&lt;/p&gt;</w:t>
      </w:r>
    </w:p>
    <w:p w14:paraId="54C44023"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&lt;p&gt;&lt;a </w:t>
      </w:r>
      <w:proofErr w:type="spellStart"/>
      <w:r w:rsidRPr="003B66B5">
        <w:rPr>
          <w:rStyle w:val="Courierforcode"/>
        </w:rPr>
        <w:t>href</w:t>
      </w:r>
      <w:proofErr w:type="spellEnd"/>
      <w:r w:rsidRPr="003B66B5">
        <w:rPr>
          <w:rStyle w:val="Courierforcode"/>
        </w:rPr>
        <w:t>="#" data-role="button" data-</w:t>
      </w:r>
      <w:proofErr w:type="spellStart"/>
      <w:r w:rsidRPr="003B66B5">
        <w:rPr>
          <w:rStyle w:val="Courierforcode"/>
        </w:rPr>
        <w:t>rel</w:t>
      </w:r>
      <w:proofErr w:type="spellEnd"/>
      <w:r w:rsidRPr="003B66B5">
        <w:rPr>
          <w:rStyle w:val="Courierforcode"/>
        </w:rPr>
        <w:t>="back" data-theme="b"&gt;Back to previous page&lt;/a&gt;&lt;/p&gt;</w:t>
      </w:r>
    </w:p>
    <w:p w14:paraId="07DD73AF"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55ABA271"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3483A6C9"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39A24FC7"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22DB4835" w14:textId="77777777" w:rsidR="003B66B5" w:rsidRPr="003B66B5" w:rsidRDefault="003B66B5" w:rsidP="003B66B5">
      <w:pPr>
        <w:spacing w:after="0" w:line="240" w:lineRule="auto"/>
        <w:rPr>
          <w:rStyle w:val="Courierforcode"/>
        </w:rPr>
      </w:pPr>
      <w:r w:rsidRPr="003B66B5">
        <w:rPr>
          <w:rStyle w:val="Courierforcode"/>
        </w:rPr>
        <w:t>&lt;/div&gt;</w:t>
      </w:r>
    </w:p>
    <w:p w14:paraId="516DD499" w14:textId="77777777" w:rsidR="003B66B5" w:rsidRPr="003B66B5" w:rsidRDefault="003B66B5" w:rsidP="003B66B5">
      <w:pPr>
        <w:spacing w:after="0" w:line="240" w:lineRule="auto"/>
        <w:rPr>
          <w:rStyle w:val="Courierforcode"/>
        </w:rPr>
      </w:pPr>
    </w:p>
    <w:p w14:paraId="7D81C606" w14:textId="77777777" w:rsidR="003B66B5" w:rsidRPr="003B66B5" w:rsidRDefault="003B66B5" w:rsidP="003B66B5">
      <w:pPr>
        <w:spacing w:after="0" w:line="240" w:lineRule="auto"/>
        <w:rPr>
          <w:rStyle w:val="Courierforcode"/>
        </w:rPr>
      </w:pPr>
    </w:p>
    <w:p w14:paraId="7696C937" w14:textId="77777777" w:rsidR="003B66B5" w:rsidRPr="003B66B5" w:rsidRDefault="003B66B5" w:rsidP="003B66B5">
      <w:pPr>
        <w:spacing w:after="0" w:line="240" w:lineRule="auto"/>
        <w:rPr>
          <w:rStyle w:val="Courierforcode"/>
        </w:rPr>
      </w:pPr>
      <w:r w:rsidRPr="003B66B5">
        <w:rPr>
          <w:rStyle w:val="Courierforcode"/>
        </w:rPr>
        <w:t>&lt;div data-role="page" id="</w:t>
      </w:r>
      <w:proofErr w:type="spellStart"/>
      <w:r w:rsidRPr="003B66B5">
        <w:rPr>
          <w:rStyle w:val="Courierforcode"/>
        </w:rPr>
        <w:t>sorkin</w:t>
      </w:r>
      <w:proofErr w:type="spellEnd"/>
      <w:r w:rsidRPr="003B66B5">
        <w:rPr>
          <w:rStyle w:val="Courierforcode"/>
        </w:rPr>
        <w:t>"&gt;</w:t>
      </w:r>
    </w:p>
    <w:p w14:paraId="11B238B2" w14:textId="77777777" w:rsidR="003B66B5" w:rsidRPr="003B66B5" w:rsidRDefault="003B66B5" w:rsidP="003B66B5">
      <w:pPr>
        <w:spacing w:after="0" w:line="240" w:lineRule="auto"/>
        <w:rPr>
          <w:rStyle w:val="Courierforcode"/>
        </w:rPr>
      </w:pPr>
      <w:r w:rsidRPr="003B66B5">
        <w:rPr>
          <w:rStyle w:val="Courierforcode"/>
        </w:rPr>
        <w:t xml:space="preserve">    &lt;header data-role="header"&gt;</w:t>
      </w:r>
    </w:p>
    <w:p w14:paraId="7D35C5EC"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&lt;h1&gt;SJV Town Hall&lt;/h1&gt;</w:t>
      </w:r>
    </w:p>
    <w:p w14:paraId="12F6F6F5"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&lt;div data-role="</w:t>
      </w:r>
      <w:proofErr w:type="spellStart"/>
      <w:r w:rsidRPr="003B66B5">
        <w:rPr>
          <w:rStyle w:val="Courierforcode"/>
        </w:rPr>
        <w:t>navbar</w:t>
      </w:r>
      <w:proofErr w:type="spellEnd"/>
      <w:r w:rsidRPr="003B66B5">
        <w:rPr>
          <w:rStyle w:val="Courierforcode"/>
        </w:rPr>
        <w:t>"&gt;</w:t>
      </w:r>
    </w:p>
    <w:p w14:paraId="276CD12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14A1595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="#home" data-icon="home" data-theme="b"&gt;Home&lt;/a&gt;&lt;/li&gt;</w:t>
      </w:r>
    </w:p>
    <w:p w14:paraId="0CEDBFC5" w14:textId="77777777" w:rsidR="003B66B5" w:rsidRPr="003B66B5" w:rsidRDefault="003B66B5" w:rsidP="003B66B5">
      <w:pPr>
        <w:spacing w:after="0" w:line="240" w:lineRule="auto"/>
        <w:rPr>
          <w:rStyle w:val="Courierforcode"/>
        </w:rPr>
      </w:pPr>
      <w:r w:rsidRPr="003B66B5">
        <w:rPr>
          <w:rStyle w:val="Courierforcode"/>
        </w:rPr>
        <w:lastRenderedPageBreak/>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="#speakers" data-icon="star" data-theme="b"&gt;Speakers&lt;/a&gt;&lt;/li&gt;</w:t>
      </w:r>
    </w:p>
    <w:p w14:paraId="17E29587"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&lt;li&gt;&lt;a </w:t>
      </w:r>
      <w:proofErr w:type="spellStart"/>
      <w:r w:rsidRPr="003B66B5">
        <w:rPr>
          <w:rStyle w:val="Courierforcode"/>
        </w:rPr>
        <w:t>href</w:t>
      </w:r>
      <w:proofErr w:type="spellEnd"/>
      <w:r w:rsidRPr="003B66B5">
        <w:rPr>
          <w:rStyle w:val="Courierforcode"/>
        </w:rPr>
        <w:t>="#contact" data-icon="grid" data-theme="b"&gt;Contact Us&lt;/a&gt;&lt;/li&gt;</w:t>
      </w:r>
    </w:p>
    <w:p w14:paraId="6A8F0EE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0D3C3407"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59A49E2C" w14:textId="77777777" w:rsidR="003B66B5" w:rsidRPr="003B66B5" w:rsidRDefault="003B66B5" w:rsidP="003B66B5">
      <w:pPr>
        <w:spacing w:after="0" w:line="240" w:lineRule="auto"/>
        <w:rPr>
          <w:rStyle w:val="Courierforcode"/>
        </w:rPr>
      </w:pPr>
      <w:r w:rsidRPr="003B66B5">
        <w:rPr>
          <w:rStyle w:val="Courierforcode"/>
        </w:rPr>
        <w:t xml:space="preserve">    &lt;/header&gt;</w:t>
      </w:r>
    </w:p>
    <w:p w14:paraId="1B54EF94" w14:textId="77777777" w:rsidR="003B66B5" w:rsidRPr="003B66B5" w:rsidRDefault="003B66B5" w:rsidP="003B66B5">
      <w:pPr>
        <w:spacing w:after="0" w:line="240" w:lineRule="auto"/>
        <w:rPr>
          <w:rStyle w:val="Courierforcode"/>
        </w:rPr>
      </w:pPr>
      <w:r w:rsidRPr="003B66B5">
        <w:rPr>
          <w:rStyle w:val="Courierforcode"/>
        </w:rPr>
        <w:t xml:space="preserve">    &lt;section class="</w:t>
      </w:r>
      <w:proofErr w:type="spellStart"/>
      <w:r w:rsidRPr="003B66B5">
        <w:rPr>
          <w:rStyle w:val="Courierforcode"/>
        </w:rPr>
        <w:t>ui</w:t>
      </w:r>
      <w:proofErr w:type="spellEnd"/>
      <w:r w:rsidRPr="003B66B5">
        <w:rPr>
          <w:rStyle w:val="Courierforcode"/>
        </w:rPr>
        <w:t>-content" role="main"&gt;</w:t>
      </w:r>
    </w:p>
    <w:p w14:paraId="2477C254"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&lt;h3&gt;Too Big to Fail&lt;/h3&gt;</w:t>
      </w:r>
    </w:p>
    <w:p w14:paraId="2166E7E2"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="images/sorkin_desk260.jpg" alt="Andrew Ross Sorkin" width="260" /&gt;</w:t>
      </w:r>
    </w:p>
    <w:p w14:paraId="03DA9B01"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&lt;p&gt;Text would appear </w:t>
      </w:r>
      <w:proofErr w:type="gramStart"/>
      <w:r w:rsidRPr="003B66B5">
        <w:rPr>
          <w:rStyle w:val="Courierforcode"/>
        </w:rPr>
        <w:t>here.&lt;</w:t>
      </w:r>
      <w:proofErr w:type="gramEnd"/>
      <w:r w:rsidRPr="003B66B5">
        <w:rPr>
          <w:rStyle w:val="Courierforcode"/>
        </w:rPr>
        <w:t>/p&gt;</w:t>
      </w:r>
    </w:p>
    <w:p w14:paraId="747916EE" w14:textId="77777777" w:rsidR="003B66B5" w:rsidRPr="003B66B5" w:rsidRDefault="003B66B5" w:rsidP="003B66B5">
      <w:pPr>
        <w:spacing w:after="0" w:line="240" w:lineRule="auto"/>
        <w:rPr>
          <w:rStyle w:val="Courierforcode"/>
        </w:rPr>
      </w:pPr>
      <w:r w:rsidRPr="003B66B5">
        <w:rPr>
          <w:rStyle w:val="Courierforcode"/>
        </w:rPr>
        <w:t xml:space="preserve">        &lt;p&gt;And more </w:t>
      </w:r>
      <w:proofErr w:type="gramStart"/>
      <w:r w:rsidRPr="003B66B5">
        <w:rPr>
          <w:rStyle w:val="Courierforcode"/>
        </w:rPr>
        <w:t>here.&lt;</w:t>
      </w:r>
      <w:proofErr w:type="gramEnd"/>
      <w:r w:rsidRPr="003B66B5">
        <w:rPr>
          <w:rStyle w:val="Courierforcode"/>
        </w:rPr>
        <w:t>/p&gt;</w:t>
      </w:r>
    </w:p>
    <w:p w14:paraId="647190AF"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&lt;p&gt;&lt;a </w:t>
      </w:r>
      <w:proofErr w:type="spellStart"/>
      <w:r w:rsidRPr="003B66B5">
        <w:rPr>
          <w:rStyle w:val="Courierforcode"/>
        </w:rPr>
        <w:t>href</w:t>
      </w:r>
      <w:proofErr w:type="spellEnd"/>
      <w:r w:rsidRPr="003B66B5">
        <w:rPr>
          <w:rStyle w:val="Courierforcode"/>
        </w:rPr>
        <w:t>="#" data-role="button" data-</w:t>
      </w:r>
      <w:proofErr w:type="spellStart"/>
      <w:r w:rsidRPr="003B66B5">
        <w:rPr>
          <w:rStyle w:val="Courierforcode"/>
        </w:rPr>
        <w:t>rel</w:t>
      </w:r>
      <w:proofErr w:type="spellEnd"/>
      <w:r w:rsidRPr="003B66B5">
        <w:rPr>
          <w:rStyle w:val="Courierforcode"/>
        </w:rPr>
        <w:t>="back" data-theme="b"&gt;Back to previous page&lt;/a&gt;&lt;/p&gt;</w:t>
      </w:r>
    </w:p>
    <w:p w14:paraId="73C87CE3"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6D6BFF35"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632A8013"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7080416D"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035ADB5A" w14:textId="77777777" w:rsidR="003B66B5" w:rsidRPr="003B66B5" w:rsidRDefault="003B66B5" w:rsidP="003B66B5">
      <w:pPr>
        <w:spacing w:after="0" w:line="240" w:lineRule="auto"/>
        <w:rPr>
          <w:rStyle w:val="Courierforcode"/>
        </w:rPr>
      </w:pPr>
      <w:r w:rsidRPr="003B66B5">
        <w:rPr>
          <w:rStyle w:val="Courierforcode"/>
        </w:rPr>
        <w:t>&lt;/div&gt;</w:t>
      </w:r>
    </w:p>
    <w:p w14:paraId="4F9DBCC6" w14:textId="77777777" w:rsidR="003B66B5" w:rsidRPr="003B66B5" w:rsidRDefault="003B66B5" w:rsidP="003B66B5">
      <w:pPr>
        <w:spacing w:after="0" w:line="240" w:lineRule="auto"/>
        <w:rPr>
          <w:rStyle w:val="Courierforcode"/>
        </w:rPr>
      </w:pPr>
    </w:p>
    <w:p w14:paraId="715FD0CB" w14:textId="77777777" w:rsidR="003B66B5" w:rsidRPr="003B66B5" w:rsidRDefault="003B66B5" w:rsidP="003B66B5">
      <w:pPr>
        <w:spacing w:after="0" w:line="240" w:lineRule="auto"/>
        <w:rPr>
          <w:rStyle w:val="Courierforcode"/>
        </w:rPr>
      </w:pPr>
    </w:p>
    <w:p w14:paraId="03D9E5EC" w14:textId="77777777" w:rsidR="003B66B5" w:rsidRPr="003B66B5" w:rsidRDefault="003B66B5" w:rsidP="003B66B5">
      <w:pPr>
        <w:spacing w:after="0" w:line="240" w:lineRule="auto"/>
        <w:rPr>
          <w:rStyle w:val="Courierforcode"/>
        </w:rPr>
      </w:pPr>
    </w:p>
    <w:p w14:paraId="5956510B" w14:textId="77777777" w:rsidR="003B66B5" w:rsidRPr="003B66B5" w:rsidRDefault="003B66B5" w:rsidP="003B66B5">
      <w:pPr>
        <w:spacing w:after="0" w:line="240" w:lineRule="auto"/>
        <w:rPr>
          <w:rStyle w:val="Courierforcode"/>
        </w:rPr>
      </w:pPr>
      <w:r w:rsidRPr="003B66B5">
        <w:rPr>
          <w:rStyle w:val="Courierforcode"/>
        </w:rPr>
        <w:t>&lt;div data-role="page" id="</w:t>
      </w:r>
      <w:proofErr w:type="spellStart"/>
      <w:r w:rsidRPr="003B66B5">
        <w:rPr>
          <w:rStyle w:val="Courierforcode"/>
        </w:rPr>
        <w:t>sampson</w:t>
      </w:r>
      <w:proofErr w:type="spellEnd"/>
      <w:r w:rsidRPr="003B66B5">
        <w:rPr>
          <w:rStyle w:val="Courierforcode"/>
        </w:rPr>
        <w:t>"&gt;</w:t>
      </w:r>
    </w:p>
    <w:p w14:paraId="5F7009AE" w14:textId="77777777" w:rsidR="003B66B5" w:rsidRPr="003B66B5" w:rsidRDefault="003B66B5" w:rsidP="003B66B5">
      <w:pPr>
        <w:spacing w:after="0" w:line="240" w:lineRule="auto"/>
        <w:rPr>
          <w:rStyle w:val="Courierforcode"/>
        </w:rPr>
      </w:pPr>
      <w:r w:rsidRPr="003B66B5">
        <w:rPr>
          <w:rStyle w:val="Courierforcode"/>
        </w:rPr>
        <w:t xml:space="preserve">    &lt;header data-role="header"&gt;</w:t>
      </w:r>
    </w:p>
    <w:p w14:paraId="68304D9F" w14:textId="77777777" w:rsidR="003B66B5" w:rsidRPr="003B66B5" w:rsidRDefault="003B66B5" w:rsidP="003B66B5">
      <w:pPr>
        <w:spacing w:after="0" w:line="240" w:lineRule="auto"/>
        <w:rPr>
          <w:rStyle w:val="Courierforcode"/>
        </w:rPr>
      </w:pPr>
      <w:r w:rsidRPr="003B66B5">
        <w:rPr>
          <w:rStyle w:val="Courierforcode"/>
        </w:rPr>
        <w:t xml:space="preserve">        &lt;h1&gt;SJV Town Hall&lt;/h1&gt;</w:t>
      </w:r>
    </w:p>
    <w:p w14:paraId="201EBECE" w14:textId="77777777" w:rsidR="003B66B5" w:rsidRPr="003B66B5" w:rsidRDefault="003B66B5" w:rsidP="003B66B5">
      <w:pPr>
        <w:spacing w:after="0" w:line="240" w:lineRule="auto"/>
        <w:rPr>
          <w:rStyle w:val="Courierforcode"/>
        </w:rPr>
      </w:pPr>
      <w:r w:rsidRPr="003B66B5">
        <w:rPr>
          <w:rStyle w:val="Courierforcode"/>
        </w:rPr>
        <w:t xml:space="preserve">        &lt;div data-role="</w:t>
      </w:r>
      <w:proofErr w:type="spellStart"/>
      <w:r w:rsidRPr="003B66B5">
        <w:rPr>
          <w:rStyle w:val="Courierforcode"/>
        </w:rPr>
        <w:t>navbar</w:t>
      </w:r>
      <w:proofErr w:type="spellEnd"/>
      <w:r w:rsidRPr="003B66B5">
        <w:rPr>
          <w:rStyle w:val="Courierforcode"/>
        </w:rPr>
        <w:t>"&gt;</w:t>
      </w:r>
    </w:p>
    <w:p w14:paraId="568AA9D8"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20A2A879"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="#home" data-icon="home" data-theme="b"&gt;Home&lt;/a&gt;&lt;/li&gt;</w:t>
      </w:r>
    </w:p>
    <w:p w14:paraId="1B25FE1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r>
      <w:r w:rsidRPr="003B66B5">
        <w:rPr>
          <w:rStyle w:val="Courierforcode"/>
        </w:rPr>
        <w:tab/>
        <w:t xml:space="preserve">&lt;li&gt;&lt;a </w:t>
      </w:r>
      <w:proofErr w:type="spellStart"/>
      <w:r w:rsidRPr="003B66B5">
        <w:rPr>
          <w:rStyle w:val="Courierforcode"/>
        </w:rPr>
        <w:t>href</w:t>
      </w:r>
      <w:proofErr w:type="spellEnd"/>
      <w:r w:rsidRPr="003B66B5">
        <w:rPr>
          <w:rStyle w:val="Courierforcode"/>
        </w:rPr>
        <w:t>="#speakers" data-icon="star" data-theme="b"&gt;Speakers&lt;/a&gt;&lt;/li&gt;</w:t>
      </w:r>
    </w:p>
    <w:p w14:paraId="1B92049D"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 xml:space="preserve">&lt;li&gt;&lt;a </w:t>
      </w:r>
      <w:proofErr w:type="spellStart"/>
      <w:r w:rsidRPr="003B66B5">
        <w:rPr>
          <w:rStyle w:val="Courierforcode"/>
        </w:rPr>
        <w:t>href</w:t>
      </w:r>
      <w:proofErr w:type="spellEnd"/>
      <w:r w:rsidRPr="003B66B5">
        <w:rPr>
          <w:rStyle w:val="Courierforcode"/>
        </w:rPr>
        <w:t>="#contact" data-icon="grid" data-theme="b"&gt;Contact Us&lt;/a&gt;&lt;/li&gt;</w:t>
      </w:r>
    </w:p>
    <w:p w14:paraId="4BC7B45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r w:rsidRPr="003B66B5">
        <w:rPr>
          <w:rStyle w:val="Courierforcode"/>
        </w:rPr>
        <w:tab/>
        <w:t>&lt;/</w:t>
      </w:r>
      <w:proofErr w:type="spellStart"/>
      <w:r w:rsidRPr="003B66B5">
        <w:rPr>
          <w:rStyle w:val="Courierforcode"/>
        </w:rPr>
        <w:t>ul</w:t>
      </w:r>
      <w:proofErr w:type="spellEnd"/>
      <w:r w:rsidRPr="003B66B5">
        <w:rPr>
          <w:rStyle w:val="Courierforcode"/>
        </w:rPr>
        <w:t>&gt;</w:t>
      </w:r>
    </w:p>
    <w:p w14:paraId="475EDF2D"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1DA48C34" w14:textId="77777777" w:rsidR="003B66B5" w:rsidRPr="003B66B5" w:rsidRDefault="003B66B5" w:rsidP="003B66B5">
      <w:pPr>
        <w:spacing w:after="0" w:line="240" w:lineRule="auto"/>
        <w:rPr>
          <w:rStyle w:val="Courierforcode"/>
        </w:rPr>
      </w:pPr>
      <w:r w:rsidRPr="003B66B5">
        <w:rPr>
          <w:rStyle w:val="Courierforcode"/>
        </w:rPr>
        <w:t xml:space="preserve">    &lt;/header&gt;</w:t>
      </w:r>
    </w:p>
    <w:p w14:paraId="4CA36BF9" w14:textId="77777777" w:rsidR="003B66B5" w:rsidRPr="003B66B5" w:rsidRDefault="003B66B5" w:rsidP="003B66B5">
      <w:pPr>
        <w:spacing w:after="0" w:line="240" w:lineRule="auto"/>
        <w:rPr>
          <w:rStyle w:val="Courierforcode"/>
        </w:rPr>
      </w:pPr>
      <w:r w:rsidRPr="003B66B5">
        <w:rPr>
          <w:rStyle w:val="Courierforcode"/>
        </w:rPr>
        <w:t xml:space="preserve">    &lt;section class="</w:t>
      </w:r>
      <w:proofErr w:type="spellStart"/>
      <w:r w:rsidRPr="003B66B5">
        <w:rPr>
          <w:rStyle w:val="Courierforcode"/>
        </w:rPr>
        <w:t>ui</w:t>
      </w:r>
      <w:proofErr w:type="spellEnd"/>
      <w:r w:rsidRPr="003B66B5">
        <w:rPr>
          <w:rStyle w:val="Courierforcode"/>
        </w:rPr>
        <w:t>-content" role="main"&gt;</w:t>
      </w:r>
    </w:p>
    <w:p w14:paraId="34721B6E" w14:textId="77777777" w:rsidR="003B66B5" w:rsidRPr="003B66B5" w:rsidRDefault="003B66B5" w:rsidP="003B66B5">
      <w:pPr>
        <w:spacing w:after="0" w:line="240" w:lineRule="auto"/>
        <w:rPr>
          <w:rStyle w:val="Courierforcode"/>
        </w:rPr>
      </w:pPr>
      <w:r w:rsidRPr="003B66B5">
        <w:rPr>
          <w:rStyle w:val="Courierforcode"/>
        </w:rPr>
        <w:t xml:space="preserve">    </w:t>
      </w:r>
      <w:r w:rsidRPr="003B66B5">
        <w:rPr>
          <w:rStyle w:val="Courierforcode"/>
        </w:rPr>
        <w:tab/>
        <w:t>&lt;h3&gt;Fossil Threads&lt;</w:t>
      </w:r>
      <w:proofErr w:type="spellStart"/>
      <w:r w:rsidRPr="003B66B5">
        <w:rPr>
          <w:rStyle w:val="Courierforcode"/>
        </w:rPr>
        <w:t>br</w:t>
      </w:r>
      <w:proofErr w:type="spellEnd"/>
      <w:r w:rsidRPr="003B66B5">
        <w:rPr>
          <w:rStyle w:val="Courierforcode"/>
        </w:rPr>
        <w:t>&gt;in the Web of Life&lt;/h3&gt;</w:t>
      </w:r>
    </w:p>
    <w:p w14:paraId="18931AFD"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w:t>
      </w:r>
      <w:proofErr w:type="spellStart"/>
      <w:r w:rsidRPr="003B66B5">
        <w:rPr>
          <w:rStyle w:val="Courierforcode"/>
        </w:rPr>
        <w:t>img</w:t>
      </w:r>
      <w:proofErr w:type="spellEnd"/>
      <w:r w:rsidRPr="003B66B5">
        <w:rPr>
          <w:rStyle w:val="Courierforcode"/>
        </w:rPr>
        <w:t xml:space="preserve"> </w:t>
      </w:r>
      <w:proofErr w:type="spellStart"/>
      <w:r w:rsidRPr="003B66B5">
        <w:rPr>
          <w:rStyle w:val="Courierforcode"/>
        </w:rPr>
        <w:t>src</w:t>
      </w:r>
      <w:proofErr w:type="spellEnd"/>
      <w:r w:rsidRPr="003B66B5">
        <w:rPr>
          <w:rStyle w:val="Courierforcode"/>
        </w:rPr>
        <w:t>="images/sampson_dinosaur.jpg" alt="Scott Sampson" width="260" /&gt;</w:t>
      </w:r>
    </w:p>
    <w:p w14:paraId="5E7F0F1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&lt;p&gt;What's 75 million years old and brand spanking new? A teenage </w:t>
      </w:r>
    </w:p>
    <w:p w14:paraId="4B729B27"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proofErr w:type="spellStart"/>
      <w:r w:rsidRPr="003B66B5">
        <w:rPr>
          <w:rStyle w:val="Courierforcode"/>
        </w:rPr>
        <w:t>Utahceratops</w:t>
      </w:r>
      <w:proofErr w:type="spellEnd"/>
      <w:r w:rsidRPr="003B66B5">
        <w:rPr>
          <w:rStyle w:val="Courierforcode"/>
        </w:rPr>
        <w:t xml:space="preserve">! Come to the Saroyan, armed with your best dinosaur roar, when Scott Sampson, </w:t>
      </w:r>
    </w:p>
    <w:p w14:paraId="06B7110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Research Curator at the Utah Museum of Natural History, steps to the podium. Sampson's </w:t>
      </w:r>
    </w:p>
    <w:p w14:paraId="38159FB9"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research has focused on the ecology and evolution of late Cretaceous dinosaurs and he has </w:t>
      </w:r>
    </w:p>
    <w:p w14:paraId="309D560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conducted fieldwork in a number of countries in </w:t>
      </w:r>
      <w:proofErr w:type="gramStart"/>
      <w:r w:rsidRPr="003B66B5">
        <w:rPr>
          <w:rStyle w:val="Courierforcode"/>
        </w:rPr>
        <w:t>Africa.&lt;</w:t>
      </w:r>
      <w:proofErr w:type="gramEnd"/>
      <w:r w:rsidRPr="003B66B5">
        <w:rPr>
          <w:rStyle w:val="Courierforcode"/>
        </w:rPr>
        <w:t>/p&gt;</w:t>
      </w:r>
    </w:p>
    <w:p w14:paraId="1EFADC09"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&lt;p&gt;Scott Sampson is a Canadian-born paleontologist who received his Ph.D. in zoology from </w:t>
      </w:r>
    </w:p>
    <w:p w14:paraId="18D7F84C" w14:textId="77777777" w:rsidR="003B66B5" w:rsidRPr="003B66B5" w:rsidRDefault="003B66B5" w:rsidP="003B66B5">
      <w:pPr>
        <w:spacing w:after="0" w:line="240" w:lineRule="auto"/>
        <w:rPr>
          <w:rStyle w:val="Courierforcode"/>
        </w:rPr>
      </w:pPr>
      <w:r w:rsidRPr="003B66B5">
        <w:rPr>
          <w:rStyle w:val="Courierforcode"/>
        </w:rPr>
        <w:lastRenderedPageBreak/>
        <w:tab/>
      </w:r>
      <w:r w:rsidRPr="003B66B5">
        <w:rPr>
          <w:rStyle w:val="Courierforcode"/>
        </w:rPr>
        <w:tab/>
        <w:t xml:space="preserve">the University of Toronto. His doctoral work focused on two new species of </w:t>
      </w:r>
      <w:proofErr w:type="spellStart"/>
      <w:r w:rsidRPr="003B66B5">
        <w:rPr>
          <w:rStyle w:val="Courierforcode"/>
        </w:rPr>
        <w:t>ceratopsids</w:t>
      </w:r>
      <w:proofErr w:type="spellEnd"/>
      <w:r w:rsidRPr="003B66B5">
        <w:rPr>
          <w:rStyle w:val="Courierforcode"/>
        </w:rPr>
        <w:t>, or</w:t>
      </w:r>
    </w:p>
    <w:p w14:paraId="305D49D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horned dinosaurs, from the Late Cretaceous of Montana, as well as the </w:t>
      </w:r>
    </w:p>
    <w:p w14:paraId="05E66280"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growth and function of </w:t>
      </w:r>
      <w:proofErr w:type="spellStart"/>
      <w:r w:rsidRPr="003B66B5">
        <w:rPr>
          <w:rStyle w:val="Courierforcode"/>
        </w:rPr>
        <w:t>certopsid</w:t>
      </w:r>
      <w:proofErr w:type="spellEnd"/>
      <w:r w:rsidRPr="003B66B5">
        <w:rPr>
          <w:rStyle w:val="Courierforcode"/>
        </w:rPr>
        <w:t xml:space="preserve"> horns and </w:t>
      </w:r>
      <w:proofErr w:type="gramStart"/>
      <w:r w:rsidRPr="003B66B5">
        <w:rPr>
          <w:rStyle w:val="Courierforcode"/>
        </w:rPr>
        <w:t>frills.&lt;</w:t>
      </w:r>
      <w:proofErr w:type="gramEnd"/>
      <w:r w:rsidRPr="003B66B5">
        <w:rPr>
          <w:rStyle w:val="Courierforcode"/>
        </w:rPr>
        <w:t>/p&gt;</w:t>
      </w:r>
    </w:p>
    <w:p w14:paraId="725D6E1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&lt;p&gt;Following graduation in 1993, Sampson spent a year working at the American </w:t>
      </w:r>
    </w:p>
    <w:p w14:paraId="05562F6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Museum of </w:t>
      </w:r>
      <w:proofErr w:type="spellStart"/>
      <w:r w:rsidRPr="003B66B5">
        <w:rPr>
          <w:rStyle w:val="Courierforcode"/>
        </w:rPr>
        <w:t>Natual</w:t>
      </w:r>
      <w:proofErr w:type="spellEnd"/>
      <w:r w:rsidRPr="003B66B5">
        <w:rPr>
          <w:rStyle w:val="Courierforcode"/>
        </w:rPr>
        <w:t xml:space="preserve"> History in New York City, followed by five years as assistant professor of </w:t>
      </w:r>
    </w:p>
    <w:p w14:paraId="5665F077"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anatomy at the New York College of Osteopathic Medicine on Long Island. He arrived at the </w:t>
      </w:r>
    </w:p>
    <w:p w14:paraId="1FC6E1D8"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University of Utah accepting a dual position as assistant professor in the Department of </w:t>
      </w:r>
    </w:p>
    <w:p w14:paraId="2BD2E26D"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Geology and Geophysics and curator of vertebrate paleontology at the Utah Museum of Natural </w:t>
      </w:r>
    </w:p>
    <w:p w14:paraId="544549F6"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History. His research interests largely revolve around the </w:t>
      </w:r>
      <w:proofErr w:type="spellStart"/>
      <w:r w:rsidRPr="003B66B5">
        <w:rPr>
          <w:rStyle w:val="Courierforcode"/>
        </w:rPr>
        <w:t>phylogenetics</w:t>
      </w:r>
      <w:proofErr w:type="spellEnd"/>
      <w:r w:rsidRPr="003B66B5">
        <w:rPr>
          <w:rStyle w:val="Courierforcode"/>
        </w:rPr>
        <w:t xml:space="preserve">, functional </w:t>
      </w:r>
    </w:p>
    <w:p w14:paraId="01333E75"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morphology, and evolution of Late Cretaceous </w:t>
      </w:r>
      <w:proofErr w:type="gramStart"/>
      <w:r w:rsidRPr="003B66B5">
        <w:rPr>
          <w:rStyle w:val="Courierforcode"/>
        </w:rPr>
        <w:t>dinosaurs.&lt;</w:t>
      </w:r>
      <w:proofErr w:type="gramEnd"/>
      <w:r w:rsidRPr="003B66B5">
        <w:rPr>
          <w:rStyle w:val="Courierforcode"/>
        </w:rPr>
        <w:t>/p&gt;</w:t>
      </w:r>
    </w:p>
    <w:p w14:paraId="25EFCB0C"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&lt;p&gt;In addition to his museum and laboratory-based studies, Sampson has conducted paleontological </w:t>
      </w:r>
    </w:p>
    <w:p w14:paraId="7B4D5C34"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work in Zimbabwe, South Africa, and Madagascar, as well as the United States and Canada. He was </w:t>
      </w:r>
    </w:p>
    <w:p w14:paraId="61D74238"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r>
      <w:proofErr w:type="gramStart"/>
      <w:r w:rsidRPr="003B66B5">
        <w:rPr>
          <w:rStyle w:val="Courierforcode"/>
        </w:rPr>
        <w:t>also</w:t>
      </w:r>
      <w:proofErr w:type="gramEnd"/>
      <w:r w:rsidRPr="003B66B5">
        <w:rPr>
          <w:rStyle w:val="Courierforcode"/>
        </w:rPr>
        <w:t xml:space="preserve"> the on-the-air host for the Discovery Channel's Dinosaur Planet and recently completed a </w:t>
      </w:r>
    </w:p>
    <w:p w14:paraId="1A14423A"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book, &lt;</w:t>
      </w:r>
      <w:proofErr w:type="spellStart"/>
      <w:r w:rsidRPr="003B66B5">
        <w:rPr>
          <w:rStyle w:val="Courierforcode"/>
        </w:rPr>
        <w:t>em</w:t>
      </w:r>
      <w:proofErr w:type="spellEnd"/>
      <w:r w:rsidRPr="003B66B5">
        <w:rPr>
          <w:rStyle w:val="Courierforcode"/>
        </w:rPr>
        <w:t>&gt;Dinosaur Odyssey: Fossil Threads in the Web of Life&lt;/</w:t>
      </w:r>
      <w:proofErr w:type="spellStart"/>
      <w:r w:rsidRPr="003B66B5">
        <w:rPr>
          <w:rStyle w:val="Courierforcode"/>
        </w:rPr>
        <w:t>em</w:t>
      </w:r>
      <w:proofErr w:type="spellEnd"/>
      <w:r w:rsidRPr="003B66B5">
        <w:rPr>
          <w:rStyle w:val="Courierforcode"/>
        </w:rPr>
        <w:t xml:space="preserve">&gt;, which is one of the most </w:t>
      </w:r>
    </w:p>
    <w:p w14:paraId="163D636B"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comprehensive surveys of dinosaurs and their worlds to </w:t>
      </w:r>
      <w:proofErr w:type="gramStart"/>
      <w:r w:rsidRPr="003B66B5">
        <w:rPr>
          <w:rStyle w:val="Courierforcode"/>
        </w:rPr>
        <w:t>date.&lt;</w:t>
      </w:r>
      <w:proofErr w:type="gramEnd"/>
      <w:r w:rsidRPr="003B66B5">
        <w:rPr>
          <w:rStyle w:val="Courierforcode"/>
        </w:rPr>
        <w:t>/p&gt;</w:t>
      </w:r>
    </w:p>
    <w:p w14:paraId="4C1BCA20"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 class="</w:t>
      </w:r>
      <w:proofErr w:type="spellStart"/>
      <w:r w:rsidRPr="003B66B5">
        <w:rPr>
          <w:rStyle w:val="Courierforcode"/>
        </w:rPr>
        <w:t>ui</w:t>
      </w:r>
      <w:proofErr w:type="spellEnd"/>
      <w:r w:rsidRPr="003B66B5">
        <w:rPr>
          <w:rStyle w:val="Courierforcode"/>
        </w:rPr>
        <w:t>-bar"&gt;</w:t>
      </w:r>
    </w:p>
    <w:p w14:paraId="612607B0"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 xml:space="preserve">&lt;a </w:t>
      </w:r>
      <w:proofErr w:type="spellStart"/>
      <w:r w:rsidRPr="003B66B5">
        <w:rPr>
          <w:rStyle w:val="Courierforcode"/>
        </w:rPr>
        <w:t>href</w:t>
      </w:r>
      <w:proofErr w:type="spellEnd"/>
      <w:r w:rsidRPr="003B66B5">
        <w:rPr>
          <w:rStyle w:val="Courierforcode"/>
        </w:rPr>
        <w:t>="#speakers" data-theme="b"&gt;Back to Speakers&lt;/a&gt;</w:t>
      </w:r>
    </w:p>
    <w:p w14:paraId="0B01D185" w14:textId="77777777" w:rsidR="003B66B5" w:rsidRPr="003B66B5" w:rsidRDefault="003B66B5" w:rsidP="003B66B5">
      <w:pPr>
        <w:spacing w:after="0" w:line="240" w:lineRule="auto"/>
        <w:rPr>
          <w:rStyle w:val="Courierforcode"/>
        </w:rPr>
      </w:pPr>
      <w:r w:rsidRPr="003B66B5">
        <w:rPr>
          <w:rStyle w:val="Courierforcode"/>
        </w:rPr>
        <w:tab/>
      </w:r>
      <w:r w:rsidRPr="003B66B5">
        <w:rPr>
          <w:rStyle w:val="Courierforcode"/>
        </w:rPr>
        <w:tab/>
        <w:t>&lt;/div&gt;</w:t>
      </w:r>
    </w:p>
    <w:p w14:paraId="5FCF81FA" w14:textId="77777777" w:rsidR="003B66B5" w:rsidRPr="003B66B5" w:rsidRDefault="003B66B5" w:rsidP="003B66B5">
      <w:pPr>
        <w:spacing w:after="0" w:line="240" w:lineRule="auto"/>
        <w:rPr>
          <w:rStyle w:val="Courierforcode"/>
        </w:rPr>
      </w:pPr>
      <w:r w:rsidRPr="003B66B5">
        <w:rPr>
          <w:rStyle w:val="Courierforcode"/>
        </w:rPr>
        <w:t xml:space="preserve">    &lt;/section&gt;</w:t>
      </w:r>
    </w:p>
    <w:p w14:paraId="36BA4989" w14:textId="77777777" w:rsidR="003B66B5" w:rsidRPr="003B66B5" w:rsidRDefault="003B66B5" w:rsidP="003B66B5">
      <w:pPr>
        <w:spacing w:after="0" w:line="240" w:lineRule="auto"/>
        <w:rPr>
          <w:rStyle w:val="Courierforcode"/>
        </w:rPr>
      </w:pPr>
      <w:r w:rsidRPr="003B66B5">
        <w:rPr>
          <w:rStyle w:val="Courierforcode"/>
        </w:rPr>
        <w:t xml:space="preserve">    &lt;footer data-role="footer"&gt;</w:t>
      </w:r>
    </w:p>
    <w:p w14:paraId="23A3CDF6" w14:textId="77777777" w:rsidR="003B66B5" w:rsidRPr="003B66B5" w:rsidRDefault="003B66B5" w:rsidP="003B66B5">
      <w:pPr>
        <w:spacing w:after="0" w:line="240" w:lineRule="auto"/>
        <w:rPr>
          <w:rStyle w:val="Courierforcode"/>
        </w:rPr>
      </w:pPr>
      <w:r w:rsidRPr="003B66B5">
        <w:rPr>
          <w:rStyle w:val="Courierforcode"/>
        </w:rPr>
        <w:t xml:space="preserve">        &lt;h4&gt;&amp;copy; 2016&lt;/h4&gt;</w:t>
      </w:r>
    </w:p>
    <w:p w14:paraId="5E210AE4" w14:textId="77777777" w:rsidR="003B66B5" w:rsidRPr="003B66B5" w:rsidRDefault="003B66B5" w:rsidP="003B66B5">
      <w:pPr>
        <w:spacing w:after="0" w:line="240" w:lineRule="auto"/>
        <w:rPr>
          <w:rStyle w:val="Courierforcode"/>
        </w:rPr>
      </w:pPr>
      <w:r w:rsidRPr="003B66B5">
        <w:rPr>
          <w:rStyle w:val="Courierforcode"/>
        </w:rPr>
        <w:t xml:space="preserve">    &lt;/footer&gt;</w:t>
      </w:r>
    </w:p>
    <w:p w14:paraId="34ABB355" w14:textId="77777777" w:rsidR="003B66B5" w:rsidRPr="003B66B5" w:rsidRDefault="003B66B5" w:rsidP="003B66B5">
      <w:pPr>
        <w:spacing w:after="0" w:line="240" w:lineRule="auto"/>
        <w:rPr>
          <w:rStyle w:val="Courierforcode"/>
        </w:rPr>
      </w:pPr>
      <w:r w:rsidRPr="003B66B5">
        <w:rPr>
          <w:rStyle w:val="Courierforcode"/>
        </w:rPr>
        <w:t>&lt;/div&gt;</w:t>
      </w:r>
    </w:p>
    <w:p w14:paraId="3A0B89F0" w14:textId="77777777" w:rsidR="003B66B5" w:rsidRPr="003B66B5" w:rsidRDefault="003B66B5" w:rsidP="003B66B5">
      <w:pPr>
        <w:spacing w:after="0" w:line="240" w:lineRule="auto"/>
        <w:rPr>
          <w:rStyle w:val="Courierforcode"/>
        </w:rPr>
      </w:pPr>
      <w:r w:rsidRPr="003B66B5">
        <w:rPr>
          <w:rStyle w:val="Courierforcode"/>
        </w:rPr>
        <w:t>&lt;/body&gt;</w:t>
      </w:r>
    </w:p>
    <w:p w14:paraId="67B78FA8" w14:textId="77777777" w:rsidR="003B66B5" w:rsidRPr="003B66B5" w:rsidRDefault="003B66B5" w:rsidP="003B66B5">
      <w:pPr>
        <w:spacing w:after="0" w:line="240" w:lineRule="auto"/>
        <w:rPr>
          <w:rStyle w:val="Courierforcode"/>
        </w:rPr>
      </w:pPr>
      <w:r w:rsidRPr="003B66B5">
        <w:rPr>
          <w:rStyle w:val="Courierforcode"/>
        </w:rPr>
        <w:t>&lt;/html&gt;</w:t>
      </w:r>
    </w:p>
    <w:p w14:paraId="5CE654F3" w14:textId="77777777" w:rsidR="003F57F0" w:rsidRPr="004635C3" w:rsidRDefault="003F57F0" w:rsidP="003F57F0">
      <w:pPr>
        <w:spacing w:after="0" w:line="240" w:lineRule="auto"/>
        <w:rPr>
          <w:rStyle w:val="Courierforcode"/>
        </w:rPr>
      </w:pPr>
    </w:p>
    <w:p w14:paraId="0B55D36F" w14:textId="65B82C2D" w:rsidR="003F57F0" w:rsidRPr="00482904" w:rsidRDefault="003F57F0" w:rsidP="003F57F0">
      <w:pPr>
        <w:rPr>
          <w:rStyle w:val="IntenseReference"/>
        </w:rPr>
      </w:pPr>
      <w:r>
        <w:rPr>
          <w:rStyle w:val="Courierforcode"/>
        </w:rPr>
        <w:br w:type="page"/>
      </w:r>
      <w:r>
        <w:rPr>
          <w:rStyle w:val="IntenseReference"/>
        </w:rPr>
        <w:lastRenderedPageBreak/>
        <w:t>CSS</w:t>
      </w:r>
      <w:r w:rsidRPr="00482904">
        <w:rPr>
          <w:rStyle w:val="IntenseReference"/>
        </w:rPr>
        <w:t xml:space="preserve"> for Chapter </w:t>
      </w:r>
      <w:r>
        <w:rPr>
          <w:rStyle w:val="IntenseReference"/>
        </w:rPr>
        <w:t>1</w:t>
      </w:r>
      <w:r w:rsidR="00DF1FA7">
        <w:rPr>
          <w:rStyle w:val="IntenseReference"/>
        </w:rPr>
        <w:t>7</w:t>
      </w:r>
      <w:r w:rsidRPr="00482904">
        <w:rPr>
          <w:rStyle w:val="IntenseReference"/>
        </w:rPr>
        <w:t xml:space="preserve">, Exercise </w:t>
      </w:r>
      <w:r>
        <w:rPr>
          <w:rStyle w:val="IntenseReference"/>
        </w:rPr>
        <w:t>17</w:t>
      </w:r>
      <w:r w:rsidRPr="00482904">
        <w:rPr>
          <w:rStyle w:val="IntenseReference"/>
        </w:rPr>
        <w:t>-1</w:t>
      </w:r>
    </w:p>
    <w:p w14:paraId="6C8D92A0" w14:textId="77777777" w:rsidR="003559D0" w:rsidRPr="003559D0" w:rsidRDefault="003559D0" w:rsidP="003559D0">
      <w:pPr>
        <w:spacing w:after="0" w:line="240" w:lineRule="auto"/>
        <w:rPr>
          <w:rStyle w:val="Courierforcode"/>
        </w:rPr>
      </w:pPr>
      <w:r w:rsidRPr="003559D0">
        <w:rPr>
          <w:rStyle w:val="Courierforcode"/>
        </w:rPr>
        <w:t>table {</w:t>
      </w:r>
    </w:p>
    <w:p w14:paraId="0E3EE4C9" w14:textId="77777777" w:rsidR="003559D0" w:rsidRPr="003559D0" w:rsidRDefault="003559D0" w:rsidP="003559D0">
      <w:pPr>
        <w:spacing w:after="0" w:line="240" w:lineRule="auto"/>
        <w:rPr>
          <w:rStyle w:val="Courierforcode"/>
        </w:rPr>
      </w:pPr>
      <w:r w:rsidRPr="003559D0">
        <w:rPr>
          <w:rStyle w:val="Courierforcode"/>
        </w:rPr>
        <w:t>margin-left: 1em;</w:t>
      </w:r>
    </w:p>
    <w:p w14:paraId="1DDBB2C9" w14:textId="77777777" w:rsidR="003559D0" w:rsidRPr="003559D0" w:rsidRDefault="003559D0" w:rsidP="003559D0">
      <w:pPr>
        <w:spacing w:after="0" w:line="240" w:lineRule="auto"/>
        <w:rPr>
          <w:rStyle w:val="Courierforcode"/>
        </w:rPr>
      </w:pPr>
      <w:r w:rsidRPr="003559D0">
        <w:rPr>
          <w:rStyle w:val="Courierforcode"/>
        </w:rPr>
        <w:t>}</w:t>
      </w:r>
    </w:p>
    <w:p w14:paraId="1066929A" w14:textId="77777777" w:rsidR="003559D0" w:rsidRPr="003559D0" w:rsidRDefault="003559D0" w:rsidP="003559D0">
      <w:pPr>
        <w:spacing w:after="0" w:line="240" w:lineRule="auto"/>
        <w:rPr>
          <w:rStyle w:val="Courierforcode"/>
        </w:rPr>
      </w:pPr>
    </w:p>
    <w:p w14:paraId="4A12DFA8" w14:textId="77777777" w:rsidR="003559D0" w:rsidRPr="003559D0" w:rsidRDefault="003559D0" w:rsidP="003559D0">
      <w:pPr>
        <w:spacing w:after="0" w:line="240" w:lineRule="auto"/>
        <w:rPr>
          <w:rStyle w:val="Courierforcode"/>
        </w:rPr>
      </w:pPr>
    </w:p>
    <w:p w14:paraId="511B1555" w14:textId="77777777" w:rsidR="003559D0" w:rsidRPr="003559D0" w:rsidRDefault="003559D0" w:rsidP="003559D0">
      <w:pPr>
        <w:spacing w:after="0" w:line="240" w:lineRule="auto"/>
        <w:rPr>
          <w:rStyle w:val="Courierforcode"/>
        </w:rPr>
      </w:pPr>
      <w:r w:rsidRPr="003559D0">
        <w:rPr>
          <w:rStyle w:val="Courierforcode"/>
        </w:rPr>
        <w:t>#</w:t>
      </w:r>
      <w:proofErr w:type="spellStart"/>
      <w:r w:rsidRPr="003559D0">
        <w:rPr>
          <w:rStyle w:val="Courierforcode"/>
        </w:rPr>
        <w:t>past_speakers</w:t>
      </w:r>
      <w:proofErr w:type="spellEnd"/>
      <w:r w:rsidRPr="003559D0">
        <w:rPr>
          <w:rStyle w:val="Courierforcode"/>
        </w:rPr>
        <w:t xml:space="preserve"> {</w:t>
      </w:r>
    </w:p>
    <w:p w14:paraId="170E4DE6" w14:textId="77777777" w:rsidR="003559D0" w:rsidRPr="003559D0" w:rsidRDefault="003559D0" w:rsidP="003559D0">
      <w:pPr>
        <w:spacing w:after="0" w:line="240" w:lineRule="auto"/>
        <w:rPr>
          <w:rStyle w:val="Courierforcode"/>
        </w:rPr>
      </w:pPr>
      <w:r w:rsidRPr="003559D0">
        <w:rPr>
          <w:rStyle w:val="Courierforcode"/>
        </w:rPr>
        <w:t>margin-left: 1em;</w:t>
      </w:r>
    </w:p>
    <w:p w14:paraId="1ACF393D" w14:textId="77777777" w:rsidR="003559D0" w:rsidRPr="003559D0" w:rsidRDefault="003559D0" w:rsidP="003559D0">
      <w:pPr>
        <w:spacing w:after="0" w:line="240" w:lineRule="auto"/>
        <w:rPr>
          <w:rStyle w:val="Courierforcode"/>
        </w:rPr>
      </w:pPr>
      <w:r w:rsidRPr="003559D0">
        <w:rPr>
          <w:rStyle w:val="Courierforcode"/>
        </w:rPr>
        <w:t>margin-right: 1em;</w:t>
      </w:r>
    </w:p>
    <w:p w14:paraId="1AD393FB" w14:textId="77777777" w:rsidR="003559D0" w:rsidRPr="003559D0" w:rsidRDefault="003559D0" w:rsidP="003559D0">
      <w:pPr>
        <w:spacing w:after="0" w:line="240" w:lineRule="auto"/>
        <w:rPr>
          <w:rStyle w:val="Courierforcode"/>
        </w:rPr>
      </w:pPr>
      <w:r w:rsidRPr="003559D0">
        <w:rPr>
          <w:rStyle w:val="Courierforcode"/>
        </w:rPr>
        <w:t>margin-bottom: 0;</w:t>
      </w:r>
    </w:p>
    <w:p w14:paraId="41E0CE37" w14:textId="77777777" w:rsidR="003559D0" w:rsidRPr="003559D0" w:rsidRDefault="003559D0" w:rsidP="003559D0">
      <w:pPr>
        <w:spacing w:after="0" w:line="240" w:lineRule="auto"/>
        <w:rPr>
          <w:rStyle w:val="Courierforcode"/>
        </w:rPr>
      </w:pPr>
      <w:r w:rsidRPr="003559D0">
        <w:rPr>
          <w:rStyle w:val="Courierforcode"/>
        </w:rPr>
        <w:t>}</w:t>
      </w:r>
    </w:p>
    <w:p w14:paraId="6853D923" w14:textId="77777777" w:rsidR="003559D0" w:rsidRPr="003559D0" w:rsidRDefault="003559D0" w:rsidP="003559D0">
      <w:pPr>
        <w:spacing w:after="0" w:line="240" w:lineRule="auto"/>
        <w:rPr>
          <w:rStyle w:val="Courierforcode"/>
        </w:rPr>
      </w:pPr>
    </w:p>
    <w:p w14:paraId="73BE06A7" w14:textId="77777777" w:rsidR="003559D0" w:rsidRPr="003559D0" w:rsidRDefault="003559D0" w:rsidP="003559D0">
      <w:pPr>
        <w:spacing w:after="0" w:line="240" w:lineRule="auto"/>
        <w:rPr>
          <w:rStyle w:val="Courierforcode"/>
        </w:rPr>
      </w:pPr>
      <w:r w:rsidRPr="003559D0">
        <w:rPr>
          <w:rStyle w:val="Courierforcode"/>
        </w:rPr>
        <w:t xml:space="preserve">td, </w:t>
      </w:r>
      <w:proofErr w:type="spellStart"/>
      <w:r w:rsidRPr="003559D0">
        <w:rPr>
          <w:rStyle w:val="Courierforcode"/>
        </w:rPr>
        <w:t>th</w:t>
      </w:r>
      <w:proofErr w:type="spellEnd"/>
      <w:r w:rsidRPr="003559D0">
        <w:rPr>
          <w:rStyle w:val="Courierforcode"/>
        </w:rPr>
        <w:t xml:space="preserve"> {</w:t>
      </w:r>
    </w:p>
    <w:p w14:paraId="3171C31E" w14:textId="5C1226EF" w:rsidR="003F57F0" w:rsidRPr="004635C3" w:rsidRDefault="003559D0" w:rsidP="003559D0">
      <w:pPr>
        <w:spacing w:after="0" w:line="240" w:lineRule="auto"/>
        <w:rPr>
          <w:rStyle w:val="Courierforcode"/>
        </w:rPr>
      </w:pPr>
      <w:r w:rsidRPr="003559D0">
        <w:rPr>
          <w:rStyle w:val="Courierforcode"/>
        </w:rPr>
        <w:tab/>
        <w:t>font-size: 70%}</w:t>
      </w:r>
    </w:p>
    <w:p w14:paraId="12BA426B" w14:textId="5A2FC83C" w:rsidR="00F274A1" w:rsidRDefault="003F57F0" w:rsidP="001F1D29">
      <w:pPr>
        <w:pStyle w:val="Heading1"/>
        <w:spacing w:before="0" w:after="120" w:line="240" w:lineRule="auto"/>
      </w:pPr>
      <w:r>
        <w:rPr>
          <w:rStyle w:val="Courierforcode"/>
        </w:rPr>
        <w:br w:type="page"/>
      </w:r>
    </w:p>
    <w:p w14:paraId="59251602" w14:textId="30AE1330" w:rsidR="00084FC7" w:rsidRPr="00F70074" w:rsidRDefault="00084FC7" w:rsidP="00FB60B9">
      <w:pPr>
        <w:pStyle w:val="Heading1"/>
      </w:pPr>
      <w:bookmarkStart w:id="10" w:name="_Toc513281661"/>
      <w:r w:rsidRPr="00F70074">
        <w:lastRenderedPageBreak/>
        <w:t>Conclusion</w:t>
      </w:r>
      <w:bookmarkEnd w:id="10"/>
    </w:p>
    <w:p w14:paraId="38556BA4" w14:textId="2CB509F0" w:rsidR="00F84C3B" w:rsidRDefault="008F5030" w:rsidP="007533F1">
      <w:r>
        <w:t xml:space="preserve">Although </w:t>
      </w:r>
      <w:r w:rsidR="00FB5141">
        <w:t xml:space="preserve">using </w:t>
      </w:r>
      <w:r>
        <w:t>JavaScript</w:t>
      </w:r>
      <w:r w:rsidR="00FB5141">
        <w:t xml:space="preserve"> can seem difficult</w:t>
      </w:r>
      <w:r w:rsidR="00F264F1">
        <w:t xml:space="preserve"> </w:t>
      </w:r>
      <w:r w:rsidR="00FB5141">
        <w:t xml:space="preserve">at first, the effort pays off in the features it can provide for a developer’s websites. Going into this lab, I felt some apprehension because I had found using the </w:t>
      </w:r>
      <w:proofErr w:type="spellStart"/>
      <w:r w:rsidR="00FB5141">
        <w:t>SlickNav</w:t>
      </w:r>
      <w:proofErr w:type="spellEnd"/>
      <w:r w:rsidR="00FB5141">
        <w:t xml:space="preserve"> plugin in a previous lab </w:t>
      </w:r>
      <w:r w:rsidR="006E27B9">
        <w:t>a little</w:t>
      </w:r>
      <w:r w:rsidR="00FB5141">
        <w:t xml:space="preserve"> confusing. </w:t>
      </w:r>
      <w:r w:rsidR="006E27B9">
        <w:t xml:space="preserve">And, indeed, some of the first exercises in this lab were a little challenging, too. However, as I went through the lab, things became easier. Like anything </w:t>
      </w:r>
      <w:r w:rsidR="00865CD3">
        <w:t>else, JavaScript takes practice, so I’m glad this lab offered additional experience.</w:t>
      </w:r>
      <w:r w:rsidR="00FB5141">
        <w:t xml:space="preserve"> </w:t>
      </w:r>
    </w:p>
    <w:p w14:paraId="4E2B1612" w14:textId="77777777" w:rsidR="001F7DB7" w:rsidRDefault="001F7DB7" w:rsidP="00084FC7">
      <w:pPr>
        <w:spacing w:after="0" w:line="240" w:lineRule="auto"/>
      </w:pPr>
    </w:p>
    <w:p w14:paraId="2066E776" w14:textId="77777777" w:rsidR="00084FC7" w:rsidRDefault="00084FC7">
      <w:pPr>
        <w:spacing w:after="0" w:line="240" w:lineRule="auto"/>
      </w:pPr>
      <w:r>
        <w:br w:type="page"/>
      </w:r>
    </w:p>
    <w:p w14:paraId="376E4F34" w14:textId="618FBD07" w:rsidR="00BB7337" w:rsidRPr="00F70074" w:rsidRDefault="000116B7" w:rsidP="000D0BEC">
      <w:pPr>
        <w:pStyle w:val="Heading1"/>
        <w:spacing w:before="0" w:after="120" w:line="240" w:lineRule="auto"/>
        <w:rPr>
          <w:rFonts w:cs="Arial"/>
        </w:rPr>
      </w:pPr>
      <w:bookmarkStart w:id="11" w:name="_Toc513281662"/>
      <w:bookmarkEnd w:id="5"/>
      <w:r>
        <w:rPr>
          <w:rFonts w:cs="Arial"/>
        </w:rPr>
        <w:lastRenderedPageBreak/>
        <w:t>Resources</w:t>
      </w:r>
      <w:bookmarkEnd w:id="11"/>
    </w:p>
    <w:p w14:paraId="1DE14826" w14:textId="77777777" w:rsidR="00F30135" w:rsidRDefault="00F30135" w:rsidP="00BC7473">
      <w:pPr>
        <w:pStyle w:val="Bibliographyentries"/>
      </w:pPr>
    </w:p>
    <w:p w14:paraId="5998355A" w14:textId="4E73717E" w:rsidR="00741F99" w:rsidRDefault="00981119" w:rsidP="00D15554">
      <w:pPr>
        <w:pStyle w:val="Bibliographyentries"/>
      </w:pPr>
      <w:r>
        <w:t xml:space="preserve">Boehm, Anne and </w:t>
      </w:r>
      <w:proofErr w:type="spellStart"/>
      <w:r>
        <w:t>Ruvalcaba</w:t>
      </w:r>
      <w:proofErr w:type="spellEnd"/>
      <w:r>
        <w:t xml:space="preserve">, Zak. </w:t>
      </w:r>
      <w:proofErr w:type="spellStart"/>
      <w:r>
        <w:rPr>
          <w:i/>
        </w:rPr>
        <w:t>Murach’s</w:t>
      </w:r>
      <w:proofErr w:type="spellEnd"/>
      <w:r>
        <w:rPr>
          <w:i/>
        </w:rPr>
        <w:t xml:space="preserve"> HTML5 and CSS3</w:t>
      </w:r>
      <w:r w:rsidRPr="00C84B2C">
        <w:rPr>
          <w:i/>
        </w:rPr>
        <w:t xml:space="preserve"> </w:t>
      </w:r>
      <w:r>
        <w:t>3</w:t>
      </w:r>
      <w:r w:rsidRPr="00741F99">
        <w:rPr>
          <w:vertAlign w:val="superscript"/>
        </w:rPr>
        <w:t>rd</w:t>
      </w:r>
      <w:r>
        <w:t xml:space="preserve"> ed. Mike </w:t>
      </w:r>
      <w:proofErr w:type="spellStart"/>
      <w:r>
        <w:t>Murach</w:t>
      </w:r>
      <w:proofErr w:type="spellEnd"/>
      <w:r>
        <w:t xml:space="preserve"> &amp; </w:t>
      </w:r>
      <w:r>
        <w:br/>
      </w:r>
      <w:r>
        <w:tab/>
        <w:t>Associates, Inc. 2015</w:t>
      </w:r>
    </w:p>
    <w:p w14:paraId="512D2FC2" w14:textId="77777777" w:rsidR="00CE47E6" w:rsidRDefault="00CE47E6" w:rsidP="00BC7473">
      <w:pPr>
        <w:pStyle w:val="Bibliographyentries"/>
      </w:pPr>
    </w:p>
    <w:p w14:paraId="027195E8" w14:textId="3601C6F0" w:rsidR="00AC0BDD" w:rsidRDefault="00AC0BDD" w:rsidP="00AC0BDD">
      <w:pPr>
        <w:pStyle w:val="Bibliographyentries"/>
      </w:pPr>
      <w:r>
        <w:t>Cycle2</w:t>
      </w:r>
      <w:r>
        <w:t xml:space="preserve"> website. Retrieved from: </w:t>
      </w:r>
      <w:r w:rsidRPr="00D8636B">
        <w:t>https://</w:t>
      </w:r>
      <w:r>
        <w:t>jquery</w:t>
      </w:r>
      <w:r>
        <w:t>.malsup.com/cycle2</w:t>
      </w:r>
    </w:p>
    <w:p w14:paraId="5A908FC4" w14:textId="77777777" w:rsidR="00AC0BDD" w:rsidRDefault="00AC0BDD" w:rsidP="003E6354">
      <w:pPr>
        <w:pStyle w:val="Bibliographyentries"/>
      </w:pPr>
    </w:p>
    <w:p w14:paraId="6F5842F1" w14:textId="16693F63" w:rsidR="003E6354" w:rsidRDefault="003E6354" w:rsidP="003E6354">
      <w:pPr>
        <w:pStyle w:val="Bibliographyentries"/>
      </w:pPr>
      <w:r>
        <w:t>jQuery User Interface</w:t>
      </w:r>
      <w:r>
        <w:t xml:space="preserve"> website. Retrieved from: </w:t>
      </w:r>
      <w:r w:rsidRPr="00D8636B">
        <w:t>https://</w:t>
      </w:r>
      <w:r>
        <w:t>jqueryui.com</w:t>
      </w:r>
    </w:p>
    <w:p w14:paraId="74795FAC" w14:textId="77777777" w:rsidR="003E6354" w:rsidRDefault="003E6354" w:rsidP="00BC7473">
      <w:pPr>
        <w:pStyle w:val="Bibliographyentries"/>
      </w:pPr>
    </w:p>
    <w:p w14:paraId="64D0C7D8" w14:textId="388FA660" w:rsidR="00D8636B" w:rsidRDefault="00D8636B" w:rsidP="00D8636B">
      <w:pPr>
        <w:pStyle w:val="Bibliographyentries"/>
      </w:pPr>
      <w:proofErr w:type="spellStart"/>
      <w:r>
        <w:t>TutorialsPoint</w:t>
      </w:r>
      <w:proofErr w:type="spellEnd"/>
      <w:r>
        <w:t xml:space="preserve"> website. </w:t>
      </w:r>
      <w:proofErr w:type="spellStart"/>
      <w:r>
        <w:rPr>
          <w:i/>
        </w:rPr>
        <w:t>JQueryUI</w:t>
      </w:r>
      <w:proofErr w:type="spellEnd"/>
      <w:r>
        <w:rPr>
          <w:i/>
        </w:rPr>
        <w:t xml:space="preserve"> Tutorial</w:t>
      </w:r>
      <w:r w:rsidRPr="002C18C2">
        <w:rPr>
          <w:i/>
        </w:rPr>
        <w:t>.</w:t>
      </w:r>
      <w:r>
        <w:t xml:space="preserve"> Retrieved from: </w:t>
      </w:r>
      <w:r>
        <w:br/>
      </w:r>
      <w:r>
        <w:tab/>
      </w:r>
      <w:r w:rsidRPr="00D8636B">
        <w:t>https://www.tutorialspoint.com/jqueryui/index.htm</w:t>
      </w:r>
    </w:p>
    <w:p w14:paraId="12A2B704" w14:textId="2EDF7AD3" w:rsidR="002C18C2" w:rsidRDefault="002C18C2" w:rsidP="002C18C2">
      <w:pPr>
        <w:pStyle w:val="Bibliographyentries"/>
      </w:pPr>
      <w:bookmarkStart w:id="12" w:name="_GoBack"/>
      <w:bookmarkEnd w:id="12"/>
    </w:p>
    <w:sectPr w:rsidR="002C18C2" w:rsidSect="00F744E4">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B87CBF" w14:textId="77777777" w:rsidR="00D040AB" w:rsidRDefault="00D040AB" w:rsidP="00F744E4">
      <w:pPr>
        <w:spacing w:after="0" w:line="240" w:lineRule="auto"/>
      </w:pPr>
      <w:r>
        <w:separator/>
      </w:r>
    </w:p>
  </w:endnote>
  <w:endnote w:type="continuationSeparator" w:id="0">
    <w:p w14:paraId="5E0E2AE0" w14:textId="77777777" w:rsidR="00D040AB" w:rsidRDefault="00D040AB" w:rsidP="00F7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roman"/>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5A87" w14:textId="77777777" w:rsidR="005D0613" w:rsidRDefault="005D0613" w:rsidP="00F744E4">
    <w:pPr>
      <w:pStyle w:val="Footer"/>
      <w:jc w:val="center"/>
    </w:pPr>
  </w:p>
  <w:p w14:paraId="1BB1E994" w14:textId="77777777" w:rsidR="005D0613" w:rsidRDefault="005D0613" w:rsidP="00F744E4">
    <w:pPr>
      <w:pStyle w:val="Footer"/>
      <w:jc w:val="center"/>
    </w:pPr>
    <w:r>
      <w:fldChar w:fldCharType="begin"/>
    </w:r>
    <w:r>
      <w:instrText xml:space="preserve"> PAGE   \* MERGEFORMAT </w:instrText>
    </w:r>
    <w:r>
      <w:fldChar w:fldCharType="separate"/>
    </w:r>
    <w:r w:rsidR="005F4858">
      <w:rPr>
        <w:noProof/>
      </w:rPr>
      <w:t>44</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05B3F" w14:textId="77777777" w:rsidR="00D040AB" w:rsidRDefault="00D040AB" w:rsidP="00F744E4">
      <w:pPr>
        <w:spacing w:after="0" w:line="240" w:lineRule="auto"/>
      </w:pPr>
      <w:r>
        <w:separator/>
      </w:r>
    </w:p>
  </w:footnote>
  <w:footnote w:type="continuationSeparator" w:id="0">
    <w:p w14:paraId="1CAD38F1" w14:textId="77777777" w:rsidR="00D040AB" w:rsidRDefault="00D040AB" w:rsidP="00F744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EE4"/>
    <w:rsid w:val="000003DC"/>
    <w:rsid w:val="00001C4A"/>
    <w:rsid w:val="00002B3F"/>
    <w:rsid w:val="000067C0"/>
    <w:rsid w:val="0000783E"/>
    <w:rsid w:val="00007C02"/>
    <w:rsid w:val="00007DE7"/>
    <w:rsid w:val="00010C71"/>
    <w:rsid w:val="000116B7"/>
    <w:rsid w:val="00011BDF"/>
    <w:rsid w:val="00011DA2"/>
    <w:rsid w:val="00012DDE"/>
    <w:rsid w:val="000138A4"/>
    <w:rsid w:val="00013AAB"/>
    <w:rsid w:val="00015AB1"/>
    <w:rsid w:val="00016140"/>
    <w:rsid w:val="0001759E"/>
    <w:rsid w:val="00017654"/>
    <w:rsid w:val="000204BC"/>
    <w:rsid w:val="0002177A"/>
    <w:rsid w:val="00022129"/>
    <w:rsid w:val="00026F4A"/>
    <w:rsid w:val="00027037"/>
    <w:rsid w:val="00030489"/>
    <w:rsid w:val="0003530B"/>
    <w:rsid w:val="000356F4"/>
    <w:rsid w:val="00037496"/>
    <w:rsid w:val="000375F3"/>
    <w:rsid w:val="0004330B"/>
    <w:rsid w:val="000444FB"/>
    <w:rsid w:val="00053B42"/>
    <w:rsid w:val="00054306"/>
    <w:rsid w:val="00056F9E"/>
    <w:rsid w:val="00057524"/>
    <w:rsid w:val="00057830"/>
    <w:rsid w:val="000607F4"/>
    <w:rsid w:val="000620EE"/>
    <w:rsid w:val="00064C6B"/>
    <w:rsid w:val="000666C2"/>
    <w:rsid w:val="00066D3D"/>
    <w:rsid w:val="00066F65"/>
    <w:rsid w:val="0006791F"/>
    <w:rsid w:val="0007150B"/>
    <w:rsid w:val="00072A2A"/>
    <w:rsid w:val="00073E09"/>
    <w:rsid w:val="00077EC4"/>
    <w:rsid w:val="00080174"/>
    <w:rsid w:val="000847DC"/>
    <w:rsid w:val="00084951"/>
    <w:rsid w:val="00084FC7"/>
    <w:rsid w:val="00085268"/>
    <w:rsid w:val="000866DF"/>
    <w:rsid w:val="00087DAC"/>
    <w:rsid w:val="00090F86"/>
    <w:rsid w:val="00092E6E"/>
    <w:rsid w:val="00095928"/>
    <w:rsid w:val="00096123"/>
    <w:rsid w:val="000968F9"/>
    <w:rsid w:val="00097AA6"/>
    <w:rsid w:val="00097E23"/>
    <w:rsid w:val="000A14C8"/>
    <w:rsid w:val="000A3167"/>
    <w:rsid w:val="000A4126"/>
    <w:rsid w:val="000A5CDD"/>
    <w:rsid w:val="000A6E2C"/>
    <w:rsid w:val="000A7EF9"/>
    <w:rsid w:val="000B2362"/>
    <w:rsid w:val="000B39EA"/>
    <w:rsid w:val="000B410A"/>
    <w:rsid w:val="000B4166"/>
    <w:rsid w:val="000B4224"/>
    <w:rsid w:val="000B4E08"/>
    <w:rsid w:val="000B6EAE"/>
    <w:rsid w:val="000B7071"/>
    <w:rsid w:val="000C1E11"/>
    <w:rsid w:val="000D0BEC"/>
    <w:rsid w:val="000D0D94"/>
    <w:rsid w:val="000D2BB2"/>
    <w:rsid w:val="000D33CD"/>
    <w:rsid w:val="000D350C"/>
    <w:rsid w:val="000D60CA"/>
    <w:rsid w:val="000D7DE5"/>
    <w:rsid w:val="000E0CF8"/>
    <w:rsid w:val="000E155E"/>
    <w:rsid w:val="000E1DDB"/>
    <w:rsid w:val="000E433B"/>
    <w:rsid w:val="000E4B6C"/>
    <w:rsid w:val="000E777C"/>
    <w:rsid w:val="000E7853"/>
    <w:rsid w:val="000E7E52"/>
    <w:rsid w:val="000F1173"/>
    <w:rsid w:val="000F4BC7"/>
    <w:rsid w:val="000F61E1"/>
    <w:rsid w:val="000F7085"/>
    <w:rsid w:val="00100503"/>
    <w:rsid w:val="00101A7E"/>
    <w:rsid w:val="00104DEA"/>
    <w:rsid w:val="00113375"/>
    <w:rsid w:val="001222F1"/>
    <w:rsid w:val="00123DB4"/>
    <w:rsid w:val="001246A4"/>
    <w:rsid w:val="00125F28"/>
    <w:rsid w:val="001263AA"/>
    <w:rsid w:val="001264BB"/>
    <w:rsid w:val="0012703B"/>
    <w:rsid w:val="00131D00"/>
    <w:rsid w:val="00134F0E"/>
    <w:rsid w:val="0013574D"/>
    <w:rsid w:val="00136BF9"/>
    <w:rsid w:val="00140A5C"/>
    <w:rsid w:val="001433EF"/>
    <w:rsid w:val="00144D47"/>
    <w:rsid w:val="0015000B"/>
    <w:rsid w:val="00151FC3"/>
    <w:rsid w:val="001524B2"/>
    <w:rsid w:val="00161036"/>
    <w:rsid w:val="001619CA"/>
    <w:rsid w:val="00166630"/>
    <w:rsid w:val="0017027A"/>
    <w:rsid w:val="00171035"/>
    <w:rsid w:val="001721BF"/>
    <w:rsid w:val="00172912"/>
    <w:rsid w:val="00173194"/>
    <w:rsid w:val="00174A49"/>
    <w:rsid w:val="00176C53"/>
    <w:rsid w:val="00177886"/>
    <w:rsid w:val="00183C8A"/>
    <w:rsid w:val="00186136"/>
    <w:rsid w:val="00186A37"/>
    <w:rsid w:val="001878B0"/>
    <w:rsid w:val="001906EF"/>
    <w:rsid w:val="00192822"/>
    <w:rsid w:val="001939FA"/>
    <w:rsid w:val="00193AB6"/>
    <w:rsid w:val="00195B4B"/>
    <w:rsid w:val="00196F97"/>
    <w:rsid w:val="001A03D0"/>
    <w:rsid w:val="001A0BAF"/>
    <w:rsid w:val="001A169A"/>
    <w:rsid w:val="001A3DA5"/>
    <w:rsid w:val="001B150F"/>
    <w:rsid w:val="001B2958"/>
    <w:rsid w:val="001B407D"/>
    <w:rsid w:val="001B458E"/>
    <w:rsid w:val="001B63FA"/>
    <w:rsid w:val="001B7B46"/>
    <w:rsid w:val="001B7D38"/>
    <w:rsid w:val="001C14FF"/>
    <w:rsid w:val="001C2B19"/>
    <w:rsid w:val="001C37C4"/>
    <w:rsid w:val="001C3C10"/>
    <w:rsid w:val="001C49BE"/>
    <w:rsid w:val="001C517F"/>
    <w:rsid w:val="001C59CA"/>
    <w:rsid w:val="001C7FCF"/>
    <w:rsid w:val="001D0C5B"/>
    <w:rsid w:val="001D129A"/>
    <w:rsid w:val="001D1388"/>
    <w:rsid w:val="001E29F7"/>
    <w:rsid w:val="001E30AA"/>
    <w:rsid w:val="001E32E0"/>
    <w:rsid w:val="001E53E4"/>
    <w:rsid w:val="001E6B33"/>
    <w:rsid w:val="001E7A5C"/>
    <w:rsid w:val="001F1D29"/>
    <w:rsid w:val="001F4AB1"/>
    <w:rsid w:val="001F51EF"/>
    <w:rsid w:val="001F553C"/>
    <w:rsid w:val="001F62FF"/>
    <w:rsid w:val="001F7DB7"/>
    <w:rsid w:val="001F7F2A"/>
    <w:rsid w:val="0020071B"/>
    <w:rsid w:val="00202882"/>
    <w:rsid w:val="002077B5"/>
    <w:rsid w:val="00210500"/>
    <w:rsid w:val="00210E7D"/>
    <w:rsid w:val="00211ACC"/>
    <w:rsid w:val="002136E4"/>
    <w:rsid w:val="00214C65"/>
    <w:rsid w:val="00215CA9"/>
    <w:rsid w:val="00216A7C"/>
    <w:rsid w:val="00216A8F"/>
    <w:rsid w:val="00217FF6"/>
    <w:rsid w:val="00220025"/>
    <w:rsid w:val="00221389"/>
    <w:rsid w:val="00222F61"/>
    <w:rsid w:val="00224129"/>
    <w:rsid w:val="00224FB0"/>
    <w:rsid w:val="00226AEB"/>
    <w:rsid w:val="00226B4E"/>
    <w:rsid w:val="00227795"/>
    <w:rsid w:val="00227B16"/>
    <w:rsid w:val="00231440"/>
    <w:rsid w:val="00231701"/>
    <w:rsid w:val="00233F32"/>
    <w:rsid w:val="002345B1"/>
    <w:rsid w:val="00234F06"/>
    <w:rsid w:val="00242A1E"/>
    <w:rsid w:val="002434C7"/>
    <w:rsid w:val="00243D12"/>
    <w:rsid w:val="00243FC7"/>
    <w:rsid w:val="00244B01"/>
    <w:rsid w:val="00246375"/>
    <w:rsid w:val="00251A90"/>
    <w:rsid w:val="00252D18"/>
    <w:rsid w:val="0025769F"/>
    <w:rsid w:val="00257D19"/>
    <w:rsid w:val="00257D90"/>
    <w:rsid w:val="002624B3"/>
    <w:rsid w:val="002639D6"/>
    <w:rsid w:val="002648A9"/>
    <w:rsid w:val="00264C13"/>
    <w:rsid w:val="00266C16"/>
    <w:rsid w:val="0027322C"/>
    <w:rsid w:val="0027351C"/>
    <w:rsid w:val="00274C81"/>
    <w:rsid w:val="0027557D"/>
    <w:rsid w:val="0027662A"/>
    <w:rsid w:val="00276835"/>
    <w:rsid w:val="002770F2"/>
    <w:rsid w:val="00280978"/>
    <w:rsid w:val="00281376"/>
    <w:rsid w:val="00281986"/>
    <w:rsid w:val="0028367F"/>
    <w:rsid w:val="0028492F"/>
    <w:rsid w:val="00285188"/>
    <w:rsid w:val="00286763"/>
    <w:rsid w:val="002869A1"/>
    <w:rsid w:val="00287F8D"/>
    <w:rsid w:val="00290B7F"/>
    <w:rsid w:val="00292DF5"/>
    <w:rsid w:val="00293F6C"/>
    <w:rsid w:val="0029401A"/>
    <w:rsid w:val="002A1365"/>
    <w:rsid w:val="002A696A"/>
    <w:rsid w:val="002A791F"/>
    <w:rsid w:val="002B04A9"/>
    <w:rsid w:val="002B1B62"/>
    <w:rsid w:val="002B7318"/>
    <w:rsid w:val="002B764A"/>
    <w:rsid w:val="002C12AA"/>
    <w:rsid w:val="002C13DC"/>
    <w:rsid w:val="002C18C2"/>
    <w:rsid w:val="002C1975"/>
    <w:rsid w:val="002C1DC1"/>
    <w:rsid w:val="002C2460"/>
    <w:rsid w:val="002C7B3B"/>
    <w:rsid w:val="002D1F20"/>
    <w:rsid w:val="002D5D39"/>
    <w:rsid w:val="002D77DB"/>
    <w:rsid w:val="002D79AA"/>
    <w:rsid w:val="002E79B6"/>
    <w:rsid w:val="002E7D28"/>
    <w:rsid w:val="002F1CE8"/>
    <w:rsid w:val="002F2340"/>
    <w:rsid w:val="002F377B"/>
    <w:rsid w:val="002F4DCE"/>
    <w:rsid w:val="002F5AC6"/>
    <w:rsid w:val="002F7B5D"/>
    <w:rsid w:val="003024F8"/>
    <w:rsid w:val="00304378"/>
    <w:rsid w:val="00307EC4"/>
    <w:rsid w:val="00310D44"/>
    <w:rsid w:val="0031536D"/>
    <w:rsid w:val="0031638E"/>
    <w:rsid w:val="0031689B"/>
    <w:rsid w:val="00316C1C"/>
    <w:rsid w:val="00327246"/>
    <w:rsid w:val="00331250"/>
    <w:rsid w:val="00332384"/>
    <w:rsid w:val="003349B5"/>
    <w:rsid w:val="00335E86"/>
    <w:rsid w:val="003361D5"/>
    <w:rsid w:val="00341124"/>
    <w:rsid w:val="00341812"/>
    <w:rsid w:val="00341CB8"/>
    <w:rsid w:val="003445A1"/>
    <w:rsid w:val="00345FFF"/>
    <w:rsid w:val="00346A2D"/>
    <w:rsid w:val="0034732E"/>
    <w:rsid w:val="00350596"/>
    <w:rsid w:val="003505CB"/>
    <w:rsid w:val="0035135F"/>
    <w:rsid w:val="003531BF"/>
    <w:rsid w:val="00353C56"/>
    <w:rsid w:val="003548EB"/>
    <w:rsid w:val="003559D0"/>
    <w:rsid w:val="00357D8B"/>
    <w:rsid w:val="003619BD"/>
    <w:rsid w:val="0036395B"/>
    <w:rsid w:val="00364F4B"/>
    <w:rsid w:val="003675A9"/>
    <w:rsid w:val="00367D69"/>
    <w:rsid w:val="00370859"/>
    <w:rsid w:val="003742AA"/>
    <w:rsid w:val="00376D20"/>
    <w:rsid w:val="00377607"/>
    <w:rsid w:val="00380049"/>
    <w:rsid w:val="00383262"/>
    <w:rsid w:val="00384115"/>
    <w:rsid w:val="00390330"/>
    <w:rsid w:val="00390470"/>
    <w:rsid w:val="003924C6"/>
    <w:rsid w:val="00392B4F"/>
    <w:rsid w:val="00392C36"/>
    <w:rsid w:val="00392F89"/>
    <w:rsid w:val="00394E26"/>
    <w:rsid w:val="003963A4"/>
    <w:rsid w:val="00397283"/>
    <w:rsid w:val="003A14DF"/>
    <w:rsid w:val="003A203E"/>
    <w:rsid w:val="003A7C30"/>
    <w:rsid w:val="003B05C8"/>
    <w:rsid w:val="003B198B"/>
    <w:rsid w:val="003B66B5"/>
    <w:rsid w:val="003C1E64"/>
    <w:rsid w:val="003C5EFD"/>
    <w:rsid w:val="003D03F7"/>
    <w:rsid w:val="003D1B00"/>
    <w:rsid w:val="003D2B85"/>
    <w:rsid w:val="003E6354"/>
    <w:rsid w:val="003E6753"/>
    <w:rsid w:val="003E7CBB"/>
    <w:rsid w:val="003F1E13"/>
    <w:rsid w:val="003F41A1"/>
    <w:rsid w:val="003F5083"/>
    <w:rsid w:val="003F57F0"/>
    <w:rsid w:val="003F601A"/>
    <w:rsid w:val="004033C1"/>
    <w:rsid w:val="004044BF"/>
    <w:rsid w:val="00404EF0"/>
    <w:rsid w:val="0041205C"/>
    <w:rsid w:val="0041419D"/>
    <w:rsid w:val="00415206"/>
    <w:rsid w:val="004169B3"/>
    <w:rsid w:val="004203D7"/>
    <w:rsid w:val="0042058C"/>
    <w:rsid w:val="00423BEA"/>
    <w:rsid w:val="004252F7"/>
    <w:rsid w:val="004308F7"/>
    <w:rsid w:val="00430B84"/>
    <w:rsid w:val="004337C3"/>
    <w:rsid w:val="00434355"/>
    <w:rsid w:val="004432D8"/>
    <w:rsid w:val="00445B09"/>
    <w:rsid w:val="004468A7"/>
    <w:rsid w:val="00450B51"/>
    <w:rsid w:val="0045256B"/>
    <w:rsid w:val="00453443"/>
    <w:rsid w:val="0045365D"/>
    <w:rsid w:val="00456313"/>
    <w:rsid w:val="00456A61"/>
    <w:rsid w:val="00456F1F"/>
    <w:rsid w:val="0045739B"/>
    <w:rsid w:val="00460601"/>
    <w:rsid w:val="00460EB8"/>
    <w:rsid w:val="004627F7"/>
    <w:rsid w:val="004635C3"/>
    <w:rsid w:val="00464E8B"/>
    <w:rsid w:val="004660CF"/>
    <w:rsid w:val="0046769D"/>
    <w:rsid w:val="00472C07"/>
    <w:rsid w:val="00473CA8"/>
    <w:rsid w:val="0047506F"/>
    <w:rsid w:val="00476BF2"/>
    <w:rsid w:val="00481712"/>
    <w:rsid w:val="00481D0D"/>
    <w:rsid w:val="00482904"/>
    <w:rsid w:val="004836BB"/>
    <w:rsid w:val="004850E3"/>
    <w:rsid w:val="00486F72"/>
    <w:rsid w:val="0048741F"/>
    <w:rsid w:val="00491B54"/>
    <w:rsid w:val="0049261F"/>
    <w:rsid w:val="004938F3"/>
    <w:rsid w:val="00494CFC"/>
    <w:rsid w:val="0049691E"/>
    <w:rsid w:val="004A028D"/>
    <w:rsid w:val="004A1D8F"/>
    <w:rsid w:val="004A2B72"/>
    <w:rsid w:val="004A355D"/>
    <w:rsid w:val="004A4613"/>
    <w:rsid w:val="004A4AAF"/>
    <w:rsid w:val="004A5DE4"/>
    <w:rsid w:val="004A691A"/>
    <w:rsid w:val="004B0D3D"/>
    <w:rsid w:val="004B5DF1"/>
    <w:rsid w:val="004B7D99"/>
    <w:rsid w:val="004C07E2"/>
    <w:rsid w:val="004C0CC7"/>
    <w:rsid w:val="004C4F44"/>
    <w:rsid w:val="004C6E48"/>
    <w:rsid w:val="004C79EF"/>
    <w:rsid w:val="004C7CFF"/>
    <w:rsid w:val="004D2CEA"/>
    <w:rsid w:val="004D7515"/>
    <w:rsid w:val="004E095B"/>
    <w:rsid w:val="004E6F70"/>
    <w:rsid w:val="004F038F"/>
    <w:rsid w:val="004F2E2A"/>
    <w:rsid w:val="004F36B5"/>
    <w:rsid w:val="004F39B5"/>
    <w:rsid w:val="004F39D0"/>
    <w:rsid w:val="004F3C8F"/>
    <w:rsid w:val="004F6890"/>
    <w:rsid w:val="0050036D"/>
    <w:rsid w:val="00502336"/>
    <w:rsid w:val="005031F4"/>
    <w:rsid w:val="00505260"/>
    <w:rsid w:val="005052BF"/>
    <w:rsid w:val="005059BD"/>
    <w:rsid w:val="00511FD1"/>
    <w:rsid w:val="0051471F"/>
    <w:rsid w:val="00514DE8"/>
    <w:rsid w:val="00515067"/>
    <w:rsid w:val="0051585F"/>
    <w:rsid w:val="005166CC"/>
    <w:rsid w:val="00516DC1"/>
    <w:rsid w:val="005224B6"/>
    <w:rsid w:val="00524A04"/>
    <w:rsid w:val="00524DDE"/>
    <w:rsid w:val="00530DA2"/>
    <w:rsid w:val="005316F9"/>
    <w:rsid w:val="00534DE8"/>
    <w:rsid w:val="005351D1"/>
    <w:rsid w:val="00535E78"/>
    <w:rsid w:val="00535F17"/>
    <w:rsid w:val="00536E82"/>
    <w:rsid w:val="00540234"/>
    <w:rsid w:val="00541103"/>
    <w:rsid w:val="00546118"/>
    <w:rsid w:val="0055053F"/>
    <w:rsid w:val="0055065B"/>
    <w:rsid w:val="00551F5E"/>
    <w:rsid w:val="00552106"/>
    <w:rsid w:val="00552B59"/>
    <w:rsid w:val="005547CE"/>
    <w:rsid w:val="00554DD6"/>
    <w:rsid w:val="00556DEF"/>
    <w:rsid w:val="005611EA"/>
    <w:rsid w:val="00561577"/>
    <w:rsid w:val="005619E8"/>
    <w:rsid w:val="00562242"/>
    <w:rsid w:val="00562AE8"/>
    <w:rsid w:val="00562DF1"/>
    <w:rsid w:val="00564132"/>
    <w:rsid w:val="00566451"/>
    <w:rsid w:val="00574BCF"/>
    <w:rsid w:val="005821B3"/>
    <w:rsid w:val="005828D4"/>
    <w:rsid w:val="0058342B"/>
    <w:rsid w:val="00584019"/>
    <w:rsid w:val="00584848"/>
    <w:rsid w:val="00584DE7"/>
    <w:rsid w:val="0058510E"/>
    <w:rsid w:val="005856B8"/>
    <w:rsid w:val="005870B7"/>
    <w:rsid w:val="00590335"/>
    <w:rsid w:val="00590D39"/>
    <w:rsid w:val="0059189A"/>
    <w:rsid w:val="005926EC"/>
    <w:rsid w:val="00596446"/>
    <w:rsid w:val="005975C5"/>
    <w:rsid w:val="00597A8F"/>
    <w:rsid w:val="00597DA5"/>
    <w:rsid w:val="005A1F4C"/>
    <w:rsid w:val="005A4492"/>
    <w:rsid w:val="005A647D"/>
    <w:rsid w:val="005A68A0"/>
    <w:rsid w:val="005B243D"/>
    <w:rsid w:val="005B2BEF"/>
    <w:rsid w:val="005B3C90"/>
    <w:rsid w:val="005B3F51"/>
    <w:rsid w:val="005C17A3"/>
    <w:rsid w:val="005C466B"/>
    <w:rsid w:val="005C4A92"/>
    <w:rsid w:val="005C4B4E"/>
    <w:rsid w:val="005D02BF"/>
    <w:rsid w:val="005D0613"/>
    <w:rsid w:val="005D6C76"/>
    <w:rsid w:val="005D7709"/>
    <w:rsid w:val="005E0BCE"/>
    <w:rsid w:val="005E3104"/>
    <w:rsid w:val="005E3F20"/>
    <w:rsid w:val="005E5AC0"/>
    <w:rsid w:val="005E5E5E"/>
    <w:rsid w:val="005E66E5"/>
    <w:rsid w:val="005E6B53"/>
    <w:rsid w:val="005E75D6"/>
    <w:rsid w:val="005F0183"/>
    <w:rsid w:val="005F0D2C"/>
    <w:rsid w:val="005F4411"/>
    <w:rsid w:val="005F4858"/>
    <w:rsid w:val="005F76D1"/>
    <w:rsid w:val="005F7E86"/>
    <w:rsid w:val="006024C3"/>
    <w:rsid w:val="00602CD4"/>
    <w:rsid w:val="00603613"/>
    <w:rsid w:val="006044B1"/>
    <w:rsid w:val="00606885"/>
    <w:rsid w:val="00607DFC"/>
    <w:rsid w:val="006112E1"/>
    <w:rsid w:val="00612C3C"/>
    <w:rsid w:val="00612D32"/>
    <w:rsid w:val="00613471"/>
    <w:rsid w:val="006142AA"/>
    <w:rsid w:val="00615192"/>
    <w:rsid w:val="00617C4D"/>
    <w:rsid w:val="00621095"/>
    <w:rsid w:val="0062140E"/>
    <w:rsid w:val="006228C2"/>
    <w:rsid w:val="006233D3"/>
    <w:rsid w:val="006254F1"/>
    <w:rsid w:val="0062760B"/>
    <w:rsid w:val="00627748"/>
    <w:rsid w:val="006305C3"/>
    <w:rsid w:val="00631785"/>
    <w:rsid w:val="00636263"/>
    <w:rsid w:val="0063637D"/>
    <w:rsid w:val="00637282"/>
    <w:rsid w:val="00637738"/>
    <w:rsid w:val="00637CA4"/>
    <w:rsid w:val="006411EA"/>
    <w:rsid w:val="00641D65"/>
    <w:rsid w:val="00642AB8"/>
    <w:rsid w:val="0064310D"/>
    <w:rsid w:val="006432EF"/>
    <w:rsid w:val="0064496E"/>
    <w:rsid w:val="00645A56"/>
    <w:rsid w:val="006523F3"/>
    <w:rsid w:val="00652458"/>
    <w:rsid w:val="006570E8"/>
    <w:rsid w:val="00657128"/>
    <w:rsid w:val="0066072D"/>
    <w:rsid w:val="00661305"/>
    <w:rsid w:val="00672CDD"/>
    <w:rsid w:val="00673FB0"/>
    <w:rsid w:val="00674163"/>
    <w:rsid w:val="00674711"/>
    <w:rsid w:val="006779F9"/>
    <w:rsid w:val="0068031E"/>
    <w:rsid w:val="00681168"/>
    <w:rsid w:val="00681C50"/>
    <w:rsid w:val="00684160"/>
    <w:rsid w:val="00685DCD"/>
    <w:rsid w:val="00687A34"/>
    <w:rsid w:val="00687B55"/>
    <w:rsid w:val="0069157E"/>
    <w:rsid w:val="00692E16"/>
    <w:rsid w:val="00693F32"/>
    <w:rsid w:val="006963BD"/>
    <w:rsid w:val="006A0C84"/>
    <w:rsid w:val="006A1FB7"/>
    <w:rsid w:val="006A3D42"/>
    <w:rsid w:val="006A4752"/>
    <w:rsid w:val="006A4839"/>
    <w:rsid w:val="006A644B"/>
    <w:rsid w:val="006A6B2C"/>
    <w:rsid w:val="006B2AC4"/>
    <w:rsid w:val="006B560C"/>
    <w:rsid w:val="006B70DF"/>
    <w:rsid w:val="006B72EA"/>
    <w:rsid w:val="006B7D3E"/>
    <w:rsid w:val="006C01C8"/>
    <w:rsid w:val="006C05F2"/>
    <w:rsid w:val="006C2A2D"/>
    <w:rsid w:val="006C3B7F"/>
    <w:rsid w:val="006C498F"/>
    <w:rsid w:val="006C526A"/>
    <w:rsid w:val="006C53D8"/>
    <w:rsid w:val="006C57AF"/>
    <w:rsid w:val="006C5AA1"/>
    <w:rsid w:val="006C6532"/>
    <w:rsid w:val="006C6B15"/>
    <w:rsid w:val="006C6F82"/>
    <w:rsid w:val="006C75CA"/>
    <w:rsid w:val="006D0BE1"/>
    <w:rsid w:val="006D268C"/>
    <w:rsid w:val="006D661F"/>
    <w:rsid w:val="006E0140"/>
    <w:rsid w:val="006E1152"/>
    <w:rsid w:val="006E27B9"/>
    <w:rsid w:val="006E57C4"/>
    <w:rsid w:val="006E5EA1"/>
    <w:rsid w:val="006E6FEB"/>
    <w:rsid w:val="006E79D4"/>
    <w:rsid w:val="006F03A4"/>
    <w:rsid w:val="006F4CC8"/>
    <w:rsid w:val="006F5587"/>
    <w:rsid w:val="006F64B8"/>
    <w:rsid w:val="00700B0F"/>
    <w:rsid w:val="00701817"/>
    <w:rsid w:val="00701BD9"/>
    <w:rsid w:val="0070331F"/>
    <w:rsid w:val="0070735E"/>
    <w:rsid w:val="00710F11"/>
    <w:rsid w:val="00712823"/>
    <w:rsid w:val="00712D65"/>
    <w:rsid w:val="0071322A"/>
    <w:rsid w:val="00713C73"/>
    <w:rsid w:val="00713E3F"/>
    <w:rsid w:val="00714850"/>
    <w:rsid w:val="00714F49"/>
    <w:rsid w:val="00717A8E"/>
    <w:rsid w:val="00720545"/>
    <w:rsid w:val="00721592"/>
    <w:rsid w:val="00725E56"/>
    <w:rsid w:val="00727F1A"/>
    <w:rsid w:val="007300CD"/>
    <w:rsid w:val="00732817"/>
    <w:rsid w:val="00741311"/>
    <w:rsid w:val="00741E29"/>
    <w:rsid w:val="00741F99"/>
    <w:rsid w:val="00743418"/>
    <w:rsid w:val="0074521A"/>
    <w:rsid w:val="00745840"/>
    <w:rsid w:val="007474DB"/>
    <w:rsid w:val="0075010A"/>
    <w:rsid w:val="0075076D"/>
    <w:rsid w:val="007533F1"/>
    <w:rsid w:val="00755872"/>
    <w:rsid w:val="00760122"/>
    <w:rsid w:val="00760ABB"/>
    <w:rsid w:val="007612FC"/>
    <w:rsid w:val="00762787"/>
    <w:rsid w:val="00762EB1"/>
    <w:rsid w:val="00766599"/>
    <w:rsid w:val="007672B0"/>
    <w:rsid w:val="00771F83"/>
    <w:rsid w:val="00772FF5"/>
    <w:rsid w:val="00775AB7"/>
    <w:rsid w:val="00775C8E"/>
    <w:rsid w:val="00777516"/>
    <w:rsid w:val="00780C6B"/>
    <w:rsid w:val="00780EB4"/>
    <w:rsid w:val="007829CE"/>
    <w:rsid w:val="007853A4"/>
    <w:rsid w:val="0078595F"/>
    <w:rsid w:val="00786089"/>
    <w:rsid w:val="00791692"/>
    <w:rsid w:val="007956FF"/>
    <w:rsid w:val="0079775B"/>
    <w:rsid w:val="007A198B"/>
    <w:rsid w:val="007A411F"/>
    <w:rsid w:val="007A4248"/>
    <w:rsid w:val="007A5078"/>
    <w:rsid w:val="007A5F2E"/>
    <w:rsid w:val="007A638A"/>
    <w:rsid w:val="007A6C5B"/>
    <w:rsid w:val="007A7BCE"/>
    <w:rsid w:val="007B306C"/>
    <w:rsid w:val="007B30D5"/>
    <w:rsid w:val="007B3F95"/>
    <w:rsid w:val="007B4A4E"/>
    <w:rsid w:val="007B68B1"/>
    <w:rsid w:val="007B7797"/>
    <w:rsid w:val="007C0482"/>
    <w:rsid w:val="007C06AE"/>
    <w:rsid w:val="007C106F"/>
    <w:rsid w:val="007C1A9B"/>
    <w:rsid w:val="007C1F0B"/>
    <w:rsid w:val="007C2900"/>
    <w:rsid w:val="007C4570"/>
    <w:rsid w:val="007C65FC"/>
    <w:rsid w:val="007C6D8F"/>
    <w:rsid w:val="007C70C4"/>
    <w:rsid w:val="007D14EE"/>
    <w:rsid w:val="007D1767"/>
    <w:rsid w:val="007D216E"/>
    <w:rsid w:val="007D5B31"/>
    <w:rsid w:val="007D5CD4"/>
    <w:rsid w:val="007D623F"/>
    <w:rsid w:val="007D6419"/>
    <w:rsid w:val="007D7762"/>
    <w:rsid w:val="007E02FB"/>
    <w:rsid w:val="007E049D"/>
    <w:rsid w:val="007E149B"/>
    <w:rsid w:val="007E1800"/>
    <w:rsid w:val="007E5B1C"/>
    <w:rsid w:val="007E5EF8"/>
    <w:rsid w:val="007E7DCC"/>
    <w:rsid w:val="007F1704"/>
    <w:rsid w:val="007F1D86"/>
    <w:rsid w:val="008007B5"/>
    <w:rsid w:val="008011C7"/>
    <w:rsid w:val="008043CA"/>
    <w:rsid w:val="00804F82"/>
    <w:rsid w:val="00805339"/>
    <w:rsid w:val="00814453"/>
    <w:rsid w:val="00815CA8"/>
    <w:rsid w:val="008179D7"/>
    <w:rsid w:val="00821189"/>
    <w:rsid w:val="00823A96"/>
    <w:rsid w:val="0082441E"/>
    <w:rsid w:val="0082484C"/>
    <w:rsid w:val="00824F06"/>
    <w:rsid w:val="008251BE"/>
    <w:rsid w:val="00830950"/>
    <w:rsid w:val="00833396"/>
    <w:rsid w:val="008345AC"/>
    <w:rsid w:val="00836AAA"/>
    <w:rsid w:val="00837E3F"/>
    <w:rsid w:val="00840B07"/>
    <w:rsid w:val="00840BA0"/>
    <w:rsid w:val="0084166E"/>
    <w:rsid w:val="00842742"/>
    <w:rsid w:val="008439DC"/>
    <w:rsid w:val="00843B82"/>
    <w:rsid w:val="00845AE9"/>
    <w:rsid w:val="00852A73"/>
    <w:rsid w:val="00852CD7"/>
    <w:rsid w:val="00855C35"/>
    <w:rsid w:val="008565E7"/>
    <w:rsid w:val="0085717F"/>
    <w:rsid w:val="0086146B"/>
    <w:rsid w:val="008616BF"/>
    <w:rsid w:val="00861C34"/>
    <w:rsid w:val="00865CD3"/>
    <w:rsid w:val="00866B77"/>
    <w:rsid w:val="00866E56"/>
    <w:rsid w:val="00872034"/>
    <w:rsid w:val="008741E1"/>
    <w:rsid w:val="00876929"/>
    <w:rsid w:val="00876936"/>
    <w:rsid w:val="00876D71"/>
    <w:rsid w:val="0087732F"/>
    <w:rsid w:val="0088303F"/>
    <w:rsid w:val="008845B1"/>
    <w:rsid w:val="00884AD0"/>
    <w:rsid w:val="00887B8D"/>
    <w:rsid w:val="0089059E"/>
    <w:rsid w:val="00895DF7"/>
    <w:rsid w:val="008960E0"/>
    <w:rsid w:val="008A0E4F"/>
    <w:rsid w:val="008A23E6"/>
    <w:rsid w:val="008A3BF7"/>
    <w:rsid w:val="008A64A0"/>
    <w:rsid w:val="008A7A20"/>
    <w:rsid w:val="008A7A8D"/>
    <w:rsid w:val="008A7C00"/>
    <w:rsid w:val="008B11EA"/>
    <w:rsid w:val="008B5F97"/>
    <w:rsid w:val="008B7581"/>
    <w:rsid w:val="008C0348"/>
    <w:rsid w:val="008C141E"/>
    <w:rsid w:val="008C2628"/>
    <w:rsid w:val="008C2656"/>
    <w:rsid w:val="008C294A"/>
    <w:rsid w:val="008C746C"/>
    <w:rsid w:val="008D0232"/>
    <w:rsid w:val="008D5F93"/>
    <w:rsid w:val="008E0BA7"/>
    <w:rsid w:val="008E0C3D"/>
    <w:rsid w:val="008E67FF"/>
    <w:rsid w:val="008F2366"/>
    <w:rsid w:val="008F27E2"/>
    <w:rsid w:val="008F28F8"/>
    <w:rsid w:val="008F5030"/>
    <w:rsid w:val="008F7648"/>
    <w:rsid w:val="00901D04"/>
    <w:rsid w:val="0090204A"/>
    <w:rsid w:val="009052B9"/>
    <w:rsid w:val="00906263"/>
    <w:rsid w:val="00910728"/>
    <w:rsid w:val="009129B6"/>
    <w:rsid w:val="00913301"/>
    <w:rsid w:val="00913B4D"/>
    <w:rsid w:val="00915BB2"/>
    <w:rsid w:val="00916002"/>
    <w:rsid w:val="00917CCF"/>
    <w:rsid w:val="00920369"/>
    <w:rsid w:val="00921641"/>
    <w:rsid w:val="00921BED"/>
    <w:rsid w:val="0092321C"/>
    <w:rsid w:val="0092405A"/>
    <w:rsid w:val="00924158"/>
    <w:rsid w:val="00926781"/>
    <w:rsid w:val="00927C63"/>
    <w:rsid w:val="00927C9E"/>
    <w:rsid w:val="009307CF"/>
    <w:rsid w:val="00930C81"/>
    <w:rsid w:val="00931F17"/>
    <w:rsid w:val="009324E2"/>
    <w:rsid w:val="00933CB2"/>
    <w:rsid w:val="009347FB"/>
    <w:rsid w:val="0093583E"/>
    <w:rsid w:val="00937E2C"/>
    <w:rsid w:val="00940DB9"/>
    <w:rsid w:val="00942889"/>
    <w:rsid w:val="00942E2C"/>
    <w:rsid w:val="00943813"/>
    <w:rsid w:val="009455F5"/>
    <w:rsid w:val="00945DD8"/>
    <w:rsid w:val="00946D88"/>
    <w:rsid w:val="009472C4"/>
    <w:rsid w:val="00952448"/>
    <w:rsid w:val="00953A46"/>
    <w:rsid w:val="009546CD"/>
    <w:rsid w:val="00965355"/>
    <w:rsid w:val="0096711C"/>
    <w:rsid w:val="00970EEA"/>
    <w:rsid w:val="00972364"/>
    <w:rsid w:val="00972902"/>
    <w:rsid w:val="00972ED7"/>
    <w:rsid w:val="009740E4"/>
    <w:rsid w:val="0097778F"/>
    <w:rsid w:val="00981119"/>
    <w:rsid w:val="00981D2F"/>
    <w:rsid w:val="009831A1"/>
    <w:rsid w:val="00985BBE"/>
    <w:rsid w:val="00986194"/>
    <w:rsid w:val="00986200"/>
    <w:rsid w:val="00986904"/>
    <w:rsid w:val="00986B8C"/>
    <w:rsid w:val="009910F3"/>
    <w:rsid w:val="00993215"/>
    <w:rsid w:val="00995663"/>
    <w:rsid w:val="0099620F"/>
    <w:rsid w:val="00996E52"/>
    <w:rsid w:val="009A007A"/>
    <w:rsid w:val="009A17FB"/>
    <w:rsid w:val="009A2C7C"/>
    <w:rsid w:val="009A3274"/>
    <w:rsid w:val="009A36EB"/>
    <w:rsid w:val="009A5EE4"/>
    <w:rsid w:val="009A7273"/>
    <w:rsid w:val="009A7A4E"/>
    <w:rsid w:val="009B02B7"/>
    <w:rsid w:val="009B11F2"/>
    <w:rsid w:val="009B4D22"/>
    <w:rsid w:val="009B53EC"/>
    <w:rsid w:val="009B621D"/>
    <w:rsid w:val="009B6BFC"/>
    <w:rsid w:val="009B71C5"/>
    <w:rsid w:val="009B7531"/>
    <w:rsid w:val="009B7ACE"/>
    <w:rsid w:val="009C08F5"/>
    <w:rsid w:val="009C41A4"/>
    <w:rsid w:val="009C671A"/>
    <w:rsid w:val="009C7A2E"/>
    <w:rsid w:val="009E15C4"/>
    <w:rsid w:val="009E20E8"/>
    <w:rsid w:val="009E4176"/>
    <w:rsid w:val="009F25CC"/>
    <w:rsid w:val="009F415D"/>
    <w:rsid w:val="009F5978"/>
    <w:rsid w:val="00A00AE4"/>
    <w:rsid w:val="00A02FDC"/>
    <w:rsid w:val="00A03486"/>
    <w:rsid w:val="00A0353C"/>
    <w:rsid w:val="00A03741"/>
    <w:rsid w:val="00A052ED"/>
    <w:rsid w:val="00A1324D"/>
    <w:rsid w:val="00A1420A"/>
    <w:rsid w:val="00A15EA6"/>
    <w:rsid w:val="00A17586"/>
    <w:rsid w:val="00A25B5B"/>
    <w:rsid w:val="00A25FAC"/>
    <w:rsid w:val="00A27FF7"/>
    <w:rsid w:val="00A31316"/>
    <w:rsid w:val="00A31B4F"/>
    <w:rsid w:val="00A33B42"/>
    <w:rsid w:val="00A4347B"/>
    <w:rsid w:val="00A4410A"/>
    <w:rsid w:val="00A472DA"/>
    <w:rsid w:val="00A510E2"/>
    <w:rsid w:val="00A52E38"/>
    <w:rsid w:val="00A52F42"/>
    <w:rsid w:val="00A5432E"/>
    <w:rsid w:val="00A54E36"/>
    <w:rsid w:val="00A627E6"/>
    <w:rsid w:val="00A63D14"/>
    <w:rsid w:val="00A745B8"/>
    <w:rsid w:val="00A755F9"/>
    <w:rsid w:val="00A75A98"/>
    <w:rsid w:val="00A76227"/>
    <w:rsid w:val="00A80DB5"/>
    <w:rsid w:val="00A82BF9"/>
    <w:rsid w:val="00A83CCC"/>
    <w:rsid w:val="00A85E68"/>
    <w:rsid w:val="00A872D5"/>
    <w:rsid w:val="00A87D81"/>
    <w:rsid w:val="00A966D4"/>
    <w:rsid w:val="00AA021E"/>
    <w:rsid w:val="00AA0381"/>
    <w:rsid w:val="00AA0990"/>
    <w:rsid w:val="00AA3A4E"/>
    <w:rsid w:val="00AB0AB6"/>
    <w:rsid w:val="00AB13B8"/>
    <w:rsid w:val="00AB15C9"/>
    <w:rsid w:val="00AB1FF8"/>
    <w:rsid w:val="00AB4222"/>
    <w:rsid w:val="00AC0BDD"/>
    <w:rsid w:val="00AC145D"/>
    <w:rsid w:val="00AC1538"/>
    <w:rsid w:val="00AC1E70"/>
    <w:rsid w:val="00AC34DC"/>
    <w:rsid w:val="00AC4E36"/>
    <w:rsid w:val="00AC6A69"/>
    <w:rsid w:val="00AC7FC7"/>
    <w:rsid w:val="00AD4F9C"/>
    <w:rsid w:val="00AD54A7"/>
    <w:rsid w:val="00AD58B5"/>
    <w:rsid w:val="00AD634A"/>
    <w:rsid w:val="00AE3989"/>
    <w:rsid w:val="00AE470D"/>
    <w:rsid w:val="00AE49E9"/>
    <w:rsid w:val="00AE780A"/>
    <w:rsid w:val="00AF29E7"/>
    <w:rsid w:val="00AF526A"/>
    <w:rsid w:val="00B07F38"/>
    <w:rsid w:val="00B11F45"/>
    <w:rsid w:val="00B1325B"/>
    <w:rsid w:val="00B13A63"/>
    <w:rsid w:val="00B14CF5"/>
    <w:rsid w:val="00B15717"/>
    <w:rsid w:val="00B17388"/>
    <w:rsid w:val="00B20FE4"/>
    <w:rsid w:val="00B3026E"/>
    <w:rsid w:val="00B3039E"/>
    <w:rsid w:val="00B33E94"/>
    <w:rsid w:val="00B411D0"/>
    <w:rsid w:val="00B452DB"/>
    <w:rsid w:val="00B453D5"/>
    <w:rsid w:val="00B53155"/>
    <w:rsid w:val="00B55798"/>
    <w:rsid w:val="00B6273E"/>
    <w:rsid w:val="00B629A8"/>
    <w:rsid w:val="00B62A0D"/>
    <w:rsid w:val="00B63396"/>
    <w:rsid w:val="00B63494"/>
    <w:rsid w:val="00B6547A"/>
    <w:rsid w:val="00B6695B"/>
    <w:rsid w:val="00B66E29"/>
    <w:rsid w:val="00B70F01"/>
    <w:rsid w:val="00B71AD7"/>
    <w:rsid w:val="00B728D5"/>
    <w:rsid w:val="00B76B78"/>
    <w:rsid w:val="00B76DBD"/>
    <w:rsid w:val="00B80E29"/>
    <w:rsid w:val="00B8100E"/>
    <w:rsid w:val="00B82B23"/>
    <w:rsid w:val="00B83583"/>
    <w:rsid w:val="00B835C9"/>
    <w:rsid w:val="00B859B6"/>
    <w:rsid w:val="00B873FE"/>
    <w:rsid w:val="00B904FC"/>
    <w:rsid w:val="00B9086E"/>
    <w:rsid w:val="00B911A6"/>
    <w:rsid w:val="00B92CF6"/>
    <w:rsid w:val="00B94155"/>
    <w:rsid w:val="00B95184"/>
    <w:rsid w:val="00B96000"/>
    <w:rsid w:val="00B969B5"/>
    <w:rsid w:val="00BA067C"/>
    <w:rsid w:val="00BA35EB"/>
    <w:rsid w:val="00BA6049"/>
    <w:rsid w:val="00BA77BC"/>
    <w:rsid w:val="00BA7CAA"/>
    <w:rsid w:val="00BB2346"/>
    <w:rsid w:val="00BB7337"/>
    <w:rsid w:val="00BC39AA"/>
    <w:rsid w:val="00BC5741"/>
    <w:rsid w:val="00BC5EF3"/>
    <w:rsid w:val="00BC7473"/>
    <w:rsid w:val="00BC7C1F"/>
    <w:rsid w:val="00BD0A9B"/>
    <w:rsid w:val="00BD0AFA"/>
    <w:rsid w:val="00BD47AC"/>
    <w:rsid w:val="00BD79F7"/>
    <w:rsid w:val="00BE04D5"/>
    <w:rsid w:val="00BE179C"/>
    <w:rsid w:val="00BE30A4"/>
    <w:rsid w:val="00BE4792"/>
    <w:rsid w:val="00BE73AF"/>
    <w:rsid w:val="00BF0BC4"/>
    <w:rsid w:val="00BF41C2"/>
    <w:rsid w:val="00BF563A"/>
    <w:rsid w:val="00BF66B8"/>
    <w:rsid w:val="00C00A4A"/>
    <w:rsid w:val="00C02574"/>
    <w:rsid w:val="00C059A0"/>
    <w:rsid w:val="00C10082"/>
    <w:rsid w:val="00C10702"/>
    <w:rsid w:val="00C11B59"/>
    <w:rsid w:val="00C13977"/>
    <w:rsid w:val="00C14FBE"/>
    <w:rsid w:val="00C157CB"/>
    <w:rsid w:val="00C1597D"/>
    <w:rsid w:val="00C15F01"/>
    <w:rsid w:val="00C16E5D"/>
    <w:rsid w:val="00C2076D"/>
    <w:rsid w:val="00C2132F"/>
    <w:rsid w:val="00C236A2"/>
    <w:rsid w:val="00C24882"/>
    <w:rsid w:val="00C30C9E"/>
    <w:rsid w:val="00C3327E"/>
    <w:rsid w:val="00C35CE0"/>
    <w:rsid w:val="00C366BF"/>
    <w:rsid w:val="00C36929"/>
    <w:rsid w:val="00C37434"/>
    <w:rsid w:val="00C4431A"/>
    <w:rsid w:val="00C44C42"/>
    <w:rsid w:val="00C4549B"/>
    <w:rsid w:val="00C51ED6"/>
    <w:rsid w:val="00C53B30"/>
    <w:rsid w:val="00C53D8F"/>
    <w:rsid w:val="00C55CF4"/>
    <w:rsid w:val="00C56F8F"/>
    <w:rsid w:val="00C67098"/>
    <w:rsid w:val="00C67B6C"/>
    <w:rsid w:val="00C70253"/>
    <w:rsid w:val="00C713D7"/>
    <w:rsid w:val="00C75A8E"/>
    <w:rsid w:val="00C76704"/>
    <w:rsid w:val="00C828CB"/>
    <w:rsid w:val="00C82927"/>
    <w:rsid w:val="00C84B2C"/>
    <w:rsid w:val="00C85448"/>
    <w:rsid w:val="00C8638B"/>
    <w:rsid w:val="00C92240"/>
    <w:rsid w:val="00C971BE"/>
    <w:rsid w:val="00CA0C40"/>
    <w:rsid w:val="00CA1DC3"/>
    <w:rsid w:val="00CA6155"/>
    <w:rsid w:val="00CA6896"/>
    <w:rsid w:val="00CA6A0A"/>
    <w:rsid w:val="00CA7A1A"/>
    <w:rsid w:val="00CB45F1"/>
    <w:rsid w:val="00CB5031"/>
    <w:rsid w:val="00CB6502"/>
    <w:rsid w:val="00CB702F"/>
    <w:rsid w:val="00CC454C"/>
    <w:rsid w:val="00CC6201"/>
    <w:rsid w:val="00CC6646"/>
    <w:rsid w:val="00CD0B6F"/>
    <w:rsid w:val="00CD103D"/>
    <w:rsid w:val="00CD4EF8"/>
    <w:rsid w:val="00CD4F77"/>
    <w:rsid w:val="00CD655F"/>
    <w:rsid w:val="00CD7165"/>
    <w:rsid w:val="00CD7C18"/>
    <w:rsid w:val="00CE0FCC"/>
    <w:rsid w:val="00CE1348"/>
    <w:rsid w:val="00CE207C"/>
    <w:rsid w:val="00CE47E6"/>
    <w:rsid w:val="00CE5BD0"/>
    <w:rsid w:val="00CE6B8D"/>
    <w:rsid w:val="00CE7310"/>
    <w:rsid w:val="00CE785D"/>
    <w:rsid w:val="00CF4338"/>
    <w:rsid w:val="00D02817"/>
    <w:rsid w:val="00D037E4"/>
    <w:rsid w:val="00D040AB"/>
    <w:rsid w:val="00D0498A"/>
    <w:rsid w:val="00D05BC1"/>
    <w:rsid w:val="00D060E3"/>
    <w:rsid w:val="00D10185"/>
    <w:rsid w:val="00D1227A"/>
    <w:rsid w:val="00D130B0"/>
    <w:rsid w:val="00D15554"/>
    <w:rsid w:val="00D1624B"/>
    <w:rsid w:val="00D16E97"/>
    <w:rsid w:val="00D1781B"/>
    <w:rsid w:val="00D20947"/>
    <w:rsid w:val="00D2239E"/>
    <w:rsid w:val="00D23B5F"/>
    <w:rsid w:val="00D24607"/>
    <w:rsid w:val="00D24A58"/>
    <w:rsid w:val="00D252F9"/>
    <w:rsid w:val="00D25392"/>
    <w:rsid w:val="00D31025"/>
    <w:rsid w:val="00D310E5"/>
    <w:rsid w:val="00D31930"/>
    <w:rsid w:val="00D31F0B"/>
    <w:rsid w:val="00D32561"/>
    <w:rsid w:val="00D365DC"/>
    <w:rsid w:val="00D37747"/>
    <w:rsid w:val="00D37EF2"/>
    <w:rsid w:val="00D40461"/>
    <w:rsid w:val="00D4134A"/>
    <w:rsid w:val="00D415B8"/>
    <w:rsid w:val="00D42035"/>
    <w:rsid w:val="00D43719"/>
    <w:rsid w:val="00D45F13"/>
    <w:rsid w:val="00D462FA"/>
    <w:rsid w:val="00D46CA9"/>
    <w:rsid w:val="00D475BC"/>
    <w:rsid w:val="00D5053A"/>
    <w:rsid w:val="00D51399"/>
    <w:rsid w:val="00D52C6B"/>
    <w:rsid w:val="00D54202"/>
    <w:rsid w:val="00D57D23"/>
    <w:rsid w:val="00D609DA"/>
    <w:rsid w:val="00D622EF"/>
    <w:rsid w:val="00D65C51"/>
    <w:rsid w:val="00D66A57"/>
    <w:rsid w:val="00D708BF"/>
    <w:rsid w:val="00D71BCD"/>
    <w:rsid w:val="00D73047"/>
    <w:rsid w:val="00D73522"/>
    <w:rsid w:val="00D7473B"/>
    <w:rsid w:val="00D76EE4"/>
    <w:rsid w:val="00D80073"/>
    <w:rsid w:val="00D8154D"/>
    <w:rsid w:val="00D83E54"/>
    <w:rsid w:val="00D8636B"/>
    <w:rsid w:val="00D90F9E"/>
    <w:rsid w:val="00D936CF"/>
    <w:rsid w:val="00D93E2D"/>
    <w:rsid w:val="00D941CF"/>
    <w:rsid w:val="00D95650"/>
    <w:rsid w:val="00D96B7A"/>
    <w:rsid w:val="00D9740A"/>
    <w:rsid w:val="00D97CDF"/>
    <w:rsid w:val="00DA0336"/>
    <w:rsid w:val="00DA07A5"/>
    <w:rsid w:val="00DA204D"/>
    <w:rsid w:val="00DA463F"/>
    <w:rsid w:val="00DA538E"/>
    <w:rsid w:val="00DA6BA9"/>
    <w:rsid w:val="00DA7501"/>
    <w:rsid w:val="00DB0064"/>
    <w:rsid w:val="00DB1E7D"/>
    <w:rsid w:val="00DB298F"/>
    <w:rsid w:val="00DB31DA"/>
    <w:rsid w:val="00DB33F8"/>
    <w:rsid w:val="00DB382B"/>
    <w:rsid w:val="00DB3C9A"/>
    <w:rsid w:val="00DB69A8"/>
    <w:rsid w:val="00DB719F"/>
    <w:rsid w:val="00DB73FF"/>
    <w:rsid w:val="00DB77C4"/>
    <w:rsid w:val="00DC1F9C"/>
    <w:rsid w:val="00DC346C"/>
    <w:rsid w:val="00DC51AC"/>
    <w:rsid w:val="00DD0485"/>
    <w:rsid w:val="00DD0579"/>
    <w:rsid w:val="00DD0B51"/>
    <w:rsid w:val="00DD1BFF"/>
    <w:rsid w:val="00DD1F3D"/>
    <w:rsid w:val="00DD24CF"/>
    <w:rsid w:val="00DD3DD0"/>
    <w:rsid w:val="00DD4DAF"/>
    <w:rsid w:val="00DD519B"/>
    <w:rsid w:val="00DD6540"/>
    <w:rsid w:val="00DD7B95"/>
    <w:rsid w:val="00DE3CAE"/>
    <w:rsid w:val="00DE4A5A"/>
    <w:rsid w:val="00DE61EA"/>
    <w:rsid w:val="00DF1FA7"/>
    <w:rsid w:val="00DF23CC"/>
    <w:rsid w:val="00DF3CFD"/>
    <w:rsid w:val="00DF521D"/>
    <w:rsid w:val="00DF76BB"/>
    <w:rsid w:val="00DF791F"/>
    <w:rsid w:val="00E03102"/>
    <w:rsid w:val="00E03446"/>
    <w:rsid w:val="00E04774"/>
    <w:rsid w:val="00E0617F"/>
    <w:rsid w:val="00E1187E"/>
    <w:rsid w:val="00E12087"/>
    <w:rsid w:val="00E121CD"/>
    <w:rsid w:val="00E125B3"/>
    <w:rsid w:val="00E1523B"/>
    <w:rsid w:val="00E15E4A"/>
    <w:rsid w:val="00E17F06"/>
    <w:rsid w:val="00E21407"/>
    <w:rsid w:val="00E21ABA"/>
    <w:rsid w:val="00E22206"/>
    <w:rsid w:val="00E27EC5"/>
    <w:rsid w:val="00E31B7D"/>
    <w:rsid w:val="00E34AA4"/>
    <w:rsid w:val="00E37000"/>
    <w:rsid w:val="00E457F4"/>
    <w:rsid w:val="00E51AB2"/>
    <w:rsid w:val="00E51FA4"/>
    <w:rsid w:val="00E52835"/>
    <w:rsid w:val="00E52D25"/>
    <w:rsid w:val="00E5317C"/>
    <w:rsid w:val="00E531E6"/>
    <w:rsid w:val="00E577F1"/>
    <w:rsid w:val="00E60EA9"/>
    <w:rsid w:val="00E63FDC"/>
    <w:rsid w:val="00E64279"/>
    <w:rsid w:val="00E666F9"/>
    <w:rsid w:val="00E67FC4"/>
    <w:rsid w:val="00E71B49"/>
    <w:rsid w:val="00E723C3"/>
    <w:rsid w:val="00E742A6"/>
    <w:rsid w:val="00E757EF"/>
    <w:rsid w:val="00E765F2"/>
    <w:rsid w:val="00E76C15"/>
    <w:rsid w:val="00E77D49"/>
    <w:rsid w:val="00E8262A"/>
    <w:rsid w:val="00E83F4A"/>
    <w:rsid w:val="00E863CF"/>
    <w:rsid w:val="00E864CF"/>
    <w:rsid w:val="00E87842"/>
    <w:rsid w:val="00E9013B"/>
    <w:rsid w:val="00E913BE"/>
    <w:rsid w:val="00E92124"/>
    <w:rsid w:val="00E9221E"/>
    <w:rsid w:val="00E92740"/>
    <w:rsid w:val="00E93DA4"/>
    <w:rsid w:val="00E952C2"/>
    <w:rsid w:val="00E960E1"/>
    <w:rsid w:val="00E9659E"/>
    <w:rsid w:val="00EA0389"/>
    <w:rsid w:val="00EA2655"/>
    <w:rsid w:val="00EA31BA"/>
    <w:rsid w:val="00EA7CF6"/>
    <w:rsid w:val="00EB153C"/>
    <w:rsid w:val="00EB1BBA"/>
    <w:rsid w:val="00EB2947"/>
    <w:rsid w:val="00EB4E12"/>
    <w:rsid w:val="00EB4EB4"/>
    <w:rsid w:val="00EB5BAF"/>
    <w:rsid w:val="00EB7CBE"/>
    <w:rsid w:val="00EC0CD9"/>
    <w:rsid w:val="00EC1527"/>
    <w:rsid w:val="00ED345A"/>
    <w:rsid w:val="00EE0621"/>
    <w:rsid w:val="00EE3E5A"/>
    <w:rsid w:val="00EE52A4"/>
    <w:rsid w:val="00EE7AED"/>
    <w:rsid w:val="00EF0E51"/>
    <w:rsid w:val="00EF14A4"/>
    <w:rsid w:val="00EF2490"/>
    <w:rsid w:val="00EF34CB"/>
    <w:rsid w:val="00EF4D91"/>
    <w:rsid w:val="00F044F1"/>
    <w:rsid w:val="00F053A4"/>
    <w:rsid w:val="00F053FF"/>
    <w:rsid w:val="00F0612F"/>
    <w:rsid w:val="00F06AE7"/>
    <w:rsid w:val="00F1311C"/>
    <w:rsid w:val="00F157B6"/>
    <w:rsid w:val="00F16373"/>
    <w:rsid w:val="00F1788E"/>
    <w:rsid w:val="00F203FC"/>
    <w:rsid w:val="00F22D08"/>
    <w:rsid w:val="00F264F1"/>
    <w:rsid w:val="00F26FD6"/>
    <w:rsid w:val="00F274A1"/>
    <w:rsid w:val="00F27564"/>
    <w:rsid w:val="00F30135"/>
    <w:rsid w:val="00F33722"/>
    <w:rsid w:val="00F36C59"/>
    <w:rsid w:val="00F46A11"/>
    <w:rsid w:val="00F476F8"/>
    <w:rsid w:val="00F50F7B"/>
    <w:rsid w:val="00F519C3"/>
    <w:rsid w:val="00F61958"/>
    <w:rsid w:val="00F64B49"/>
    <w:rsid w:val="00F65061"/>
    <w:rsid w:val="00F70074"/>
    <w:rsid w:val="00F71EF5"/>
    <w:rsid w:val="00F744E4"/>
    <w:rsid w:val="00F77594"/>
    <w:rsid w:val="00F8092F"/>
    <w:rsid w:val="00F80AB2"/>
    <w:rsid w:val="00F80FC0"/>
    <w:rsid w:val="00F84C3B"/>
    <w:rsid w:val="00F859A4"/>
    <w:rsid w:val="00F870A0"/>
    <w:rsid w:val="00F8719D"/>
    <w:rsid w:val="00F925FC"/>
    <w:rsid w:val="00F927CE"/>
    <w:rsid w:val="00F931D1"/>
    <w:rsid w:val="00F977EB"/>
    <w:rsid w:val="00FA5D86"/>
    <w:rsid w:val="00FA79CB"/>
    <w:rsid w:val="00FB1813"/>
    <w:rsid w:val="00FB18B7"/>
    <w:rsid w:val="00FB5141"/>
    <w:rsid w:val="00FB596D"/>
    <w:rsid w:val="00FB60B9"/>
    <w:rsid w:val="00FB6A9F"/>
    <w:rsid w:val="00FB7C5F"/>
    <w:rsid w:val="00FB7C99"/>
    <w:rsid w:val="00FC05B0"/>
    <w:rsid w:val="00FC225B"/>
    <w:rsid w:val="00FC238A"/>
    <w:rsid w:val="00FC27CD"/>
    <w:rsid w:val="00FC3F76"/>
    <w:rsid w:val="00FD1DC9"/>
    <w:rsid w:val="00FD20AB"/>
    <w:rsid w:val="00FD3AAE"/>
    <w:rsid w:val="00FD7942"/>
    <w:rsid w:val="00FE2111"/>
    <w:rsid w:val="00FE319F"/>
    <w:rsid w:val="00FE3882"/>
    <w:rsid w:val="00FE4D11"/>
    <w:rsid w:val="00FE75C4"/>
    <w:rsid w:val="00FE788E"/>
    <w:rsid w:val="00FF33BA"/>
    <w:rsid w:val="00FF567C"/>
    <w:rsid w:val="00FF64E9"/>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1F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086E"/>
    <w:pPr>
      <w:spacing w:after="200" w:line="276" w:lineRule="auto"/>
    </w:pPr>
    <w:rPr>
      <w:rFonts w:ascii="Arial" w:hAnsi="Arial"/>
      <w:sz w:val="22"/>
      <w:szCs w:val="22"/>
    </w:rPr>
  </w:style>
  <w:style w:type="paragraph" w:styleId="Heading1">
    <w:name w:val="heading 1"/>
    <w:basedOn w:val="Normal"/>
    <w:next w:val="Normal"/>
    <w:link w:val="Heading1Char"/>
    <w:uiPriority w:val="9"/>
    <w:qFormat/>
    <w:rsid w:val="00B9086E"/>
    <w:pPr>
      <w:keepNext/>
      <w:keepLines/>
      <w:spacing w:before="480" w:after="0"/>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B9086E"/>
    <w:pPr>
      <w:keepNext/>
      <w:spacing w:before="240" w:after="60"/>
      <w:outlineLvl w:val="1"/>
    </w:pPr>
    <w:rPr>
      <w:rFonts w:eastAsia="Times New Roman"/>
      <w:b/>
      <w:bCs/>
      <w:szCs w:val="28"/>
    </w:rPr>
  </w:style>
  <w:style w:type="paragraph" w:styleId="Heading3">
    <w:name w:val="heading 3"/>
    <w:basedOn w:val="Normal"/>
    <w:next w:val="Normal"/>
    <w:link w:val="Heading3Char"/>
    <w:uiPriority w:val="9"/>
    <w:unhideWhenUsed/>
    <w:qFormat/>
    <w:rsid w:val="00053B42"/>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semiHidden/>
    <w:unhideWhenUsed/>
    <w:qFormat/>
    <w:rsid w:val="00BE4792"/>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9086E"/>
    <w:rPr>
      <w:rFonts w:ascii="Arial" w:eastAsia="Times New Roman" w:hAnsi="Arial"/>
      <w:b/>
      <w:bCs/>
      <w:color w:val="365F91"/>
      <w:sz w:val="28"/>
      <w:szCs w:val="28"/>
    </w:rPr>
  </w:style>
  <w:style w:type="paragraph" w:styleId="TOCHeading">
    <w:name w:val="TOC Heading"/>
    <w:basedOn w:val="Heading1"/>
    <w:next w:val="Normal"/>
    <w:uiPriority w:val="39"/>
    <w:semiHidden/>
    <w:unhideWhenUsed/>
    <w:qFormat/>
    <w:rsid w:val="00101A7E"/>
    <w:pPr>
      <w:outlineLvl w:val="9"/>
    </w:pPr>
    <w:rPr>
      <w:lang w:eastAsia="ja-JP"/>
    </w:rPr>
  </w:style>
  <w:style w:type="paragraph" w:styleId="TOC1">
    <w:name w:val="toc 1"/>
    <w:basedOn w:val="Normal"/>
    <w:next w:val="Normal"/>
    <w:autoRedefine/>
    <w:uiPriority w:val="39"/>
    <w:unhideWhenUsed/>
    <w:rsid w:val="00101A7E"/>
    <w:pPr>
      <w:spacing w:after="100"/>
    </w:pPr>
  </w:style>
  <w:style w:type="character" w:styleId="Hyperlink">
    <w:name w:val="Hyperlink"/>
    <w:uiPriority w:val="99"/>
    <w:unhideWhenUsed/>
    <w:rsid w:val="00101A7E"/>
    <w:rPr>
      <w:color w:val="0000FF"/>
      <w:u w:val="single"/>
    </w:rPr>
  </w:style>
  <w:style w:type="paragraph" w:styleId="BalloonText">
    <w:name w:val="Balloon Text"/>
    <w:basedOn w:val="Normal"/>
    <w:link w:val="BalloonTextChar"/>
    <w:uiPriority w:val="99"/>
    <w:semiHidden/>
    <w:unhideWhenUsed/>
    <w:rsid w:val="00101A7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1A7E"/>
    <w:rPr>
      <w:rFonts w:ascii="Tahoma" w:hAnsi="Tahoma" w:cs="Tahoma"/>
      <w:sz w:val="16"/>
      <w:szCs w:val="16"/>
    </w:rPr>
  </w:style>
  <w:style w:type="paragraph" w:styleId="Header">
    <w:name w:val="header"/>
    <w:basedOn w:val="Normal"/>
    <w:link w:val="HeaderChar"/>
    <w:uiPriority w:val="99"/>
    <w:unhideWhenUsed/>
    <w:rsid w:val="00F744E4"/>
    <w:pPr>
      <w:tabs>
        <w:tab w:val="center" w:pos="4680"/>
        <w:tab w:val="right" w:pos="9360"/>
      </w:tabs>
    </w:pPr>
  </w:style>
  <w:style w:type="character" w:customStyle="1" w:styleId="HeaderChar">
    <w:name w:val="Header Char"/>
    <w:link w:val="Header"/>
    <w:uiPriority w:val="99"/>
    <w:rsid w:val="00F744E4"/>
    <w:rPr>
      <w:sz w:val="22"/>
      <w:szCs w:val="22"/>
    </w:rPr>
  </w:style>
  <w:style w:type="paragraph" w:styleId="Footer">
    <w:name w:val="footer"/>
    <w:basedOn w:val="Normal"/>
    <w:link w:val="FooterChar"/>
    <w:uiPriority w:val="99"/>
    <w:unhideWhenUsed/>
    <w:rsid w:val="00F744E4"/>
    <w:pPr>
      <w:tabs>
        <w:tab w:val="center" w:pos="4680"/>
        <w:tab w:val="right" w:pos="9360"/>
      </w:tabs>
    </w:pPr>
  </w:style>
  <w:style w:type="character" w:customStyle="1" w:styleId="FooterChar">
    <w:name w:val="Footer Char"/>
    <w:link w:val="Footer"/>
    <w:uiPriority w:val="99"/>
    <w:rsid w:val="00F744E4"/>
    <w:rPr>
      <w:sz w:val="22"/>
      <w:szCs w:val="22"/>
    </w:rPr>
  </w:style>
  <w:style w:type="character" w:customStyle="1" w:styleId="Heading2Char">
    <w:name w:val="Heading 2 Char"/>
    <w:link w:val="Heading2"/>
    <w:uiPriority w:val="9"/>
    <w:rsid w:val="00B9086E"/>
    <w:rPr>
      <w:rFonts w:ascii="Arial" w:eastAsia="Times New Roman" w:hAnsi="Arial" w:cs="Times New Roman"/>
      <w:b/>
      <w:bCs/>
      <w:sz w:val="22"/>
      <w:szCs w:val="28"/>
    </w:rPr>
  </w:style>
  <w:style w:type="paragraph" w:styleId="TOC2">
    <w:name w:val="toc 2"/>
    <w:basedOn w:val="Normal"/>
    <w:next w:val="Normal"/>
    <w:autoRedefine/>
    <w:uiPriority w:val="39"/>
    <w:unhideWhenUsed/>
    <w:rsid w:val="0047506F"/>
    <w:pPr>
      <w:ind w:left="220"/>
    </w:pPr>
  </w:style>
  <w:style w:type="paragraph" w:customStyle="1" w:styleId="Bibliographyentries">
    <w:name w:val="Bibliography entries"/>
    <w:basedOn w:val="Normal"/>
    <w:qFormat/>
    <w:rsid w:val="00B9086E"/>
    <w:pPr>
      <w:tabs>
        <w:tab w:val="left" w:pos="360"/>
      </w:tabs>
      <w:spacing w:after="0"/>
    </w:pPr>
  </w:style>
  <w:style w:type="character" w:customStyle="1" w:styleId="Heading3Char">
    <w:name w:val="Heading 3 Char"/>
    <w:link w:val="Heading3"/>
    <w:uiPriority w:val="9"/>
    <w:rsid w:val="00053B42"/>
    <w:rPr>
      <w:rFonts w:ascii="Calibri Light" w:eastAsia="Times New Roman" w:hAnsi="Calibri Light" w:cs="Times New Roman"/>
      <w:color w:val="1F3763"/>
      <w:sz w:val="24"/>
      <w:szCs w:val="24"/>
    </w:rPr>
  </w:style>
  <w:style w:type="character" w:styleId="FollowedHyperlink">
    <w:name w:val="FollowedHyperlink"/>
    <w:uiPriority w:val="99"/>
    <w:semiHidden/>
    <w:unhideWhenUsed/>
    <w:rsid w:val="008A7C00"/>
    <w:rPr>
      <w:color w:val="954F72"/>
      <w:u w:val="single"/>
    </w:rPr>
  </w:style>
  <w:style w:type="table" w:styleId="TableGrid">
    <w:name w:val="Table Grid"/>
    <w:basedOn w:val="TableNormal"/>
    <w:uiPriority w:val="59"/>
    <w:rsid w:val="00B669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
    <w:semiHidden/>
    <w:rsid w:val="00BE4792"/>
    <w:rPr>
      <w:rFonts w:ascii="Calibri Light" w:eastAsia="Times New Roman" w:hAnsi="Calibri Light" w:cs="Times New Roman"/>
      <w:i/>
      <w:iCs/>
      <w:color w:val="2F5496"/>
      <w:sz w:val="22"/>
      <w:szCs w:val="22"/>
    </w:rPr>
  </w:style>
  <w:style w:type="paragraph" w:customStyle="1" w:styleId="epubnoindent">
    <w:name w:val="epub__noindent"/>
    <w:basedOn w:val="Normal"/>
    <w:rsid w:val="00BE4792"/>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BE4792"/>
  </w:style>
  <w:style w:type="character" w:styleId="Emphasis">
    <w:name w:val="Emphasis"/>
    <w:uiPriority w:val="20"/>
    <w:qFormat/>
    <w:rsid w:val="00BE4792"/>
    <w:rPr>
      <w:i/>
      <w:iCs/>
    </w:rPr>
  </w:style>
  <w:style w:type="character" w:customStyle="1" w:styleId="Courierforcode">
    <w:name w:val="Courier for code"/>
    <w:basedOn w:val="DefaultParagraphFont"/>
    <w:uiPriority w:val="1"/>
    <w:qFormat/>
    <w:rsid w:val="0062760B"/>
    <w:rPr>
      <w:rFonts w:ascii="Courier" w:hAnsi="Courier"/>
    </w:rPr>
  </w:style>
  <w:style w:type="character" w:styleId="IntenseReference">
    <w:name w:val="Intense Reference"/>
    <w:aliases w:val="Captions"/>
    <w:basedOn w:val="DefaultParagraphFont"/>
    <w:uiPriority w:val="32"/>
    <w:qFormat/>
    <w:rsid w:val="008F2366"/>
    <w:rPr>
      <w:b/>
      <w:bCs/>
      <w:caps w:val="0"/>
      <w:smallCaps w:val="0"/>
      <w:color w:val="4472C4" w:themeColor="accent1"/>
      <w:spacing w:val="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5678">
      <w:bodyDiv w:val="1"/>
      <w:marLeft w:val="0"/>
      <w:marRight w:val="0"/>
      <w:marTop w:val="0"/>
      <w:marBottom w:val="0"/>
      <w:divBdr>
        <w:top w:val="none" w:sz="0" w:space="0" w:color="auto"/>
        <w:left w:val="none" w:sz="0" w:space="0" w:color="auto"/>
        <w:bottom w:val="none" w:sz="0" w:space="0" w:color="auto"/>
        <w:right w:val="none" w:sz="0" w:space="0" w:color="auto"/>
      </w:divBdr>
    </w:div>
    <w:div w:id="643589050">
      <w:bodyDiv w:val="1"/>
      <w:marLeft w:val="0"/>
      <w:marRight w:val="0"/>
      <w:marTop w:val="0"/>
      <w:marBottom w:val="0"/>
      <w:divBdr>
        <w:top w:val="none" w:sz="0" w:space="0" w:color="auto"/>
        <w:left w:val="none" w:sz="0" w:space="0" w:color="auto"/>
        <w:bottom w:val="none" w:sz="0" w:space="0" w:color="auto"/>
        <w:right w:val="none" w:sz="0" w:space="0" w:color="auto"/>
      </w:divBdr>
    </w:div>
    <w:div w:id="17318788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liesweany/Documents/Coding/IT1150IntroToWebProgramming/IT1150LabXSpring2018JulieSwean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BF6F86-7C4E-2147-8112-5E7011D99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IT1150LabXSpring2018JulieSweany.dotx</Template>
  <TotalTime>209</TotalTime>
  <Pages>44</Pages>
  <Words>6750</Words>
  <Characters>38476</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45136</CharactersWithSpaces>
  <SharedDoc>false</SharedDoc>
  <HLinks>
    <vt:vector size="54" baseType="variant">
      <vt:variant>
        <vt:i4>4063332</vt:i4>
      </vt:variant>
      <vt:variant>
        <vt:i4>51</vt:i4>
      </vt:variant>
      <vt:variant>
        <vt:i4>0</vt:i4>
      </vt:variant>
      <vt:variant>
        <vt:i4>5</vt:i4>
      </vt:variant>
      <vt:variant>
        <vt:lpwstr>http://searchnetworking.techtarget.com/definition/ICMP</vt:lpwstr>
      </vt:variant>
      <vt:variant>
        <vt:lpwstr/>
      </vt:variant>
      <vt:variant>
        <vt:i4>1310724</vt:i4>
      </vt:variant>
      <vt:variant>
        <vt:i4>44</vt:i4>
      </vt:variant>
      <vt:variant>
        <vt:i4>0</vt:i4>
      </vt:variant>
      <vt:variant>
        <vt:i4>5</vt:i4>
      </vt:variant>
      <vt:variant>
        <vt:lpwstr/>
      </vt:variant>
      <vt:variant>
        <vt:lpwstr>_Toc500681841</vt:lpwstr>
      </vt:variant>
      <vt:variant>
        <vt:i4>1310725</vt:i4>
      </vt:variant>
      <vt:variant>
        <vt:i4>38</vt:i4>
      </vt:variant>
      <vt:variant>
        <vt:i4>0</vt:i4>
      </vt:variant>
      <vt:variant>
        <vt:i4>5</vt:i4>
      </vt:variant>
      <vt:variant>
        <vt:lpwstr/>
      </vt:variant>
      <vt:variant>
        <vt:lpwstr>_Toc500681840</vt:lpwstr>
      </vt:variant>
      <vt:variant>
        <vt:i4>1245190</vt:i4>
      </vt:variant>
      <vt:variant>
        <vt:i4>32</vt:i4>
      </vt:variant>
      <vt:variant>
        <vt:i4>0</vt:i4>
      </vt:variant>
      <vt:variant>
        <vt:i4>5</vt:i4>
      </vt:variant>
      <vt:variant>
        <vt:lpwstr/>
      </vt:variant>
      <vt:variant>
        <vt:lpwstr>_Toc500681833</vt:lpwstr>
      </vt:variant>
      <vt:variant>
        <vt:i4>1245191</vt:i4>
      </vt:variant>
      <vt:variant>
        <vt:i4>26</vt:i4>
      </vt:variant>
      <vt:variant>
        <vt:i4>0</vt:i4>
      </vt:variant>
      <vt:variant>
        <vt:i4>5</vt:i4>
      </vt:variant>
      <vt:variant>
        <vt:lpwstr/>
      </vt:variant>
      <vt:variant>
        <vt:lpwstr>_Toc500681832</vt:lpwstr>
      </vt:variant>
      <vt:variant>
        <vt:i4>1245188</vt:i4>
      </vt:variant>
      <vt:variant>
        <vt:i4>20</vt:i4>
      </vt:variant>
      <vt:variant>
        <vt:i4>0</vt:i4>
      </vt:variant>
      <vt:variant>
        <vt:i4>5</vt:i4>
      </vt:variant>
      <vt:variant>
        <vt:lpwstr/>
      </vt:variant>
      <vt:variant>
        <vt:lpwstr>_Toc500681831</vt:lpwstr>
      </vt:variant>
      <vt:variant>
        <vt:i4>1179649</vt:i4>
      </vt:variant>
      <vt:variant>
        <vt:i4>14</vt:i4>
      </vt:variant>
      <vt:variant>
        <vt:i4>0</vt:i4>
      </vt:variant>
      <vt:variant>
        <vt:i4>5</vt:i4>
      </vt:variant>
      <vt:variant>
        <vt:lpwstr/>
      </vt:variant>
      <vt:variant>
        <vt:lpwstr>_Toc500681824</vt:lpwstr>
      </vt:variant>
      <vt:variant>
        <vt:i4>1179654</vt:i4>
      </vt:variant>
      <vt:variant>
        <vt:i4>8</vt:i4>
      </vt:variant>
      <vt:variant>
        <vt:i4>0</vt:i4>
      </vt:variant>
      <vt:variant>
        <vt:i4>5</vt:i4>
      </vt:variant>
      <vt:variant>
        <vt:lpwstr/>
      </vt:variant>
      <vt:variant>
        <vt:lpwstr>_Toc500681823</vt:lpwstr>
      </vt:variant>
      <vt:variant>
        <vt:i4>1179655</vt:i4>
      </vt:variant>
      <vt:variant>
        <vt:i4>2</vt:i4>
      </vt:variant>
      <vt:variant>
        <vt:i4>0</vt:i4>
      </vt:variant>
      <vt:variant>
        <vt:i4>5</vt:i4>
      </vt:variant>
      <vt:variant>
        <vt:lpwstr/>
      </vt:variant>
      <vt:variant>
        <vt:lpwstr>_Toc500681822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Sweany, Juliet - S01179577</dc:creator>
  <cp:keywords/>
  <cp:lastModifiedBy>Sweany, Juliet - S01179577</cp:lastModifiedBy>
  <cp:revision>27</cp:revision>
  <dcterms:created xsi:type="dcterms:W3CDTF">2018-05-03T13:08:00Z</dcterms:created>
  <dcterms:modified xsi:type="dcterms:W3CDTF">2018-05-05T16:05:00Z</dcterms:modified>
</cp:coreProperties>
</file>