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E44EF" w14:textId="77777777" w:rsidR="00AA0381" w:rsidRPr="00F70074" w:rsidRDefault="00AA0381" w:rsidP="000D0BEC">
      <w:pPr>
        <w:spacing w:after="120" w:line="240" w:lineRule="auto"/>
        <w:jc w:val="center"/>
        <w:rPr>
          <w:rFonts w:cs="Arial"/>
        </w:rPr>
      </w:pPr>
    </w:p>
    <w:p w14:paraId="72374E7A" w14:textId="77777777" w:rsidR="00101A7E" w:rsidRPr="00F70074" w:rsidRDefault="00101A7E" w:rsidP="000D0BEC">
      <w:pPr>
        <w:spacing w:after="120" w:line="240" w:lineRule="auto"/>
        <w:jc w:val="center"/>
        <w:rPr>
          <w:rFonts w:cs="Arial"/>
        </w:rPr>
      </w:pPr>
    </w:p>
    <w:p w14:paraId="4ECA8D5D" w14:textId="77777777" w:rsidR="00101A7E" w:rsidRPr="00F70074" w:rsidRDefault="00101A7E" w:rsidP="000D0BEC">
      <w:pPr>
        <w:spacing w:after="120" w:line="240" w:lineRule="auto"/>
        <w:jc w:val="center"/>
        <w:rPr>
          <w:rFonts w:cs="Arial"/>
        </w:rPr>
      </w:pPr>
    </w:p>
    <w:p w14:paraId="4B9E0A1E" w14:textId="77777777" w:rsidR="00101A7E" w:rsidRDefault="007829CE" w:rsidP="00B9086E">
      <w:pPr>
        <w:jc w:val="center"/>
      </w:pPr>
      <w:r>
        <w:t>Julie Sweany</w:t>
      </w:r>
    </w:p>
    <w:p w14:paraId="08F6F8DE" w14:textId="77777777" w:rsidR="005B243D" w:rsidRDefault="005B243D" w:rsidP="00B9086E">
      <w:pPr>
        <w:jc w:val="center"/>
      </w:pPr>
    </w:p>
    <w:p w14:paraId="05B61992" w14:textId="4586158A" w:rsidR="00101A7E" w:rsidRDefault="00515067" w:rsidP="00B9086E">
      <w:pPr>
        <w:jc w:val="center"/>
      </w:pPr>
      <w:r>
        <w:t xml:space="preserve">Lab </w:t>
      </w:r>
      <w:r w:rsidR="0090204A">
        <w:t>4</w:t>
      </w:r>
    </w:p>
    <w:p w14:paraId="35FF9D01" w14:textId="77777777" w:rsidR="00515067" w:rsidRDefault="00515067" w:rsidP="00B9086E">
      <w:pPr>
        <w:jc w:val="center"/>
      </w:pPr>
    </w:p>
    <w:p w14:paraId="2A36F439" w14:textId="31D80B9C" w:rsidR="00515067" w:rsidRDefault="0090204A" w:rsidP="00B9086E">
      <w:pPr>
        <w:jc w:val="center"/>
      </w:pPr>
      <w:r>
        <w:t>April 2</w:t>
      </w:r>
      <w:r w:rsidR="00515067">
        <w:t>, 2018</w:t>
      </w:r>
    </w:p>
    <w:p w14:paraId="194405C7" w14:textId="77777777" w:rsidR="001C2B19" w:rsidRDefault="001C2B19" w:rsidP="00B9086E">
      <w:pPr>
        <w:jc w:val="center"/>
      </w:pPr>
    </w:p>
    <w:p w14:paraId="619E5951" w14:textId="77777777" w:rsidR="001C2B19" w:rsidRPr="00F70074" w:rsidRDefault="001C2B19" w:rsidP="00B9086E">
      <w:pPr>
        <w:jc w:val="center"/>
      </w:pPr>
      <w:r>
        <w:t>IT1150, CRN13094</w:t>
      </w:r>
    </w:p>
    <w:p w14:paraId="12D550D8" w14:textId="77777777" w:rsidR="00101A7E" w:rsidRPr="00F70074" w:rsidRDefault="00101A7E" w:rsidP="00B9086E">
      <w:r w:rsidRPr="00F70074">
        <w:br w:type="page"/>
      </w:r>
    </w:p>
    <w:p w14:paraId="1C8B2ED6" w14:textId="77777777" w:rsidR="00101A7E" w:rsidRPr="00F70074" w:rsidRDefault="00101A7E" w:rsidP="000D0BEC">
      <w:pPr>
        <w:pStyle w:val="Heading1"/>
        <w:spacing w:before="0" w:after="120" w:line="240" w:lineRule="auto"/>
        <w:rPr>
          <w:rFonts w:cs="Arial"/>
        </w:rPr>
      </w:pPr>
      <w:bookmarkStart w:id="0" w:name="_Toc500681821"/>
      <w:bookmarkStart w:id="1" w:name="_Toc510474989"/>
      <w:r w:rsidRPr="00F70074">
        <w:rPr>
          <w:rFonts w:cs="Arial"/>
        </w:rPr>
        <w:lastRenderedPageBreak/>
        <w:t>Table of Contents</w:t>
      </w:r>
      <w:bookmarkEnd w:id="0"/>
      <w:bookmarkEnd w:id="1"/>
    </w:p>
    <w:p w14:paraId="41AFB636" w14:textId="77777777" w:rsidR="00210500" w:rsidRDefault="00F70074">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10474989" w:history="1">
        <w:r w:rsidR="00210500" w:rsidRPr="00720B6C">
          <w:rPr>
            <w:rStyle w:val="Hyperlink"/>
            <w:rFonts w:cs="Arial"/>
            <w:noProof/>
          </w:rPr>
          <w:t>Table of Contents</w:t>
        </w:r>
        <w:r w:rsidR="00210500">
          <w:rPr>
            <w:noProof/>
            <w:webHidden/>
          </w:rPr>
          <w:tab/>
        </w:r>
        <w:r w:rsidR="00210500">
          <w:rPr>
            <w:noProof/>
            <w:webHidden/>
          </w:rPr>
          <w:fldChar w:fldCharType="begin"/>
        </w:r>
        <w:r w:rsidR="00210500">
          <w:rPr>
            <w:noProof/>
            <w:webHidden/>
          </w:rPr>
          <w:instrText xml:space="preserve"> PAGEREF _Toc510474989 \h </w:instrText>
        </w:r>
        <w:r w:rsidR="00210500">
          <w:rPr>
            <w:noProof/>
            <w:webHidden/>
          </w:rPr>
        </w:r>
        <w:r w:rsidR="00210500">
          <w:rPr>
            <w:noProof/>
            <w:webHidden/>
          </w:rPr>
          <w:fldChar w:fldCharType="separate"/>
        </w:r>
        <w:r w:rsidR="00210500">
          <w:rPr>
            <w:noProof/>
            <w:webHidden/>
          </w:rPr>
          <w:t>2</w:t>
        </w:r>
        <w:r w:rsidR="00210500">
          <w:rPr>
            <w:noProof/>
            <w:webHidden/>
          </w:rPr>
          <w:fldChar w:fldCharType="end"/>
        </w:r>
      </w:hyperlink>
    </w:p>
    <w:p w14:paraId="0CEE1741"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0" w:history="1">
        <w:r w:rsidRPr="00720B6C">
          <w:rPr>
            <w:rStyle w:val="Hyperlink"/>
            <w:rFonts w:cs="Arial"/>
            <w:noProof/>
          </w:rPr>
          <w:t>Executive Summary</w:t>
        </w:r>
        <w:r>
          <w:rPr>
            <w:noProof/>
            <w:webHidden/>
          </w:rPr>
          <w:tab/>
        </w:r>
        <w:r>
          <w:rPr>
            <w:noProof/>
            <w:webHidden/>
          </w:rPr>
          <w:fldChar w:fldCharType="begin"/>
        </w:r>
        <w:r>
          <w:rPr>
            <w:noProof/>
            <w:webHidden/>
          </w:rPr>
          <w:instrText xml:space="preserve"> PAGEREF _Toc510474990 \h </w:instrText>
        </w:r>
        <w:r>
          <w:rPr>
            <w:noProof/>
            <w:webHidden/>
          </w:rPr>
        </w:r>
        <w:r>
          <w:rPr>
            <w:noProof/>
            <w:webHidden/>
          </w:rPr>
          <w:fldChar w:fldCharType="separate"/>
        </w:r>
        <w:r>
          <w:rPr>
            <w:noProof/>
            <w:webHidden/>
          </w:rPr>
          <w:t>3</w:t>
        </w:r>
        <w:r>
          <w:rPr>
            <w:noProof/>
            <w:webHidden/>
          </w:rPr>
          <w:fldChar w:fldCharType="end"/>
        </w:r>
      </w:hyperlink>
    </w:p>
    <w:p w14:paraId="24FEBFBA"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1" w:history="1">
        <w:r w:rsidRPr="00720B6C">
          <w:rPr>
            <w:rStyle w:val="Hyperlink"/>
            <w:rFonts w:cs="Arial"/>
            <w:noProof/>
          </w:rPr>
          <w:t>Chapter 7, Exercise 7-1</w:t>
        </w:r>
        <w:r>
          <w:rPr>
            <w:noProof/>
            <w:webHidden/>
          </w:rPr>
          <w:tab/>
        </w:r>
        <w:r>
          <w:rPr>
            <w:noProof/>
            <w:webHidden/>
          </w:rPr>
          <w:fldChar w:fldCharType="begin"/>
        </w:r>
        <w:r>
          <w:rPr>
            <w:noProof/>
            <w:webHidden/>
          </w:rPr>
          <w:instrText xml:space="preserve"> PAGEREF _Toc510474991 \h </w:instrText>
        </w:r>
        <w:r>
          <w:rPr>
            <w:noProof/>
            <w:webHidden/>
          </w:rPr>
        </w:r>
        <w:r>
          <w:rPr>
            <w:noProof/>
            <w:webHidden/>
          </w:rPr>
          <w:fldChar w:fldCharType="separate"/>
        </w:r>
        <w:r>
          <w:rPr>
            <w:noProof/>
            <w:webHidden/>
          </w:rPr>
          <w:t>4</w:t>
        </w:r>
        <w:r>
          <w:rPr>
            <w:noProof/>
            <w:webHidden/>
          </w:rPr>
          <w:fldChar w:fldCharType="end"/>
        </w:r>
      </w:hyperlink>
    </w:p>
    <w:p w14:paraId="5C0E155D"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2" w:history="1">
        <w:r w:rsidRPr="00720B6C">
          <w:rPr>
            <w:rStyle w:val="Hyperlink"/>
            <w:noProof/>
          </w:rPr>
          <w:t>Halloween Exercise, Part 7</w:t>
        </w:r>
        <w:r>
          <w:rPr>
            <w:noProof/>
            <w:webHidden/>
          </w:rPr>
          <w:tab/>
        </w:r>
        <w:r>
          <w:rPr>
            <w:noProof/>
            <w:webHidden/>
          </w:rPr>
          <w:fldChar w:fldCharType="begin"/>
        </w:r>
        <w:r>
          <w:rPr>
            <w:noProof/>
            <w:webHidden/>
          </w:rPr>
          <w:instrText xml:space="preserve"> PAGEREF _Toc510474992 \h </w:instrText>
        </w:r>
        <w:r>
          <w:rPr>
            <w:noProof/>
            <w:webHidden/>
          </w:rPr>
        </w:r>
        <w:r>
          <w:rPr>
            <w:noProof/>
            <w:webHidden/>
          </w:rPr>
          <w:fldChar w:fldCharType="separate"/>
        </w:r>
        <w:r>
          <w:rPr>
            <w:noProof/>
            <w:webHidden/>
          </w:rPr>
          <w:t>15</w:t>
        </w:r>
        <w:r>
          <w:rPr>
            <w:noProof/>
            <w:webHidden/>
          </w:rPr>
          <w:fldChar w:fldCharType="end"/>
        </w:r>
      </w:hyperlink>
    </w:p>
    <w:p w14:paraId="235685FA"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3" w:history="1">
        <w:r w:rsidRPr="00720B6C">
          <w:rPr>
            <w:rStyle w:val="Hyperlink"/>
            <w:noProof/>
          </w:rPr>
          <w:t>Chapter 8, Exercise 8-1</w:t>
        </w:r>
        <w:r>
          <w:rPr>
            <w:noProof/>
            <w:webHidden/>
          </w:rPr>
          <w:tab/>
        </w:r>
        <w:r>
          <w:rPr>
            <w:noProof/>
            <w:webHidden/>
          </w:rPr>
          <w:fldChar w:fldCharType="begin"/>
        </w:r>
        <w:r>
          <w:rPr>
            <w:noProof/>
            <w:webHidden/>
          </w:rPr>
          <w:instrText xml:space="preserve"> PAGEREF _Toc510474993 \h </w:instrText>
        </w:r>
        <w:r>
          <w:rPr>
            <w:noProof/>
            <w:webHidden/>
          </w:rPr>
        </w:r>
        <w:r>
          <w:rPr>
            <w:noProof/>
            <w:webHidden/>
          </w:rPr>
          <w:fldChar w:fldCharType="separate"/>
        </w:r>
        <w:r>
          <w:rPr>
            <w:noProof/>
            <w:webHidden/>
          </w:rPr>
          <w:t>28</w:t>
        </w:r>
        <w:r>
          <w:rPr>
            <w:noProof/>
            <w:webHidden/>
          </w:rPr>
          <w:fldChar w:fldCharType="end"/>
        </w:r>
      </w:hyperlink>
    </w:p>
    <w:p w14:paraId="495E7E98"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4" w:history="1">
        <w:r w:rsidRPr="00720B6C">
          <w:rPr>
            <w:rStyle w:val="Hyperlink"/>
            <w:rFonts w:cs="Arial"/>
            <w:noProof/>
          </w:rPr>
          <w:t>Halloween 8</w:t>
        </w:r>
        <w:r>
          <w:rPr>
            <w:noProof/>
            <w:webHidden/>
          </w:rPr>
          <w:tab/>
        </w:r>
        <w:r>
          <w:rPr>
            <w:noProof/>
            <w:webHidden/>
          </w:rPr>
          <w:fldChar w:fldCharType="begin"/>
        </w:r>
        <w:r>
          <w:rPr>
            <w:noProof/>
            <w:webHidden/>
          </w:rPr>
          <w:instrText xml:space="preserve"> PAGEREF _Toc510474994 \h </w:instrText>
        </w:r>
        <w:r>
          <w:rPr>
            <w:noProof/>
            <w:webHidden/>
          </w:rPr>
        </w:r>
        <w:r>
          <w:rPr>
            <w:noProof/>
            <w:webHidden/>
          </w:rPr>
          <w:fldChar w:fldCharType="separate"/>
        </w:r>
        <w:r>
          <w:rPr>
            <w:noProof/>
            <w:webHidden/>
          </w:rPr>
          <w:t>42</w:t>
        </w:r>
        <w:r>
          <w:rPr>
            <w:noProof/>
            <w:webHidden/>
          </w:rPr>
          <w:fldChar w:fldCharType="end"/>
        </w:r>
      </w:hyperlink>
    </w:p>
    <w:p w14:paraId="492B5E97"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5" w:history="1">
        <w:r w:rsidRPr="00720B6C">
          <w:rPr>
            <w:rStyle w:val="Hyperlink"/>
            <w:rFonts w:cs="Arial"/>
            <w:noProof/>
          </w:rPr>
          <w:t>Conclusion</w:t>
        </w:r>
        <w:r>
          <w:rPr>
            <w:noProof/>
            <w:webHidden/>
          </w:rPr>
          <w:tab/>
        </w:r>
        <w:r>
          <w:rPr>
            <w:noProof/>
            <w:webHidden/>
          </w:rPr>
          <w:fldChar w:fldCharType="begin"/>
        </w:r>
        <w:r>
          <w:rPr>
            <w:noProof/>
            <w:webHidden/>
          </w:rPr>
          <w:instrText xml:space="preserve"> PAGEREF _Toc510474995 \h </w:instrText>
        </w:r>
        <w:r>
          <w:rPr>
            <w:noProof/>
            <w:webHidden/>
          </w:rPr>
        </w:r>
        <w:r>
          <w:rPr>
            <w:noProof/>
            <w:webHidden/>
          </w:rPr>
          <w:fldChar w:fldCharType="separate"/>
        </w:r>
        <w:r>
          <w:rPr>
            <w:noProof/>
            <w:webHidden/>
          </w:rPr>
          <w:t>52</w:t>
        </w:r>
        <w:r>
          <w:rPr>
            <w:noProof/>
            <w:webHidden/>
          </w:rPr>
          <w:fldChar w:fldCharType="end"/>
        </w:r>
      </w:hyperlink>
    </w:p>
    <w:p w14:paraId="1FD8AABD" w14:textId="77777777" w:rsidR="00210500" w:rsidRDefault="00210500">
      <w:pPr>
        <w:pStyle w:val="TOC1"/>
        <w:tabs>
          <w:tab w:val="right" w:leader="dot" w:pos="9350"/>
        </w:tabs>
        <w:rPr>
          <w:rFonts w:asciiTheme="minorHAnsi" w:eastAsiaTheme="minorEastAsia" w:hAnsiTheme="minorHAnsi" w:cstheme="minorBidi"/>
          <w:noProof/>
          <w:sz w:val="24"/>
          <w:szCs w:val="24"/>
        </w:rPr>
      </w:pPr>
      <w:hyperlink w:anchor="_Toc510474996" w:history="1">
        <w:r w:rsidRPr="00720B6C">
          <w:rPr>
            <w:rStyle w:val="Hyperlink"/>
            <w:rFonts w:cs="Arial"/>
            <w:noProof/>
          </w:rPr>
          <w:t>Resources</w:t>
        </w:r>
        <w:r>
          <w:rPr>
            <w:noProof/>
            <w:webHidden/>
          </w:rPr>
          <w:tab/>
        </w:r>
        <w:r>
          <w:rPr>
            <w:noProof/>
            <w:webHidden/>
          </w:rPr>
          <w:fldChar w:fldCharType="begin"/>
        </w:r>
        <w:r>
          <w:rPr>
            <w:noProof/>
            <w:webHidden/>
          </w:rPr>
          <w:instrText xml:space="preserve"> PAGEREF _Toc510474996 \h </w:instrText>
        </w:r>
        <w:r>
          <w:rPr>
            <w:noProof/>
            <w:webHidden/>
          </w:rPr>
        </w:r>
        <w:r>
          <w:rPr>
            <w:noProof/>
            <w:webHidden/>
          </w:rPr>
          <w:fldChar w:fldCharType="separate"/>
        </w:r>
        <w:r>
          <w:rPr>
            <w:noProof/>
            <w:webHidden/>
          </w:rPr>
          <w:t>53</w:t>
        </w:r>
        <w:r>
          <w:rPr>
            <w:noProof/>
            <w:webHidden/>
          </w:rPr>
          <w:fldChar w:fldCharType="end"/>
        </w:r>
      </w:hyperlink>
    </w:p>
    <w:p w14:paraId="1EC8F99D" w14:textId="77777777" w:rsidR="00F70074" w:rsidRDefault="00F70074" w:rsidP="000D0BEC">
      <w:pPr>
        <w:spacing w:after="120" w:line="240" w:lineRule="auto"/>
      </w:pPr>
      <w:r>
        <w:rPr>
          <w:b/>
          <w:bCs/>
          <w:noProof/>
        </w:rPr>
        <w:fldChar w:fldCharType="end"/>
      </w:r>
    </w:p>
    <w:p w14:paraId="1F1CBA27" w14:textId="77777777" w:rsidR="00101A7E" w:rsidRPr="00F70074" w:rsidRDefault="00101A7E" w:rsidP="000D0BEC">
      <w:pPr>
        <w:spacing w:after="120" w:line="240" w:lineRule="auto"/>
        <w:rPr>
          <w:rFonts w:cs="Arial"/>
        </w:rPr>
      </w:pPr>
    </w:p>
    <w:p w14:paraId="2C1E33E6" w14:textId="77777777" w:rsidR="00101A7E" w:rsidRPr="00F70074" w:rsidRDefault="00101A7E" w:rsidP="000D0BEC">
      <w:pPr>
        <w:spacing w:after="120" w:line="240" w:lineRule="auto"/>
        <w:rPr>
          <w:rFonts w:cs="Arial"/>
        </w:rPr>
      </w:pPr>
      <w:r w:rsidRPr="00F70074">
        <w:rPr>
          <w:rFonts w:cs="Arial"/>
        </w:rPr>
        <w:br w:type="page"/>
      </w:r>
      <w:bookmarkStart w:id="2" w:name="_GoBack"/>
      <w:bookmarkEnd w:id="2"/>
    </w:p>
    <w:p w14:paraId="1DB9CE35" w14:textId="77777777" w:rsidR="00101A7E" w:rsidRPr="00F70074" w:rsidRDefault="00101A7E" w:rsidP="000D0BEC">
      <w:pPr>
        <w:pStyle w:val="Heading1"/>
        <w:spacing w:before="0" w:after="120" w:line="240" w:lineRule="auto"/>
        <w:rPr>
          <w:rFonts w:cs="Arial"/>
        </w:rPr>
      </w:pPr>
      <w:bookmarkStart w:id="3" w:name="_Toc357410172"/>
      <w:bookmarkStart w:id="4" w:name="_Toc510474990"/>
      <w:r w:rsidRPr="00F70074">
        <w:rPr>
          <w:rFonts w:cs="Arial"/>
        </w:rPr>
        <w:lastRenderedPageBreak/>
        <w:t>Executive Summary</w:t>
      </w:r>
      <w:bookmarkEnd w:id="3"/>
      <w:bookmarkEnd w:id="4"/>
    </w:p>
    <w:p w14:paraId="7C287DF3" w14:textId="4CA251EB" w:rsidR="00104DEA" w:rsidRDefault="00701817" w:rsidP="006112E1">
      <w:r>
        <w:t>Lab 4 deals with</w:t>
      </w:r>
      <w:r w:rsidR="00A03486">
        <w:t xml:space="preserve"> lists, links, and responsive design. The exercises provided ample experience working with various types of links, and also introduced the concepts behind creating navigations menus of varying complexity. </w:t>
      </w:r>
      <w:r w:rsidR="007B68B1">
        <w:t>The lab also provided experience creating responsive designs that reflowed automatically into differently sized browser windows, as well as using media queries to adapt the design to different breakpoints.</w:t>
      </w:r>
    </w:p>
    <w:p w14:paraId="3874C40C" w14:textId="77777777" w:rsidR="00341CB8" w:rsidRDefault="00341CB8" w:rsidP="00727F1A"/>
    <w:p w14:paraId="7291C212" w14:textId="61CB20A6" w:rsidR="00101A7E" w:rsidRPr="00F70074" w:rsidRDefault="00101A7E" w:rsidP="000D0BEC">
      <w:pPr>
        <w:spacing w:after="120" w:line="240" w:lineRule="auto"/>
        <w:rPr>
          <w:rFonts w:cs="Arial"/>
        </w:rPr>
      </w:pPr>
      <w:r w:rsidRPr="00F70074">
        <w:rPr>
          <w:rFonts w:cs="Arial"/>
        </w:rPr>
        <w:br w:type="page"/>
      </w:r>
    </w:p>
    <w:p w14:paraId="5CCF11D7" w14:textId="212819EC" w:rsidR="00E71B49" w:rsidRPr="00F70074" w:rsidRDefault="00CC6201" w:rsidP="00E71B49">
      <w:pPr>
        <w:pStyle w:val="Heading1"/>
        <w:spacing w:before="0" w:after="120" w:line="240" w:lineRule="auto"/>
        <w:rPr>
          <w:rFonts w:cs="Arial"/>
        </w:rPr>
      </w:pPr>
      <w:bookmarkStart w:id="5" w:name="_Toc510474991"/>
      <w:r>
        <w:rPr>
          <w:rFonts w:cs="Arial"/>
        </w:rPr>
        <w:lastRenderedPageBreak/>
        <w:t>C</w:t>
      </w:r>
      <w:r w:rsidR="006112E1">
        <w:rPr>
          <w:rFonts w:cs="Arial"/>
        </w:rPr>
        <w:t xml:space="preserve">hapter </w:t>
      </w:r>
      <w:r w:rsidR="00692E16">
        <w:rPr>
          <w:rFonts w:cs="Arial"/>
        </w:rPr>
        <w:t>7</w:t>
      </w:r>
      <w:r w:rsidR="00D15554">
        <w:rPr>
          <w:rFonts w:cs="Arial"/>
        </w:rPr>
        <w:t xml:space="preserve">, Exercise </w:t>
      </w:r>
      <w:r w:rsidR="00692E16">
        <w:rPr>
          <w:rFonts w:cs="Arial"/>
        </w:rPr>
        <w:t>7</w:t>
      </w:r>
      <w:r w:rsidR="00D15554">
        <w:rPr>
          <w:rFonts w:cs="Arial"/>
        </w:rPr>
        <w:t>-1</w:t>
      </w:r>
      <w:bookmarkEnd w:id="5"/>
    </w:p>
    <w:p w14:paraId="6EF70E74" w14:textId="19F14FD3" w:rsidR="00836AAA" w:rsidRDefault="00842742" w:rsidP="006112E1">
      <w:r>
        <w:t xml:space="preserve">Exercise </w:t>
      </w:r>
      <w:r w:rsidR="006233D3">
        <w:t>7</w:t>
      </w:r>
      <w:r>
        <w:t xml:space="preserve">-1 </w:t>
      </w:r>
      <w:r w:rsidR="006233D3">
        <w:t>add</w:t>
      </w:r>
      <w:r w:rsidR="007A638A">
        <w:t>ed</w:t>
      </w:r>
      <w:r w:rsidR="006233D3">
        <w:t xml:space="preserve"> to the previously created sample web page by adding a two-tier navigation menu.</w:t>
      </w:r>
      <w:r w:rsidR="00E63FDC">
        <w:t xml:space="preserve"> </w:t>
      </w:r>
    </w:p>
    <w:p w14:paraId="1EE366EE" w14:textId="5990153D" w:rsidR="002B04A9" w:rsidRDefault="008741E1" w:rsidP="006112E1">
      <w:r>
        <w:t>The first step was establishing a nav element within the HTML document, and adding</w:t>
      </w:r>
      <w:r w:rsidR="007A638A">
        <w:t xml:space="preserve"> an id, “nav_menu”, to that element. Next, an unordered list was added within the nav element, and within the &lt;ul&gt; tags, &lt;li&gt; tags were added for each of the links that would appear in the menu.</w:t>
      </w:r>
    </w:p>
    <w:p w14:paraId="7C65AC6D" w14:textId="7F041EC8" w:rsidR="007A638A" w:rsidRDefault="007A638A" w:rsidP="006112E1">
      <w:r>
        <w:t xml:space="preserve">Then it was time to take care of some styling issues within the CSS. </w:t>
      </w:r>
      <w:r w:rsidR="00057830">
        <w:t xml:space="preserve">Many of these changes had been dealt with in previous exercises, but some were new. </w:t>
      </w:r>
      <w:r w:rsidR="00DB0064">
        <w:t xml:space="preserve">For example, the </w:t>
      </w:r>
      <w:r w:rsidR="00DB0064" w:rsidRPr="00DB0064">
        <w:rPr>
          <w:rStyle w:val="Courierforcode"/>
        </w:rPr>
        <w:t>display:</w:t>
      </w:r>
      <w:r w:rsidR="00DB0064">
        <w:t xml:space="preserve"> property </w:t>
      </w:r>
      <w:r w:rsidR="00057830">
        <w:t xml:space="preserve">was </w:t>
      </w:r>
      <w:r w:rsidR="00DB0064">
        <w:t>used to set</w:t>
      </w:r>
      <w:r w:rsidR="00057830">
        <w:t xml:space="preserve"> the &lt;a&gt; elements within the &lt;li&gt; elements to </w:t>
      </w:r>
      <w:r w:rsidR="009831A1" w:rsidRPr="009831A1">
        <w:rPr>
          <w:rStyle w:val="Courierforcode"/>
        </w:rPr>
        <w:t>block</w:t>
      </w:r>
      <w:r w:rsidR="00057830">
        <w:t xml:space="preserve">. </w:t>
      </w:r>
      <w:r w:rsidR="0049261F">
        <w:t xml:space="preserve">With this change, the entire </w:t>
      </w:r>
      <w:r w:rsidR="0045365D">
        <w:t xml:space="preserve">li element became a clickable link, not just the text. </w:t>
      </w:r>
    </w:p>
    <w:p w14:paraId="6AF2B173" w14:textId="1018B3AE" w:rsidR="00876D71" w:rsidRDefault="00876D71" w:rsidP="006112E1">
      <w:r>
        <w:t>The horizontal structure of the menu was also established within the CSS, through the use of a left float for all of the list item elements.</w:t>
      </w:r>
    </w:p>
    <w:p w14:paraId="1EB1DA47" w14:textId="0884A95A" w:rsidR="00876D71" w:rsidRDefault="00876D71" w:rsidP="006112E1">
      <w:r>
        <w:t>By this point in the exercise, the first</w:t>
      </w:r>
      <w:r w:rsidR="00562AE8">
        <w:t>-</w:t>
      </w:r>
      <w:r>
        <w:t xml:space="preserve">tier of the menu was established and it was time to add the second tier. </w:t>
      </w:r>
      <w:r w:rsidR="0049261F">
        <w:t xml:space="preserve">Going back to the HTML file, an unordered list was added within the last set of &lt;li&gt; tags in the original unordered list. To this, the four li elements </w:t>
      </w:r>
      <w:r w:rsidR="00562AE8">
        <w:t>with &lt;a&gt;</w:t>
      </w:r>
      <w:r w:rsidR="0049261F">
        <w:t xml:space="preserve"> elements </w:t>
      </w:r>
      <w:r w:rsidR="00562AE8">
        <w:t>that would become</w:t>
      </w:r>
      <w:r w:rsidR="0049261F">
        <w:t xml:space="preserve"> the </w:t>
      </w:r>
      <w:r w:rsidR="00562AE8">
        <w:t>second-tier</w:t>
      </w:r>
      <w:r w:rsidR="0049261F">
        <w:t xml:space="preserve"> menu were added.</w:t>
      </w:r>
    </w:p>
    <w:p w14:paraId="62EE1C9F" w14:textId="172F14A2" w:rsidR="004B0D3D" w:rsidRDefault="00562AE8" w:rsidP="004B0D3D">
      <w:r>
        <w:t xml:space="preserve">Once the HTML for the second-tier menu was established, it was time to </w:t>
      </w:r>
      <w:r w:rsidR="00D66A57">
        <w:t>return</w:t>
      </w:r>
      <w:r>
        <w:t xml:space="preserve"> to the CSS to add styling and functionality. </w:t>
      </w:r>
      <w:r w:rsidR="00915BB2">
        <w:t xml:space="preserve">This part of the exercise introduced many new concepts. </w:t>
      </w:r>
      <w:r w:rsidR="0003530B">
        <w:t xml:space="preserve">The unordered list that was nested inside of the unordered list for the first-tier menu was given the property </w:t>
      </w:r>
      <w:r w:rsidR="0003530B" w:rsidRPr="0003530B">
        <w:rPr>
          <w:rStyle w:val="Courierforcode"/>
        </w:rPr>
        <w:t>display:</w:t>
      </w:r>
      <w:r w:rsidR="0003530B">
        <w:t xml:space="preserve"> which was set to </w:t>
      </w:r>
      <w:r w:rsidR="0003530B" w:rsidRPr="0003530B">
        <w:rPr>
          <w:rStyle w:val="Courierforcode"/>
        </w:rPr>
        <w:t>none</w:t>
      </w:r>
      <w:r w:rsidR="0003530B">
        <w:t xml:space="preserve">. This prevented the nested list from being displayed initially. To make them appear when the cursor is over the associated first-tier menu item, a pseudo class, </w:t>
      </w:r>
      <w:r w:rsidR="0003530B" w:rsidRPr="0003530B">
        <w:rPr>
          <w:rStyle w:val="Courierforcode"/>
        </w:rPr>
        <w:t>:hover</w:t>
      </w:r>
      <w:r w:rsidR="0003530B">
        <w:t xml:space="preserve">., was used in the selector for the child unordered list nested within the list item, with the property </w:t>
      </w:r>
      <w:r w:rsidR="0003530B" w:rsidRPr="0003530B">
        <w:rPr>
          <w:rStyle w:val="Courierforcode"/>
        </w:rPr>
        <w:t>display:</w:t>
      </w:r>
      <w:r w:rsidR="0003530B">
        <w:t xml:space="preserve"> set to </w:t>
      </w:r>
      <w:r w:rsidR="0003530B" w:rsidRPr="0003530B">
        <w:rPr>
          <w:rStyle w:val="Courierforcode"/>
        </w:rPr>
        <w:t>block</w:t>
      </w:r>
      <w:r w:rsidR="0003530B">
        <w:t xml:space="preserve">. </w:t>
      </w:r>
      <w:r w:rsidR="00D66A57">
        <w:t>A</w:t>
      </w:r>
      <w:r w:rsidR="0003530B">
        <w:t xml:space="preserve">dditions to the CSS were also </w:t>
      </w:r>
      <w:r w:rsidR="00D66A57">
        <w:t>needed</w:t>
      </w:r>
      <w:r w:rsidR="0003530B">
        <w:t xml:space="preserve"> to ensure the proper placement of the second-tier menu. The nested unordered list was set to position: absolute and top: 100%. </w:t>
      </w:r>
      <w:r w:rsidR="00013AAB">
        <w:t>That lined up the top of</w:t>
      </w:r>
      <w:r w:rsidR="0003530B">
        <w:t xml:space="preserve"> the</w:t>
      </w:r>
      <w:r w:rsidR="00013AAB">
        <w:t xml:space="preserve"> first list item for that unordered list with the top of the line item in which it was nested. Then an empty block needed to be created to push that line item down, so that it appeared underneath its parent list item.</w:t>
      </w:r>
      <w:r w:rsidR="004B0D3D">
        <w:t xml:space="preserve"> That was accomplished through this code: #nav_menu &gt; ul::after {</w:t>
      </w:r>
      <w:r w:rsidR="004B0D3D">
        <w:tab/>
        <w:t>content: "";   display: block;   clear: both; }</w:t>
      </w:r>
      <w:r w:rsidR="009A5EE4">
        <w:t xml:space="preserve"> The greater than sign acts as a child selector, so the rule only applies to the first unordered list in the nav_menu. </w:t>
      </w:r>
      <w:r w:rsidR="002A1365">
        <w:t xml:space="preserve">An empty element is created with the </w:t>
      </w:r>
      <w:r w:rsidR="002A1365" w:rsidRPr="002A1365">
        <w:rPr>
          <w:rStyle w:val="Courierforcode"/>
        </w:rPr>
        <w:t>content: “”</w:t>
      </w:r>
      <w:r w:rsidR="002A1365">
        <w:t xml:space="preserve"> and </w:t>
      </w:r>
      <w:r w:rsidR="002A1365" w:rsidRPr="002A1365">
        <w:rPr>
          <w:rStyle w:val="Courierforcode"/>
        </w:rPr>
        <w:t>display: block</w:t>
      </w:r>
      <w:r w:rsidR="002A1365">
        <w:t xml:space="preserve">, which pushes the first nested list item down. Then, by clearing </w:t>
      </w:r>
      <w:r w:rsidR="002A1365" w:rsidRPr="002A1365">
        <w:rPr>
          <w:rStyle w:val="Courierforcode"/>
        </w:rPr>
        <w:t>both</w:t>
      </w:r>
      <w:r w:rsidR="002A1365">
        <w:t>, the remaining list items do not float, but rather they appear to be stacked vertically.</w:t>
      </w:r>
    </w:p>
    <w:p w14:paraId="0BD34B19" w14:textId="4C5A3AEE" w:rsidR="00642AB8" w:rsidRDefault="00195B4B" w:rsidP="006112E1">
      <w:r>
        <w:t xml:space="preserve">The exercise concluded with two small additional directions. A link to a video file was added </w:t>
      </w:r>
      <w:r w:rsidR="00FF727B">
        <w:t xml:space="preserve">to one of the &lt;a&gt; tags in the HTML. A Shock Wave Flash file (.swf) was used in the href and a </w:t>
      </w:r>
      <w:r w:rsidR="00FF727B" w:rsidRPr="00FF727B">
        <w:rPr>
          <w:rStyle w:val="Courierforcode"/>
        </w:rPr>
        <w:t>type</w:t>
      </w:r>
      <w:r w:rsidR="00FF727B">
        <w:t xml:space="preserve"> attribute, </w:t>
      </w:r>
      <w:r w:rsidR="00FF727B" w:rsidRPr="00FF727B">
        <w:rPr>
          <w:rStyle w:val="Courierforcode"/>
        </w:rPr>
        <w:t>type=”application/x-shockwave-flash”</w:t>
      </w:r>
      <w:r w:rsidR="00FF727B">
        <w:t xml:space="preserve">, was included to help browsers use the appropriate media player. Lastly, some bullets were changed to open circle shapes using the </w:t>
      </w:r>
      <w:r w:rsidR="00FF727B" w:rsidRPr="00FF727B">
        <w:rPr>
          <w:rStyle w:val="Courierforcode"/>
        </w:rPr>
        <w:t>list-style-type: circle</w:t>
      </w:r>
      <w:r w:rsidR="00FF727B">
        <w:t>.</w:t>
      </w:r>
    </w:p>
    <w:p w14:paraId="5227EF95" w14:textId="236C85B8" w:rsidR="00FF33BA" w:rsidRDefault="00FF33BA" w:rsidP="008C0348"/>
    <w:p w14:paraId="42958925" w14:textId="3132D83C" w:rsidR="00762787" w:rsidRDefault="008F2366" w:rsidP="00965355">
      <w:r w:rsidRPr="008F2366">
        <w:rPr>
          <w:rStyle w:val="IntenseReference"/>
        </w:rPr>
        <w:lastRenderedPageBreak/>
        <w:t xml:space="preserve">The screenshot included </w:t>
      </w:r>
      <w:r w:rsidR="008A0E4F">
        <w:rPr>
          <w:rStyle w:val="IntenseReference"/>
        </w:rPr>
        <w:t>below</w:t>
      </w:r>
      <w:r w:rsidRPr="008F2366">
        <w:rPr>
          <w:rStyle w:val="IntenseReference"/>
        </w:rPr>
        <w:t xml:space="preserve"> shows the completed page for Exercise </w:t>
      </w:r>
      <w:r w:rsidR="008A0E4F">
        <w:rPr>
          <w:rStyle w:val="IntenseReference"/>
        </w:rPr>
        <w:t>7</w:t>
      </w:r>
      <w:r w:rsidRPr="008F2366">
        <w:rPr>
          <w:rStyle w:val="IntenseReference"/>
        </w:rPr>
        <w:t>-1 in the Safari browser.</w:t>
      </w:r>
      <w:bookmarkStart w:id="6" w:name="_Toc357410177"/>
      <w:r w:rsidR="00965355">
        <w:t xml:space="preserve"> </w:t>
      </w:r>
    </w:p>
    <w:p w14:paraId="37CBB3B5" w14:textId="06900F00" w:rsidR="005A68A0" w:rsidRDefault="00762787" w:rsidP="00965355">
      <w:r>
        <w:rPr>
          <w:noProof/>
        </w:rPr>
        <w:drawing>
          <wp:inline distT="0" distB="0" distL="0" distR="0" wp14:anchorId="5F9C1983" wp14:editId="671DFB41">
            <wp:extent cx="5943600" cy="7384415"/>
            <wp:effectExtent l="25400" t="25400" r="25400" b="32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_1Safari.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384415"/>
                    </a:xfrm>
                    <a:prstGeom prst="rect">
                      <a:avLst/>
                    </a:prstGeom>
                    <a:ln>
                      <a:solidFill>
                        <a:schemeClr val="accent1"/>
                      </a:solidFill>
                    </a:ln>
                  </pic:spPr>
                </pic:pic>
              </a:graphicData>
            </a:graphic>
          </wp:inline>
        </w:drawing>
      </w:r>
      <w:r w:rsidR="005A68A0">
        <w:br w:type="page"/>
      </w:r>
    </w:p>
    <w:p w14:paraId="09C7AF9C" w14:textId="7153DCC9" w:rsidR="002B04A9" w:rsidRPr="008F2366" w:rsidRDefault="008A0E4F" w:rsidP="002B04A9">
      <w:pPr>
        <w:rPr>
          <w:rStyle w:val="IntenseReference"/>
        </w:rPr>
      </w:pPr>
      <w:r>
        <w:rPr>
          <w:noProof/>
        </w:rPr>
        <w:lastRenderedPageBreak/>
        <w:drawing>
          <wp:anchor distT="0" distB="0" distL="114300" distR="114300" simplePos="0" relativeHeight="251659264" behindDoc="0" locked="0" layoutInCell="1" allowOverlap="1" wp14:anchorId="14891E80" wp14:editId="096C660B">
            <wp:simplePos x="0" y="0"/>
            <wp:positionH relativeFrom="column">
              <wp:posOffset>-67945</wp:posOffset>
            </wp:positionH>
            <wp:positionV relativeFrom="paragraph">
              <wp:posOffset>635</wp:posOffset>
            </wp:positionV>
            <wp:extent cx="3869055" cy="4867910"/>
            <wp:effectExtent l="25400" t="25400" r="17145" b="34290"/>
            <wp:wrapTight wrapText="bothSides">
              <wp:wrapPolygon edited="0">
                <wp:start x="-142" y="-113"/>
                <wp:lineTo x="-142" y="21639"/>
                <wp:lineTo x="21554" y="21639"/>
                <wp:lineTo x="21554" y="-113"/>
                <wp:lineTo x="-142" y="-11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_1Chrome.png"/>
                    <pic:cNvPicPr/>
                  </pic:nvPicPr>
                  <pic:blipFill>
                    <a:blip r:embed="rId8">
                      <a:extLst>
                        <a:ext uri="{28A0092B-C50C-407E-A947-70E740481C1C}">
                          <a14:useLocalDpi xmlns:a14="http://schemas.microsoft.com/office/drawing/2010/main" val="0"/>
                        </a:ext>
                      </a:extLst>
                    </a:blip>
                    <a:stretch>
                      <a:fillRect/>
                    </a:stretch>
                  </pic:blipFill>
                  <pic:spPr>
                    <a:xfrm>
                      <a:off x="0" y="0"/>
                      <a:ext cx="3869055" cy="4867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Style w:val="IntenseReference"/>
        </w:rPr>
        <w:t>Screenshots s</w:t>
      </w:r>
      <w:r w:rsidR="002B04A9">
        <w:rPr>
          <w:rStyle w:val="IntenseReference"/>
        </w:rPr>
        <w:t>howing the</w:t>
      </w:r>
      <w:r w:rsidR="002B04A9" w:rsidRPr="008F2366">
        <w:rPr>
          <w:rStyle w:val="IntenseReference"/>
        </w:rPr>
        <w:t xml:space="preserve"> completed page for Exercise </w:t>
      </w:r>
      <w:r>
        <w:rPr>
          <w:rStyle w:val="IntenseReference"/>
        </w:rPr>
        <w:t>7</w:t>
      </w:r>
      <w:r w:rsidR="002B04A9" w:rsidRPr="008F2366">
        <w:rPr>
          <w:rStyle w:val="IntenseReference"/>
        </w:rPr>
        <w:t xml:space="preserve">-1 in the </w:t>
      </w:r>
      <w:r w:rsidR="002B04A9">
        <w:rPr>
          <w:rStyle w:val="IntenseReference"/>
        </w:rPr>
        <w:t>Chrome</w:t>
      </w:r>
      <w:r w:rsidR="002B04A9" w:rsidRPr="008F2366">
        <w:rPr>
          <w:rStyle w:val="IntenseReference"/>
        </w:rPr>
        <w:t xml:space="preserve"> browser</w:t>
      </w:r>
      <w:r w:rsidR="002B04A9">
        <w:rPr>
          <w:rStyle w:val="IntenseReference"/>
        </w:rPr>
        <w:t xml:space="preserve"> (to the left) and the Firefox browser (</w:t>
      </w:r>
      <w:r w:rsidR="008E0BA7">
        <w:rPr>
          <w:rStyle w:val="IntenseReference"/>
        </w:rPr>
        <w:t>below</w:t>
      </w:r>
      <w:r w:rsidR="002B04A9">
        <w:rPr>
          <w:rStyle w:val="IntenseReference"/>
        </w:rPr>
        <w:t>)</w:t>
      </w:r>
      <w:r w:rsidR="002B04A9" w:rsidRPr="008F2366">
        <w:rPr>
          <w:rStyle w:val="IntenseReference"/>
        </w:rPr>
        <w:t>.</w:t>
      </w:r>
      <w:r w:rsidR="002B04A9">
        <w:rPr>
          <w:rStyle w:val="IntenseReference"/>
        </w:rPr>
        <w:t xml:space="preserve"> </w:t>
      </w:r>
      <w:r>
        <w:rPr>
          <w:rStyle w:val="IntenseReference"/>
        </w:rPr>
        <w:t>The page displayed</w:t>
      </w:r>
      <w:r w:rsidR="002B04A9">
        <w:rPr>
          <w:rStyle w:val="IntenseReference"/>
        </w:rPr>
        <w:t xml:space="preserve"> similarly in all three browsers tested.</w:t>
      </w:r>
    </w:p>
    <w:p w14:paraId="150FF42D" w14:textId="23444D4F" w:rsidR="002B04A9" w:rsidRDefault="002B04A9" w:rsidP="005A68A0">
      <w:pPr>
        <w:spacing w:after="0" w:line="240" w:lineRule="auto"/>
      </w:pPr>
    </w:p>
    <w:p w14:paraId="2017153A" w14:textId="38F4945D" w:rsidR="002B04A9" w:rsidRDefault="002B04A9" w:rsidP="005A68A0">
      <w:pPr>
        <w:spacing w:after="0" w:line="240" w:lineRule="auto"/>
      </w:pPr>
    </w:p>
    <w:p w14:paraId="776D57BD" w14:textId="42E22B4D" w:rsidR="002B04A9" w:rsidRDefault="002B04A9" w:rsidP="005A68A0">
      <w:pPr>
        <w:spacing w:after="0" w:line="240" w:lineRule="auto"/>
      </w:pPr>
    </w:p>
    <w:p w14:paraId="38CBE0FA" w14:textId="2A97B4D8" w:rsidR="002B04A9" w:rsidRDefault="008A0E4F">
      <w:pPr>
        <w:spacing w:after="0" w:line="240" w:lineRule="auto"/>
      </w:pPr>
      <w:r>
        <w:rPr>
          <w:noProof/>
        </w:rPr>
        <w:drawing>
          <wp:anchor distT="0" distB="0" distL="114300" distR="114300" simplePos="0" relativeHeight="251660288" behindDoc="0" locked="0" layoutInCell="1" allowOverlap="1" wp14:anchorId="010F6778" wp14:editId="61B632D0">
            <wp:simplePos x="0" y="0"/>
            <wp:positionH relativeFrom="column">
              <wp:posOffset>2337706</wp:posOffset>
            </wp:positionH>
            <wp:positionV relativeFrom="paragraph">
              <wp:posOffset>1641517</wp:posOffset>
            </wp:positionV>
            <wp:extent cx="3883296" cy="4968062"/>
            <wp:effectExtent l="25400" t="25400" r="28575" b="36195"/>
            <wp:wrapTight wrapText="bothSides">
              <wp:wrapPolygon edited="0">
                <wp:start x="-141" y="-110"/>
                <wp:lineTo x="-141" y="21647"/>
                <wp:lineTo x="21618" y="21647"/>
                <wp:lineTo x="21618" y="-110"/>
                <wp:lineTo x="-141" y="-11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_1Firefox.png"/>
                    <pic:cNvPicPr/>
                  </pic:nvPicPr>
                  <pic:blipFill>
                    <a:blip r:embed="rId9">
                      <a:extLst>
                        <a:ext uri="{28A0092B-C50C-407E-A947-70E740481C1C}">
                          <a14:useLocalDpi xmlns:a14="http://schemas.microsoft.com/office/drawing/2010/main" val="0"/>
                        </a:ext>
                      </a:extLst>
                    </a:blip>
                    <a:stretch>
                      <a:fillRect/>
                    </a:stretch>
                  </pic:blipFill>
                  <pic:spPr>
                    <a:xfrm>
                      <a:off x="0" y="0"/>
                      <a:ext cx="3883296" cy="496806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B04A9">
        <w:br w:type="page"/>
      </w:r>
    </w:p>
    <w:p w14:paraId="46ED0480" w14:textId="79BAC1A5" w:rsidR="002B04A9" w:rsidRDefault="008A0E4F" w:rsidP="002B04A9">
      <w:pPr>
        <w:spacing w:after="0" w:line="240" w:lineRule="auto"/>
        <w:rPr>
          <w:rStyle w:val="IntenseReference"/>
        </w:rPr>
      </w:pPr>
      <w:r>
        <w:rPr>
          <w:rStyle w:val="IntenseReference"/>
        </w:rPr>
        <w:lastRenderedPageBreak/>
        <w:t>HTML for Exercise 7</w:t>
      </w:r>
      <w:r w:rsidR="002B04A9">
        <w:rPr>
          <w:rStyle w:val="IntenseReference"/>
        </w:rPr>
        <w:t>-1</w:t>
      </w:r>
    </w:p>
    <w:p w14:paraId="6165CB57" w14:textId="77777777" w:rsidR="002B04A9" w:rsidRDefault="002B04A9" w:rsidP="002B04A9">
      <w:pPr>
        <w:spacing w:after="0" w:line="240" w:lineRule="auto"/>
      </w:pPr>
    </w:p>
    <w:p w14:paraId="70C6D918" w14:textId="77777777" w:rsidR="008A0E4F" w:rsidRPr="008A0E4F" w:rsidRDefault="008A0E4F" w:rsidP="008A0E4F">
      <w:pPr>
        <w:spacing w:after="0" w:line="240" w:lineRule="auto"/>
        <w:rPr>
          <w:rFonts w:ascii="Courier" w:hAnsi="Courier"/>
        </w:rPr>
      </w:pPr>
      <w:r w:rsidRPr="008A0E4F">
        <w:rPr>
          <w:rFonts w:ascii="Courier" w:hAnsi="Courier"/>
        </w:rPr>
        <w:t>&lt;!DOCTYPE html&gt;</w:t>
      </w:r>
    </w:p>
    <w:p w14:paraId="17836216" w14:textId="77777777" w:rsidR="008A0E4F" w:rsidRPr="008A0E4F" w:rsidRDefault="008A0E4F" w:rsidP="008A0E4F">
      <w:pPr>
        <w:spacing w:after="0" w:line="240" w:lineRule="auto"/>
        <w:rPr>
          <w:rFonts w:ascii="Courier" w:hAnsi="Courier"/>
        </w:rPr>
      </w:pPr>
      <w:r w:rsidRPr="008A0E4F">
        <w:rPr>
          <w:rFonts w:ascii="Courier" w:hAnsi="Courier"/>
        </w:rPr>
        <w:t>&lt;html lang="en"&gt;</w:t>
      </w:r>
    </w:p>
    <w:p w14:paraId="26569CEB" w14:textId="77777777" w:rsidR="008A0E4F" w:rsidRPr="008A0E4F" w:rsidRDefault="008A0E4F" w:rsidP="008A0E4F">
      <w:pPr>
        <w:spacing w:after="0" w:line="240" w:lineRule="auto"/>
        <w:rPr>
          <w:rFonts w:ascii="Courier" w:hAnsi="Courier"/>
        </w:rPr>
      </w:pPr>
    </w:p>
    <w:p w14:paraId="63CE9C51" w14:textId="77777777" w:rsidR="008A0E4F" w:rsidRPr="008A0E4F" w:rsidRDefault="008A0E4F" w:rsidP="008A0E4F">
      <w:pPr>
        <w:spacing w:after="0" w:line="240" w:lineRule="auto"/>
        <w:rPr>
          <w:rFonts w:ascii="Courier" w:hAnsi="Courier"/>
        </w:rPr>
      </w:pPr>
      <w:r w:rsidRPr="008A0E4F">
        <w:rPr>
          <w:rFonts w:ascii="Courier" w:hAnsi="Courier"/>
        </w:rPr>
        <w:t>&lt;head&gt;</w:t>
      </w:r>
    </w:p>
    <w:p w14:paraId="084FAB11" w14:textId="77777777" w:rsidR="008A0E4F" w:rsidRPr="008A0E4F" w:rsidRDefault="008A0E4F" w:rsidP="008A0E4F">
      <w:pPr>
        <w:spacing w:after="0" w:line="240" w:lineRule="auto"/>
        <w:rPr>
          <w:rFonts w:ascii="Courier" w:hAnsi="Courier"/>
        </w:rPr>
      </w:pPr>
      <w:r w:rsidRPr="008A0E4F">
        <w:rPr>
          <w:rFonts w:ascii="Courier" w:hAnsi="Courier"/>
        </w:rPr>
        <w:tab/>
        <w:t>&lt;meta charset="utf-8"&gt;</w:t>
      </w:r>
    </w:p>
    <w:p w14:paraId="73626445" w14:textId="77777777" w:rsidR="008A0E4F" w:rsidRPr="008A0E4F" w:rsidRDefault="008A0E4F" w:rsidP="008A0E4F">
      <w:pPr>
        <w:spacing w:after="0" w:line="240" w:lineRule="auto"/>
        <w:rPr>
          <w:rFonts w:ascii="Courier" w:hAnsi="Courier"/>
        </w:rPr>
      </w:pPr>
      <w:r w:rsidRPr="008A0E4F">
        <w:rPr>
          <w:rFonts w:ascii="Courier" w:hAnsi="Courier"/>
        </w:rPr>
        <w:tab/>
        <w:t>&lt;title&gt;San Joaquin Valley Town Hall&lt;/title&gt;</w:t>
      </w:r>
    </w:p>
    <w:p w14:paraId="20AD94A5" w14:textId="77777777" w:rsidR="008A0E4F" w:rsidRPr="008A0E4F" w:rsidRDefault="008A0E4F" w:rsidP="008A0E4F">
      <w:pPr>
        <w:spacing w:after="0" w:line="240" w:lineRule="auto"/>
        <w:rPr>
          <w:rFonts w:ascii="Courier" w:hAnsi="Courier"/>
        </w:rPr>
      </w:pPr>
      <w:r w:rsidRPr="008A0E4F">
        <w:rPr>
          <w:rFonts w:ascii="Courier" w:hAnsi="Courier"/>
        </w:rPr>
        <w:tab/>
        <w:t>&lt;link rel="shortcut icon" href="images/favicon.ico"&gt;</w:t>
      </w:r>
    </w:p>
    <w:p w14:paraId="3E2C2EDF" w14:textId="77777777" w:rsidR="008A0E4F" w:rsidRPr="008A0E4F" w:rsidRDefault="008A0E4F" w:rsidP="008A0E4F">
      <w:pPr>
        <w:spacing w:after="0" w:line="240" w:lineRule="auto"/>
        <w:rPr>
          <w:rFonts w:ascii="Courier" w:hAnsi="Courier"/>
        </w:rPr>
      </w:pPr>
      <w:r w:rsidRPr="008A0E4F">
        <w:rPr>
          <w:rFonts w:ascii="Courier" w:hAnsi="Courier"/>
        </w:rPr>
        <w:tab/>
        <w:t>&lt;link rel="stylesheet" href="styles/normalize.css"&gt;</w:t>
      </w:r>
    </w:p>
    <w:p w14:paraId="400EEBF1" w14:textId="77777777" w:rsidR="008A0E4F" w:rsidRPr="008A0E4F" w:rsidRDefault="008A0E4F" w:rsidP="008A0E4F">
      <w:pPr>
        <w:spacing w:after="0" w:line="240" w:lineRule="auto"/>
        <w:rPr>
          <w:rFonts w:ascii="Courier" w:hAnsi="Courier"/>
        </w:rPr>
      </w:pPr>
      <w:r w:rsidRPr="008A0E4F">
        <w:rPr>
          <w:rFonts w:ascii="Courier" w:hAnsi="Courier"/>
        </w:rPr>
        <w:tab/>
        <w:t>&lt;link rel="stylesheet" href="styles/main.css"&gt;</w:t>
      </w:r>
    </w:p>
    <w:p w14:paraId="177E489B" w14:textId="77777777" w:rsidR="008A0E4F" w:rsidRPr="008A0E4F" w:rsidRDefault="008A0E4F" w:rsidP="008A0E4F">
      <w:pPr>
        <w:spacing w:after="0" w:line="240" w:lineRule="auto"/>
        <w:rPr>
          <w:rFonts w:ascii="Courier" w:hAnsi="Courier"/>
        </w:rPr>
      </w:pPr>
      <w:r w:rsidRPr="008A0E4F">
        <w:rPr>
          <w:rFonts w:ascii="Courier" w:hAnsi="Courier"/>
        </w:rPr>
        <w:t>&lt;/head&gt;</w:t>
      </w:r>
    </w:p>
    <w:p w14:paraId="62B423CB" w14:textId="77777777" w:rsidR="008A0E4F" w:rsidRPr="008A0E4F" w:rsidRDefault="008A0E4F" w:rsidP="008A0E4F">
      <w:pPr>
        <w:spacing w:after="0" w:line="240" w:lineRule="auto"/>
        <w:rPr>
          <w:rFonts w:ascii="Courier" w:hAnsi="Courier"/>
        </w:rPr>
      </w:pPr>
    </w:p>
    <w:p w14:paraId="33CE1982" w14:textId="77777777" w:rsidR="008A0E4F" w:rsidRPr="008A0E4F" w:rsidRDefault="008A0E4F" w:rsidP="008A0E4F">
      <w:pPr>
        <w:spacing w:after="0" w:line="240" w:lineRule="auto"/>
        <w:rPr>
          <w:rFonts w:ascii="Courier" w:hAnsi="Courier"/>
        </w:rPr>
      </w:pPr>
      <w:r w:rsidRPr="008A0E4F">
        <w:rPr>
          <w:rFonts w:ascii="Courier" w:hAnsi="Courier"/>
        </w:rPr>
        <w:t>&lt;body&gt;</w:t>
      </w:r>
    </w:p>
    <w:p w14:paraId="04B56640" w14:textId="77777777" w:rsidR="008A0E4F" w:rsidRPr="008A0E4F" w:rsidRDefault="008A0E4F" w:rsidP="008A0E4F">
      <w:pPr>
        <w:spacing w:after="0" w:line="240" w:lineRule="auto"/>
        <w:rPr>
          <w:rFonts w:ascii="Courier" w:hAnsi="Courier"/>
        </w:rPr>
      </w:pPr>
      <w:r w:rsidRPr="008A0E4F">
        <w:rPr>
          <w:rFonts w:ascii="Courier" w:hAnsi="Courier"/>
        </w:rPr>
        <w:tab/>
      </w:r>
    </w:p>
    <w:p w14:paraId="3E204672" w14:textId="77777777" w:rsidR="008A0E4F" w:rsidRPr="008A0E4F" w:rsidRDefault="008A0E4F" w:rsidP="008A0E4F">
      <w:pPr>
        <w:spacing w:after="0" w:line="240" w:lineRule="auto"/>
        <w:rPr>
          <w:rFonts w:ascii="Courier" w:hAnsi="Courier"/>
        </w:rPr>
      </w:pPr>
      <w:r w:rsidRPr="008A0E4F">
        <w:rPr>
          <w:rFonts w:ascii="Courier" w:hAnsi="Courier"/>
        </w:rPr>
        <w:tab/>
        <w:t>&lt;header&gt;</w:t>
      </w:r>
    </w:p>
    <w:p w14:paraId="773B48CB"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&lt;img src="images/town_hall_logo.gif" alt="Town Hall Logo" height="80"&gt;</w:t>
      </w:r>
    </w:p>
    <w:p w14:paraId="38649B98"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&lt;h2&gt;San Joaquin Valley Town Hall&lt;/h2&gt;</w:t>
      </w:r>
    </w:p>
    <w:p w14:paraId="06B1D5D6"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&lt;h3&gt;Celebrating our &lt;span class="shadow"&gt;75&lt;sup&gt;th&lt;/sup&gt;&lt;/span&gt; Year&lt;/h3&gt;</w:t>
      </w:r>
    </w:p>
    <w:p w14:paraId="6F652E62"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p>
    <w:p w14:paraId="17B155EC" w14:textId="77777777" w:rsidR="008A0E4F" w:rsidRPr="008A0E4F" w:rsidRDefault="008A0E4F" w:rsidP="008A0E4F">
      <w:pPr>
        <w:spacing w:after="0" w:line="240" w:lineRule="auto"/>
        <w:rPr>
          <w:rFonts w:ascii="Courier" w:hAnsi="Courier"/>
        </w:rPr>
      </w:pPr>
      <w:r w:rsidRPr="008A0E4F">
        <w:rPr>
          <w:rFonts w:ascii="Courier" w:hAnsi="Courier"/>
        </w:rPr>
        <w:tab/>
        <w:t>&lt;/header&gt;</w:t>
      </w:r>
    </w:p>
    <w:p w14:paraId="0939FD01" w14:textId="77777777" w:rsidR="008A0E4F" w:rsidRPr="008A0E4F" w:rsidRDefault="008A0E4F" w:rsidP="008A0E4F">
      <w:pPr>
        <w:spacing w:after="0" w:line="240" w:lineRule="auto"/>
        <w:rPr>
          <w:rFonts w:ascii="Courier" w:hAnsi="Courier"/>
        </w:rPr>
      </w:pPr>
    </w:p>
    <w:p w14:paraId="10ABC0AB" w14:textId="77777777" w:rsidR="008A0E4F" w:rsidRPr="008A0E4F" w:rsidRDefault="008A0E4F" w:rsidP="008A0E4F">
      <w:pPr>
        <w:spacing w:after="0" w:line="240" w:lineRule="auto"/>
        <w:rPr>
          <w:rFonts w:ascii="Courier" w:hAnsi="Courier"/>
        </w:rPr>
      </w:pPr>
      <w:r w:rsidRPr="008A0E4F">
        <w:rPr>
          <w:rFonts w:ascii="Courier" w:hAnsi="Courier"/>
        </w:rPr>
        <w:tab/>
        <w:t>&lt;nav id="nav_menu"&gt;</w:t>
      </w:r>
    </w:p>
    <w:p w14:paraId="280B2788"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&lt;ul&gt;</w:t>
      </w:r>
    </w:p>
    <w:p w14:paraId="4EF843DA"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&lt;li&gt;&lt;a href="index.html" class="current"&gt;Home&lt;/a&gt;&lt;/li&gt;</w:t>
      </w:r>
    </w:p>
    <w:p w14:paraId="254FEBEC"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&lt;li&gt;&lt;a href="speakers.html"&gt;Speakers&lt;/a&gt;&lt;/li&gt;</w:t>
      </w:r>
    </w:p>
    <w:p w14:paraId="061A7B87"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&lt;li&gt;&lt;a href="luncheons.html"&gt;Luncheons&lt;/a&gt;&lt;/li&gt;</w:t>
      </w:r>
    </w:p>
    <w:p w14:paraId="4101A5C3"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&lt;li&gt;&lt;a href="tickets.html"&gt;Tickets&lt;/a&gt;&lt;/li&gt;</w:t>
      </w:r>
    </w:p>
    <w:p w14:paraId="7740FAC2"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&lt;li&gt;&lt;a href="about.html"&gt;About Us&lt;/a&gt;</w:t>
      </w:r>
    </w:p>
    <w:p w14:paraId="12E0EB47"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t>&lt;ul&gt;</w:t>
      </w:r>
    </w:p>
    <w:p w14:paraId="59AEAD93"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t>&lt;li&gt;&lt;a&gt;Our History&lt;/a&gt;&lt;/li&gt;</w:t>
      </w:r>
    </w:p>
    <w:p w14:paraId="1D45D5BE"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t>&lt;li&gt;&lt;a&gt;Board of Directors&lt;/a&gt;&lt;/li&gt;</w:t>
      </w:r>
    </w:p>
    <w:p w14:paraId="1B259EBC"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t>&lt;li&gt;&lt;a&gt;Past Speakers&lt;/a&gt;&lt;/li&gt;</w:t>
      </w:r>
    </w:p>
    <w:p w14:paraId="0D475B6E"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t>&lt;li&gt;&lt;a&gt;Contact Information&lt;/a&gt;&lt;/li&gt;</w:t>
      </w:r>
    </w:p>
    <w:p w14:paraId="058B493B"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r>
      <w:r w:rsidRPr="008A0E4F">
        <w:rPr>
          <w:rFonts w:ascii="Courier" w:hAnsi="Courier"/>
        </w:rPr>
        <w:tab/>
        <w:t>&lt;/ul&gt;</w:t>
      </w:r>
    </w:p>
    <w:p w14:paraId="4B850DBC"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w:t>
      </w:r>
    </w:p>
    <w:p w14:paraId="4A6CD311" w14:textId="77777777" w:rsidR="008A0E4F" w:rsidRPr="008A0E4F" w:rsidRDefault="008A0E4F" w:rsidP="008A0E4F">
      <w:pPr>
        <w:spacing w:after="0" w:line="240" w:lineRule="auto"/>
        <w:rPr>
          <w:rFonts w:ascii="Courier" w:hAnsi="Courier"/>
        </w:rPr>
      </w:pPr>
    </w:p>
    <w:p w14:paraId="4BEA10FC"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&lt;/ul&gt;</w:t>
      </w:r>
    </w:p>
    <w:p w14:paraId="6D9A7D45" w14:textId="77777777" w:rsidR="008A0E4F" w:rsidRPr="008A0E4F" w:rsidRDefault="008A0E4F" w:rsidP="008A0E4F">
      <w:pPr>
        <w:spacing w:after="0" w:line="240" w:lineRule="auto"/>
        <w:rPr>
          <w:rFonts w:ascii="Courier" w:hAnsi="Courier"/>
        </w:rPr>
      </w:pPr>
      <w:r w:rsidRPr="008A0E4F">
        <w:rPr>
          <w:rFonts w:ascii="Courier" w:hAnsi="Courier"/>
        </w:rPr>
        <w:tab/>
        <w:t>&lt;/nav&gt;</w:t>
      </w:r>
    </w:p>
    <w:p w14:paraId="5AC4A538" w14:textId="77777777" w:rsidR="008A0E4F" w:rsidRPr="008A0E4F" w:rsidRDefault="008A0E4F" w:rsidP="008A0E4F">
      <w:pPr>
        <w:spacing w:after="0" w:line="240" w:lineRule="auto"/>
        <w:rPr>
          <w:rFonts w:ascii="Courier" w:hAnsi="Courier"/>
        </w:rPr>
      </w:pPr>
    </w:p>
    <w:p w14:paraId="45033793" w14:textId="77777777" w:rsidR="008A0E4F" w:rsidRPr="008A0E4F" w:rsidRDefault="008A0E4F" w:rsidP="008A0E4F">
      <w:pPr>
        <w:spacing w:after="0" w:line="240" w:lineRule="auto"/>
        <w:rPr>
          <w:rFonts w:ascii="Courier" w:hAnsi="Courier"/>
        </w:rPr>
      </w:pPr>
      <w:r w:rsidRPr="008A0E4F">
        <w:rPr>
          <w:rFonts w:ascii="Courier" w:hAnsi="Courier"/>
        </w:rPr>
        <w:tab/>
        <w:t>&lt;main&gt;</w:t>
      </w:r>
    </w:p>
    <w:p w14:paraId="2777E143"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&lt;section&gt;</w:t>
      </w:r>
    </w:p>
    <w:p w14:paraId="3D099F88" w14:textId="77777777" w:rsidR="008A0E4F" w:rsidRPr="008A0E4F" w:rsidRDefault="008A0E4F" w:rsidP="008A0E4F">
      <w:pPr>
        <w:spacing w:after="0" w:line="240" w:lineRule="auto"/>
        <w:rPr>
          <w:rFonts w:ascii="Courier" w:hAnsi="Courier"/>
        </w:rPr>
      </w:pPr>
    </w:p>
    <w:p w14:paraId="3539F63B"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&lt;h2&gt;Our Mission&lt;/h2&gt;</w:t>
      </w:r>
    </w:p>
    <w:p w14:paraId="0BA7F666" w14:textId="77777777" w:rsidR="008A0E4F" w:rsidRPr="008A0E4F" w:rsidRDefault="008A0E4F" w:rsidP="008A0E4F">
      <w:pPr>
        <w:spacing w:after="0" w:line="240" w:lineRule="auto"/>
        <w:rPr>
          <w:rFonts w:ascii="Courier" w:hAnsi="Courier"/>
        </w:rPr>
      </w:pPr>
    </w:p>
    <w:p w14:paraId="45A46D0A"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&lt;p&gt;San Joaquin Valley Town Hall is a non-profit organization that is run by an all-volunteer board of directors. Our mission is to bring nationally and internationally renowned, thought-provoking speakers who inform, educate, and entertain our audience! As one or our members told us:&lt;/p&gt;</w:t>
      </w:r>
    </w:p>
    <w:p w14:paraId="4FF7E522" w14:textId="77777777" w:rsidR="008A0E4F" w:rsidRPr="008A0E4F" w:rsidRDefault="008A0E4F" w:rsidP="008A0E4F">
      <w:pPr>
        <w:spacing w:after="0" w:line="240" w:lineRule="auto"/>
        <w:rPr>
          <w:rFonts w:ascii="Courier" w:hAnsi="Courier"/>
        </w:rPr>
      </w:pPr>
    </w:p>
    <w:p w14:paraId="741E34A5"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&lt;blockquote&gt;&amp;ldquo;Each year I give a ticket package to each of our family members. I think of it as the gift of knowledge...and that is priceless.&amp;rdquo;&lt;/blockquote&gt;</w:t>
      </w:r>
    </w:p>
    <w:p w14:paraId="45D6A257" w14:textId="77777777" w:rsidR="008A0E4F" w:rsidRPr="008A0E4F" w:rsidRDefault="008A0E4F" w:rsidP="008A0E4F">
      <w:pPr>
        <w:spacing w:after="0" w:line="240" w:lineRule="auto"/>
        <w:rPr>
          <w:rFonts w:ascii="Courier" w:hAnsi="Courier"/>
        </w:rPr>
      </w:pPr>
    </w:p>
    <w:p w14:paraId="561EBBF2" w14:textId="77777777" w:rsidR="008A0E4F" w:rsidRPr="008A0E4F" w:rsidRDefault="008A0E4F" w:rsidP="008A0E4F">
      <w:pPr>
        <w:spacing w:after="0" w:line="240" w:lineRule="auto"/>
        <w:rPr>
          <w:rFonts w:ascii="Courier" w:hAnsi="Courier"/>
        </w:rPr>
      </w:pPr>
    </w:p>
    <w:p w14:paraId="741D12AB" w14:textId="77777777" w:rsidR="008A0E4F" w:rsidRPr="008A0E4F" w:rsidRDefault="008A0E4F" w:rsidP="008A0E4F">
      <w:pPr>
        <w:spacing w:after="0" w:line="240" w:lineRule="auto"/>
        <w:rPr>
          <w:rFonts w:ascii="Courier" w:hAnsi="Courier"/>
        </w:rPr>
      </w:pPr>
      <w:r w:rsidRPr="008A0E4F">
        <w:rPr>
          <w:rFonts w:ascii="Courier" w:hAnsi="Courier"/>
        </w:rPr>
        <w:t>&lt;h1&gt;Speaker of the Month&lt;/h1&gt;</w:t>
      </w:r>
    </w:p>
    <w:p w14:paraId="1A622F92" w14:textId="77777777" w:rsidR="008A0E4F" w:rsidRPr="008A0E4F" w:rsidRDefault="008A0E4F" w:rsidP="008A0E4F">
      <w:pPr>
        <w:spacing w:after="0" w:line="240" w:lineRule="auto"/>
        <w:rPr>
          <w:rFonts w:ascii="Courier" w:hAnsi="Courier"/>
        </w:rPr>
      </w:pPr>
      <w:r w:rsidRPr="008A0E4F">
        <w:rPr>
          <w:rFonts w:ascii="Courier" w:hAnsi="Courier"/>
        </w:rPr>
        <w:t>&lt;article&gt;</w:t>
      </w:r>
    </w:p>
    <w:p w14:paraId="43C7BAD9" w14:textId="77777777" w:rsidR="008A0E4F" w:rsidRPr="008A0E4F" w:rsidRDefault="008A0E4F" w:rsidP="008A0E4F">
      <w:pPr>
        <w:spacing w:after="0" w:line="240" w:lineRule="auto"/>
        <w:rPr>
          <w:rFonts w:ascii="Courier" w:hAnsi="Courier"/>
        </w:rPr>
      </w:pPr>
      <w:r w:rsidRPr="008A0E4F">
        <w:rPr>
          <w:rFonts w:ascii="Courier" w:hAnsi="Courier"/>
        </w:rPr>
        <w:t>&lt;h2&gt;Fossil Threads in the Web of Life&lt;/h2&gt;</w:t>
      </w:r>
    </w:p>
    <w:p w14:paraId="6057E342" w14:textId="77777777" w:rsidR="008A0E4F" w:rsidRPr="008A0E4F" w:rsidRDefault="008A0E4F" w:rsidP="008A0E4F">
      <w:pPr>
        <w:spacing w:after="0" w:line="240" w:lineRule="auto"/>
        <w:rPr>
          <w:rFonts w:ascii="Courier" w:hAnsi="Courier"/>
        </w:rPr>
      </w:pPr>
      <w:r w:rsidRPr="008A0E4F">
        <w:rPr>
          <w:rFonts w:ascii="Courier" w:hAnsi="Courier"/>
        </w:rPr>
        <w:tab/>
        <w:t>&lt;img src="images/sampson_dinosaur.jpg" alt="Sampson and dinosaur"&gt;</w:t>
      </w:r>
    </w:p>
    <w:p w14:paraId="26B63F4F" w14:textId="77777777" w:rsidR="008A0E4F" w:rsidRPr="008A0E4F" w:rsidRDefault="008A0E4F" w:rsidP="008A0E4F">
      <w:pPr>
        <w:spacing w:after="0" w:line="240" w:lineRule="auto"/>
        <w:rPr>
          <w:rFonts w:ascii="Courier" w:hAnsi="Courier"/>
        </w:rPr>
      </w:pPr>
      <w:r w:rsidRPr="008A0E4F">
        <w:rPr>
          <w:rFonts w:ascii="Courier" w:hAnsi="Courier"/>
        </w:rPr>
        <w:t>&lt;h3&gt;February 15, 2012&lt;br&gt;</w:t>
      </w:r>
    </w:p>
    <w:p w14:paraId="38A7757E" w14:textId="77777777" w:rsidR="008A0E4F" w:rsidRPr="008A0E4F" w:rsidRDefault="008A0E4F" w:rsidP="008A0E4F">
      <w:pPr>
        <w:spacing w:after="0" w:line="240" w:lineRule="auto"/>
        <w:rPr>
          <w:rFonts w:ascii="Courier" w:hAnsi="Courier"/>
        </w:rPr>
      </w:pPr>
      <w:r w:rsidRPr="008A0E4F">
        <w:rPr>
          <w:rFonts w:ascii="Courier" w:hAnsi="Courier"/>
        </w:rPr>
        <w:t>Scott Sampson&lt;/h3&gt;</w:t>
      </w:r>
    </w:p>
    <w:p w14:paraId="0B533AAB" w14:textId="77777777" w:rsidR="008A0E4F" w:rsidRPr="008A0E4F" w:rsidRDefault="008A0E4F" w:rsidP="008A0E4F">
      <w:pPr>
        <w:spacing w:after="0" w:line="240" w:lineRule="auto"/>
        <w:rPr>
          <w:rFonts w:ascii="Courier" w:hAnsi="Courier"/>
        </w:rPr>
      </w:pPr>
    </w:p>
    <w:p w14:paraId="12FE6813" w14:textId="77777777" w:rsidR="008A0E4F" w:rsidRPr="008A0E4F" w:rsidRDefault="008A0E4F" w:rsidP="008A0E4F">
      <w:pPr>
        <w:spacing w:after="0" w:line="240" w:lineRule="auto"/>
        <w:rPr>
          <w:rFonts w:ascii="Courier" w:hAnsi="Courier"/>
        </w:rPr>
      </w:pPr>
      <w:r w:rsidRPr="008A0E4F">
        <w:rPr>
          <w:rFonts w:ascii="Courier" w:hAnsi="Courier"/>
        </w:rPr>
        <w:t>&lt;p&gt;What's 75 million years old and brand spanking new? A teenage Utahceratops! Come to the Saroyan, armed with your best dinosaur roar, when Scott Sampson, Research Curator at the Utah Museum of Natural History, steps to the podium. Sampson's research has focused on the ecology and evolution of late Cretaceous dinosaurs and he has conducted fieldwork in a number of countries in Africa.&lt;/p&gt;</w:t>
      </w:r>
    </w:p>
    <w:p w14:paraId="44EB4BFC" w14:textId="77777777" w:rsidR="008A0E4F" w:rsidRPr="008A0E4F" w:rsidRDefault="008A0E4F" w:rsidP="008A0E4F">
      <w:pPr>
        <w:spacing w:after="0" w:line="240" w:lineRule="auto"/>
        <w:rPr>
          <w:rFonts w:ascii="Courier" w:hAnsi="Courier"/>
        </w:rPr>
      </w:pPr>
    </w:p>
    <w:p w14:paraId="11CEED66" w14:textId="77777777" w:rsidR="008A0E4F" w:rsidRPr="008A0E4F" w:rsidRDefault="008A0E4F" w:rsidP="008A0E4F">
      <w:pPr>
        <w:spacing w:after="0" w:line="240" w:lineRule="auto"/>
        <w:rPr>
          <w:rFonts w:ascii="Courier" w:hAnsi="Courier"/>
        </w:rPr>
      </w:pPr>
      <w:r w:rsidRPr="008A0E4F">
        <w:rPr>
          <w:rFonts w:ascii="Courier" w:hAnsi="Courier"/>
        </w:rPr>
        <w:t>&lt;p&gt;&lt;a href="speakers/sampson.html"&gt;Read more.&lt;/a&gt;&amp;nbsp;&lt;a href="media/sampson.swf" type="application/x-shockwave-flash" target="_blank"&gt;Or play video.&lt;/a&gt;&lt;/p&gt;</w:t>
      </w:r>
    </w:p>
    <w:p w14:paraId="4A761648" w14:textId="77777777" w:rsidR="008A0E4F" w:rsidRPr="008A0E4F" w:rsidRDefault="008A0E4F" w:rsidP="008A0E4F">
      <w:pPr>
        <w:spacing w:after="0" w:line="240" w:lineRule="auto"/>
        <w:rPr>
          <w:rFonts w:ascii="Courier" w:hAnsi="Courier"/>
        </w:rPr>
      </w:pPr>
      <w:r w:rsidRPr="008A0E4F">
        <w:rPr>
          <w:rFonts w:ascii="Courier" w:hAnsi="Courier"/>
        </w:rPr>
        <w:t>&lt;/article&gt;</w:t>
      </w:r>
    </w:p>
    <w:p w14:paraId="2F4192C9" w14:textId="77777777" w:rsidR="008A0E4F" w:rsidRPr="008A0E4F" w:rsidRDefault="008A0E4F" w:rsidP="008A0E4F">
      <w:pPr>
        <w:spacing w:after="0" w:line="240" w:lineRule="auto"/>
        <w:rPr>
          <w:rFonts w:ascii="Courier" w:hAnsi="Courier"/>
        </w:rPr>
      </w:pPr>
    </w:p>
    <w:p w14:paraId="01A8FF91" w14:textId="77777777" w:rsidR="008A0E4F" w:rsidRPr="008A0E4F" w:rsidRDefault="008A0E4F" w:rsidP="008A0E4F">
      <w:pPr>
        <w:spacing w:after="0" w:line="240" w:lineRule="auto"/>
        <w:rPr>
          <w:rFonts w:ascii="Courier" w:hAnsi="Courier"/>
        </w:rPr>
      </w:pPr>
    </w:p>
    <w:p w14:paraId="4B610949"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&lt;h2&gt;Our Ticket Packages&lt;/h2&gt;</w:t>
      </w:r>
    </w:p>
    <w:p w14:paraId="64AE046B" w14:textId="77777777" w:rsidR="008A0E4F" w:rsidRPr="008A0E4F" w:rsidRDefault="008A0E4F" w:rsidP="008A0E4F">
      <w:pPr>
        <w:spacing w:after="0" w:line="240" w:lineRule="auto"/>
        <w:rPr>
          <w:rFonts w:ascii="Courier" w:hAnsi="Courier"/>
        </w:rPr>
      </w:pPr>
    </w:p>
    <w:p w14:paraId="02EC6C72"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&lt;ul&gt;</w:t>
      </w:r>
    </w:p>
    <w:p w14:paraId="4308F049"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&lt;li&gt;Season Package: $95&lt;/li&gt;</w:t>
      </w:r>
    </w:p>
    <w:p w14:paraId="48F6F411"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&lt;li&gt;Patron Package: $200&lt;/li&gt;</w:t>
      </w:r>
    </w:p>
    <w:p w14:paraId="44FE0EF6"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r>
      <w:r w:rsidRPr="008A0E4F">
        <w:rPr>
          <w:rFonts w:ascii="Courier" w:hAnsi="Courier"/>
        </w:rPr>
        <w:tab/>
        <w:t>&lt;li&gt;Single Speaker: $25&lt;/li&gt;</w:t>
      </w:r>
    </w:p>
    <w:p w14:paraId="6190C496"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&lt;/ul&gt;</w:t>
      </w:r>
    </w:p>
    <w:p w14:paraId="09D2AACD" w14:textId="77777777" w:rsidR="008A0E4F" w:rsidRPr="008A0E4F" w:rsidRDefault="008A0E4F" w:rsidP="008A0E4F">
      <w:pPr>
        <w:spacing w:after="0" w:line="240" w:lineRule="auto"/>
        <w:rPr>
          <w:rFonts w:ascii="Courier" w:hAnsi="Courier"/>
        </w:rPr>
      </w:pPr>
    </w:p>
    <w:p w14:paraId="71EF3B0F"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&lt;/section&gt;</w:t>
      </w:r>
    </w:p>
    <w:p w14:paraId="01B99E52" w14:textId="77777777" w:rsidR="008A0E4F" w:rsidRPr="008A0E4F" w:rsidRDefault="008A0E4F" w:rsidP="008A0E4F">
      <w:pPr>
        <w:spacing w:after="0" w:line="240" w:lineRule="auto"/>
        <w:rPr>
          <w:rFonts w:ascii="Courier" w:hAnsi="Courier"/>
        </w:rPr>
      </w:pPr>
    </w:p>
    <w:p w14:paraId="48FB6A9C" w14:textId="77777777" w:rsidR="008A0E4F" w:rsidRPr="008A0E4F" w:rsidRDefault="008A0E4F" w:rsidP="008A0E4F">
      <w:pPr>
        <w:spacing w:after="0" w:line="240" w:lineRule="auto"/>
        <w:rPr>
          <w:rFonts w:ascii="Courier" w:hAnsi="Courier"/>
        </w:rPr>
      </w:pPr>
    </w:p>
    <w:p w14:paraId="7035ACB3" w14:textId="77777777" w:rsidR="008A0E4F" w:rsidRPr="008A0E4F" w:rsidRDefault="008A0E4F" w:rsidP="008A0E4F">
      <w:pPr>
        <w:spacing w:after="0" w:line="240" w:lineRule="auto"/>
        <w:rPr>
          <w:rFonts w:ascii="Courier" w:hAnsi="Courier"/>
        </w:rPr>
      </w:pPr>
    </w:p>
    <w:p w14:paraId="562F518D" w14:textId="77777777" w:rsidR="008A0E4F" w:rsidRPr="008A0E4F" w:rsidRDefault="008A0E4F" w:rsidP="008A0E4F">
      <w:pPr>
        <w:spacing w:after="0" w:line="240" w:lineRule="auto"/>
        <w:rPr>
          <w:rFonts w:ascii="Courier" w:hAnsi="Courier"/>
        </w:rPr>
      </w:pPr>
    </w:p>
    <w:p w14:paraId="7058783E"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&lt;aside&gt;</w:t>
      </w:r>
    </w:p>
    <w:p w14:paraId="0D09E38E" w14:textId="77777777" w:rsidR="008A0E4F" w:rsidRPr="008A0E4F" w:rsidRDefault="008A0E4F" w:rsidP="008A0E4F">
      <w:pPr>
        <w:spacing w:after="0" w:line="240" w:lineRule="auto"/>
        <w:rPr>
          <w:rFonts w:ascii="Courier" w:hAnsi="Courier"/>
        </w:rPr>
      </w:pPr>
    </w:p>
    <w:p w14:paraId="4F6B69F8" w14:textId="77777777" w:rsidR="008A0E4F" w:rsidRPr="008A0E4F" w:rsidRDefault="008A0E4F" w:rsidP="008A0E4F">
      <w:pPr>
        <w:spacing w:after="0" w:line="240" w:lineRule="auto"/>
        <w:rPr>
          <w:rFonts w:ascii="Courier" w:hAnsi="Courier"/>
        </w:rPr>
      </w:pPr>
      <w:r w:rsidRPr="008A0E4F">
        <w:rPr>
          <w:rFonts w:ascii="Courier" w:hAnsi="Courier"/>
        </w:rPr>
        <w:tab/>
        <w:t>&lt;h2&gt;Guest speakers&lt;/h2&gt;</w:t>
      </w:r>
    </w:p>
    <w:p w14:paraId="66CD2F73" w14:textId="77777777" w:rsidR="008A0E4F" w:rsidRPr="008A0E4F" w:rsidRDefault="008A0E4F" w:rsidP="008A0E4F">
      <w:pPr>
        <w:spacing w:after="0" w:line="240" w:lineRule="auto"/>
        <w:rPr>
          <w:rFonts w:ascii="Courier" w:hAnsi="Courier"/>
        </w:rPr>
      </w:pPr>
      <w:r w:rsidRPr="008A0E4F">
        <w:rPr>
          <w:rFonts w:ascii="Courier" w:hAnsi="Courier"/>
        </w:rPr>
        <w:tab/>
        <w:t>&lt;h3&gt;October&lt;br&gt;&lt;a href="speakers/toobin.html"&gt;Jeffrey Toobin&lt;/a&gt;&lt;/h3&gt;</w:t>
      </w:r>
    </w:p>
    <w:p w14:paraId="68A23F3E" w14:textId="77777777" w:rsidR="008A0E4F" w:rsidRPr="008A0E4F" w:rsidRDefault="008A0E4F" w:rsidP="008A0E4F">
      <w:pPr>
        <w:spacing w:after="0" w:line="240" w:lineRule="auto"/>
        <w:rPr>
          <w:rFonts w:ascii="Courier" w:hAnsi="Courier"/>
        </w:rPr>
      </w:pPr>
      <w:r w:rsidRPr="008A0E4F">
        <w:rPr>
          <w:rFonts w:ascii="Courier" w:hAnsi="Courier"/>
        </w:rPr>
        <w:tab/>
        <w:t>&lt;img src="images/toobin75.jpg" alt="Toobin Photo"&gt;</w:t>
      </w:r>
    </w:p>
    <w:p w14:paraId="33612004" w14:textId="77777777" w:rsidR="008A0E4F" w:rsidRPr="008A0E4F" w:rsidRDefault="008A0E4F" w:rsidP="008A0E4F">
      <w:pPr>
        <w:spacing w:after="0" w:line="240" w:lineRule="auto"/>
        <w:rPr>
          <w:rFonts w:ascii="Courier" w:hAnsi="Courier"/>
        </w:rPr>
      </w:pPr>
    </w:p>
    <w:p w14:paraId="301601E9" w14:textId="77777777" w:rsidR="008A0E4F" w:rsidRPr="008A0E4F" w:rsidRDefault="008A0E4F" w:rsidP="008A0E4F">
      <w:pPr>
        <w:spacing w:after="0" w:line="240" w:lineRule="auto"/>
        <w:rPr>
          <w:rFonts w:ascii="Courier" w:hAnsi="Courier"/>
        </w:rPr>
      </w:pPr>
      <w:r w:rsidRPr="008A0E4F">
        <w:rPr>
          <w:rFonts w:ascii="Courier" w:hAnsi="Courier"/>
        </w:rPr>
        <w:tab/>
        <w:t>&lt;h3&gt;November&lt;br&gt;&lt;a href="speakers/sorkin.html"&gt;Andrew Ross Sorkin&lt;/a&gt;&lt;/h3&gt;</w:t>
      </w:r>
    </w:p>
    <w:p w14:paraId="575413EC" w14:textId="77777777" w:rsidR="008A0E4F" w:rsidRPr="008A0E4F" w:rsidRDefault="008A0E4F" w:rsidP="008A0E4F">
      <w:pPr>
        <w:spacing w:after="0" w:line="240" w:lineRule="auto"/>
        <w:rPr>
          <w:rFonts w:ascii="Courier" w:hAnsi="Courier"/>
        </w:rPr>
      </w:pPr>
      <w:r w:rsidRPr="008A0E4F">
        <w:rPr>
          <w:rFonts w:ascii="Courier" w:hAnsi="Courier"/>
        </w:rPr>
        <w:tab/>
        <w:t>&lt;img src="images/sorkin75.jpg" alt="Sorkin Photo"&gt;</w:t>
      </w:r>
    </w:p>
    <w:p w14:paraId="4F8D1B20" w14:textId="77777777" w:rsidR="008A0E4F" w:rsidRPr="008A0E4F" w:rsidRDefault="008A0E4F" w:rsidP="008A0E4F">
      <w:pPr>
        <w:spacing w:after="0" w:line="240" w:lineRule="auto"/>
        <w:rPr>
          <w:rFonts w:ascii="Courier" w:hAnsi="Courier"/>
        </w:rPr>
      </w:pPr>
    </w:p>
    <w:p w14:paraId="73568505" w14:textId="77777777" w:rsidR="008A0E4F" w:rsidRPr="008A0E4F" w:rsidRDefault="008A0E4F" w:rsidP="008A0E4F">
      <w:pPr>
        <w:spacing w:after="0" w:line="240" w:lineRule="auto"/>
        <w:rPr>
          <w:rFonts w:ascii="Courier" w:hAnsi="Courier"/>
        </w:rPr>
      </w:pPr>
      <w:r w:rsidRPr="008A0E4F">
        <w:rPr>
          <w:rFonts w:ascii="Courier" w:hAnsi="Courier"/>
        </w:rPr>
        <w:tab/>
        <w:t>&lt;h3&gt;January&lt;br&gt;&lt;a href="speakers/chua.html"&gt;Amy Chua&lt;/a&gt;&lt;/h3&gt;</w:t>
      </w:r>
    </w:p>
    <w:p w14:paraId="593A0E52" w14:textId="77777777" w:rsidR="008A0E4F" w:rsidRPr="008A0E4F" w:rsidRDefault="008A0E4F" w:rsidP="008A0E4F">
      <w:pPr>
        <w:spacing w:after="0" w:line="240" w:lineRule="auto"/>
        <w:rPr>
          <w:rFonts w:ascii="Courier" w:hAnsi="Courier"/>
        </w:rPr>
      </w:pPr>
      <w:r w:rsidRPr="008A0E4F">
        <w:rPr>
          <w:rFonts w:ascii="Courier" w:hAnsi="Courier"/>
        </w:rPr>
        <w:lastRenderedPageBreak/>
        <w:tab/>
        <w:t>&lt;img src="images/chua75.jpg" alt="Chua Photo"&gt;</w:t>
      </w:r>
    </w:p>
    <w:p w14:paraId="23444339" w14:textId="77777777" w:rsidR="008A0E4F" w:rsidRPr="008A0E4F" w:rsidRDefault="008A0E4F" w:rsidP="008A0E4F">
      <w:pPr>
        <w:spacing w:after="0" w:line="240" w:lineRule="auto"/>
        <w:rPr>
          <w:rFonts w:ascii="Courier" w:hAnsi="Courier"/>
        </w:rPr>
      </w:pPr>
    </w:p>
    <w:p w14:paraId="0CD3969C" w14:textId="77777777" w:rsidR="008A0E4F" w:rsidRPr="008A0E4F" w:rsidRDefault="008A0E4F" w:rsidP="008A0E4F">
      <w:pPr>
        <w:spacing w:after="0" w:line="240" w:lineRule="auto"/>
        <w:rPr>
          <w:rFonts w:ascii="Courier" w:hAnsi="Courier"/>
        </w:rPr>
      </w:pPr>
      <w:r w:rsidRPr="008A0E4F">
        <w:rPr>
          <w:rFonts w:ascii="Courier" w:hAnsi="Courier"/>
        </w:rPr>
        <w:tab/>
        <w:t>&lt;h3&gt;February&lt;br&gt;&lt;a href="speakers/sampson.html"&gt;Scott Sampson&lt;/a&gt;&lt;/h3&gt;</w:t>
      </w:r>
    </w:p>
    <w:p w14:paraId="2C459B4A" w14:textId="77777777" w:rsidR="008A0E4F" w:rsidRPr="008A0E4F" w:rsidRDefault="008A0E4F" w:rsidP="008A0E4F">
      <w:pPr>
        <w:spacing w:after="0" w:line="240" w:lineRule="auto"/>
        <w:rPr>
          <w:rFonts w:ascii="Courier" w:hAnsi="Courier"/>
        </w:rPr>
      </w:pPr>
      <w:r w:rsidRPr="008A0E4F">
        <w:rPr>
          <w:rFonts w:ascii="Courier" w:hAnsi="Courier"/>
        </w:rPr>
        <w:tab/>
        <w:t>&lt;img src="images/sampson75.jpg" alt="Sampson Photo"&gt;</w:t>
      </w:r>
    </w:p>
    <w:p w14:paraId="05633DB4" w14:textId="77777777" w:rsidR="008A0E4F" w:rsidRPr="008A0E4F" w:rsidRDefault="008A0E4F" w:rsidP="008A0E4F">
      <w:pPr>
        <w:spacing w:after="0" w:line="240" w:lineRule="auto"/>
        <w:rPr>
          <w:rFonts w:ascii="Courier" w:hAnsi="Courier"/>
        </w:rPr>
      </w:pPr>
    </w:p>
    <w:p w14:paraId="4B42D15F"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&lt;/aside&gt;</w:t>
      </w:r>
    </w:p>
    <w:p w14:paraId="5D66FF14" w14:textId="77777777" w:rsidR="008A0E4F" w:rsidRPr="008A0E4F" w:rsidRDefault="008A0E4F" w:rsidP="008A0E4F">
      <w:pPr>
        <w:spacing w:after="0" w:line="240" w:lineRule="auto"/>
        <w:rPr>
          <w:rFonts w:ascii="Courier" w:hAnsi="Courier"/>
        </w:rPr>
      </w:pPr>
    </w:p>
    <w:p w14:paraId="53548CBD" w14:textId="77777777" w:rsidR="008A0E4F" w:rsidRPr="008A0E4F" w:rsidRDefault="008A0E4F" w:rsidP="008A0E4F">
      <w:pPr>
        <w:spacing w:after="0" w:line="240" w:lineRule="auto"/>
        <w:rPr>
          <w:rFonts w:ascii="Courier" w:hAnsi="Courier"/>
        </w:rPr>
      </w:pPr>
      <w:r w:rsidRPr="008A0E4F">
        <w:rPr>
          <w:rFonts w:ascii="Courier" w:hAnsi="Courier"/>
        </w:rPr>
        <w:tab/>
        <w:t>&lt;/main&gt;</w:t>
      </w:r>
    </w:p>
    <w:p w14:paraId="6DA80CC5" w14:textId="77777777" w:rsidR="008A0E4F" w:rsidRPr="008A0E4F" w:rsidRDefault="008A0E4F" w:rsidP="008A0E4F">
      <w:pPr>
        <w:spacing w:after="0" w:line="240" w:lineRule="auto"/>
        <w:rPr>
          <w:rFonts w:ascii="Courier" w:hAnsi="Courier"/>
        </w:rPr>
      </w:pPr>
    </w:p>
    <w:p w14:paraId="62FEC0CC" w14:textId="77777777" w:rsidR="008A0E4F" w:rsidRPr="008A0E4F" w:rsidRDefault="008A0E4F" w:rsidP="008A0E4F">
      <w:pPr>
        <w:spacing w:after="0" w:line="240" w:lineRule="auto"/>
        <w:rPr>
          <w:rFonts w:ascii="Courier" w:hAnsi="Courier"/>
        </w:rPr>
      </w:pPr>
    </w:p>
    <w:p w14:paraId="62374D37" w14:textId="77777777" w:rsidR="008A0E4F" w:rsidRPr="008A0E4F" w:rsidRDefault="008A0E4F" w:rsidP="008A0E4F">
      <w:pPr>
        <w:spacing w:after="0" w:line="240" w:lineRule="auto"/>
        <w:rPr>
          <w:rFonts w:ascii="Courier" w:hAnsi="Courier"/>
        </w:rPr>
      </w:pPr>
      <w:r w:rsidRPr="008A0E4F">
        <w:rPr>
          <w:rFonts w:ascii="Courier" w:hAnsi="Courier"/>
        </w:rPr>
        <w:tab/>
        <w:t>&lt;footer&gt;</w:t>
      </w:r>
    </w:p>
    <w:p w14:paraId="7E9A2186" w14:textId="77777777" w:rsidR="008A0E4F" w:rsidRPr="008A0E4F" w:rsidRDefault="008A0E4F" w:rsidP="008A0E4F">
      <w:pPr>
        <w:spacing w:after="0" w:line="240" w:lineRule="auto"/>
        <w:rPr>
          <w:rFonts w:ascii="Courier" w:hAnsi="Courier"/>
        </w:rPr>
      </w:pPr>
      <w:r w:rsidRPr="008A0E4F">
        <w:rPr>
          <w:rFonts w:ascii="Courier" w:hAnsi="Courier"/>
        </w:rPr>
        <w:tab/>
      </w:r>
      <w:r w:rsidRPr="008A0E4F">
        <w:rPr>
          <w:rFonts w:ascii="Courier" w:hAnsi="Courier"/>
        </w:rPr>
        <w:tab/>
        <w:t>&lt;p&gt;&amp;copy; 2015, San Joaquin Valley Town Hall, Fresno, CA 93755&lt;/p&gt;</w:t>
      </w:r>
    </w:p>
    <w:p w14:paraId="7A051D1E" w14:textId="77777777" w:rsidR="008A0E4F" w:rsidRPr="008A0E4F" w:rsidRDefault="008A0E4F" w:rsidP="008A0E4F">
      <w:pPr>
        <w:spacing w:after="0" w:line="240" w:lineRule="auto"/>
        <w:rPr>
          <w:rFonts w:ascii="Courier" w:hAnsi="Courier"/>
        </w:rPr>
      </w:pPr>
      <w:r w:rsidRPr="008A0E4F">
        <w:rPr>
          <w:rFonts w:ascii="Courier" w:hAnsi="Courier"/>
        </w:rPr>
        <w:tab/>
        <w:t>&lt;/footer&gt;</w:t>
      </w:r>
    </w:p>
    <w:p w14:paraId="313B0973" w14:textId="77777777" w:rsidR="008A0E4F" w:rsidRPr="008A0E4F" w:rsidRDefault="008A0E4F" w:rsidP="008A0E4F">
      <w:pPr>
        <w:spacing w:after="0" w:line="240" w:lineRule="auto"/>
        <w:rPr>
          <w:rFonts w:ascii="Courier" w:hAnsi="Courier"/>
        </w:rPr>
      </w:pPr>
      <w:r w:rsidRPr="008A0E4F">
        <w:rPr>
          <w:rFonts w:ascii="Courier" w:hAnsi="Courier"/>
        </w:rPr>
        <w:t>&lt;/body&gt;</w:t>
      </w:r>
    </w:p>
    <w:p w14:paraId="40E65CDD" w14:textId="77777777" w:rsidR="008A0E4F" w:rsidRPr="008A0E4F" w:rsidRDefault="008A0E4F" w:rsidP="008A0E4F">
      <w:pPr>
        <w:spacing w:after="0" w:line="240" w:lineRule="auto"/>
        <w:rPr>
          <w:rFonts w:ascii="Courier" w:hAnsi="Courier"/>
        </w:rPr>
      </w:pPr>
      <w:r w:rsidRPr="008A0E4F">
        <w:rPr>
          <w:rFonts w:ascii="Courier" w:hAnsi="Courier"/>
        </w:rPr>
        <w:t>&lt;/html&gt;</w:t>
      </w:r>
    </w:p>
    <w:p w14:paraId="0595DD79" w14:textId="77777777" w:rsidR="002B04A9" w:rsidRDefault="002B04A9" w:rsidP="005A68A0">
      <w:pPr>
        <w:spacing w:after="0" w:line="240" w:lineRule="auto"/>
      </w:pPr>
    </w:p>
    <w:p w14:paraId="05383F15" w14:textId="77777777" w:rsidR="00EE0621" w:rsidRDefault="00EE0621" w:rsidP="005A68A0">
      <w:pPr>
        <w:spacing w:after="0" w:line="240" w:lineRule="auto"/>
      </w:pPr>
    </w:p>
    <w:p w14:paraId="23FCF5EC" w14:textId="77777777" w:rsidR="002C7B3B" w:rsidRDefault="002C7B3B">
      <w:pPr>
        <w:spacing w:after="0" w:line="240" w:lineRule="auto"/>
      </w:pPr>
      <w:r>
        <w:br w:type="page"/>
      </w:r>
    </w:p>
    <w:p w14:paraId="197FFD58" w14:textId="37A73083" w:rsidR="00EE0621" w:rsidRDefault="008A0E4F" w:rsidP="00EE0621">
      <w:pPr>
        <w:spacing w:after="0" w:line="240" w:lineRule="auto"/>
        <w:rPr>
          <w:rStyle w:val="IntenseReference"/>
        </w:rPr>
      </w:pPr>
      <w:r>
        <w:rPr>
          <w:rStyle w:val="IntenseReference"/>
        </w:rPr>
        <w:lastRenderedPageBreak/>
        <w:t>CSS</w:t>
      </w:r>
      <w:r w:rsidR="00EE0621">
        <w:rPr>
          <w:rStyle w:val="IntenseReference"/>
        </w:rPr>
        <w:t xml:space="preserve"> for Exercise 3-1</w:t>
      </w:r>
    </w:p>
    <w:p w14:paraId="6BB4FDF8" w14:textId="77777777" w:rsidR="00EE0621" w:rsidRDefault="00EE0621" w:rsidP="005A68A0">
      <w:pPr>
        <w:spacing w:after="0" w:line="240" w:lineRule="auto"/>
      </w:pPr>
    </w:p>
    <w:p w14:paraId="1CEC2FA7" w14:textId="77777777" w:rsidR="002C7B3B" w:rsidRPr="002C7B3B" w:rsidRDefault="002C7B3B" w:rsidP="002C7B3B">
      <w:pPr>
        <w:spacing w:after="0" w:line="240" w:lineRule="auto"/>
        <w:rPr>
          <w:rFonts w:ascii="Courier" w:hAnsi="Courier"/>
        </w:rPr>
      </w:pPr>
      <w:r w:rsidRPr="002C7B3B">
        <w:rPr>
          <w:rFonts w:ascii="Courier" w:hAnsi="Courier"/>
        </w:rPr>
        <w:t>/* reset selector */</w:t>
      </w:r>
    </w:p>
    <w:p w14:paraId="2BECD8C2" w14:textId="77777777" w:rsidR="002C7B3B" w:rsidRPr="002C7B3B" w:rsidRDefault="002C7B3B" w:rsidP="002C7B3B">
      <w:pPr>
        <w:spacing w:after="0" w:line="240" w:lineRule="auto"/>
        <w:rPr>
          <w:rFonts w:ascii="Courier" w:hAnsi="Courier"/>
        </w:rPr>
      </w:pPr>
    </w:p>
    <w:p w14:paraId="38446212" w14:textId="77777777" w:rsidR="002C7B3B" w:rsidRPr="002C7B3B" w:rsidRDefault="002C7B3B" w:rsidP="002C7B3B">
      <w:pPr>
        <w:spacing w:after="0" w:line="240" w:lineRule="auto"/>
        <w:rPr>
          <w:rFonts w:ascii="Courier" w:hAnsi="Courier"/>
        </w:rPr>
      </w:pPr>
      <w:r w:rsidRPr="002C7B3B">
        <w:rPr>
          <w:rFonts w:ascii="Courier" w:hAnsi="Courier"/>
        </w:rPr>
        <w:t>* {</w:t>
      </w:r>
    </w:p>
    <w:p w14:paraId="32730CFB" w14:textId="77777777" w:rsidR="002C7B3B" w:rsidRPr="002C7B3B" w:rsidRDefault="002C7B3B" w:rsidP="002C7B3B">
      <w:pPr>
        <w:spacing w:after="0" w:line="240" w:lineRule="auto"/>
        <w:rPr>
          <w:rFonts w:ascii="Courier" w:hAnsi="Courier"/>
        </w:rPr>
      </w:pPr>
      <w:r w:rsidRPr="002C7B3B">
        <w:rPr>
          <w:rFonts w:ascii="Courier" w:hAnsi="Courier"/>
        </w:rPr>
        <w:tab/>
        <w:t>margin: 0;</w:t>
      </w:r>
    </w:p>
    <w:p w14:paraId="02C5B4C1" w14:textId="77777777" w:rsidR="002C7B3B" w:rsidRPr="002C7B3B" w:rsidRDefault="002C7B3B" w:rsidP="002C7B3B">
      <w:pPr>
        <w:spacing w:after="0" w:line="240" w:lineRule="auto"/>
        <w:rPr>
          <w:rFonts w:ascii="Courier" w:hAnsi="Courier"/>
        </w:rPr>
      </w:pPr>
      <w:r w:rsidRPr="002C7B3B">
        <w:rPr>
          <w:rFonts w:ascii="Courier" w:hAnsi="Courier"/>
        </w:rPr>
        <w:tab/>
        <w:t>padding: 0;</w:t>
      </w:r>
    </w:p>
    <w:p w14:paraId="75B41319" w14:textId="77777777" w:rsidR="002C7B3B" w:rsidRPr="002C7B3B" w:rsidRDefault="002C7B3B" w:rsidP="002C7B3B">
      <w:pPr>
        <w:spacing w:after="0" w:line="240" w:lineRule="auto"/>
        <w:rPr>
          <w:rFonts w:ascii="Courier" w:hAnsi="Courier"/>
        </w:rPr>
      </w:pPr>
      <w:r w:rsidRPr="002C7B3B">
        <w:rPr>
          <w:rFonts w:ascii="Courier" w:hAnsi="Courier"/>
        </w:rPr>
        <w:t>}</w:t>
      </w:r>
    </w:p>
    <w:p w14:paraId="184D8EC3" w14:textId="77777777" w:rsidR="002C7B3B" w:rsidRPr="002C7B3B" w:rsidRDefault="002C7B3B" w:rsidP="002C7B3B">
      <w:pPr>
        <w:spacing w:after="0" w:line="240" w:lineRule="auto"/>
        <w:rPr>
          <w:rFonts w:ascii="Courier" w:hAnsi="Courier"/>
        </w:rPr>
      </w:pPr>
    </w:p>
    <w:p w14:paraId="726A8FCD" w14:textId="77777777" w:rsidR="002C7B3B" w:rsidRPr="002C7B3B" w:rsidRDefault="002C7B3B" w:rsidP="002C7B3B">
      <w:pPr>
        <w:spacing w:after="0" w:line="240" w:lineRule="auto"/>
        <w:rPr>
          <w:rFonts w:ascii="Courier" w:hAnsi="Courier"/>
        </w:rPr>
      </w:pPr>
      <w:r w:rsidRPr="002C7B3B">
        <w:rPr>
          <w:rFonts w:ascii="Courier" w:hAnsi="Courier"/>
        </w:rPr>
        <w:t>/* the styles for the elements */</w:t>
      </w:r>
    </w:p>
    <w:p w14:paraId="7D1B97D1" w14:textId="77777777" w:rsidR="002C7B3B" w:rsidRPr="002C7B3B" w:rsidRDefault="002C7B3B" w:rsidP="002C7B3B">
      <w:pPr>
        <w:spacing w:after="0" w:line="240" w:lineRule="auto"/>
        <w:rPr>
          <w:rFonts w:ascii="Courier" w:hAnsi="Courier"/>
        </w:rPr>
      </w:pPr>
    </w:p>
    <w:p w14:paraId="269C1FF1" w14:textId="77777777" w:rsidR="002C7B3B" w:rsidRPr="002C7B3B" w:rsidRDefault="002C7B3B" w:rsidP="002C7B3B">
      <w:pPr>
        <w:spacing w:after="0" w:line="240" w:lineRule="auto"/>
        <w:rPr>
          <w:rFonts w:ascii="Courier" w:hAnsi="Courier"/>
        </w:rPr>
      </w:pPr>
      <w:r w:rsidRPr="002C7B3B">
        <w:rPr>
          <w:rFonts w:ascii="Courier" w:hAnsi="Courier"/>
        </w:rPr>
        <w:t>html {</w:t>
      </w:r>
    </w:p>
    <w:p w14:paraId="4E82337F" w14:textId="77777777" w:rsidR="002C7B3B" w:rsidRPr="002C7B3B" w:rsidRDefault="002C7B3B" w:rsidP="002C7B3B">
      <w:pPr>
        <w:spacing w:after="0" w:line="240" w:lineRule="auto"/>
        <w:rPr>
          <w:rFonts w:ascii="Courier" w:hAnsi="Courier"/>
        </w:rPr>
      </w:pPr>
      <w:r w:rsidRPr="002C7B3B">
        <w:rPr>
          <w:rFonts w:ascii="Courier" w:hAnsi="Courier"/>
        </w:rPr>
        <w:tab/>
        <w:t>background-color: #ffffff;</w:t>
      </w:r>
    </w:p>
    <w:p w14:paraId="73FE6BE5" w14:textId="77777777" w:rsidR="002C7B3B" w:rsidRPr="002C7B3B" w:rsidRDefault="002C7B3B" w:rsidP="002C7B3B">
      <w:pPr>
        <w:spacing w:after="0" w:line="240" w:lineRule="auto"/>
        <w:rPr>
          <w:rFonts w:ascii="Courier" w:hAnsi="Courier"/>
        </w:rPr>
      </w:pPr>
      <w:r w:rsidRPr="002C7B3B">
        <w:rPr>
          <w:rFonts w:ascii="Courier" w:hAnsi="Courier"/>
        </w:rPr>
        <w:tab/>
        <w:t>}</w:t>
      </w:r>
    </w:p>
    <w:p w14:paraId="027E2B74" w14:textId="77777777" w:rsidR="002C7B3B" w:rsidRPr="002C7B3B" w:rsidRDefault="002C7B3B" w:rsidP="002C7B3B">
      <w:pPr>
        <w:spacing w:after="0" w:line="240" w:lineRule="auto"/>
        <w:rPr>
          <w:rFonts w:ascii="Courier" w:hAnsi="Courier"/>
        </w:rPr>
      </w:pPr>
    </w:p>
    <w:p w14:paraId="3D55ACF9" w14:textId="77777777" w:rsidR="002C7B3B" w:rsidRPr="002C7B3B" w:rsidRDefault="002C7B3B" w:rsidP="002C7B3B">
      <w:pPr>
        <w:spacing w:after="0" w:line="240" w:lineRule="auto"/>
        <w:rPr>
          <w:rFonts w:ascii="Courier" w:hAnsi="Courier"/>
        </w:rPr>
      </w:pPr>
      <w:r w:rsidRPr="002C7B3B">
        <w:rPr>
          <w:rFonts w:ascii="Courier" w:hAnsi="Courier"/>
        </w:rPr>
        <w:t>body {</w:t>
      </w:r>
    </w:p>
    <w:p w14:paraId="1AD9B044" w14:textId="77777777" w:rsidR="002C7B3B" w:rsidRPr="002C7B3B" w:rsidRDefault="002C7B3B" w:rsidP="002C7B3B">
      <w:pPr>
        <w:spacing w:after="0" w:line="240" w:lineRule="auto"/>
        <w:rPr>
          <w:rFonts w:ascii="Courier" w:hAnsi="Courier"/>
        </w:rPr>
      </w:pPr>
      <w:r w:rsidRPr="002C7B3B">
        <w:rPr>
          <w:rFonts w:ascii="Courier" w:hAnsi="Courier"/>
        </w:rPr>
        <w:tab/>
        <w:t>background-color: #fffded;</w:t>
      </w:r>
    </w:p>
    <w:p w14:paraId="2C4BE916" w14:textId="77777777" w:rsidR="002C7B3B" w:rsidRPr="002C7B3B" w:rsidRDefault="002C7B3B" w:rsidP="002C7B3B">
      <w:pPr>
        <w:spacing w:after="0" w:line="240" w:lineRule="auto"/>
        <w:rPr>
          <w:rFonts w:ascii="Courier" w:hAnsi="Courier"/>
        </w:rPr>
      </w:pPr>
      <w:r w:rsidRPr="002C7B3B">
        <w:rPr>
          <w:rFonts w:ascii="Courier" w:hAnsi="Courier"/>
        </w:rPr>
        <w:tab/>
        <w:t>width: 800px;</w:t>
      </w:r>
    </w:p>
    <w:p w14:paraId="7739B64C" w14:textId="77777777" w:rsidR="002C7B3B" w:rsidRPr="002C7B3B" w:rsidRDefault="002C7B3B" w:rsidP="002C7B3B">
      <w:pPr>
        <w:spacing w:after="0" w:line="240" w:lineRule="auto"/>
        <w:rPr>
          <w:rFonts w:ascii="Courier" w:hAnsi="Courier"/>
        </w:rPr>
      </w:pPr>
      <w:r w:rsidRPr="002C7B3B">
        <w:rPr>
          <w:rFonts w:ascii="Courier" w:hAnsi="Courier"/>
        </w:rPr>
        <w:tab/>
        <w:t xml:space="preserve">margin: 1em auto 1em; </w:t>
      </w:r>
    </w:p>
    <w:p w14:paraId="7C13827C" w14:textId="77777777" w:rsidR="002C7B3B" w:rsidRPr="002C7B3B" w:rsidRDefault="002C7B3B" w:rsidP="002C7B3B">
      <w:pPr>
        <w:spacing w:after="0" w:line="240" w:lineRule="auto"/>
        <w:rPr>
          <w:rFonts w:ascii="Courier" w:hAnsi="Courier"/>
        </w:rPr>
      </w:pPr>
      <w:r w:rsidRPr="002C7B3B">
        <w:rPr>
          <w:rFonts w:ascii="Courier" w:hAnsi="Courier"/>
        </w:rPr>
        <w:tab/>
        <w:t>border: 3px solid #931420;</w:t>
      </w:r>
    </w:p>
    <w:p w14:paraId="1381B913" w14:textId="77777777" w:rsidR="002C7B3B" w:rsidRPr="002C7B3B" w:rsidRDefault="002C7B3B" w:rsidP="002C7B3B">
      <w:pPr>
        <w:spacing w:after="0" w:line="240" w:lineRule="auto"/>
        <w:rPr>
          <w:rFonts w:ascii="Courier" w:hAnsi="Courier"/>
        </w:rPr>
      </w:pPr>
      <w:r w:rsidRPr="002C7B3B">
        <w:rPr>
          <w:rFonts w:ascii="Courier" w:hAnsi="Courier"/>
        </w:rPr>
        <w:tab/>
        <w:t>font-family: Arial, Helvetica, sans-serif;</w:t>
      </w:r>
    </w:p>
    <w:p w14:paraId="72A5C246" w14:textId="77777777" w:rsidR="002C7B3B" w:rsidRPr="002C7B3B" w:rsidRDefault="002C7B3B" w:rsidP="002C7B3B">
      <w:pPr>
        <w:spacing w:after="0" w:line="240" w:lineRule="auto"/>
        <w:rPr>
          <w:rFonts w:ascii="Courier" w:hAnsi="Courier"/>
        </w:rPr>
      </w:pPr>
      <w:r w:rsidRPr="002C7B3B">
        <w:rPr>
          <w:rFonts w:ascii="Courier" w:hAnsi="Courier"/>
        </w:rPr>
        <w:t xml:space="preserve">    font-size: 100%;</w:t>
      </w:r>
    </w:p>
    <w:p w14:paraId="5C1AF65B" w14:textId="77777777" w:rsidR="002C7B3B" w:rsidRPr="002C7B3B" w:rsidRDefault="002C7B3B" w:rsidP="002C7B3B">
      <w:pPr>
        <w:spacing w:after="0" w:line="240" w:lineRule="auto"/>
        <w:rPr>
          <w:rFonts w:ascii="Courier" w:hAnsi="Courier"/>
        </w:rPr>
      </w:pPr>
      <w:r w:rsidRPr="002C7B3B">
        <w:rPr>
          <w:rFonts w:ascii="Courier" w:hAnsi="Courier"/>
        </w:rPr>
        <w:t>}</w:t>
      </w:r>
    </w:p>
    <w:p w14:paraId="1169F5E0" w14:textId="77777777" w:rsidR="002C7B3B" w:rsidRPr="002C7B3B" w:rsidRDefault="002C7B3B" w:rsidP="002C7B3B">
      <w:pPr>
        <w:spacing w:after="0" w:line="240" w:lineRule="auto"/>
        <w:rPr>
          <w:rFonts w:ascii="Courier" w:hAnsi="Courier"/>
        </w:rPr>
      </w:pPr>
    </w:p>
    <w:p w14:paraId="290A4CAC" w14:textId="77777777" w:rsidR="002C7B3B" w:rsidRPr="002C7B3B" w:rsidRDefault="002C7B3B" w:rsidP="002C7B3B">
      <w:pPr>
        <w:spacing w:after="0" w:line="240" w:lineRule="auto"/>
        <w:rPr>
          <w:rFonts w:ascii="Courier" w:hAnsi="Courier"/>
        </w:rPr>
      </w:pPr>
      <w:r w:rsidRPr="002C7B3B">
        <w:rPr>
          <w:rFonts w:ascii="Courier" w:hAnsi="Courier"/>
        </w:rPr>
        <w:t>section {</w:t>
      </w:r>
    </w:p>
    <w:p w14:paraId="0B2C221A" w14:textId="77777777" w:rsidR="002C7B3B" w:rsidRPr="002C7B3B" w:rsidRDefault="002C7B3B" w:rsidP="002C7B3B">
      <w:pPr>
        <w:spacing w:after="0" w:line="240" w:lineRule="auto"/>
        <w:rPr>
          <w:rFonts w:ascii="Courier" w:hAnsi="Courier"/>
        </w:rPr>
      </w:pPr>
      <w:r w:rsidRPr="002C7B3B">
        <w:rPr>
          <w:rFonts w:ascii="Courier" w:hAnsi="Courier"/>
        </w:rPr>
        <w:tab/>
        <w:t>width: 525px;</w:t>
      </w:r>
    </w:p>
    <w:p w14:paraId="3724FB17" w14:textId="77777777" w:rsidR="002C7B3B" w:rsidRPr="002C7B3B" w:rsidRDefault="002C7B3B" w:rsidP="002C7B3B">
      <w:pPr>
        <w:spacing w:after="0" w:line="240" w:lineRule="auto"/>
        <w:rPr>
          <w:rFonts w:ascii="Courier" w:hAnsi="Courier"/>
        </w:rPr>
      </w:pPr>
      <w:r w:rsidRPr="002C7B3B">
        <w:rPr>
          <w:rFonts w:ascii="Courier" w:hAnsi="Courier"/>
        </w:rPr>
        <w:tab/>
        <w:t>float: right;</w:t>
      </w:r>
    </w:p>
    <w:p w14:paraId="20C16B50" w14:textId="77777777" w:rsidR="002C7B3B" w:rsidRPr="002C7B3B" w:rsidRDefault="002C7B3B" w:rsidP="002C7B3B">
      <w:pPr>
        <w:spacing w:after="0" w:line="240" w:lineRule="auto"/>
        <w:rPr>
          <w:rFonts w:ascii="Courier" w:hAnsi="Courier"/>
        </w:rPr>
      </w:pPr>
      <w:r w:rsidRPr="002C7B3B">
        <w:rPr>
          <w:rFonts w:ascii="Courier" w:hAnsi="Courier"/>
        </w:rPr>
        <w:t>}</w:t>
      </w:r>
    </w:p>
    <w:p w14:paraId="373E9A41" w14:textId="77777777" w:rsidR="002C7B3B" w:rsidRPr="002C7B3B" w:rsidRDefault="002C7B3B" w:rsidP="002C7B3B">
      <w:pPr>
        <w:spacing w:after="0" w:line="240" w:lineRule="auto"/>
        <w:rPr>
          <w:rFonts w:ascii="Courier" w:hAnsi="Courier"/>
        </w:rPr>
      </w:pPr>
    </w:p>
    <w:p w14:paraId="77B0804F" w14:textId="77777777" w:rsidR="002C7B3B" w:rsidRPr="002C7B3B" w:rsidRDefault="002C7B3B" w:rsidP="002C7B3B">
      <w:pPr>
        <w:spacing w:after="0" w:line="240" w:lineRule="auto"/>
        <w:rPr>
          <w:rFonts w:ascii="Courier" w:hAnsi="Courier"/>
        </w:rPr>
      </w:pPr>
      <w:r w:rsidRPr="002C7B3B">
        <w:rPr>
          <w:rFonts w:ascii="Courier" w:hAnsi="Courier"/>
        </w:rPr>
        <w:t>aside {</w:t>
      </w:r>
    </w:p>
    <w:p w14:paraId="49374897" w14:textId="77777777" w:rsidR="002C7B3B" w:rsidRPr="002C7B3B" w:rsidRDefault="002C7B3B" w:rsidP="002C7B3B">
      <w:pPr>
        <w:spacing w:after="0" w:line="240" w:lineRule="auto"/>
        <w:rPr>
          <w:rFonts w:ascii="Courier" w:hAnsi="Courier"/>
        </w:rPr>
      </w:pPr>
      <w:r w:rsidRPr="002C7B3B">
        <w:rPr>
          <w:rFonts w:ascii="Courier" w:hAnsi="Courier"/>
        </w:rPr>
        <w:tab/>
        <w:t>width: 215px;</w:t>
      </w:r>
    </w:p>
    <w:p w14:paraId="68E8A64A" w14:textId="77777777" w:rsidR="002C7B3B" w:rsidRPr="002C7B3B" w:rsidRDefault="002C7B3B" w:rsidP="002C7B3B">
      <w:pPr>
        <w:spacing w:after="0" w:line="240" w:lineRule="auto"/>
        <w:rPr>
          <w:rFonts w:ascii="Courier" w:hAnsi="Courier"/>
        </w:rPr>
      </w:pPr>
      <w:r w:rsidRPr="002C7B3B">
        <w:rPr>
          <w:rFonts w:ascii="Courier" w:hAnsi="Courier"/>
        </w:rPr>
        <w:tab/>
        <w:t>float: right;</w:t>
      </w:r>
    </w:p>
    <w:p w14:paraId="40405221" w14:textId="77777777" w:rsidR="002C7B3B" w:rsidRPr="002C7B3B" w:rsidRDefault="002C7B3B" w:rsidP="002C7B3B">
      <w:pPr>
        <w:spacing w:after="0" w:line="240" w:lineRule="auto"/>
        <w:rPr>
          <w:rFonts w:ascii="Courier" w:hAnsi="Courier"/>
        </w:rPr>
      </w:pPr>
      <w:r w:rsidRPr="002C7B3B">
        <w:rPr>
          <w:rFonts w:ascii="Courier" w:hAnsi="Courier"/>
        </w:rPr>
        <w:tab/>
        <w:t>padding: 0 0 20px 20px;</w:t>
      </w:r>
    </w:p>
    <w:p w14:paraId="7E9B8F61" w14:textId="77777777" w:rsidR="002C7B3B" w:rsidRPr="002C7B3B" w:rsidRDefault="002C7B3B" w:rsidP="002C7B3B">
      <w:pPr>
        <w:spacing w:after="0" w:line="240" w:lineRule="auto"/>
        <w:rPr>
          <w:rFonts w:ascii="Courier" w:hAnsi="Courier"/>
        </w:rPr>
      </w:pPr>
      <w:r w:rsidRPr="002C7B3B">
        <w:rPr>
          <w:rFonts w:ascii="Courier" w:hAnsi="Courier"/>
        </w:rPr>
        <w:t>}</w:t>
      </w:r>
    </w:p>
    <w:p w14:paraId="30D882D0" w14:textId="77777777" w:rsidR="002C7B3B" w:rsidRPr="002C7B3B" w:rsidRDefault="002C7B3B" w:rsidP="002C7B3B">
      <w:pPr>
        <w:spacing w:after="0" w:line="240" w:lineRule="auto"/>
        <w:rPr>
          <w:rFonts w:ascii="Courier" w:hAnsi="Courier"/>
        </w:rPr>
      </w:pPr>
    </w:p>
    <w:p w14:paraId="7D1F21BA" w14:textId="77777777" w:rsidR="002C7B3B" w:rsidRPr="002C7B3B" w:rsidRDefault="002C7B3B" w:rsidP="002C7B3B">
      <w:pPr>
        <w:spacing w:after="0" w:line="240" w:lineRule="auto"/>
        <w:rPr>
          <w:rFonts w:ascii="Courier" w:hAnsi="Courier"/>
        </w:rPr>
      </w:pPr>
      <w:r w:rsidRPr="002C7B3B">
        <w:rPr>
          <w:rFonts w:ascii="Courier" w:hAnsi="Courier"/>
        </w:rPr>
        <w:t>footer {</w:t>
      </w:r>
    </w:p>
    <w:p w14:paraId="2E5DD74E" w14:textId="77777777" w:rsidR="002C7B3B" w:rsidRPr="002C7B3B" w:rsidRDefault="002C7B3B" w:rsidP="002C7B3B">
      <w:pPr>
        <w:spacing w:after="0" w:line="240" w:lineRule="auto"/>
        <w:rPr>
          <w:rFonts w:ascii="Courier" w:hAnsi="Courier"/>
        </w:rPr>
      </w:pPr>
      <w:r w:rsidRPr="002C7B3B">
        <w:rPr>
          <w:rFonts w:ascii="Courier" w:hAnsi="Courier"/>
        </w:rPr>
        <w:tab/>
        <w:t>background-color: #931420;</w:t>
      </w:r>
    </w:p>
    <w:p w14:paraId="61199331" w14:textId="77777777" w:rsidR="002C7B3B" w:rsidRPr="002C7B3B" w:rsidRDefault="002C7B3B" w:rsidP="002C7B3B">
      <w:pPr>
        <w:spacing w:after="0" w:line="240" w:lineRule="auto"/>
        <w:rPr>
          <w:rFonts w:ascii="Courier" w:hAnsi="Courier"/>
        </w:rPr>
      </w:pPr>
      <w:r w:rsidRPr="002C7B3B">
        <w:rPr>
          <w:rFonts w:ascii="Courier" w:hAnsi="Courier"/>
        </w:rPr>
        <w:tab/>
        <w:t>padding: 1em;</w:t>
      </w:r>
    </w:p>
    <w:p w14:paraId="2D30A00F" w14:textId="77777777" w:rsidR="002C7B3B" w:rsidRPr="002C7B3B" w:rsidRDefault="002C7B3B" w:rsidP="002C7B3B">
      <w:pPr>
        <w:spacing w:after="0" w:line="240" w:lineRule="auto"/>
        <w:rPr>
          <w:rFonts w:ascii="Courier" w:hAnsi="Courier"/>
        </w:rPr>
      </w:pPr>
      <w:r w:rsidRPr="002C7B3B">
        <w:rPr>
          <w:rFonts w:ascii="Courier" w:hAnsi="Courier"/>
        </w:rPr>
        <w:tab/>
        <w:t>clear: both;</w:t>
      </w:r>
    </w:p>
    <w:p w14:paraId="3D793072" w14:textId="77777777" w:rsidR="002C7B3B" w:rsidRPr="002C7B3B" w:rsidRDefault="002C7B3B" w:rsidP="002C7B3B">
      <w:pPr>
        <w:spacing w:after="0" w:line="240" w:lineRule="auto"/>
        <w:rPr>
          <w:rFonts w:ascii="Courier" w:hAnsi="Courier"/>
        </w:rPr>
      </w:pPr>
      <w:r w:rsidRPr="002C7B3B">
        <w:rPr>
          <w:rFonts w:ascii="Courier" w:hAnsi="Courier"/>
        </w:rPr>
        <w:t>}</w:t>
      </w:r>
    </w:p>
    <w:p w14:paraId="6D446CD0" w14:textId="77777777" w:rsidR="002C7B3B" w:rsidRPr="002C7B3B" w:rsidRDefault="002C7B3B" w:rsidP="002C7B3B">
      <w:pPr>
        <w:spacing w:after="0" w:line="240" w:lineRule="auto"/>
        <w:rPr>
          <w:rFonts w:ascii="Courier" w:hAnsi="Courier"/>
        </w:rPr>
      </w:pPr>
    </w:p>
    <w:p w14:paraId="750F5AE0" w14:textId="77777777" w:rsidR="002C7B3B" w:rsidRPr="002C7B3B" w:rsidRDefault="002C7B3B" w:rsidP="002C7B3B">
      <w:pPr>
        <w:spacing w:after="0" w:line="240" w:lineRule="auto"/>
        <w:rPr>
          <w:rFonts w:ascii="Courier" w:hAnsi="Courier"/>
        </w:rPr>
      </w:pPr>
      <w:r w:rsidRPr="002C7B3B">
        <w:rPr>
          <w:rFonts w:ascii="Courier" w:hAnsi="Courier"/>
        </w:rPr>
        <w:t>/* the styles for the header */</w:t>
      </w:r>
    </w:p>
    <w:p w14:paraId="691E3231" w14:textId="77777777" w:rsidR="002C7B3B" w:rsidRPr="002C7B3B" w:rsidRDefault="002C7B3B" w:rsidP="002C7B3B">
      <w:pPr>
        <w:spacing w:after="0" w:line="240" w:lineRule="auto"/>
        <w:rPr>
          <w:rFonts w:ascii="Courier" w:hAnsi="Courier"/>
        </w:rPr>
      </w:pPr>
    </w:p>
    <w:p w14:paraId="46787484" w14:textId="77777777" w:rsidR="002C7B3B" w:rsidRPr="002C7B3B" w:rsidRDefault="002C7B3B" w:rsidP="002C7B3B">
      <w:pPr>
        <w:spacing w:after="0" w:line="240" w:lineRule="auto"/>
        <w:rPr>
          <w:rFonts w:ascii="Courier" w:hAnsi="Courier"/>
        </w:rPr>
      </w:pPr>
    </w:p>
    <w:p w14:paraId="161AC951" w14:textId="77777777" w:rsidR="002C7B3B" w:rsidRPr="002C7B3B" w:rsidRDefault="002C7B3B" w:rsidP="002C7B3B">
      <w:pPr>
        <w:spacing w:after="0" w:line="240" w:lineRule="auto"/>
        <w:rPr>
          <w:rFonts w:ascii="Courier" w:hAnsi="Courier"/>
        </w:rPr>
      </w:pPr>
    </w:p>
    <w:p w14:paraId="1CA9E858" w14:textId="77777777" w:rsidR="002C7B3B" w:rsidRPr="002C7B3B" w:rsidRDefault="002C7B3B" w:rsidP="002C7B3B">
      <w:pPr>
        <w:spacing w:after="0" w:line="240" w:lineRule="auto"/>
        <w:rPr>
          <w:rFonts w:ascii="Courier" w:hAnsi="Courier"/>
        </w:rPr>
      </w:pPr>
      <w:r w:rsidRPr="002C7B3B">
        <w:rPr>
          <w:rFonts w:ascii="Courier" w:hAnsi="Courier"/>
        </w:rPr>
        <w:t>header {</w:t>
      </w:r>
    </w:p>
    <w:p w14:paraId="3D43291F" w14:textId="77777777" w:rsidR="002C7B3B" w:rsidRPr="002C7B3B" w:rsidRDefault="002C7B3B" w:rsidP="002C7B3B">
      <w:pPr>
        <w:spacing w:after="0" w:line="240" w:lineRule="auto"/>
        <w:rPr>
          <w:rFonts w:ascii="Courier" w:hAnsi="Courier"/>
        </w:rPr>
      </w:pPr>
      <w:r w:rsidRPr="002C7B3B">
        <w:rPr>
          <w:rFonts w:ascii="Courier" w:hAnsi="Courier"/>
        </w:rPr>
        <w:tab/>
        <w:t xml:space="preserve">background-image: linear-gradient(20deg, #931420 0%, #f6bb73 5%, #ffffff 25%, </w:t>
      </w:r>
    </w:p>
    <w:p w14:paraId="548D6A18" w14:textId="77777777" w:rsidR="002C7B3B" w:rsidRPr="002C7B3B" w:rsidRDefault="002C7B3B" w:rsidP="002C7B3B">
      <w:pPr>
        <w:spacing w:after="0" w:line="240" w:lineRule="auto"/>
        <w:rPr>
          <w:rFonts w:ascii="Courier" w:hAnsi="Courier"/>
        </w:rPr>
      </w:pPr>
      <w:r w:rsidRPr="002C7B3B">
        <w:rPr>
          <w:rFonts w:ascii="Courier" w:hAnsi="Courier"/>
        </w:rPr>
        <w:t>#ffffff 70%, #f6bb73 95%, #931420 100%);</w:t>
      </w:r>
    </w:p>
    <w:p w14:paraId="502C00C5" w14:textId="77777777" w:rsidR="002C7B3B" w:rsidRPr="002C7B3B" w:rsidRDefault="002C7B3B" w:rsidP="002C7B3B">
      <w:pPr>
        <w:spacing w:after="0" w:line="240" w:lineRule="auto"/>
        <w:rPr>
          <w:rFonts w:ascii="Courier" w:hAnsi="Courier"/>
        </w:rPr>
      </w:pPr>
      <w:r w:rsidRPr="002C7B3B">
        <w:rPr>
          <w:rFonts w:ascii="Courier" w:hAnsi="Courier"/>
        </w:rPr>
        <w:tab/>
        <w:t>background-image: -webkit-linear-gradient(20deg, #931420 0%, #f6bb73 5%, #ffffff 25%, #ffffff 70%, #f6bb73 95%, #931420 100%);</w:t>
      </w:r>
    </w:p>
    <w:p w14:paraId="43266E8B" w14:textId="77777777" w:rsidR="002C7B3B" w:rsidRPr="002C7B3B" w:rsidRDefault="002C7B3B" w:rsidP="002C7B3B">
      <w:pPr>
        <w:spacing w:after="0" w:line="240" w:lineRule="auto"/>
        <w:rPr>
          <w:rFonts w:ascii="Courier" w:hAnsi="Courier"/>
        </w:rPr>
      </w:pPr>
      <w:r w:rsidRPr="002C7B3B">
        <w:rPr>
          <w:rFonts w:ascii="Courier" w:hAnsi="Courier"/>
        </w:rPr>
        <w:lastRenderedPageBreak/>
        <w:tab/>
        <w:t>background-image: -moz-linear-gradient(20deg, #931420 0%, #f6bb73 5%, #ffffff 25%, #ffffff 70%, #f6bb73 95%, #931420 100%);</w:t>
      </w:r>
    </w:p>
    <w:p w14:paraId="346B9055" w14:textId="77777777" w:rsidR="002C7B3B" w:rsidRPr="002C7B3B" w:rsidRDefault="002C7B3B" w:rsidP="002C7B3B">
      <w:pPr>
        <w:spacing w:after="0" w:line="240" w:lineRule="auto"/>
        <w:rPr>
          <w:rFonts w:ascii="Courier" w:hAnsi="Courier"/>
        </w:rPr>
      </w:pPr>
      <w:r w:rsidRPr="002C7B3B">
        <w:rPr>
          <w:rFonts w:ascii="Courier" w:hAnsi="Courier"/>
        </w:rPr>
        <w:tab/>
        <w:t>background-image: -o-linear-gradient(20deg, #931420 0%, #f6bb73 5%, #ffffff 25%, #ffffff 70%, #f6bb73 95%, #931420 100%);</w:t>
      </w:r>
    </w:p>
    <w:p w14:paraId="1D8CCB72" w14:textId="77777777" w:rsidR="002C7B3B" w:rsidRPr="002C7B3B" w:rsidRDefault="002C7B3B" w:rsidP="002C7B3B">
      <w:pPr>
        <w:spacing w:after="0" w:line="240" w:lineRule="auto"/>
        <w:rPr>
          <w:rFonts w:ascii="Courier" w:hAnsi="Courier"/>
        </w:rPr>
      </w:pPr>
      <w:r w:rsidRPr="002C7B3B">
        <w:rPr>
          <w:rFonts w:ascii="Courier" w:hAnsi="Courier"/>
        </w:rPr>
        <w:tab/>
        <w:t>border-bottom: 3px solid #931420;</w:t>
      </w:r>
    </w:p>
    <w:p w14:paraId="3D65A197" w14:textId="77777777" w:rsidR="002C7B3B" w:rsidRPr="002C7B3B" w:rsidRDefault="002C7B3B" w:rsidP="002C7B3B">
      <w:pPr>
        <w:spacing w:after="0" w:line="240" w:lineRule="auto"/>
        <w:rPr>
          <w:rFonts w:ascii="Courier" w:hAnsi="Courier"/>
        </w:rPr>
      </w:pPr>
      <w:r w:rsidRPr="002C7B3B">
        <w:rPr>
          <w:rFonts w:ascii="Courier" w:hAnsi="Courier"/>
        </w:rPr>
        <w:tab/>
        <w:t>padding: 1.5em 0 2em;</w:t>
      </w:r>
    </w:p>
    <w:p w14:paraId="7EF4FB23" w14:textId="77777777" w:rsidR="002C7B3B" w:rsidRPr="002C7B3B" w:rsidRDefault="002C7B3B" w:rsidP="002C7B3B">
      <w:pPr>
        <w:spacing w:after="0" w:line="240" w:lineRule="auto"/>
        <w:rPr>
          <w:rFonts w:ascii="Courier" w:hAnsi="Courier"/>
        </w:rPr>
      </w:pPr>
      <w:r w:rsidRPr="002C7B3B">
        <w:rPr>
          <w:rFonts w:ascii="Courier" w:hAnsi="Courier"/>
        </w:rPr>
        <w:tab/>
      </w:r>
    </w:p>
    <w:p w14:paraId="17537364" w14:textId="77777777" w:rsidR="002C7B3B" w:rsidRPr="002C7B3B" w:rsidRDefault="002C7B3B" w:rsidP="002C7B3B">
      <w:pPr>
        <w:spacing w:after="0" w:line="240" w:lineRule="auto"/>
        <w:rPr>
          <w:rFonts w:ascii="Courier" w:hAnsi="Courier"/>
        </w:rPr>
      </w:pPr>
      <w:r w:rsidRPr="002C7B3B">
        <w:rPr>
          <w:rFonts w:ascii="Courier" w:hAnsi="Courier"/>
        </w:rPr>
        <w:t>}</w:t>
      </w:r>
    </w:p>
    <w:p w14:paraId="777E7899" w14:textId="77777777" w:rsidR="002C7B3B" w:rsidRPr="002C7B3B" w:rsidRDefault="002C7B3B" w:rsidP="002C7B3B">
      <w:pPr>
        <w:spacing w:after="0" w:line="240" w:lineRule="auto"/>
        <w:rPr>
          <w:rFonts w:ascii="Courier" w:hAnsi="Courier"/>
        </w:rPr>
      </w:pPr>
      <w:r w:rsidRPr="002C7B3B">
        <w:rPr>
          <w:rFonts w:ascii="Courier" w:hAnsi="Courier"/>
        </w:rPr>
        <w:t>header img {</w:t>
      </w:r>
    </w:p>
    <w:p w14:paraId="49E58B67" w14:textId="77777777" w:rsidR="002C7B3B" w:rsidRPr="002C7B3B" w:rsidRDefault="002C7B3B" w:rsidP="002C7B3B">
      <w:pPr>
        <w:spacing w:after="0" w:line="240" w:lineRule="auto"/>
        <w:rPr>
          <w:rFonts w:ascii="Courier" w:hAnsi="Courier"/>
        </w:rPr>
      </w:pPr>
      <w:r w:rsidRPr="002C7B3B">
        <w:rPr>
          <w:rFonts w:ascii="Courier" w:hAnsi="Courier"/>
        </w:rPr>
        <w:tab/>
        <w:t>float: left;</w:t>
      </w:r>
    </w:p>
    <w:p w14:paraId="0621D825" w14:textId="77777777" w:rsidR="002C7B3B" w:rsidRPr="002C7B3B" w:rsidRDefault="002C7B3B" w:rsidP="002C7B3B">
      <w:pPr>
        <w:spacing w:after="0" w:line="240" w:lineRule="auto"/>
        <w:rPr>
          <w:rFonts w:ascii="Courier" w:hAnsi="Courier"/>
        </w:rPr>
      </w:pPr>
      <w:r w:rsidRPr="002C7B3B">
        <w:rPr>
          <w:rFonts w:ascii="Courier" w:hAnsi="Courier"/>
        </w:rPr>
        <w:tab/>
        <w:t>padding: 0 30px 0;</w:t>
      </w:r>
    </w:p>
    <w:p w14:paraId="5B6DC23B" w14:textId="77777777" w:rsidR="002C7B3B" w:rsidRPr="002C7B3B" w:rsidRDefault="002C7B3B" w:rsidP="002C7B3B">
      <w:pPr>
        <w:spacing w:after="0" w:line="240" w:lineRule="auto"/>
        <w:rPr>
          <w:rFonts w:ascii="Courier" w:hAnsi="Courier"/>
        </w:rPr>
      </w:pPr>
      <w:r w:rsidRPr="002C7B3B">
        <w:rPr>
          <w:rFonts w:ascii="Courier" w:hAnsi="Courier"/>
        </w:rPr>
        <w:t>}</w:t>
      </w:r>
    </w:p>
    <w:p w14:paraId="1CC13384" w14:textId="77777777" w:rsidR="002C7B3B" w:rsidRPr="002C7B3B" w:rsidRDefault="002C7B3B" w:rsidP="002C7B3B">
      <w:pPr>
        <w:spacing w:after="0" w:line="240" w:lineRule="auto"/>
        <w:rPr>
          <w:rFonts w:ascii="Courier" w:hAnsi="Courier"/>
        </w:rPr>
      </w:pPr>
    </w:p>
    <w:p w14:paraId="3AE21FE0" w14:textId="77777777" w:rsidR="002C7B3B" w:rsidRPr="002C7B3B" w:rsidRDefault="002C7B3B" w:rsidP="002C7B3B">
      <w:pPr>
        <w:spacing w:after="0" w:line="240" w:lineRule="auto"/>
        <w:rPr>
          <w:rFonts w:ascii="Courier" w:hAnsi="Courier"/>
        </w:rPr>
      </w:pPr>
      <w:r w:rsidRPr="002C7B3B">
        <w:rPr>
          <w:rFonts w:ascii="Courier" w:hAnsi="Courier"/>
        </w:rPr>
        <w:t>header h2 {</w:t>
      </w:r>
    </w:p>
    <w:p w14:paraId="0FEDB4D0" w14:textId="77777777" w:rsidR="002C7B3B" w:rsidRPr="002C7B3B" w:rsidRDefault="002C7B3B" w:rsidP="002C7B3B">
      <w:pPr>
        <w:spacing w:after="0" w:line="240" w:lineRule="auto"/>
        <w:rPr>
          <w:rFonts w:ascii="Courier" w:hAnsi="Courier"/>
        </w:rPr>
      </w:pPr>
      <w:r w:rsidRPr="002C7B3B">
        <w:rPr>
          <w:rFonts w:ascii="Courier" w:hAnsi="Courier"/>
        </w:rPr>
        <w:tab/>
        <w:t>font-size: 170%;</w:t>
      </w:r>
    </w:p>
    <w:p w14:paraId="2D3E3A46" w14:textId="77777777" w:rsidR="002C7B3B" w:rsidRPr="002C7B3B" w:rsidRDefault="002C7B3B" w:rsidP="002C7B3B">
      <w:pPr>
        <w:spacing w:after="0" w:line="240" w:lineRule="auto"/>
        <w:rPr>
          <w:rFonts w:ascii="Courier" w:hAnsi="Courier"/>
        </w:rPr>
      </w:pPr>
      <w:r w:rsidRPr="002C7B3B">
        <w:rPr>
          <w:rFonts w:ascii="Courier" w:hAnsi="Courier"/>
        </w:rPr>
        <w:tab/>
        <w:t>color: #800000;</w:t>
      </w:r>
    </w:p>
    <w:p w14:paraId="474E5770" w14:textId="77777777" w:rsidR="002C7B3B" w:rsidRPr="002C7B3B" w:rsidRDefault="002C7B3B" w:rsidP="002C7B3B">
      <w:pPr>
        <w:spacing w:after="0" w:line="240" w:lineRule="auto"/>
        <w:rPr>
          <w:rFonts w:ascii="Courier" w:hAnsi="Courier"/>
        </w:rPr>
      </w:pPr>
      <w:r w:rsidRPr="002C7B3B">
        <w:rPr>
          <w:rFonts w:ascii="Courier" w:hAnsi="Courier"/>
        </w:rPr>
        <w:t>}</w:t>
      </w:r>
    </w:p>
    <w:p w14:paraId="237D2C85" w14:textId="77777777" w:rsidR="002C7B3B" w:rsidRPr="002C7B3B" w:rsidRDefault="002C7B3B" w:rsidP="002C7B3B">
      <w:pPr>
        <w:spacing w:after="0" w:line="240" w:lineRule="auto"/>
        <w:rPr>
          <w:rFonts w:ascii="Courier" w:hAnsi="Courier"/>
        </w:rPr>
      </w:pPr>
    </w:p>
    <w:p w14:paraId="1421B313" w14:textId="77777777" w:rsidR="002C7B3B" w:rsidRPr="002C7B3B" w:rsidRDefault="002C7B3B" w:rsidP="002C7B3B">
      <w:pPr>
        <w:spacing w:after="0" w:line="240" w:lineRule="auto"/>
        <w:rPr>
          <w:rFonts w:ascii="Courier" w:hAnsi="Courier"/>
        </w:rPr>
      </w:pPr>
      <w:r w:rsidRPr="002C7B3B">
        <w:rPr>
          <w:rFonts w:ascii="Courier" w:hAnsi="Courier"/>
        </w:rPr>
        <w:t>header h3 {</w:t>
      </w:r>
    </w:p>
    <w:p w14:paraId="6BDFA1B0" w14:textId="77777777" w:rsidR="002C7B3B" w:rsidRPr="002C7B3B" w:rsidRDefault="002C7B3B" w:rsidP="002C7B3B">
      <w:pPr>
        <w:spacing w:after="0" w:line="240" w:lineRule="auto"/>
        <w:rPr>
          <w:rFonts w:ascii="Courier" w:hAnsi="Courier"/>
        </w:rPr>
      </w:pPr>
      <w:r w:rsidRPr="002C7B3B">
        <w:rPr>
          <w:rFonts w:ascii="Courier" w:hAnsi="Courier"/>
        </w:rPr>
        <w:tab/>
        <w:t>font-size: 130%;</w:t>
      </w:r>
    </w:p>
    <w:p w14:paraId="7D4AC935" w14:textId="77777777" w:rsidR="002C7B3B" w:rsidRPr="002C7B3B" w:rsidRDefault="002C7B3B" w:rsidP="002C7B3B">
      <w:pPr>
        <w:spacing w:after="0" w:line="240" w:lineRule="auto"/>
        <w:rPr>
          <w:rFonts w:ascii="Courier" w:hAnsi="Courier"/>
        </w:rPr>
      </w:pPr>
      <w:r w:rsidRPr="002C7B3B">
        <w:rPr>
          <w:rFonts w:ascii="Courier" w:hAnsi="Courier"/>
        </w:rPr>
        <w:tab/>
        <w:t>font-style: italic;</w:t>
      </w:r>
    </w:p>
    <w:p w14:paraId="3915E23A" w14:textId="77777777" w:rsidR="002C7B3B" w:rsidRPr="002C7B3B" w:rsidRDefault="002C7B3B" w:rsidP="002C7B3B">
      <w:pPr>
        <w:spacing w:after="0" w:line="240" w:lineRule="auto"/>
        <w:rPr>
          <w:rFonts w:ascii="Courier" w:hAnsi="Courier"/>
        </w:rPr>
      </w:pPr>
      <w:r w:rsidRPr="002C7B3B">
        <w:rPr>
          <w:rFonts w:ascii="Courier" w:hAnsi="Courier"/>
        </w:rPr>
        <w:t>}</w:t>
      </w:r>
    </w:p>
    <w:p w14:paraId="17949B2C" w14:textId="77777777" w:rsidR="002C7B3B" w:rsidRPr="002C7B3B" w:rsidRDefault="002C7B3B" w:rsidP="002C7B3B">
      <w:pPr>
        <w:spacing w:after="0" w:line="240" w:lineRule="auto"/>
        <w:rPr>
          <w:rFonts w:ascii="Courier" w:hAnsi="Courier"/>
        </w:rPr>
      </w:pPr>
    </w:p>
    <w:p w14:paraId="3B11A121" w14:textId="77777777" w:rsidR="002C7B3B" w:rsidRPr="002C7B3B" w:rsidRDefault="002C7B3B" w:rsidP="002C7B3B">
      <w:pPr>
        <w:spacing w:after="0" w:line="240" w:lineRule="auto"/>
        <w:rPr>
          <w:rFonts w:ascii="Courier" w:hAnsi="Courier"/>
        </w:rPr>
      </w:pPr>
      <w:r w:rsidRPr="002C7B3B">
        <w:rPr>
          <w:rFonts w:ascii="Courier" w:hAnsi="Courier"/>
        </w:rPr>
        <w:t>.shadow {</w:t>
      </w:r>
    </w:p>
    <w:p w14:paraId="2E5F4708" w14:textId="77777777" w:rsidR="002C7B3B" w:rsidRPr="002C7B3B" w:rsidRDefault="002C7B3B" w:rsidP="002C7B3B">
      <w:pPr>
        <w:spacing w:after="0" w:line="240" w:lineRule="auto"/>
        <w:rPr>
          <w:rFonts w:ascii="Courier" w:hAnsi="Courier"/>
        </w:rPr>
      </w:pPr>
      <w:r w:rsidRPr="002C7B3B">
        <w:rPr>
          <w:rFonts w:ascii="Courier" w:hAnsi="Courier"/>
        </w:rPr>
        <w:tab/>
        <w:t>text-shadow: 2px 2px 4px #800000;</w:t>
      </w:r>
    </w:p>
    <w:p w14:paraId="1834C1CB" w14:textId="77777777" w:rsidR="002C7B3B" w:rsidRPr="002C7B3B" w:rsidRDefault="002C7B3B" w:rsidP="002C7B3B">
      <w:pPr>
        <w:spacing w:after="0" w:line="240" w:lineRule="auto"/>
        <w:rPr>
          <w:rFonts w:ascii="Courier" w:hAnsi="Courier"/>
        </w:rPr>
      </w:pPr>
      <w:r w:rsidRPr="002C7B3B">
        <w:rPr>
          <w:rFonts w:ascii="Courier" w:hAnsi="Courier"/>
        </w:rPr>
        <w:t>}</w:t>
      </w:r>
    </w:p>
    <w:p w14:paraId="3AFB51F4" w14:textId="77777777" w:rsidR="002C7B3B" w:rsidRPr="002C7B3B" w:rsidRDefault="002C7B3B" w:rsidP="002C7B3B">
      <w:pPr>
        <w:spacing w:after="0" w:line="240" w:lineRule="auto"/>
        <w:rPr>
          <w:rFonts w:ascii="Courier" w:hAnsi="Courier"/>
        </w:rPr>
      </w:pPr>
    </w:p>
    <w:p w14:paraId="5683C2E0" w14:textId="77777777" w:rsidR="002C7B3B" w:rsidRPr="002C7B3B" w:rsidRDefault="002C7B3B" w:rsidP="002C7B3B">
      <w:pPr>
        <w:spacing w:after="0" w:line="240" w:lineRule="auto"/>
        <w:rPr>
          <w:rFonts w:ascii="Courier" w:hAnsi="Courier"/>
        </w:rPr>
      </w:pPr>
    </w:p>
    <w:p w14:paraId="17D7DEEC" w14:textId="77777777" w:rsidR="002C7B3B" w:rsidRPr="002C7B3B" w:rsidRDefault="002C7B3B" w:rsidP="002C7B3B">
      <w:pPr>
        <w:spacing w:after="0" w:line="240" w:lineRule="auto"/>
        <w:rPr>
          <w:rFonts w:ascii="Courier" w:hAnsi="Courier"/>
        </w:rPr>
      </w:pPr>
      <w:r w:rsidRPr="002C7B3B">
        <w:rPr>
          <w:rFonts w:ascii="Courier" w:hAnsi="Courier"/>
        </w:rPr>
        <w:t>/* the styles for the nav_menu class */</w:t>
      </w:r>
    </w:p>
    <w:p w14:paraId="4F8FCB84" w14:textId="77777777" w:rsidR="002C7B3B" w:rsidRPr="002C7B3B" w:rsidRDefault="002C7B3B" w:rsidP="002C7B3B">
      <w:pPr>
        <w:spacing w:after="0" w:line="240" w:lineRule="auto"/>
        <w:rPr>
          <w:rFonts w:ascii="Courier" w:hAnsi="Courier"/>
        </w:rPr>
      </w:pPr>
    </w:p>
    <w:p w14:paraId="5A7F613E" w14:textId="77777777" w:rsidR="002C7B3B" w:rsidRPr="002C7B3B" w:rsidRDefault="002C7B3B" w:rsidP="002C7B3B">
      <w:pPr>
        <w:spacing w:after="0" w:line="240" w:lineRule="auto"/>
        <w:rPr>
          <w:rFonts w:ascii="Courier" w:hAnsi="Courier"/>
        </w:rPr>
      </w:pPr>
      <w:r w:rsidRPr="002C7B3B">
        <w:rPr>
          <w:rFonts w:ascii="Courier" w:hAnsi="Courier"/>
        </w:rPr>
        <w:t>#nav_menu ul {</w:t>
      </w:r>
    </w:p>
    <w:p w14:paraId="63C25CA4" w14:textId="77777777" w:rsidR="002C7B3B" w:rsidRPr="002C7B3B" w:rsidRDefault="002C7B3B" w:rsidP="002C7B3B">
      <w:pPr>
        <w:spacing w:after="0" w:line="240" w:lineRule="auto"/>
        <w:rPr>
          <w:rFonts w:ascii="Courier" w:hAnsi="Courier"/>
        </w:rPr>
      </w:pPr>
      <w:r w:rsidRPr="002C7B3B">
        <w:rPr>
          <w:rFonts w:ascii="Courier" w:hAnsi="Courier"/>
        </w:rPr>
        <w:tab/>
        <w:t>margin: 0;</w:t>
      </w:r>
    </w:p>
    <w:p w14:paraId="3268E69B" w14:textId="77777777" w:rsidR="002C7B3B" w:rsidRPr="002C7B3B" w:rsidRDefault="002C7B3B" w:rsidP="002C7B3B">
      <w:pPr>
        <w:spacing w:after="0" w:line="240" w:lineRule="auto"/>
        <w:rPr>
          <w:rFonts w:ascii="Courier" w:hAnsi="Courier"/>
        </w:rPr>
      </w:pPr>
      <w:r w:rsidRPr="002C7B3B">
        <w:rPr>
          <w:rFonts w:ascii="Courier" w:hAnsi="Courier"/>
        </w:rPr>
        <w:tab/>
        <w:t>padding: 0;</w:t>
      </w:r>
    </w:p>
    <w:p w14:paraId="7D6398C7" w14:textId="77777777" w:rsidR="002C7B3B" w:rsidRPr="002C7B3B" w:rsidRDefault="002C7B3B" w:rsidP="002C7B3B">
      <w:pPr>
        <w:spacing w:after="0" w:line="240" w:lineRule="auto"/>
        <w:rPr>
          <w:rFonts w:ascii="Courier" w:hAnsi="Courier"/>
        </w:rPr>
      </w:pPr>
      <w:r w:rsidRPr="002C7B3B">
        <w:rPr>
          <w:rFonts w:ascii="Courier" w:hAnsi="Courier"/>
        </w:rPr>
        <w:tab/>
        <w:t>list-style-type: none;</w:t>
      </w:r>
    </w:p>
    <w:p w14:paraId="70E90DA4" w14:textId="77777777" w:rsidR="002C7B3B" w:rsidRPr="002C7B3B" w:rsidRDefault="002C7B3B" w:rsidP="002C7B3B">
      <w:pPr>
        <w:spacing w:after="0" w:line="240" w:lineRule="auto"/>
        <w:rPr>
          <w:rFonts w:ascii="Courier" w:hAnsi="Courier"/>
        </w:rPr>
      </w:pPr>
      <w:r w:rsidRPr="002C7B3B">
        <w:rPr>
          <w:rFonts w:ascii="Courier" w:hAnsi="Courier"/>
        </w:rPr>
        <w:tab/>
        <w:t>position: relative;</w:t>
      </w:r>
    </w:p>
    <w:p w14:paraId="37BD3674" w14:textId="77777777" w:rsidR="002C7B3B" w:rsidRPr="002C7B3B" w:rsidRDefault="002C7B3B" w:rsidP="002C7B3B">
      <w:pPr>
        <w:spacing w:after="0" w:line="240" w:lineRule="auto"/>
        <w:rPr>
          <w:rFonts w:ascii="Courier" w:hAnsi="Courier"/>
        </w:rPr>
      </w:pPr>
      <w:r w:rsidRPr="002C7B3B">
        <w:rPr>
          <w:rFonts w:ascii="Courier" w:hAnsi="Courier"/>
        </w:rPr>
        <w:t>}</w:t>
      </w:r>
    </w:p>
    <w:p w14:paraId="70DECCF1" w14:textId="77777777" w:rsidR="002C7B3B" w:rsidRPr="002C7B3B" w:rsidRDefault="002C7B3B" w:rsidP="002C7B3B">
      <w:pPr>
        <w:spacing w:after="0" w:line="240" w:lineRule="auto"/>
        <w:rPr>
          <w:rFonts w:ascii="Courier" w:hAnsi="Courier"/>
        </w:rPr>
      </w:pPr>
    </w:p>
    <w:p w14:paraId="2E691A5C" w14:textId="77777777" w:rsidR="002C7B3B" w:rsidRPr="002C7B3B" w:rsidRDefault="002C7B3B" w:rsidP="002C7B3B">
      <w:pPr>
        <w:spacing w:after="0" w:line="240" w:lineRule="auto"/>
        <w:rPr>
          <w:rFonts w:ascii="Courier" w:hAnsi="Courier"/>
        </w:rPr>
      </w:pPr>
      <w:r w:rsidRPr="002C7B3B">
        <w:rPr>
          <w:rFonts w:ascii="Courier" w:hAnsi="Courier"/>
        </w:rPr>
        <w:t>#nav_menu ul li {</w:t>
      </w:r>
    </w:p>
    <w:p w14:paraId="112508FA" w14:textId="77777777" w:rsidR="002C7B3B" w:rsidRPr="002C7B3B" w:rsidRDefault="002C7B3B" w:rsidP="002C7B3B">
      <w:pPr>
        <w:spacing w:after="0" w:line="240" w:lineRule="auto"/>
        <w:rPr>
          <w:rFonts w:ascii="Courier" w:hAnsi="Courier"/>
        </w:rPr>
      </w:pPr>
      <w:r w:rsidRPr="002C7B3B">
        <w:rPr>
          <w:rFonts w:ascii="Courier" w:hAnsi="Courier"/>
        </w:rPr>
        <w:tab/>
        <w:t>float: left;</w:t>
      </w:r>
    </w:p>
    <w:p w14:paraId="54D61238" w14:textId="77777777" w:rsidR="002C7B3B" w:rsidRPr="002C7B3B" w:rsidRDefault="002C7B3B" w:rsidP="002C7B3B">
      <w:pPr>
        <w:spacing w:after="0" w:line="240" w:lineRule="auto"/>
        <w:rPr>
          <w:rFonts w:ascii="Courier" w:hAnsi="Courier"/>
        </w:rPr>
      </w:pPr>
      <w:r w:rsidRPr="002C7B3B">
        <w:rPr>
          <w:rFonts w:ascii="Courier" w:hAnsi="Courier"/>
        </w:rPr>
        <w:t>}</w:t>
      </w:r>
    </w:p>
    <w:p w14:paraId="3385DF69" w14:textId="77777777" w:rsidR="002C7B3B" w:rsidRPr="002C7B3B" w:rsidRDefault="002C7B3B" w:rsidP="002C7B3B">
      <w:pPr>
        <w:spacing w:after="0" w:line="240" w:lineRule="auto"/>
        <w:rPr>
          <w:rFonts w:ascii="Courier" w:hAnsi="Courier"/>
        </w:rPr>
      </w:pPr>
    </w:p>
    <w:p w14:paraId="31D89CA8" w14:textId="77777777" w:rsidR="002C7B3B" w:rsidRPr="002C7B3B" w:rsidRDefault="002C7B3B" w:rsidP="002C7B3B">
      <w:pPr>
        <w:spacing w:after="0" w:line="240" w:lineRule="auto"/>
        <w:rPr>
          <w:rFonts w:ascii="Courier" w:hAnsi="Courier"/>
        </w:rPr>
      </w:pPr>
      <w:r w:rsidRPr="002C7B3B">
        <w:rPr>
          <w:rFonts w:ascii="Courier" w:hAnsi="Courier"/>
        </w:rPr>
        <w:t>#nav_menu ul li a {</w:t>
      </w:r>
    </w:p>
    <w:p w14:paraId="5DFEA6E1" w14:textId="77777777" w:rsidR="002C7B3B" w:rsidRPr="002C7B3B" w:rsidRDefault="002C7B3B" w:rsidP="002C7B3B">
      <w:pPr>
        <w:spacing w:after="0" w:line="240" w:lineRule="auto"/>
        <w:rPr>
          <w:rFonts w:ascii="Courier" w:hAnsi="Courier"/>
        </w:rPr>
      </w:pPr>
      <w:r w:rsidRPr="002C7B3B">
        <w:rPr>
          <w:rFonts w:ascii="Courier" w:hAnsi="Courier"/>
        </w:rPr>
        <w:tab/>
        <w:t>width: 160px;</w:t>
      </w:r>
    </w:p>
    <w:p w14:paraId="0D54FB61" w14:textId="77777777" w:rsidR="002C7B3B" w:rsidRPr="002C7B3B" w:rsidRDefault="002C7B3B" w:rsidP="002C7B3B">
      <w:pPr>
        <w:spacing w:after="0" w:line="240" w:lineRule="auto"/>
        <w:rPr>
          <w:rFonts w:ascii="Courier" w:hAnsi="Courier"/>
        </w:rPr>
      </w:pPr>
      <w:r w:rsidRPr="002C7B3B">
        <w:rPr>
          <w:rFonts w:ascii="Courier" w:hAnsi="Courier"/>
        </w:rPr>
        <w:tab/>
        <w:t>text-align: center;</w:t>
      </w:r>
    </w:p>
    <w:p w14:paraId="103C7276" w14:textId="77777777" w:rsidR="002C7B3B" w:rsidRPr="002C7B3B" w:rsidRDefault="002C7B3B" w:rsidP="002C7B3B">
      <w:pPr>
        <w:spacing w:after="0" w:line="240" w:lineRule="auto"/>
        <w:rPr>
          <w:rFonts w:ascii="Courier" w:hAnsi="Courier"/>
        </w:rPr>
      </w:pPr>
      <w:r w:rsidRPr="002C7B3B">
        <w:rPr>
          <w:rFonts w:ascii="Courier" w:hAnsi="Courier"/>
        </w:rPr>
        <w:tab/>
        <w:t>display: block;</w:t>
      </w:r>
    </w:p>
    <w:p w14:paraId="79FFD183" w14:textId="77777777" w:rsidR="002C7B3B" w:rsidRPr="002C7B3B" w:rsidRDefault="002C7B3B" w:rsidP="002C7B3B">
      <w:pPr>
        <w:spacing w:after="0" w:line="240" w:lineRule="auto"/>
        <w:rPr>
          <w:rFonts w:ascii="Courier" w:hAnsi="Courier"/>
        </w:rPr>
      </w:pPr>
      <w:r w:rsidRPr="002C7B3B">
        <w:rPr>
          <w:rFonts w:ascii="Courier" w:hAnsi="Courier"/>
        </w:rPr>
        <w:tab/>
        <w:t>padding: 1em 0;</w:t>
      </w:r>
    </w:p>
    <w:p w14:paraId="661574B7" w14:textId="77777777" w:rsidR="002C7B3B" w:rsidRPr="002C7B3B" w:rsidRDefault="002C7B3B" w:rsidP="002C7B3B">
      <w:pPr>
        <w:spacing w:after="0" w:line="240" w:lineRule="auto"/>
        <w:rPr>
          <w:rFonts w:ascii="Courier" w:hAnsi="Courier"/>
        </w:rPr>
      </w:pPr>
      <w:r w:rsidRPr="002C7B3B">
        <w:rPr>
          <w:rFonts w:ascii="Courier" w:hAnsi="Courier"/>
        </w:rPr>
        <w:tab/>
        <w:t>text-decoration: none;</w:t>
      </w:r>
    </w:p>
    <w:p w14:paraId="602B807F" w14:textId="77777777" w:rsidR="002C7B3B" w:rsidRPr="002C7B3B" w:rsidRDefault="002C7B3B" w:rsidP="002C7B3B">
      <w:pPr>
        <w:spacing w:after="0" w:line="240" w:lineRule="auto"/>
        <w:rPr>
          <w:rFonts w:ascii="Courier" w:hAnsi="Courier"/>
        </w:rPr>
      </w:pPr>
      <w:r w:rsidRPr="002C7B3B">
        <w:rPr>
          <w:rFonts w:ascii="Courier" w:hAnsi="Courier"/>
        </w:rPr>
        <w:tab/>
        <w:t>background-color: #800000;</w:t>
      </w:r>
    </w:p>
    <w:p w14:paraId="7FED772D" w14:textId="77777777" w:rsidR="002C7B3B" w:rsidRPr="002C7B3B" w:rsidRDefault="002C7B3B" w:rsidP="002C7B3B">
      <w:pPr>
        <w:spacing w:after="0" w:line="240" w:lineRule="auto"/>
        <w:rPr>
          <w:rFonts w:ascii="Courier" w:hAnsi="Courier"/>
        </w:rPr>
      </w:pPr>
      <w:r w:rsidRPr="002C7B3B">
        <w:rPr>
          <w:rFonts w:ascii="Courier" w:hAnsi="Courier"/>
        </w:rPr>
        <w:tab/>
        <w:t>color: white;</w:t>
      </w:r>
    </w:p>
    <w:p w14:paraId="540200E4" w14:textId="77777777" w:rsidR="002C7B3B" w:rsidRPr="002C7B3B" w:rsidRDefault="002C7B3B" w:rsidP="002C7B3B">
      <w:pPr>
        <w:spacing w:after="0" w:line="240" w:lineRule="auto"/>
        <w:rPr>
          <w:rFonts w:ascii="Courier" w:hAnsi="Courier"/>
        </w:rPr>
      </w:pPr>
      <w:r w:rsidRPr="002C7B3B">
        <w:rPr>
          <w:rFonts w:ascii="Courier" w:hAnsi="Courier"/>
        </w:rPr>
        <w:tab/>
        <w:t>font-weight: bold;</w:t>
      </w:r>
    </w:p>
    <w:p w14:paraId="6BE91B4B" w14:textId="77777777" w:rsidR="002C7B3B" w:rsidRPr="002C7B3B" w:rsidRDefault="002C7B3B" w:rsidP="002C7B3B">
      <w:pPr>
        <w:spacing w:after="0" w:line="240" w:lineRule="auto"/>
        <w:rPr>
          <w:rFonts w:ascii="Courier" w:hAnsi="Courier"/>
        </w:rPr>
      </w:pPr>
      <w:r w:rsidRPr="002C7B3B">
        <w:rPr>
          <w:rFonts w:ascii="Courier" w:hAnsi="Courier"/>
        </w:rPr>
        <w:t>}</w:t>
      </w:r>
    </w:p>
    <w:p w14:paraId="68C8FEBC" w14:textId="77777777" w:rsidR="002C7B3B" w:rsidRPr="002C7B3B" w:rsidRDefault="002C7B3B" w:rsidP="002C7B3B">
      <w:pPr>
        <w:spacing w:after="0" w:line="240" w:lineRule="auto"/>
        <w:rPr>
          <w:rFonts w:ascii="Courier" w:hAnsi="Courier"/>
        </w:rPr>
      </w:pPr>
    </w:p>
    <w:p w14:paraId="01E1611F" w14:textId="77777777" w:rsidR="002C7B3B" w:rsidRPr="002C7B3B" w:rsidRDefault="002C7B3B" w:rsidP="002C7B3B">
      <w:pPr>
        <w:spacing w:after="0" w:line="240" w:lineRule="auto"/>
        <w:rPr>
          <w:rFonts w:ascii="Courier" w:hAnsi="Courier"/>
        </w:rPr>
      </w:pPr>
    </w:p>
    <w:p w14:paraId="3E57882D" w14:textId="77777777" w:rsidR="002C7B3B" w:rsidRPr="002C7B3B" w:rsidRDefault="002C7B3B" w:rsidP="002C7B3B">
      <w:pPr>
        <w:spacing w:after="0" w:line="240" w:lineRule="auto"/>
        <w:rPr>
          <w:rFonts w:ascii="Courier" w:hAnsi="Courier"/>
        </w:rPr>
      </w:pPr>
      <w:r w:rsidRPr="002C7B3B">
        <w:rPr>
          <w:rFonts w:ascii="Courier" w:hAnsi="Courier"/>
        </w:rPr>
        <w:t>#nav_menu ul li a.current {</w:t>
      </w:r>
    </w:p>
    <w:p w14:paraId="3F0FFCBE" w14:textId="77777777" w:rsidR="002C7B3B" w:rsidRPr="002C7B3B" w:rsidRDefault="002C7B3B" w:rsidP="002C7B3B">
      <w:pPr>
        <w:spacing w:after="0" w:line="240" w:lineRule="auto"/>
        <w:rPr>
          <w:rFonts w:ascii="Courier" w:hAnsi="Courier"/>
        </w:rPr>
      </w:pPr>
      <w:r w:rsidRPr="002C7B3B">
        <w:rPr>
          <w:rFonts w:ascii="Courier" w:hAnsi="Courier"/>
        </w:rPr>
        <w:tab/>
      </w:r>
      <w:r w:rsidRPr="002C7B3B">
        <w:rPr>
          <w:rFonts w:ascii="Courier" w:hAnsi="Courier"/>
        </w:rPr>
        <w:tab/>
        <w:t>color: yellow;</w:t>
      </w:r>
    </w:p>
    <w:p w14:paraId="635FE00F" w14:textId="77777777" w:rsidR="002C7B3B" w:rsidRPr="002C7B3B" w:rsidRDefault="002C7B3B" w:rsidP="002C7B3B">
      <w:pPr>
        <w:spacing w:after="0" w:line="240" w:lineRule="auto"/>
        <w:rPr>
          <w:rFonts w:ascii="Courier" w:hAnsi="Courier"/>
        </w:rPr>
      </w:pPr>
      <w:r w:rsidRPr="002C7B3B">
        <w:rPr>
          <w:rFonts w:ascii="Courier" w:hAnsi="Courier"/>
        </w:rPr>
        <w:t>}</w:t>
      </w:r>
    </w:p>
    <w:p w14:paraId="702393E3" w14:textId="77777777" w:rsidR="002C7B3B" w:rsidRPr="002C7B3B" w:rsidRDefault="002C7B3B" w:rsidP="002C7B3B">
      <w:pPr>
        <w:spacing w:after="0" w:line="240" w:lineRule="auto"/>
        <w:rPr>
          <w:rFonts w:ascii="Courier" w:hAnsi="Courier"/>
        </w:rPr>
      </w:pPr>
    </w:p>
    <w:p w14:paraId="1FED4FA5" w14:textId="77777777" w:rsidR="002C7B3B" w:rsidRPr="002C7B3B" w:rsidRDefault="002C7B3B" w:rsidP="002C7B3B">
      <w:pPr>
        <w:spacing w:after="0" w:line="240" w:lineRule="auto"/>
        <w:rPr>
          <w:rFonts w:ascii="Courier" w:hAnsi="Courier"/>
        </w:rPr>
      </w:pPr>
      <w:r w:rsidRPr="002C7B3B">
        <w:rPr>
          <w:rFonts w:ascii="Courier" w:hAnsi="Courier"/>
        </w:rPr>
        <w:t>#nav_menu ul ul {</w:t>
      </w:r>
    </w:p>
    <w:p w14:paraId="6E15413C" w14:textId="77777777" w:rsidR="002C7B3B" w:rsidRPr="002C7B3B" w:rsidRDefault="002C7B3B" w:rsidP="002C7B3B">
      <w:pPr>
        <w:spacing w:after="0" w:line="240" w:lineRule="auto"/>
        <w:rPr>
          <w:rFonts w:ascii="Courier" w:hAnsi="Courier"/>
        </w:rPr>
      </w:pPr>
      <w:r w:rsidRPr="002C7B3B">
        <w:rPr>
          <w:rFonts w:ascii="Courier" w:hAnsi="Courier"/>
        </w:rPr>
        <w:tab/>
        <w:t>display: none;</w:t>
      </w:r>
    </w:p>
    <w:p w14:paraId="407481E6" w14:textId="77777777" w:rsidR="002C7B3B" w:rsidRPr="002C7B3B" w:rsidRDefault="002C7B3B" w:rsidP="002C7B3B">
      <w:pPr>
        <w:spacing w:after="0" w:line="240" w:lineRule="auto"/>
        <w:rPr>
          <w:rFonts w:ascii="Courier" w:hAnsi="Courier"/>
        </w:rPr>
      </w:pPr>
      <w:r w:rsidRPr="002C7B3B">
        <w:rPr>
          <w:rFonts w:ascii="Courier" w:hAnsi="Courier"/>
        </w:rPr>
        <w:tab/>
        <w:t>position: absolute;</w:t>
      </w:r>
    </w:p>
    <w:p w14:paraId="50A82BFF" w14:textId="77777777" w:rsidR="002C7B3B" w:rsidRPr="002C7B3B" w:rsidRDefault="002C7B3B" w:rsidP="002C7B3B">
      <w:pPr>
        <w:spacing w:after="0" w:line="240" w:lineRule="auto"/>
        <w:rPr>
          <w:rFonts w:ascii="Courier" w:hAnsi="Courier"/>
        </w:rPr>
      </w:pPr>
      <w:r w:rsidRPr="002C7B3B">
        <w:rPr>
          <w:rFonts w:ascii="Courier" w:hAnsi="Courier"/>
        </w:rPr>
        <w:tab/>
        <w:t>top: 100%;</w:t>
      </w:r>
    </w:p>
    <w:p w14:paraId="5EACAE80" w14:textId="77777777" w:rsidR="002C7B3B" w:rsidRPr="002C7B3B" w:rsidRDefault="002C7B3B" w:rsidP="002C7B3B">
      <w:pPr>
        <w:spacing w:after="0" w:line="240" w:lineRule="auto"/>
        <w:rPr>
          <w:rFonts w:ascii="Courier" w:hAnsi="Courier"/>
        </w:rPr>
      </w:pPr>
      <w:r w:rsidRPr="002C7B3B">
        <w:rPr>
          <w:rFonts w:ascii="Courier" w:hAnsi="Courier"/>
        </w:rPr>
        <w:t>}</w:t>
      </w:r>
    </w:p>
    <w:p w14:paraId="21AF4EAD" w14:textId="77777777" w:rsidR="002C7B3B" w:rsidRPr="002C7B3B" w:rsidRDefault="002C7B3B" w:rsidP="002C7B3B">
      <w:pPr>
        <w:spacing w:after="0" w:line="240" w:lineRule="auto"/>
        <w:rPr>
          <w:rFonts w:ascii="Courier" w:hAnsi="Courier"/>
        </w:rPr>
      </w:pPr>
    </w:p>
    <w:p w14:paraId="5D6A0515" w14:textId="77777777" w:rsidR="002C7B3B" w:rsidRPr="002C7B3B" w:rsidRDefault="002C7B3B" w:rsidP="002C7B3B">
      <w:pPr>
        <w:spacing w:after="0" w:line="240" w:lineRule="auto"/>
        <w:rPr>
          <w:rFonts w:ascii="Courier" w:hAnsi="Courier"/>
        </w:rPr>
      </w:pPr>
      <w:r w:rsidRPr="002C7B3B">
        <w:rPr>
          <w:rFonts w:ascii="Courier" w:hAnsi="Courier"/>
        </w:rPr>
        <w:t>/* makes 2nd tier menu appear vertically*/</w:t>
      </w:r>
    </w:p>
    <w:p w14:paraId="4751E659" w14:textId="77777777" w:rsidR="002C7B3B" w:rsidRPr="002C7B3B" w:rsidRDefault="002C7B3B" w:rsidP="002C7B3B">
      <w:pPr>
        <w:spacing w:after="0" w:line="240" w:lineRule="auto"/>
        <w:rPr>
          <w:rFonts w:ascii="Courier" w:hAnsi="Courier"/>
        </w:rPr>
      </w:pPr>
      <w:r w:rsidRPr="002C7B3B">
        <w:rPr>
          <w:rFonts w:ascii="Courier" w:hAnsi="Courier"/>
        </w:rPr>
        <w:t>#nav_menu ul ul li {</w:t>
      </w:r>
    </w:p>
    <w:p w14:paraId="2BFEB781" w14:textId="77777777" w:rsidR="002C7B3B" w:rsidRPr="002C7B3B" w:rsidRDefault="002C7B3B" w:rsidP="002C7B3B">
      <w:pPr>
        <w:spacing w:after="0" w:line="240" w:lineRule="auto"/>
        <w:rPr>
          <w:rFonts w:ascii="Courier" w:hAnsi="Courier"/>
        </w:rPr>
      </w:pPr>
      <w:r w:rsidRPr="002C7B3B">
        <w:rPr>
          <w:rFonts w:ascii="Courier" w:hAnsi="Courier"/>
        </w:rPr>
        <w:tab/>
        <w:t>float: none;</w:t>
      </w:r>
    </w:p>
    <w:p w14:paraId="65D29B2A" w14:textId="77777777" w:rsidR="002C7B3B" w:rsidRPr="002C7B3B" w:rsidRDefault="002C7B3B" w:rsidP="002C7B3B">
      <w:pPr>
        <w:spacing w:after="0" w:line="240" w:lineRule="auto"/>
        <w:rPr>
          <w:rFonts w:ascii="Courier" w:hAnsi="Courier"/>
        </w:rPr>
      </w:pPr>
      <w:r w:rsidRPr="002C7B3B">
        <w:rPr>
          <w:rFonts w:ascii="Courier" w:hAnsi="Courier"/>
        </w:rPr>
        <w:t>}</w:t>
      </w:r>
    </w:p>
    <w:p w14:paraId="5B978926" w14:textId="77777777" w:rsidR="002C7B3B" w:rsidRPr="002C7B3B" w:rsidRDefault="002C7B3B" w:rsidP="002C7B3B">
      <w:pPr>
        <w:spacing w:after="0" w:line="240" w:lineRule="auto"/>
        <w:rPr>
          <w:rFonts w:ascii="Courier" w:hAnsi="Courier"/>
        </w:rPr>
      </w:pPr>
      <w:r w:rsidRPr="002C7B3B">
        <w:rPr>
          <w:rFonts w:ascii="Courier" w:hAnsi="Courier"/>
        </w:rPr>
        <w:t>/* makes 2nd tier menu appear when hovering over li of main menu*/</w:t>
      </w:r>
    </w:p>
    <w:p w14:paraId="5F757069" w14:textId="77777777" w:rsidR="002C7B3B" w:rsidRPr="002C7B3B" w:rsidRDefault="002C7B3B" w:rsidP="002C7B3B">
      <w:pPr>
        <w:spacing w:after="0" w:line="240" w:lineRule="auto"/>
        <w:rPr>
          <w:rFonts w:ascii="Courier" w:hAnsi="Courier"/>
        </w:rPr>
      </w:pPr>
      <w:r w:rsidRPr="002C7B3B">
        <w:rPr>
          <w:rFonts w:ascii="Courier" w:hAnsi="Courier"/>
        </w:rPr>
        <w:t>#nav_menu ul li:hover &gt; ul {</w:t>
      </w:r>
    </w:p>
    <w:p w14:paraId="376664C8" w14:textId="77777777" w:rsidR="002C7B3B" w:rsidRPr="002C7B3B" w:rsidRDefault="002C7B3B" w:rsidP="002C7B3B">
      <w:pPr>
        <w:spacing w:after="0" w:line="240" w:lineRule="auto"/>
        <w:rPr>
          <w:rFonts w:ascii="Courier" w:hAnsi="Courier"/>
        </w:rPr>
      </w:pPr>
      <w:r w:rsidRPr="002C7B3B">
        <w:rPr>
          <w:rFonts w:ascii="Courier" w:hAnsi="Courier"/>
        </w:rPr>
        <w:tab/>
        <w:t>display: block;</w:t>
      </w:r>
    </w:p>
    <w:p w14:paraId="6E351110" w14:textId="77777777" w:rsidR="002C7B3B" w:rsidRPr="002C7B3B" w:rsidRDefault="002C7B3B" w:rsidP="002C7B3B">
      <w:pPr>
        <w:spacing w:after="0" w:line="240" w:lineRule="auto"/>
        <w:rPr>
          <w:rFonts w:ascii="Courier" w:hAnsi="Courier"/>
        </w:rPr>
      </w:pPr>
      <w:r w:rsidRPr="002C7B3B">
        <w:rPr>
          <w:rFonts w:ascii="Courier" w:hAnsi="Courier"/>
        </w:rPr>
        <w:t>}</w:t>
      </w:r>
    </w:p>
    <w:p w14:paraId="04DC8CCD" w14:textId="77777777" w:rsidR="002C7B3B" w:rsidRPr="002C7B3B" w:rsidRDefault="002C7B3B" w:rsidP="002C7B3B">
      <w:pPr>
        <w:spacing w:after="0" w:line="240" w:lineRule="auto"/>
        <w:rPr>
          <w:rFonts w:ascii="Courier" w:hAnsi="Courier"/>
        </w:rPr>
      </w:pPr>
    </w:p>
    <w:p w14:paraId="1C123CDD" w14:textId="77777777" w:rsidR="002C7B3B" w:rsidRPr="002C7B3B" w:rsidRDefault="002C7B3B" w:rsidP="002C7B3B">
      <w:pPr>
        <w:spacing w:after="0" w:line="240" w:lineRule="auto"/>
        <w:rPr>
          <w:rFonts w:ascii="Courier" w:hAnsi="Courier"/>
        </w:rPr>
      </w:pPr>
      <w:r w:rsidRPr="002C7B3B">
        <w:rPr>
          <w:rFonts w:ascii="Courier" w:hAnsi="Courier"/>
        </w:rPr>
        <w:t>/* creates an empty block to push 2nd tier menu down*/</w:t>
      </w:r>
    </w:p>
    <w:p w14:paraId="02B59A18" w14:textId="77777777" w:rsidR="002C7B3B" w:rsidRPr="002C7B3B" w:rsidRDefault="002C7B3B" w:rsidP="002C7B3B">
      <w:pPr>
        <w:spacing w:after="0" w:line="240" w:lineRule="auto"/>
        <w:rPr>
          <w:rFonts w:ascii="Courier" w:hAnsi="Courier"/>
        </w:rPr>
      </w:pPr>
      <w:r w:rsidRPr="002C7B3B">
        <w:rPr>
          <w:rFonts w:ascii="Courier" w:hAnsi="Courier"/>
        </w:rPr>
        <w:t>#nav_menu &gt; ul::after {</w:t>
      </w:r>
    </w:p>
    <w:p w14:paraId="0BE539DA" w14:textId="77777777" w:rsidR="002C7B3B" w:rsidRPr="002C7B3B" w:rsidRDefault="002C7B3B" w:rsidP="002C7B3B">
      <w:pPr>
        <w:spacing w:after="0" w:line="240" w:lineRule="auto"/>
        <w:rPr>
          <w:rFonts w:ascii="Courier" w:hAnsi="Courier"/>
        </w:rPr>
      </w:pPr>
      <w:r w:rsidRPr="002C7B3B">
        <w:rPr>
          <w:rFonts w:ascii="Courier" w:hAnsi="Courier"/>
        </w:rPr>
        <w:tab/>
        <w:t>content: "";</w:t>
      </w:r>
    </w:p>
    <w:p w14:paraId="73E91D56" w14:textId="77777777" w:rsidR="002C7B3B" w:rsidRPr="002C7B3B" w:rsidRDefault="002C7B3B" w:rsidP="002C7B3B">
      <w:pPr>
        <w:spacing w:after="0" w:line="240" w:lineRule="auto"/>
        <w:rPr>
          <w:rFonts w:ascii="Courier" w:hAnsi="Courier"/>
        </w:rPr>
      </w:pPr>
      <w:r w:rsidRPr="002C7B3B">
        <w:rPr>
          <w:rFonts w:ascii="Courier" w:hAnsi="Courier"/>
        </w:rPr>
        <w:tab/>
        <w:t>display: block;</w:t>
      </w:r>
      <w:r w:rsidRPr="002C7B3B">
        <w:rPr>
          <w:rFonts w:ascii="Courier" w:hAnsi="Courier"/>
        </w:rPr>
        <w:tab/>
      </w:r>
    </w:p>
    <w:p w14:paraId="51176577" w14:textId="77777777" w:rsidR="002C7B3B" w:rsidRPr="002C7B3B" w:rsidRDefault="002C7B3B" w:rsidP="002C7B3B">
      <w:pPr>
        <w:spacing w:after="0" w:line="240" w:lineRule="auto"/>
        <w:rPr>
          <w:rFonts w:ascii="Courier" w:hAnsi="Courier"/>
        </w:rPr>
      </w:pPr>
      <w:r w:rsidRPr="002C7B3B">
        <w:rPr>
          <w:rFonts w:ascii="Courier" w:hAnsi="Courier"/>
        </w:rPr>
        <w:tab/>
        <w:t>clear: both;</w:t>
      </w:r>
    </w:p>
    <w:p w14:paraId="099C7341" w14:textId="77777777" w:rsidR="002C7B3B" w:rsidRPr="002C7B3B" w:rsidRDefault="002C7B3B" w:rsidP="002C7B3B">
      <w:pPr>
        <w:spacing w:after="0" w:line="240" w:lineRule="auto"/>
        <w:rPr>
          <w:rFonts w:ascii="Courier" w:hAnsi="Courier"/>
        </w:rPr>
      </w:pPr>
      <w:r w:rsidRPr="002C7B3B">
        <w:rPr>
          <w:rFonts w:ascii="Courier" w:hAnsi="Courier"/>
        </w:rPr>
        <w:t>}</w:t>
      </w:r>
    </w:p>
    <w:p w14:paraId="51FE431A" w14:textId="77777777" w:rsidR="002C7B3B" w:rsidRPr="002C7B3B" w:rsidRDefault="002C7B3B" w:rsidP="002C7B3B">
      <w:pPr>
        <w:spacing w:after="0" w:line="240" w:lineRule="auto"/>
        <w:rPr>
          <w:rFonts w:ascii="Courier" w:hAnsi="Courier"/>
        </w:rPr>
      </w:pPr>
    </w:p>
    <w:p w14:paraId="22612905" w14:textId="77777777" w:rsidR="002C7B3B" w:rsidRPr="002C7B3B" w:rsidRDefault="002C7B3B" w:rsidP="002C7B3B">
      <w:pPr>
        <w:spacing w:after="0" w:line="240" w:lineRule="auto"/>
        <w:rPr>
          <w:rFonts w:ascii="Courier" w:hAnsi="Courier"/>
        </w:rPr>
      </w:pPr>
      <w:r w:rsidRPr="002C7B3B">
        <w:rPr>
          <w:rFonts w:ascii="Courier" w:hAnsi="Courier"/>
        </w:rPr>
        <w:t>/* the styles for the section */</w:t>
      </w:r>
    </w:p>
    <w:p w14:paraId="046F5FDD" w14:textId="77777777" w:rsidR="002C7B3B" w:rsidRPr="002C7B3B" w:rsidRDefault="002C7B3B" w:rsidP="002C7B3B">
      <w:pPr>
        <w:spacing w:after="0" w:line="240" w:lineRule="auto"/>
        <w:rPr>
          <w:rFonts w:ascii="Courier" w:hAnsi="Courier"/>
        </w:rPr>
      </w:pPr>
      <w:r w:rsidRPr="002C7B3B">
        <w:rPr>
          <w:rFonts w:ascii="Courier" w:hAnsi="Courier"/>
        </w:rPr>
        <w:t>section {</w:t>
      </w:r>
    </w:p>
    <w:p w14:paraId="3FBD59DB" w14:textId="77777777" w:rsidR="002C7B3B" w:rsidRPr="002C7B3B" w:rsidRDefault="002C7B3B" w:rsidP="002C7B3B">
      <w:pPr>
        <w:spacing w:after="0" w:line="240" w:lineRule="auto"/>
        <w:rPr>
          <w:rFonts w:ascii="Courier" w:hAnsi="Courier"/>
        </w:rPr>
      </w:pPr>
      <w:r w:rsidRPr="002C7B3B">
        <w:rPr>
          <w:rFonts w:ascii="Courier" w:hAnsi="Courier"/>
        </w:rPr>
        <w:tab/>
        <w:t>clear: left;</w:t>
      </w:r>
    </w:p>
    <w:p w14:paraId="5E2D05B7" w14:textId="77777777" w:rsidR="002C7B3B" w:rsidRPr="002C7B3B" w:rsidRDefault="002C7B3B" w:rsidP="002C7B3B">
      <w:pPr>
        <w:spacing w:after="0" w:line="240" w:lineRule="auto"/>
        <w:rPr>
          <w:rFonts w:ascii="Courier" w:hAnsi="Courier"/>
        </w:rPr>
      </w:pPr>
      <w:r w:rsidRPr="002C7B3B">
        <w:rPr>
          <w:rFonts w:ascii="Courier" w:hAnsi="Courier"/>
        </w:rPr>
        <w:tab/>
        <w:t>padding: 0 20px 20px;</w:t>
      </w:r>
    </w:p>
    <w:p w14:paraId="0041318C" w14:textId="77777777" w:rsidR="002C7B3B" w:rsidRPr="002C7B3B" w:rsidRDefault="002C7B3B" w:rsidP="002C7B3B">
      <w:pPr>
        <w:spacing w:after="0" w:line="240" w:lineRule="auto"/>
        <w:rPr>
          <w:rFonts w:ascii="Courier" w:hAnsi="Courier"/>
        </w:rPr>
      </w:pPr>
      <w:r w:rsidRPr="002C7B3B">
        <w:rPr>
          <w:rFonts w:ascii="Courier" w:hAnsi="Courier"/>
        </w:rPr>
        <w:t>}</w:t>
      </w:r>
    </w:p>
    <w:p w14:paraId="60168932" w14:textId="77777777" w:rsidR="002C7B3B" w:rsidRPr="002C7B3B" w:rsidRDefault="002C7B3B" w:rsidP="002C7B3B">
      <w:pPr>
        <w:spacing w:after="0" w:line="240" w:lineRule="auto"/>
        <w:rPr>
          <w:rFonts w:ascii="Courier" w:hAnsi="Courier"/>
        </w:rPr>
      </w:pPr>
    </w:p>
    <w:p w14:paraId="5B9A2BFD" w14:textId="77777777" w:rsidR="002C7B3B" w:rsidRPr="002C7B3B" w:rsidRDefault="002C7B3B" w:rsidP="002C7B3B">
      <w:pPr>
        <w:spacing w:after="0" w:line="240" w:lineRule="auto"/>
        <w:rPr>
          <w:rFonts w:ascii="Courier" w:hAnsi="Courier"/>
        </w:rPr>
      </w:pPr>
    </w:p>
    <w:p w14:paraId="4496758E" w14:textId="77777777" w:rsidR="002C7B3B" w:rsidRPr="002C7B3B" w:rsidRDefault="002C7B3B" w:rsidP="002C7B3B">
      <w:pPr>
        <w:spacing w:after="0" w:line="240" w:lineRule="auto"/>
        <w:rPr>
          <w:rFonts w:ascii="Courier" w:hAnsi="Courier"/>
        </w:rPr>
      </w:pPr>
      <w:r w:rsidRPr="002C7B3B">
        <w:rPr>
          <w:rFonts w:ascii="Courier" w:hAnsi="Courier"/>
        </w:rPr>
        <w:t>section h1 {</w:t>
      </w:r>
    </w:p>
    <w:p w14:paraId="5B28B0F6" w14:textId="77777777" w:rsidR="002C7B3B" w:rsidRPr="002C7B3B" w:rsidRDefault="002C7B3B" w:rsidP="002C7B3B">
      <w:pPr>
        <w:spacing w:after="0" w:line="240" w:lineRule="auto"/>
        <w:rPr>
          <w:rFonts w:ascii="Courier" w:hAnsi="Courier"/>
        </w:rPr>
      </w:pPr>
      <w:r w:rsidRPr="002C7B3B">
        <w:rPr>
          <w:rFonts w:ascii="Courier" w:hAnsi="Courier"/>
        </w:rPr>
        <w:tab/>
        <w:t>font-size: 150%;</w:t>
      </w:r>
    </w:p>
    <w:p w14:paraId="4319A82E" w14:textId="77777777" w:rsidR="002C7B3B" w:rsidRPr="002C7B3B" w:rsidRDefault="002C7B3B" w:rsidP="002C7B3B">
      <w:pPr>
        <w:spacing w:after="0" w:line="240" w:lineRule="auto"/>
        <w:rPr>
          <w:rFonts w:ascii="Courier" w:hAnsi="Courier"/>
        </w:rPr>
      </w:pPr>
      <w:r w:rsidRPr="002C7B3B">
        <w:rPr>
          <w:rFonts w:ascii="Courier" w:hAnsi="Courier"/>
        </w:rPr>
        <w:tab/>
        <w:t>padding: .5em 0 .0;</w:t>
      </w:r>
    </w:p>
    <w:p w14:paraId="4A55CC3F" w14:textId="77777777" w:rsidR="002C7B3B" w:rsidRPr="002C7B3B" w:rsidRDefault="002C7B3B" w:rsidP="002C7B3B">
      <w:pPr>
        <w:spacing w:after="0" w:line="240" w:lineRule="auto"/>
        <w:rPr>
          <w:rFonts w:ascii="Courier" w:hAnsi="Courier"/>
        </w:rPr>
      </w:pPr>
    </w:p>
    <w:p w14:paraId="58895711" w14:textId="77777777" w:rsidR="002C7B3B" w:rsidRPr="002C7B3B" w:rsidRDefault="002C7B3B" w:rsidP="002C7B3B">
      <w:pPr>
        <w:spacing w:after="0" w:line="240" w:lineRule="auto"/>
        <w:rPr>
          <w:rFonts w:ascii="Courier" w:hAnsi="Courier"/>
        </w:rPr>
      </w:pPr>
      <w:r w:rsidRPr="002C7B3B">
        <w:rPr>
          <w:rFonts w:ascii="Courier" w:hAnsi="Courier"/>
        </w:rPr>
        <w:t>}</w:t>
      </w:r>
    </w:p>
    <w:p w14:paraId="27DDFA46" w14:textId="77777777" w:rsidR="002C7B3B" w:rsidRPr="002C7B3B" w:rsidRDefault="002C7B3B" w:rsidP="002C7B3B">
      <w:pPr>
        <w:spacing w:after="0" w:line="240" w:lineRule="auto"/>
        <w:rPr>
          <w:rFonts w:ascii="Courier" w:hAnsi="Courier"/>
        </w:rPr>
      </w:pPr>
    </w:p>
    <w:p w14:paraId="09D713C5" w14:textId="77777777" w:rsidR="002C7B3B" w:rsidRPr="002C7B3B" w:rsidRDefault="002C7B3B" w:rsidP="002C7B3B">
      <w:pPr>
        <w:spacing w:after="0" w:line="240" w:lineRule="auto"/>
        <w:rPr>
          <w:rFonts w:ascii="Courier" w:hAnsi="Courier"/>
        </w:rPr>
      </w:pPr>
    </w:p>
    <w:p w14:paraId="1B1E12DB" w14:textId="77777777" w:rsidR="002C7B3B" w:rsidRPr="002C7B3B" w:rsidRDefault="002C7B3B" w:rsidP="002C7B3B">
      <w:pPr>
        <w:spacing w:after="0" w:line="240" w:lineRule="auto"/>
        <w:rPr>
          <w:rFonts w:ascii="Courier" w:hAnsi="Courier"/>
        </w:rPr>
      </w:pPr>
      <w:r w:rsidRPr="002C7B3B">
        <w:rPr>
          <w:rFonts w:ascii="Courier" w:hAnsi="Courier"/>
        </w:rPr>
        <w:t>section h2 {</w:t>
      </w:r>
    </w:p>
    <w:p w14:paraId="6BC62E6D" w14:textId="77777777" w:rsidR="002C7B3B" w:rsidRPr="002C7B3B" w:rsidRDefault="002C7B3B" w:rsidP="002C7B3B">
      <w:pPr>
        <w:spacing w:after="0" w:line="240" w:lineRule="auto"/>
        <w:rPr>
          <w:rFonts w:ascii="Courier" w:hAnsi="Courier"/>
        </w:rPr>
      </w:pPr>
      <w:r w:rsidRPr="002C7B3B">
        <w:rPr>
          <w:rFonts w:ascii="Courier" w:hAnsi="Courier"/>
        </w:rPr>
        <w:tab/>
        <w:t>font-size: 130%;</w:t>
      </w:r>
    </w:p>
    <w:p w14:paraId="2CF007C1" w14:textId="77777777" w:rsidR="002C7B3B" w:rsidRPr="002C7B3B" w:rsidRDefault="002C7B3B" w:rsidP="002C7B3B">
      <w:pPr>
        <w:spacing w:after="0" w:line="240" w:lineRule="auto"/>
        <w:rPr>
          <w:rFonts w:ascii="Courier" w:hAnsi="Courier"/>
        </w:rPr>
      </w:pPr>
      <w:r w:rsidRPr="002C7B3B">
        <w:rPr>
          <w:rFonts w:ascii="Courier" w:hAnsi="Courier"/>
        </w:rPr>
        <w:tab/>
        <w:t>color: #800000;</w:t>
      </w:r>
    </w:p>
    <w:p w14:paraId="0F665035" w14:textId="77777777" w:rsidR="002C7B3B" w:rsidRPr="002C7B3B" w:rsidRDefault="002C7B3B" w:rsidP="002C7B3B">
      <w:pPr>
        <w:spacing w:after="0" w:line="240" w:lineRule="auto"/>
        <w:rPr>
          <w:rFonts w:ascii="Courier" w:hAnsi="Courier"/>
        </w:rPr>
      </w:pPr>
      <w:r w:rsidRPr="002C7B3B">
        <w:rPr>
          <w:rFonts w:ascii="Courier" w:hAnsi="Courier"/>
        </w:rPr>
        <w:tab/>
        <w:t>padding: .5em 0 .25em;</w:t>
      </w:r>
    </w:p>
    <w:p w14:paraId="631FB39B" w14:textId="77777777" w:rsidR="002C7B3B" w:rsidRPr="002C7B3B" w:rsidRDefault="002C7B3B" w:rsidP="002C7B3B">
      <w:pPr>
        <w:spacing w:after="0" w:line="240" w:lineRule="auto"/>
        <w:rPr>
          <w:rFonts w:ascii="Courier" w:hAnsi="Courier"/>
        </w:rPr>
      </w:pPr>
    </w:p>
    <w:p w14:paraId="523A1D8B" w14:textId="77777777" w:rsidR="002C7B3B" w:rsidRPr="002C7B3B" w:rsidRDefault="002C7B3B" w:rsidP="002C7B3B">
      <w:pPr>
        <w:spacing w:after="0" w:line="240" w:lineRule="auto"/>
        <w:rPr>
          <w:rFonts w:ascii="Courier" w:hAnsi="Courier"/>
        </w:rPr>
      </w:pPr>
      <w:r w:rsidRPr="002C7B3B">
        <w:rPr>
          <w:rFonts w:ascii="Courier" w:hAnsi="Courier"/>
        </w:rPr>
        <w:t>}</w:t>
      </w:r>
    </w:p>
    <w:p w14:paraId="1A8C4E57" w14:textId="77777777" w:rsidR="002C7B3B" w:rsidRPr="002C7B3B" w:rsidRDefault="002C7B3B" w:rsidP="002C7B3B">
      <w:pPr>
        <w:spacing w:after="0" w:line="240" w:lineRule="auto"/>
        <w:rPr>
          <w:rFonts w:ascii="Courier" w:hAnsi="Courier"/>
        </w:rPr>
      </w:pPr>
    </w:p>
    <w:p w14:paraId="13A62837" w14:textId="77777777" w:rsidR="002C7B3B" w:rsidRPr="002C7B3B" w:rsidRDefault="002C7B3B" w:rsidP="002C7B3B">
      <w:pPr>
        <w:spacing w:after="0" w:line="240" w:lineRule="auto"/>
        <w:rPr>
          <w:rFonts w:ascii="Courier" w:hAnsi="Courier"/>
        </w:rPr>
      </w:pPr>
    </w:p>
    <w:p w14:paraId="686179D4" w14:textId="77777777" w:rsidR="002C7B3B" w:rsidRPr="002C7B3B" w:rsidRDefault="002C7B3B" w:rsidP="002C7B3B">
      <w:pPr>
        <w:spacing w:after="0" w:line="240" w:lineRule="auto"/>
        <w:rPr>
          <w:rFonts w:ascii="Courier" w:hAnsi="Courier"/>
        </w:rPr>
      </w:pPr>
      <w:r w:rsidRPr="002C7B3B">
        <w:rPr>
          <w:rFonts w:ascii="Courier" w:hAnsi="Courier"/>
        </w:rPr>
        <w:t>section p {</w:t>
      </w:r>
    </w:p>
    <w:p w14:paraId="7E8BAE87" w14:textId="77777777" w:rsidR="002C7B3B" w:rsidRPr="002C7B3B" w:rsidRDefault="002C7B3B" w:rsidP="002C7B3B">
      <w:pPr>
        <w:spacing w:after="0" w:line="240" w:lineRule="auto"/>
        <w:rPr>
          <w:rFonts w:ascii="Courier" w:hAnsi="Courier"/>
        </w:rPr>
      </w:pPr>
      <w:r w:rsidRPr="002C7B3B">
        <w:rPr>
          <w:rFonts w:ascii="Courier" w:hAnsi="Courier"/>
        </w:rPr>
        <w:tab/>
        <w:t>padding-bottom: .5em;</w:t>
      </w:r>
    </w:p>
    <w:p w14:paraId="4FB35C31" w14:textId="77777777" w:rsidR="002C7B3B" w:rsidRPr="002C7B3B" w:rsidRDefault="002C7B3B" w:rsidP="002C7B3B">
      <w:pPr>
        <w:spacing w:after="0" w:line="240" w:lineRule="auto"/>
        <w:rPr>
          <w:rFonts w:ascii="Courier" w:hAnsi="Courier"/>
        </w:rPr>
      </w:pPr>
      <w:r w:rsidRPr="002C7B3B">
        <w:rPr>
          <w:rFonts w:ascii="Courier" w:hAnsi="Courier"/>
        </w:rPr>
        <w:t>}</w:t>
      </w:r>
    </w:p>
    <w:p w14:paraId="53D055D9" w14:textId="77777777" w:rsidR="002C7B3B" w:rsidRPr="002C7B3B" w:rsidRDefault="002C7B3B" w:rsidP="002C7B3B">
      <w:pPr>
        <w:spacing w:after="0" w:line="240" w:lineRule="auto"/>
        <w:rPr>
          <w:rFonts w:ascii="Courier" w:hAnsi="Courier"/>
        </w:rPr>
      </w:pPr>
      <w:r w:rsidRPr="002C7B3B">
        <w:rPr>
          <w:rFonts w:ascii="Courier" w:hAnsi="Courier"/>
        </w:rPr>
        <w:lastRenderedPageBreak/>
        <w:t>section blockquote {</w:t>
      </w:r>
    </w:p>
    <w:p w14:paraId="7A7A4E5B" w14:textId="77777777" w:rsidR="002C7B3B" w:rsidRPr="002C7B3B" w:rsidRDefault="002C7B3B" w:rsidP="002C7B3B">
      <w:pPr>
        <w:spacing w:after="0" w:line="240" w:lineRule="auto"/>
        <w:rPr>
          <w:rFonts w:ascii="Courier" w:hAnsi="Courier"/>
        </w:rPr>
      </w:pPr>
      <w:r w:rsidRPr="002C7B3B">
        <w:rPr>
          <w:rFonts w:ascii="Courier" w:hAnsi="Courier"/>
        </w:rPr>
        <w:tab/>
        <w:t>padding: 0 2em 0;</w:t>
      </w:r>
    </w:p>
    <w:p w14:paraId="411CE1CF" w14:textId="77777777" w:rsidR="002C7B3B" w:rsidRPr="002C7B3B" w:rsidRDefault="002C7B3B" w:rsidP="002C7B3B">
      <w:pPr>
        <w:spacing w:after="0" w:line="240" w:lineRule="auto"/>
        <w:rPr>
          <w:rFonts w:ascii="Courier" w:hAnsi="Courier"/>
        </w:rPr>
      </w:pPr>
      <w:r w:rsidRPr="002C7B3B">
        <w:rPr>
          <w:rFonts w:ascii="Courier" w:hAnsi="Courier"/>
        </w:rPr>
        <w:tab/>
        <w:t>font-style: italic;</w:t>
      </w:r>
    </w:p>
    <w:p w14:paraId="0C0F99A5" w14:textId="77777777" w:rsidR="002C7B3B" w:rsidRPr="002C7B3B" w:rsidRDefault="002C7B3B" w:rsidP="002C7B3B">
      <w:pPr>
        <w:spacing w:after="0" w:line="240" w:lineRule="auto"/>
        <w:rPr>
          <w:rFonts w:ascii="Courier" w:hAnsi="Courier"/>
        </w:rPr>
      </w:pPr>
      <w:r w:rsidRPr="002C7B3B">
        <w:rPr>
          <w:rFonts w:ascii="Courier" w:hAnsi="Courier"/>
        </w:rPr>
        <w:t>}</w:t>
      </w:r>
    </w:p>
    <w:p w14:paraId="4D860171" w14:textId="77777777" w:rsidR="002C7B3B" w:rsidRPr="002C7B3B" w:rsidRDefault="002C7B3B" w:rsidP="002C7B3B">
      <w:pPr>
        <w:spacing w:after="0" w:line="240" w:lineRule="auto"/>
        <w:rPr>
          <w:rFonts w:ascii="Courier" w:hAnsi="Courier"/>
        </w:rPr>
      </w:pPr>
    </w:p>
    <w:p w14:paraId="28F2363A" w14:textId="77777777" w:rsidR="002C7B3B" w:rsidRPr="002C7B3B" w:rsidRDefault="002C7B3B" w:rsidP="002C7B3B">
      <w:pPr>
        <w:spacing w:after="0" w:line="240" w:lineRule="auto"/>
        <w:rPr>
          <w:rFonts w:ascii="Courier" w:hAnsi="Courier"/>
        </w:rPr>
      </w:pPr>
      <w:r w:rsidRPr="002C7B3B">
        <w:rPr>
          <w:rFonts w:ascii="Courier" w:hAnsi="Courier"/>
        </w:rPr>
        <w:t>aside h3 {</w:t>
      </w:r>
    </w:p>
    <w:p w14:paraId="6F17114E" w14:textId="77777777" w:rsidR="002C7B3B" w:rsidRPr="002C7B3B" w:rsidRDefault="002C7B3B" w:rsidP="002C7B3B">
      <w:pPr>
        <w:spacing w:after="0" w:line="240" w:lineRule="auto"/>
        <w:rPr>
          <w:rFonts w:ascii="Courier" w:hAnsi="Courier"/>
        </w:rPr>
      </w:pPr>
      <w:r w:rsidRPr="002C7B3B">
        <w:rPr>
          <w:rFonts w:ascii="Courier" w:hAnsi="Courier"/>
        </w:rPr>
        <w:tab/>
        <w:t>font-size: 105%;</w:t>
      </w:r>
    </w:p>
    <w:p w14:paraId="62FFCD0D" w14:textId="77777777" w:rsidR="002C7B3B" w:rsidRPr="002C7B3B" w:rsidRDefault="002C7B3B" w:rsidP="002C7B3B">
      <w:pPr>
        <w:spacing w:after="0" w:line="240" w:lineRule="auto"/>
        <w:rPr>
          <w:rFonts w:ascii="Courier" w:hAnsi="Courier"/>
        </w:rPr>
      </w:pPr>
      <w:r w:rsidRPr="002C7B3B">
        <w:rPr>
          <w:rFonts w:ascii="Courier" w:hAnsi="Courier"/>
        </w:rPr>
        <w:tab/>
        <w:t>padding-bottom: .25em;</w:t>
      </w:r>
    </w:p>
    <w:p w14:paraId="0A6A6556" w14:textId="77777777" w:rsidR="002C7B3B" w:rsidRPr="002C7B3B" w:rsidRDefault="002C7B3B" w:rsidP="002C7B3B">
      <w:pPr>
        <w:spacing w:after="0" w:line="240" w:lineRule="auto"/>
        <w:rPr>
          <w:rFonts w:ascii="Courier" w:hAnsi="Courier"/>
        </w:rPr>
      </w:pPr>
      <w:r w:rsidRPr="002C7B3B">
        <w:rPr>
          <w:rFonts w:ascii="Courier" w:hAnsi="Courier"/>
        </w:rPr>
        <w:t>}</w:t>
      </w:r>
    </w:p>
    <w:p w14:paraId="2EBE4027" w14:textId="77777777" w:rsidR="002C7B3B" w:rsidRPr="002C7B3B" w:rsidRDefault="002C7B3B" w:rsidP="002C7B3B">
      <w:pPr>
        <w:spacing w:after="0" w:line="240" w:lineRule="auto"/>
        <w:rPr>
          <w:rFonts w:ascii="Courier" w:hAnsi="Courier"/>
        </w:rPr>
      </w:pPr>
    </w:p>
    <w:p w14:paraId="53AFDC94" w14:textId="77777777" w:rsidR="002C7B3B" w:rsidRPr="002C7B3B" w:rsidRDefault="002C7B3B" w:rsidP="002C7B3B">
      <w:pPr>
        <w:spacing w:after="0" w:line="240" w:lineRule="auto"/>
        <w:rPr>
          <w:rFonts w:ascii="Courier" w:hAnsi="Courier"/>
        </w:rPr>
      </w:pPr>
      <w:r w:rsidRPr="002C7B3B">
        <w:rPr>
          <w:rFonts w:ascii="Courier" w:hAnsi="Courier"/>
        </w:rPr>
        <w:t>aside img {</w:t>
      </w:r>
    </w:p>
    <w:p w14:paraId="1CADED63" w14:textId="77777777" w:rsidR="002C7B3B" w:rsidRPr="002C7B3B" w:rsidRDefault="002C7B3B" w:rsidP="002C7B3B">
      <w:pPr>
        <w:spacing w:after="0" w:line="240" w:lineRule="auto"/>
        <w:rPr>
          <w:rFonts w:ascii="Courier" w:hAnsi="Courier"/>
        </w:rPr>
      </w:pPr>
      <w:r w:rsidRPr="002C7B3B">
        <w:rPr>
          <w:rFonts w:ascii="Courier" w:hAnsi="Courier"/>
        </w:rPr>
        <w:tab/>
        <w:t>padding-bottom: 1em;</w:t>
      </w:r>
    </w:p>
    <w:p w14:paraId="5778BDB7" w14:textId="77777777" w:rsidR="002C7B3B" w:rsidRPr="002C7B3B" w:rsidRDefault="002C7B3B" w:rsidP="002C7B3B">
      <w:pPr>
        <w:spacing w:after="0" w:line="240" w:lineRule="auto"/>
        <w:rPr>
          <w:rFonts w:ascii="Courier" w:hAnsi="Courier"/>
        </w:rPr>
      </w:pPr>
      <w:r w:rsidRPr="002C7B3B">
        <w:rPr>
          <w:rFonts w:ascii="Courier" w:hAnsi="Courier"/>
        </w:rPr>
        <w:t>}</w:t>
      </w:r>
    </w:p>
    <w:p w14:paraId="4E12EBA6" w14:textId="77777777" w:rsidR="002C7B3B" w:rsidRPr="002C7B3B" w:rsidRDefault="002C7B3B" w:rsidP="002C7B3B">
      <w:pPr>
        <w:spacing w:after="0" w:line="240" w:lineRule="auto"/>
        <w:rPr>
          <w:rFonts w:ascii="Courier" w:hAnsi="Courier"/>
        </w:rPr>
      </w:pPr>
    </w:p>
    <w:p w14:paraId="46E714CC" w14:textId="77777777" w:rsidR="002C7B3B" w:rsidRPr="002C7B3B" w:rsidRDefault="002C7B3B" w:rsidP="002C7B3B">
      <w:pPr>
        <w:spacing w:after="0" w:line="240" w:lineRule="auto"/>
        <w:rPr>
          <w:rFonts w:ascii="Courier" w:hAnsi="Courier"/>
        </w:rPr>
      </w:pPr>
      <w:r w:rsidRPr="002C7B3B">
        <w:rPr>
          <w:rFonts w:ascii="Courier" w:hAnsi="Courier"/>
        </w:rPr>
        <w:t>aside h2 {</w:t>
      </w:r>
    </w:p>
    <w:p w14:paraId="2A15B99E" w14:textId="77777777" w:rsidR="002C7B3B" w:rsidRPr="002C7B3B" w:rsidRDefault="002C7B3B" w:rsidP="002C7B3B">
      <w:pPr>
        <w:spacing w:after="0" w:line="240" w:lineRule="auto"/>
        <w:rPr>
          <w:rFonts w:ascii="Courier" w:hAnsi="Courier"/>
        </w:rPr>
      </w:pPr>
      <w:r w:rsidRPr="002C7B3B">
        <w:rPr>
          <w:rFonts w:ascii="Courier" w:hAnsi="Courier"/>
        </w:rPr>
        <w:tab/>
        <w:t>font-size: 130%;</w:t>
      </w:r>
    </w:p>
    <w:p w14:paraId="1E7E9E45" w14:textId="77777777" w:rsidR="002C7B3B" w:rsidRPr="002C7B3B" w:rsidRDefault="002C7B3B" w:rsidP="002C7B3B">
      <w:pPr>
        <w:spacing w:after="0" w:line="240" w:lineRule="auto"/>
        <w:rPr>
          <w:rFonts w:ascii="Courier" w:hAnsi="Courier"/>
        </w:rPr>
      </w:pPr>
      <w:r w:rsidRPr="002C7B3B">
        <w:rPr>
          <w:rFonts w:ascii="Courier" w:hAnsi="Courier"/>
        </w:rPr>
        <w:tab/>
        <w:t>color: #800000;</w:t>
      </w:r>
    </w:p>
    <w:p w14:paraId="7A8A758F" w14:textId="77777777" w:rsidR="002C7B3B" w:rsidRPr="002C7B3B" w:rsidRDefault="002C7B3B" w:rsidP="002C7B3B">
      <w:pPr>
        <w:spacing w:after="0" w:line="240" w:lineRule="auto"/>
        <w:rPr>
          <w:rFonts w:ascii="Courier" w:hAnsi="Courier"/>
        </w:rPr>
      </w:pPr>
      <w:r w:rsidRPr="002C7B3B">
        <w:rPr>
          <w:rFonts w:ascii="Courier" w:hAnsi="Courier"/>
        </w:rPr>
        <w:tab/>
        <w:t>padding: .5em 0 .25em;</w:t>
      </w:r>
    </w:p>
    <w:p w14:paraId="2CCCED81" w14:textId="77777777" w:rsidR="002C7B3B" w:rsidRPr="002C7B3B" w:rsidRDefault="002C7B3B" w:rsidP="002C7B3B">
      <w:pPr>
        <w:spacing w:after="0" w:line="240" w:lineRule="auto"/>
        <w:rPr>
          <w:rFonts w:ascii="Courier" w:hAnsi="Courier"/>
        </w:rPr>
      </w:pPr>
    </w:p>
    <w:p w14:paraId="4CC03FC2" w14:textId="77777777" w:rsidR="002C7B3B" w:rsidRPr="002C7B3B" w:rsidRDefault="002C7B3B" w:rsidP="002C7B3B">
      <w:pPr>
        <w:spacing w:after="0" w:line="240" w:lineRule="auto"/>
        <w:rPr>
          <w:rFonts w:ascii="Courier" w:hAnsi="Courier"/>
        </w:rPr>
      </w:pPr>
      <w:r w:rsidRPr="002C7B3B">
        <w:rPr>
          <w:rFonts w:ascii="Courier" w:hAnsi="Courier"/>
        </w:rPr>
        <w:t>}</w:t>
      </w:r>
    </w:p>
    <w:p w14:paraId="065AE3C6" w14:textId="77777777" w:rsidR="002C7B3B" w:rsidRPr="002C7B3B" w:rsidRDefault="002C7B3B" w:rsidP="002C7B3B">
      <w:pPr>
        <w:spacing w:after="0" w:line="240" w:lineRule="auto"/>
        <w:rPr>
          <w:rFonts w:ascii="Courier" w:hAnsi="Courier"/>
        </w:rPr>
      </w:pPr>
    </w:p>
    <w:p w14:paraId="67E0E4CA" w14:textId="77777777" w:rsidR="002C7B3B" w:rsidRPr="002C7B3B" w:rsidRDefault="002C7B3B" w:rsidP="002C7B3B">
      <w:pPr>
        <w:spacing w:after="0" w:line="240" w:lineRule="auto"/>
        <w:rPr>
          <w:rFonts w:ascii="Courier" w:hAnsi="Courier"/>
        </w:rPr>
      </w:pPr>
      <w:r w:rsidRPr="002C7B3B">
        <w:rPr>
          <w:rFonts w:ascii="Courier" w:hAnsi="Courier"/>
        </w:rPr>
        <w:t>section ul {</w:t>
      </w:r>
    </w:p>
    <w:p w14:paraId="39B60CA0" w14:textId="77777777" w:rsidR="002C7B3B" w:rsidRPr="002C7B3B" w:rsidRDefault="002C7B3B" w:rsidP="002C7B3B">
      <w:pPr>
        <w:spacing w:after="0" w:line="240" w:lineRule="auto"/>
        <w:rPr>
          <w:rFonts w:ascii="Courier" w:hAnsi="Courier"/>
        </w:rPr>
      </w:pPr>
      <w:r w:rsidRPr="002C7B3B">
        <w:rPr>
          <w:rFonts w:ascii="Courier" w:hAnsi="Courier"/>
        </w:rPr>
        <w:tab/>
        <w:t>padding: 0 0 .25em 1em;</w:t>
      </w:r>
    </w:p>
    <w:p w14:paraId="180F178A" w14:textId="77777777" w:rsidR="002C7B3B" w:rsidRPr="002C7B3B" w:rsidRDefault="002C7B3B" w:rsidP="002C7B3B">
      <w:pPr>
        <w:spacing w:after="0" w:line="240" w:lineRule="auto"/>
        <w:rPr>
          <w:rFonts w:ascii="Courier" w:hAnsi="Courier"/>
        </w:rPr>
      </w:pPr>
      <w:r w:rsidRPr="002C7B3B">
        <w:rPr>
          <w:rFonts w:ascii="Courier" w:hAnsi="Courier"/>
        </w:rPr>
        <w:tab/>
        <w:t>list-style-type: circle;</w:t>
      </w:r>
    </w:p>
    <w:p w14:paraId="1606D291" w14:textId="77777777" w:rsidR="002C7B3B" w:rsidRPr="002C7B3B" w:rsidRDefault="002C7B3B" w:rsidP="002C7B3B">
      <w:pPr>
        <w:spacing w:after="0" w:line="240" w:lineRule="auto"/>
        <w:rPr>
          <w:rFonts w:ascii="Courier" w:hAnsi="Courier"/>
        </w:rPr>
      </w:pPr>
      <w:r w:rsidRPr="002C7B3B">
        <w:rPr>
          <w:rFonts w:ascii="Courier" w:hAnsi="Courier"/>
        </w:rPr>
        <w:t>}</w:t>
      </w:r>
    </w:p>
    <w:p w14:paraId="1EC8B874" w14:textId="77777777" w:rsidR="002C7B3B" w:rsidRPr="002C7B3B" w:rsidRDefault="002C7B3B" w:rsidP="002C7B3B">
      <w:pPr>
        <w:spacing w:after="0" w:line="240" w:lineRule="auto"/>
        <w:rPr>
          <w:rFonts w:ascii="Courier" w:hAnsi="Courier"/>
        </w:rPr>
      </w:pPr>
    </w:p>
    <w:p w14:paraId="15590153" w14:textId="77777777" w:rsidR="002C7B3B" w:rsidRPr="002C7B3B" w:rsidRDefault="002C7B3B" w:rsidP="002C7B3B">
      <w:pPr>
        <w:spacing w:after="0" w:line="240" w:lineRule="auto"/>
        <w:rPr>
          <w:rFonts w:ascii="Courier" w:hAnsi="Courier"/>
        </w:rPr>
      </w:pPr>
      <w:r w:rsidRPr="002C7B3B">
        <w:rPr>
          <w:rFonts w:ascii="Courier" w:hAnsi="Courier"/>
        </w:rPr>
        <w:t>section li {</w:t>
      </w:r>
    </w:p>
    <w:p w14:paraId="12949610" w14:textId="77777777" w:rsidR="002C7B3B" w:rsidRPr="002C7B3B" w:rsidRDefault="002C7B3B" w:rsidP="002C7B3B">
      <w:pPr>
        <w:spacing w:after="0" w:line="240" w:lineRule="auto"/>
        <w:rPr>
          <w:rFonts w:ascii="Courier" w:hAnsi="Courier"/>
        </w:rPr>
      </w:pPr>
      <w:r w:rsidRPr="002C7B3B">
        <w:rPr>
          <w:rFonts w:ascii="Courier" w:hAnsi="Courier"/>
        </w:rPr>
        <w:tab/>
        <w:t>padding-bottom: .35em;</w:t>
      </w:r>
    </w:p>
    <w:p w14:paraId="694D8D2C" w14:textId="77777777" w:rsidR="002C7B3B" w:rsidRPr="002C7B3B" w:rsidRDefault="002C7B3B" w:rsidP="002C7B3B">
      <w:pPr>
        <w:spacing w:after="0" w:line="240" w:lineRule="auto"/>
        <w:rPr>
          <w:rFonts w:ascii="Courier" w:hAnsi="Courier"/>
        </w:rPr>
      </w:pPr>
      <w:r w:rsidRPr="002C7B3B">
        <w:rPr>
          <w:rFonts w:ascii="Courier" w:hAnsi="Courier"/>
        </w:rPr>
        <w:t>}</w:t>
      </w:r>
    </w:p>
    <w:p w14:paraId="5F2DB503" w14:textId="77777777" w:rsidR="002C7B3B" w:rsidRPr="002C7B3B" w:rsidRDefault="002C7B3B" w:rsidP="002C7B3B">
      <w:pPr>
        <w:spacing w:after="0" w:line="240" w:lineRule="auto"/>
        <w:rPr>
          <w:rFonts w:ascii="Courier" w:hAnsi="Courier"/>
        </w:rPr>
      </w:pPr>
    </w:p>
    <w:p w14:paraId="778620BC" w14:textId="77777777" w:rsidR="002C7B3B" w:rsidRPr="002C7B3B" w:rsidRDefault="002C7B3B" w:rsidP="002C7B3B">
      <w:pPr>
        <w:spacing w:after="0" w:line="240" w:lineRule="auto"/>
        <w:rPr>
          <w:rFonts w:ascii="Courier" w:hAnsi="Courier"/>
        </w:rPr>
      </w:pPr>
      <w:r w:rsidRPr="002C7B3B">
        <w:rPr>
          <w:rFonts w:ascii="Courier" w:hAnsi="Courier"/>
        </w:rPr>
        <w:t>/* the styles for links */</w:t>
      </w:r>
    </w:p>
    <w:p w14:paraId="6FA2B4AB" w14:textId="77777777" w:rsidR="002C7B3B" w:rsidRPr="002C7B3B" w:rsidRDefault="002C7B3B" w:rsidP="002C7B3B">
      <w:pPr>
        <w:spacing w:after="0" w:line="240" w:lineRule="auto"/>
        <w:rPr>
          <w:rFonts w:ascii="Courier" w:hAnsi="Courier"/>
        </w:rPr>
      </w:pPr>
      <w:r w:rsidRPr="002C7B3B">
        <w:rPr>
          <w:rFonts w:ascii="Courier" w:hAnsi="Courier"/>
        </w:rPr>
        <w:t>a:hover, a:focus {</w:t>
      </w:r>
    </w:p>
    <w:p w14:paraId="4FFA055F" w14:textId="77777777" w:rsidR="002C7B3B" w:rsidRPr="002C7B3B" w:rsidRDefault="002C7B3B" w:rsidP="002C7B3B">
      <w:pPr>
        <w:spacing w:after="0" w:line="240" w:lineRule="auto"/>
        <w:rPr>
          <w:rFonts w:ascii="Courier" w:hAnsi="Courier"/>
        </w:rPr>
      </w:pPr>
      <w:r w:rsidRPr="002C7B3B">
        <w:rPr>
          <w:rFonts w:ascii="Courier" w:hAnsi="Courier"/>
        </w:rPr>
        <w:tab/>
        <w:t>font-style: italic;</w:t>
      </w:r>
    </w:p>
    <w:p w14:paraId="45ACF417" w14:textId="77777777" w:rsidR="002C7B3B" w:rsidRPr="002C7B3B" w:rsidRDefault="002C7B3B" w:rsidP="002C7B3B">
      <w:pPr>
        <w:spacing w:after="0" w:line="240" w:lineRule="auto"/>
        <w:rPr>
          <w:rFonts w:ascii="Courier" w:hAnsi="Courier"/>
        </w:rPr>
      </w:pPr>
      <w:r w:rsidRPr="002C7B3B">
        <w:rPr>
          <w:rFonts w:ascii="Courier" w:hAnsi="Courier"/>
        </w:rPr>
        <w:t>}</w:t>
      </w:r>
    </w:p>
    <w:p w14:paraId="171CE362" w14:textId="77777777" w:rsidR="002C7B3B" w:rsidRPr="002C7B3B" w:rsidRDefault="002C7B3B" w:rsidP="002C7B3B">
      <w:pPr>
        <w:spacing w:after="0" w:line="240" w:lineRule="auto"/>
        <w:rPr>
          <w:rFonts w:ascii="Courier" w:hAnsi="Courier"/>
        </w:rPr>
      </w:pPr>
    </w:p>
    <w:p w14:paraId="4A4BF5F3" w14:textId="77777777" w:rsidR="002C7B3B" w:rsidRPr="002C7B3B" w:rsidRDefault="002C7B3B" w:rsidP="002C7B3B">
      <w:pPr>
        <w:spacing w:after="0" w:line="240" w:lineRule="auto"/>
        <w:rPr>
          <w:rFonts w:ascii="Courier" w:hAnsi="Courier"/>
        </w:rPr>
      </w:pPr>
      <w:r w:rsidRPr="002C7B3B">
        <w:rPr>
          <w:rFonts w:ascii="Courier" w:hAnsi="Courier"/>
        </w:rPr>
        <w:t>article {</w:t>
      </w:r>
    </w:p>
    <w:p w14:paraId="5F2752D4" w14:textId="77777777" w:rsidR="002C7B3B" w:rsidRPr="002C7B3B" w:rsidRDefault="002C7B3B" w:rsidP="002C7B3B">
      <w:pPr>
        <w:spacing w:after="0" w:line="240" w:lineRule="auto"/>
        <w:rPr>
          <w:rFonts w:ascii="Courier" w:hAnsi="Courier"/>
        </w:rPr>
      </w:pPr>
      <w:r w:rsidRPr="002C7B3B">
        <w:rPr>
          <w:rFonts w:ascii="Courier" w:hAnsi="Courier"/>
        </w:rPr>
        <w:tab/>
        <w:t>padding: .5em 0 .5em;</w:t>
      </w:r>
    </w:p>
    <w:p w14:paraId="02A169E8" w14:textId="77777777" w:rsidR="002C7B3B" w:rsidRPr="002C7B3B" w:rsidRDefault="002C7B3B" w:rsidP="002C7B3B">
      <w:pPr>
        <w:spacing w:after="0" w:line="240" w:lineRule="auto"/>
        <w:rPr>
          <w:rFonts w:ascii="Courier" w:hAnsi="Courier"/>
        </w:rPr>
      </w:pPr>
      <w:r w:rsidRPr="002C7B3B">
        <w:rPr>
          <w:rFonts w:ascii="Courier" w:hAnsi="Courier"/>
        </w:rPr>
        <w:tab/>
        <w:t>border-top: 2px solid #800000;</w:t>
      </w:r>
    </w:p>
    <w:p w14:paraId="0568A96C" w14:textId="77777777" w:rsidR="002C7B3B" w:rsidRPr="002C7B3B" w:rsidRDefault="002C7B3B" w:rsidP="002C7B3B">
      <w:pPr>
        <w:spacing w:after="0" w:line="240" w:lineRule="auto"/>
        <w:rPr>
          <w:rFonts w:ascii="Courier" w:hAnsi="Courier"/>
        </w:rPr>
      </w:pPr>
      <w:r w:rsidRPr="002C7B3B">
        <w:rPr>
          <w:rFonts w:ascii="Courier" w:hAnsi="Courier"/>
        </w:rPr>
        <w:tab/>
        <w:t>border-bottom: 2px solid #800000;</w:t>
      </w:r>
    </w:p>
    <w:p w14:paraId="1B385A4C" w14:textId="77777777" w:rsidR="002C7B3B" w:rsidRPr="002C7B3B" w:rsidRDefault="002C7B3B" w:rsidP="002C7B3B">
      <w:pPr>
        <w:spacing w:after="0" w:line="240" w:lineRule="auto"/>
        <w:rPr>
          <w:rFonts w:ascii="Courier" w:hAnsi="Courier"/>
        </w:rPr>
      </w:pPr>
      <w:r w:rsidRPr="002C7B3B">
        <w:rPr>
          <w:rFonts w:ascii="Courier" w:hAnsi="Courier"/>
        </w:rPr>
        <w:t>}</w:t>
      </w:r>
    </w:p>
    <w:p w14:paraId="5BECD9B5" w14:textId="77777777" w:rsidR="002C7B3B" w:rsidRPr="002C7B3B" w:rsidRDefault="002C7B3B" w:rsidP="002C7B3B">
      <w:pPr>
        <w:spacing w:after="0" w:line="240" w:lineRule="auto"/>
        <w:rPr>
          <w:rFonts w:ascii="Courier" w:hAnsi="Courier"/>
        </w:rPr>
      </w:pPr>
    </w:p>
    <w:p w14:paraId="2868E9FB" w14:textId="77777777" w:rsidR="002C7B3B" w:rsidRPr="002C7B3B" w:rsidRDefault="002C7B3B" w:rsidP="002C7B3B">
      <w:pPr>
        <w:spacing w:after="0" w:line="240" w:lineRule="auto"/>
        <w:rPr>
          <w:rFonts w:ascii="Courier" w:hAnsi="Courier"/>
        </w:rPr>
      </w:pPr>
      <w:r w:rsidRPr="002C7B3B">
        <w:rPr>
          <w:rFonts w:ascii="Courier" w:hAnsi="Courier"/>
        </w:rPr>
        <w:t>article img {</w:t>
      </w:r>
    </w:p>
    <w:p w14:paraId="5BE50FA8" w14:textId="77777777" w:rsidR="002C7B3B" w:rsidRPr="002C7B3B" w:rsidRDefault="002C7B3B" w:rsidP="002C7B3B">
      <w:pPr>
        <w:spacing w:after="0" w:line="240" w:lineRule="auto"/>
        <w:rPr>
          <w:rFonts w:ascii="Courier" w:hAnsi="Courier"/>
        </w:rPr>
      </w:pPr>
      <w:r w:rsidRPr="002C7B3B">
        <w:rPr>
          <w:rFonts w:ascii="Courier" w:hAnsi="Courier"/>
        </w:rPr>
        <w:tab/>
        <w:t>float: right;</w:t>
      </w:r>
    </w:p>
    <w:p w14:paraId="7D969930" w14:textId="77777777" w:rsidR="002C7B3B" w:rsidRPr="002C7B3B" w:rsidRDefault="002C7B3B" w:rsidP="002C7B3B">
      <w:pPr>
        <w:spacing w:after="0" w:line="240" w:lineRule="auto"/>
        <w:rPr>
          <w:rFonts w:ascii="Courier" w:hAnsi="Courier"/>
        </w:rPr>
      </w:pPr>
      <w:r w:rsidRPr="002C7B3B">
        <w:rPr>
          <w:rFonts w:ascii="Courier" w:hAnsi="Courier"/>
        </w:rPr>
        <w:tab/>
        <w:t>border: 1px solid #000000;</w:t>
      </w:r>
    </w:p>
    <w:p w14:paraId="157FBBA1" w14:textId="77777777" w:rsidR="002C7B3B" w:rsidRPr="002C7B3B" w:rsidRDefault="002C7B3B" w:rsidP="002C7B3B">
      <w:pPr>
        <w:spacing w:after="0" w:line="240" w:lineRule="auto"/>
        <w:rPr>
          <w:rFonts w:ascii="Courier" w:hAnsi="Courier"/>
        </w:rPr>
      </w:pPr>
      <w:r w:rsidRPr="002C7B3B">
        <w:rPr>
          <w:rFonts w:ascii="Courier" w:hAnsi="Courier"/>
        </w:rPr>
        <w:t>}</w:t>
      </w:r>
    </w:p>
    <w:p w14:paraId="604DC642" w14:textId="77777777" w:rsidR="002C7B3B" w:rsidRPr="002C7B3B" w:rsidRDefault="002C7B3B" w:rsidP="002C7B3B">
      <w:pPr>
        <w:spacing w:after="0" w:line="240" w:lineRule="auto"/>
        <w:rPr>
          <w:rFonts w:ascii="Courier" w:hAnsi="Courier"/>
        </w:rPr>
      </w:pPr>
    </w:p>
    <w:p w14:paraId="22BBC9B7" w14:textId="77777777" w:rsidR="002C7B3B" w:rsidRPr="002C7B3B" w:rsidRDefault="002C7B3B" w:rsidP="002C7B3B">
      <w:pPr>
        <w:spacing w:after="0" w:line="240" w:lineRule="auto"/>
        <w:rPr>
          <w:rFonts w:ascii="Courier" w:hAnsi="Courier"/>
        </w:rPr>
      </w:pPr>
      <w:r w:rsidRPr="002C7B3B">
        <w:rPr>
          <w:rFonts w:ascii="Courier" w:hAnsi="Courier"/>
        </w:rPr>
        <w:t>article h1 {</w:t>
      </w:r>
    </w:p>
    <w:p w14:paraId="19362F00" w14:textId="77777777" w:rsidR="002C7B3B" w:rsidRPr="002C7B3B" w:rsidRDefault="002C7B3B" w:rsidP="002C7B3B">
      <w:pPr>
        <w:spacing w:after="0" w:line="240" w:lineRule="auto"/>
        <w:rPr>
          <w:rFonts w:ascii="Courier" w:hAnsi="Courier"/>
        </w:rPr>
      </w:pPr>
      <w:r w:rsidRPr="002C7B3B">
        <w:rPr>
          <w:rFonts w:ascii="Courier" w:hAnsi="Courier"/>
        </w:rPr>
        <w:tab/>
        <w:t>font-size: 150%;</w:t>
      </w:r>
    </w:p>
    <w:p w14:paraId="4EB5CB58" w14:textId="77777777" w:rsidR="002C7B3B" w:rsidRPr="002C7B3B" w:rsidRDefault="002C7B3B" w:rsidP="002C7B3B">
      <w:pPr>
        <w:spacing w:after="0" w:line="240" w:lineRule="auto"/>
        <w:rPr>
          <w:rFonts w:ascii="Courier" w:hAnsi="Courier"/>
        </w:rPr>
      </w:pPr>
      <w:r w:rsidRPr="002C7B3B">
        <w:rPr>
          <w:rFonts w:ascii="Courier" w:hAnsi="Courier"/>
        </w:rPr>
        <w:tab/>
        <w:t>padding: .5em 0 .25em;</w:t>
      </w:r>
    </w:p>
    <w:p w14:paraId="2F46DF96" w14:textId="77777777" w:rsidR="002C7B3B" w:rsidRPr="002C7B3B" w:rsidRDefault="002C7B3B" w:rsidP="002C7B3B">
      <w:pPr>
        <w:spacing w:after="0" w:line="240" w:lineRule="auto"/>
        <w:rPr>
          <w:rFonts w:ascii="Courier" w:hAnsi="Courier"/>
        </w:rPr>
      </w:pPr>
      <w:r w:rsidRPr="002C7B3B">
        <w:rPr>
          <w:rFonts w:ascii="Courier" w:hAnsi="Courier"/>
        </w:rPr>
        <w:t>}</w:t>
      </w:r>
    </w:p>
    <w:p w14:paraId="4CFC578E" w14:textId="77777777" w:rsidR="002C7B3B" w:rsidRPr="002C7B3B" w:rsidRDefault="002C7B3B" w:rsidP="002C7B3B">
      <w:pPr>
        <w:spacing w:after="0" w:line="240" w:lineRule="auto"/>
        <w:rPr>
          <w:rFonts w:ascii="Courier" w:hAnsi="Courier"/>
        </w:rPr>
      </w:pPr>
    </w:p>
    <w:p w14:paraId="07B7C92B" w14:textId="77777777" w:rsidR="002C7B3B" w:rsidRPr="002C7B3B" w:rsidRDefault="002C7B3B" w:rsidP="002C7B3B">
      <w:pPr>
        <w:spacing w:after="0" w:line="240" w:lineRule="auto"/>
        <w:rPr>
          <w:rFonts w:ascii="Courier" w:hAnsi="Courier"/>
        </w:rPr>
      </w:pPr>
      <w:r w:rsidRPr="002C7B3B">
        <w:rPr>
          <w:rFonts w:ascii="Courier" w:hAnsi="Courier"/>
        </w:rPr>
        <w:t>article h2 {</w:t>
      </w:r>
    </w:p>
    <w:p w14:paraId="30AD1D49" w14:textId="77777777" w:rsidR="002C7B3B" w:rsidRPr="002C7B3B" w:rsidRDefault="002C7B3B" w:rsidP="002C7B3B">
      <w:pPr>
        <w:spacing w:after="0" w:line="240" w:lineRule="auto"/>
        <w:rPr>
          <w:rFonts w:ascii="Courier" w:hAnsi="Courier"/>
        </w:rPr>
      </w:pPr>
      <w:r w:rsidRPr="002C7B3B">
        <w:rPr>
          <w:rFonts w:ascii="Courier" w:hAnsi="Courier"/>
        </w:rPr>
        <w:lastRenderedPageBreak/>
        <w:tab/>
        <w:t>font-size: 150%;</w:t>
      </w:r>
    </w:p>
    <w:p w14:paraId="7C4948DE" w14:textId="77777777" w:rsidR="002C7B3B" w:rsidRPr="002C7B3B" w:rsidRDefault="002C7B3B" w:rsidP="002C7B3B">
      <w:pPr>
        <w:spacing w:after="0" w:line="240" w:lineRule="auto"/>
        <w:rPr>
          <w:rFonts w:ascii="Courier" w:hAnsi="Courier"/>
        </w:rPr>
      </w:pPr>
      <w:r w:rsidRPr="002C7B3B">
        <w:rPr>
          <w:rFonts w:ascii="Courier" w:hAnsi="Courier"/>
        </w:rPr>
        <w:tab/>
        <w:t>padding: 0 0 .25em;</w:t>
      </w:r>
    </w:p>
    <w:p w14:paraId="227D5434" w14:textId="77777777" w:rsidR="002C7B3B" w:rsidRPr="002C7B3B" w:rsidRDefault="002C7B3B" w:rsidP="002C7B3B">
      <w:pPr>
        <w:spacing w:after="0" w:line="240" w:lineRule="auto"/>
        <w:rPr>
          <w:rFonts w:ascii="Courier" w:hAnsi="Courier"/>
        </w:rPr>
      </w:pPr>
      <w:r w:rsidRPr="002C7B3B">
        <w:rPr>
          <w:rFonts w:ascii="Courier" w:hAnsi="Courier"/>
        </w:rPr>
        <w:t>}</w:t>
      </w:r>
    </w:p>
    <w:p w14:paraId="3D140391" w14:textId="77777777" w:rsidR="002C7B3B" w:rsidRPr="002C7B3B" w:rsidRDefault="002C7B3B" w:rsidP="002C7B3B">
      <w:pPr>
        <w:spacing w:after="0" w:line="240" w:lineRule="auto"/>
        <w:rPr>
          <w:rFonts w:ascii="Courier" w:hAnsi="Courier"/>
        </w:rPr>
      </w:pPr>
    </w:p>
    <w:p w14:paraId="43D99FC0" w14:textId="77777777" w:rsidR="002C7B3B" w:rsidRPr="002C7B3B" w:rsidRDefault="002C7B3B" w:rsidP="002C7B3B">
      <w:pPr>
        <w:spacing w:after="0" w:line="240" w:lineRule="auto"/>
        <w:rPr>
          <w:rFonts w:ascii="Courier" w:hAnsi="Courier"/>
        </w:rPr>
      </w:pPr>
      <w:r w:rsidRPr="002C7B3B">
        <w:rPr>
          <w:rFonts w:ascii="Courier" w:hAnsi="Courier"/>
        </w:rPr>
        <w:t>article h3 {</w:t>
      </w:r>
    </w:p>
    <w:p w14:paraId="0ED26CEF" w14:textId="77777777" w:rsidR="002C7B3B" w:rsidRPr="002C7B3B" w:rsidRDefault="002C7B3B" w:rsidP="002C7B3B">
      <w:pPr>
        <w:spacing w:after="0" w:line="240" w:lineRule="auto"/>
        <w:rPr>
          <w:rFonts w:ascii="Courier" w:hAnsi="Courier"/>
        </w:rPr>
      </w:pPr>
      <w:r w:rsidRPr="002C7B3B">
        <w:rPr>
          <w:rFonts w:ascii="Courier" w:hAnsi="Courier"/>
        </w:rPr>
        <w:tab/>
        <w:t>font-size: 105%;</w:t>
      </w:r>
    </w:p>
    <w:p w14:paraId="39A9BAAE" w14:textId="77777777" w:rsidR="002C7B3B" w:rsidRPr="002C7B3B" w:rsidRDefault="002C7B3B" w:rsidP="002C7B3B">
      <w:pPr>
        <w:spacing w:after="0" w:line="240" w:lineRule="auto"/>
        <w:rPr>
          <w:rFonts w:ascii="Courier" w:hAnsi="Courier"/>
        </w:rPr>
      </w:pPr>
      <w:r w:rsidRPr="002C7B3B">
        <w:rPr>
          <w:rFonts w:ascii="Courier" w:hAnsi="Courier"/>
        </w:rPr>
        <w:tab/>
        <w:t>padding: 0 0 .25em;</w:t>
      </w:r>
    </w:p>
    <w:p w14:paraId="3F6B8558" w14:textId="77777777" w:rsidR="002C7B3B" w:rsidRPr="002C7B3B" w:rsidRDefault="002C7B3B" w:rsidP="002C7B3B">
      <w:pPr>
        <w:spacing w:after="0" w:line="240" w:lineRule="auto"/>
        <w:rPr>
          <w:rFonts w:ascii="Courier" w:hAnsi="Courier"/>
        </w:rPr>
      </w:pPr>
      <w:r w:rsidRPr="002C7B3B">
        <w:rPr>
          <w:rFonts w:ascii="Courier" w:hAnsi="Courier"/>
        </w:rPr>
        <w:t>}</w:t>
      </w:r>
    </w:p>
    <w:p w14:paraId="1AE75C89" w14:textId="77777777" w:rsidR="002C7B3B" w:rsidRPr="002C7B3B" w:rsidRDefault="002C7B3B" w:rsidP="002C7B3B">
      <w:pPr>
        <w:spacing w:after="0" w:line="240" w:lineRule="auto"/>
        <w:rPr>
          <w:rFonts w:ascii="Courier" w:hAnsi="Courier"/>
        </w:rPr>
      </w:pPr>
    </w:p>
    <w:p w14:paraId="38D5A5E6" w14:textId="77777777" w:rsidR="002C7B3B" w:rsidRPr="002C7B3B" w:rsidRDefault="002C7B3B" w:rsidP="002C7B3B">
      <w:pPr>
        <w:spacing w:after="0" w:line="240" w:lineRule="auto"/>
        <w:rPr>
          <w:rFonts w:ascii="Courier" w:hAnsi="Courier"/>
        </w:rPr>
      </w:pPr>
      <w:r w:rsidRPr="002C7B3B">
        <w:rPr>
          <w:rFonts w:ascii="Courier" w:hAnsi="Courier"/>
        </w:rPr>
        <w:t>/* the styles for the footer */</w:t>
      </w:r>
    </w:p>
    <w:p w14:paraId="774A2FE2" w14:textId="77777777" w:rsidR="002C7B3B" w:rsidRPr="002C7B3B" w:rsidRDefault="002C7B3B" w:rsidP="002C7B3B">
      <w:pPr>
        <w:spacing w:after="0" w:line="240" w:lineRule="auto"/>
        <w:rPr>
          <w:rFonts w:ascii="Courier" w:hAnsi="Courier"/>
        </w:rPr>
      </w:pPr>
      <w:r w:rsidRPr="002C7B3B">
        <w:rPr>
          <w:rFonts w:ascii="Courier" w:hAnsi="Courier"/>
        </w:rPr>
        <w:t>footer p {</w:t>
      </w:r>
    </w:p>
    <w:p w14:paraId="741BEE4E" w14:textId="77777777" w:rsidR="002C7B3B" w:rsidRPr="002C7B3B" w:rsidRDefault="002C7B3B" w:rsidP="002C7B3B">
      <w:pPr>
        <w:spacing w:after="0" w:line="240" w:lineRule="auto"/>
        <w:rPr>
          <w:rFonts w:ascii="Courier" w:hAnsi="Courier"/>
        </w:rPr>
      </w:pPr>
      <w:r w:rsidRPr="002C7B3B">
        <w:rPr>
          <w:rFonts w:ascii="Courier" w:hAnsi="Courier"/>
        </w:rPr>
        <w:tab/>
        <w:t>text-align: center;</w:t>
      </w:r>
    </w:p>
    <w:p w14:paraId="6E921441" w14:textId="77777777" w:rsidR="002C7B3B" w:rsidRPr="002C7B3B" w:rsidRDefault="002C7B3B" w:rsidP="002C7B3B">
      <w:pPr>
        <w:spacing w:after="0" w:line="240" w:lineRule="auto"/>
        <w:rPr>
          <w:rFonts w:ascii="Courier" w:hAnsi="Courier"/>
        </w:rPr>
      </w:pPr>
      <w:r w:rsidRPr="002C7B3B">
        <w:rPr>
          <w:rFonts w:ascii="Courier" w:hAnsi="Courier"/>
        </w:rPr>
        <w:tab/>
        <w:t>color: white;</w:t>
      </w:r>
    </w:p>
    <w:p w14:paraId="751FED6F" w14:textId="77777777" w:rsidR="002C7B3B" w:rsidRPr="002C7B3B" w:rsidRDefault="002C7B3B" w:rsidP="002C7B3B">
      <w:pPr>
        <w:spacing w:after="0" w:line="240" w:lineRule="auto"/>
        <w:rPr>
          <w:rFonts w:ascii="Courier" w:hAnsi="Courier"/>
        </w:rPr>
      </w:pPr>
      <w:r w:rsidRPr="002C7B3B">
        <w:rPr>
          <w:rFonts w:ascii="Courier" w:hAnsi="Courier"/>
        </w:rPr>
        <w:tab/>
        <w:t>padding: 1em 0;</w:t>
      </w:r>
    </w:p>
    <w:p w14:paraId="64E4A3D9" w14:textId="77777777" w:rsidR="002C7B3B" w:rsidRPr="002C7B3B" w:rsidRDefault="002C7B3B" w:rsidP="002C7B3B">
      <w:pPr>
        <w:spacing w:after="0" w:line="240" w:lineRule="auto"/>
        <w:rPr>
          <w:rFonts w:ascii="Courier" w:hAnsi="Courier"/>
        </w:rPr>
      </w:pPr>
    </w:p>
    <w:p w14:paraId="326EA4A8" w14:textId="77777777" w:rsidR="002C7B3B" w:rsidRPr="002C7B3B" w:rsidRDefault="002C7B3B" w:rsidP="002C7B3B">
      <w:pPr>
        <w:spacing w:after="0" w:line="240" w:lineRule="auto"/>
        <w:rPr>
          <w:rFonts w:ascii="Courier" w:hAnsi="Courier"/>
        </w:rPr>
      </w:pPr>
      <w:r w:rsidRPr="002C7B3B">
        <w:rPr>
          <w:rFonts w:ascii="Courier" w:hAnsi="Courier"/>
        </w:rPr>
        <w:t>}</w:t>
      </w:r>
    </w:p>
    <w:p w14:paraId="59AF9F4A" w14:textId="77777777" w:rsidR="002C7B3B" w:rsidRPr="002C7B3B" w:rsidRDefault="002C7B3B" w:rsidP="002C7B3B">
      <w:pPr>
        <w:spacing w:after="0" w:line="240" w:lineRule="auto"/>
        <w:rPr>
          <w:rFonts w:ascii="Courier" w:hAnsi="Courier"/>
        </w:rPr>
      </w:pPr>
    </w:p>
    <w:p w14:paraId="417EC70E" w14:textId="77777777" w:rsidR="002C7B3B" w:rsidRPr="002C7B3B" w:rsidRDefault="002C7B3B" w:rsidP="002C7B3B">
      <w:pPr>
        <w:spacing w:after="0" w:line="240" w:lineRule="auto"/>
        <w:rPr>
          <w:rFonts w:ascii="Courier" w:hAnsi="Courier"/>
        </w:rPr>
      </w:pPr>
    </w:p>
    <w:p w14:paraId="1CB9F55B" w14:textId="18D9A0A3" w:rsidR="005A68A0" w:rsidRDefault="005A68A0" w:rsidP="005A68A0">
      <w:pPr>
        <w:spacing w:after="0" w:line="240" w:lineRule="auto"/>
      </w:pPr>
      <w:r>
        <w:br w:type="page"/>
      </w:r>
    </w:p>
    <w:p w14:paraId="351807E0" w14:textId="6CCD84EE" w:rsidR="00D15554" w:rsidRDefault="00D15554" w:rsidP="00732817">
      <w:pPr>
        <w:pStyle w:val="Heading1"/>
        <w:rPr>
          <w:rFonts w:cs="Arial"/>
        </w:rPr>
      </w:pPr>
      <w:bookmarkStart w:id="7" w:name="_Toc510474992"/>
      <w:r>
        <w:rPr>
          <w:noProof/>
        </w:rPr>
        <w:lastRenderedPageBreak/>
        <w:t xml:space="preserve">Halloween Exercise, Part </w:t>
      </w:r>
      <w:r w:rsidR="002C7B3B">
        <w:rPr>
          <w:noProof/>
        </w:rPr>
        <w:t>7</w:t>
      </w:r>
      <w:bookmarkEnd w:id="7"/>
    </w:p>
    <w:p w14:paraId="08B50FEA" w14:textId="348911E3" w:rsidR="007B68B1" w:rsidRDefault="007B68B1" w:rsidP="007B68B1">
      <w:pPr>
        <w:rPr>
          <w:rStyle w:val="Courierforcode"/>
        </w:rPr>
      </w:pPr>
      <w:r>
        <w:t>The process for adding a navigation menu to the Halloween web site was very similar to that of the previous exercise. One variation in this exercise was to change the background color when the cursor hovers over the second-tier menu.</w:t>
      </w:r>
      <w:r w:rsidR="00D708BF">
        <w:t xml:space="preserve"> </w:t>
      </w:r>
      <w:r>
        <w:t xml:space="preserve">This was accomplished with this code: </w:t>
      </w:r>
      <w:r w:rsidRPr="008E0BA7">
        <w:rPr>
          <w:rStyle w:val="Courierforcode"/>
        </w:rPr>
        <w:t>#nav_menu ul li ul li a:hover {</w:t>
      </w:r>
      <w:r>
        <w:rPr>
          <w:rStyle w:val="Courierforcode"/>
        </w:rPr>
        <w:t xml:space="preserve"> </w:t>
      </w:r>
      <w:r w:rsidRPr="008E0BA7">
        <w:rPr>
          <w:rStyle w:val="Courierforcode"/>
        </w:rPr>
        <w:t>background-color: gray; }</w:t>
      </w:r>
    </w:p>
    <w:p w14:paraId="01E01AE6" w14:textId="72936328" w:rsidR="00D15554" w:rsidRDefault="00F8092F" w:rsidP="00D15554">
      <w:r>
        <w:t>This exercise also involved setting up a vertical navigation menu for the links on the left-hand side of the page. This was an easier task, since lists normally flow vertically. The process was fairly similar to setting up a horizontal navigation menu, but without the need to incorporate floats.</w:t>
      </w:r>
    </w:p>
    <w:p w14:paraId="08873E4A" w14:textId="432B74FA" w:rsidR="001C49BE" w:rsidRDefault="008E0BA7" w:rsidP="00D15554">
      <w:r>
        <w:rPr>
          <w:noProof/>
        </w:rPr>
        <w:drawing>
          <wp:anchor distT="0" distB="0" distL="114300" distR="114300" simplePos="0" relativeHeight="251661312" behindDoc="0" locked="0" layoutInCell="1" allowOverlap="1" wp14:anchorId="72C52445" wp14:editId="18CE5EC4">
            <wp:simplePos x="0" y="0"/>
            <wp:positionH relativeFrom="column">
              <wp:posOffset>960120</wp:posOffset>
            </wp:positionH>
            <wp:positionV relativeFrom="paragraph">
              <wp:posOffset>301625</wp:posOffset>
            </wp:positionV>
            <wp:extent cx="5315585" cy="5010150"/>
            <wp:effectExtent l="25400" t="25400" r="18415" b="19050"/>
            <wp:wrapTight wrapText="bothSides">
              <wp:wrapPolygon edited="0">
                <wp:start x="-103" y="-110"/>
                <wp:lineTo x="-103" y="21573"/>
                <wp:lineTo x="21572" y="21573"/>
                <wp:lineTo x="21572" y="-110"/>
                <wp:lineTo x="-103" y="-11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loween7Safari.png"/>
                    <pic:cNvPicPr/>
                  </pic:nvPicPr>
                  <pic:blipFill>
                    <a:blip r:embed="rId10">
                      <a:extLst>
                        <a:ext uri="{28A0092B-C50C-407E-A947-70E740481C1C}">
                          <a14:useLocalDpi xmlns:a14="http://schemas.microsoft.com/office/drawing/2010/main" val="0"/>
                        </a:ext>
                      </a:extLst>
                    </a:blip>
                    <a:stretch>
                      <a:fillRect/>
                    </a:stretch>
                  </pic:blipFill>
                  <pic:spPr>
                    <a:xfrm>
                      <a:off x="0" y="0"/>
                      <a:ext cx="5315585" cy="5010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B2A705F" w14:textId="40164AF6" w:rsidR="00D708BF" w:rsidRPr="00D708BF" w:rsidRDefault="00D708BF" w:rsidP="00D15554">
      <w:pPr>
        <w:rPr>
          <w:rStyle w:val="IntenseReference"/>
        </w:rPr>
      </w:pPr>
      <w:r w:rsidRPr="00D708BF">
        <w:rPr>
          <w:rStyle w:val="IntenseReference"/>
        </w:rPr>
        <w:t xml:space="preserve">The </w:t>
      </w:r>
      <w:r w:rsidR="008E0BA7">
        <w:rPr>
          <w:rStyle w:val="IntenseReference"/>
        </w:rPr>
        <w:t xml:space="preserve">finished page, displayed in the Safari </w:t>
      </w:r>
      <w:r w:rsidRPr="00D708BF">
        <w:rPr>
          <w:rStyle w:val="IntenseReference"/>
        </w:rPr>
        <w:t>browser.</w:t>
      </w:r>
    </w:p>
    <w:p w14:paraId="250E4117" w14:textId="12D25982" w:rsidR="005B2BEF" w:rsidRDefault="005B2BEF" w:rsidP="00D15554"/>
    <w:p w14:paraId="067A5462" w14:textId="5A0E70D0" w:rsidR="00D708BF" w:rsidRDefault="00D708BF" w:rsidP="001C49BE">
      <w:pPr>
        <w:spacing w:after="0" w:line="240" w:lineRule="auto"/>
        <w:rPr>
          <w:rStyle w:val="IntenseReference"/>
        </w:rPr>
      </w:pPr>
      <w:r>
        <w:rPr>
          <w:rFonts w:cs="Arial"/>
        </w:rPr>
        <w:br w:type="page"/>
      </w:r>
      <w:r w:rsidR="008E0BA7">
        <w:rPr>
          <w:b/>
          <w:bCs/>
          <w:noProof/>
          <w:color w:val="4472C4" w:themeColor="accent1"/>
          <w:spacing w:val="5"/>
          <w:sz w:val="16"/>
        </w:rPr>
        <w:lastRenderedPageBreak/>
        <w:drawing>
          <wp:anchor distT="0" distB="0" distL="114300" distR="114300" simplePos="0" relativeHeight="251662336" behindDoc="0" locked="0" layoutInCell="1" allowOverlap="1" wp14:anchorId="3DFEE8A2" wp14:editId="1F2826EE">
            <wp:simplePos x="0" y="0"/>
            <wp:positionH relativeFrom="column">
              <wp:posOffset>-63288</wp:posOffset>
            </wp:positionH>
            <wp:positionV relativeFrom="paragraph">
              <wp:posOffset>25612</wp:posOffset>
            </wp:positionV>
            <wp:extent cx="4034790" cy="4305935"/>
            <wp:effectExtent l="25400" t="25400" r="29210" b="37465"/>
            <wp:wrapTight wrapText="bothSides">
              <wp:wrapPolygon edited="0">
                <wp:start x="-136" y="-127"/>
                <wp:lineTo x="-136" y="21661"/>
                <wp:lineTo x="21620" y="21661"/>
                <wp:lineTo x="21620" y="-127"/>
                <wp:lineTo x="-136" y="-1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oween7Chrome.png"/>
                    <pic:cNvPicPr/>
                  </pic:nvPicPr>
                  <pic:blipFill>
                    <a:blip r:embed="rId11">
                      <a:extLst>
                        <a:ext uri="{28A0092B-C50C-407E-A947-70E740481C1C}">
                          <a14:useLocalDpi xmlns:a14="http://schemas.microsoft.com/office/drawing/2010/main" val="0"/>
                        </a:ext>
                      </a:extLst>
                    </a:blip>
                    <a:stretch>
                      <a:fillRect/>
                    </a:stretch>
                  </pic:blipFill>
                  <pic:spPr>
                    <a:xfrm>
                      <a:off x="0" y="0"/>
                      <a:ext cx="4034790" cy="43059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708BF">
        <w:rPr>
          <w:rStyle w:val="IntenseReference"/>
        </w:rPr>
        <w:t xml:space="preserve">Halloween </w:t>
      </w:r>
      <w:r>
        <w:rPr>
          <w:rStyle w:val="IntenseReference"/>
        </w:rPr>
        <w:t>E</w:t>
      </w:r>
      <w:r w:rsidRPr="00D708BF">
        <w:rPr>
          <w:rStyle w:val="IntenseReference"/>
        </w:rPr>
        <w:t xml:space="preserve">xercise, </w:t>
      </w:r>
      <w:r>
        <w:rPr>
          <w:rStyle w:val="IntenseReference"/>
        </w:rPr>
        <w:t>P</w:t>
      </w:r>
      <w:r w:rsidRPr="00D708BF">
        <w:rPr>
          <w:rStyle w:val="IntenseReference"/>
        </w:rPr>
        <w:t xml:space="preserve">art </w:t>
      </w:r>
      <w:r w:rsidR="008E0BA7">
        <w:rPr>
          <w:rStyle w:val="IntenseReference"/>
        </w:rPr>
        <w:t>7</w:t>
      </w:r>
      <w:r w:rsidRPr="00D708BF">
        <w:rPr>
          <w:rStyle w:val="IntenseReference"/>
        </w:rPr>
        <w:t xml:space="preserve">, displayed in </w:t>
      </w:r>
      <w:r w:rsidR="008E0BA7">
        <w:rPr>
          <w:rStyle w:val="IntenseReference"/>
        </w:rPr>
        <w:t>Chrome</w:t>
      </w:r>
      <w:r w:rsidRPr="00D708BF">
        <w:rPr>
          <w:rStyle w:val="IntenseReference"/>
        </w:rPr>
        <w:t xml:space="preserve"> (left) and Firefox (</w:t>
      </w:r>
      <w:r w:rsidR="008E0BA7">
        <w:rPr>
          <w:rStyle w:val="IntenseReference"/>
        </w:rPr>
        <w:t>below</w:t>
      </w:r>
      <w:r w:rsidRPr="00D708BF">
        <w:rPr>
          <w:rStyle w:val="IntenseReference"/>
        </w:rPr>
        <w:t>).</w:t>
      </w:r>
    </w:p>
    <w:p w14:paraId="13C926DF" w14:textId="4B439A53" w:rsidR="00482904" w:rsidRDefault="00482904" w:rsidP="001C49BE">
      <w:pPr>
        <w:spacing w:after="0" w:line="240" w:lineRule="auto"/>
        <w:rPr>
          <w:rStyle w:val="IntenseReference"/>
        </w:rPr>
      </w:pPr>
    </w:p>
    <w:p w14:paraId="26E4E37F" w14:textId="29ACD869" w:rsidR="00482904" w:rsidRDefault="00482904" w:rsidP="001C49BE">
      <w:pPr>
        <w:spacing w:after="0" w:line="240" w:lineRule="auto"/>
        <w:rPr>
          <w:rStyle w:val="IntenseReference"/>
        </w:rPr>
      </w:pPr>
    </w:p>
    <w:p w14:paraId="35F8589A" w14:textId="77777777" w:rsidR="00482904" w:rsidRDefault="00482904" w:rsidP="001C49BE">
      <w:pPr>
        <w:spacing w:after="0" w:line="240" w:lineRule="auto"/>
        <w:rPr>
          <w:rStyle w:val="IntenseReference"/>
        </w:rPr>
      </w:pPr>
    </w:p>
    <w:p w14:paraId="136BE124" w14:textId="22407354" w:rsidR="00482904" w:rsidRDefault="00482904" w:rsidP="001C49BE">
      <w:pPr>
        <w:spacing w:after="0" w:line="240" w:lineRule="auto"/>
        <w:rPr>
          <w:rStyle w:val="IntenseReference"/>
        </w:rPr>
      </w:pPr>
    </w:p>
    <w:p w14:paraId="2CA8E9B6" w14:textId="35B61979" w:rsidR="00482904" w:rsidRDefault="00482904" w:rsidP="001C49BE">
      <w:pPr>
        <w:spacing w:after="0" w:line="240" w:lineRule="auto"/>
        <w:rPr>
          <w:rStyle w:val="IntenseReference"/>
        </w:rPr>
      </w:pPr>
    </w:p>
    <w:p w14:paraId="671AB778" w14:textId="77777777" w:rsidR="00482904" w:rsidRDefault="00482904" w:rsidP="001C49BE">
      <w:pPr>
        <w:spacing w:after="0" w:line="240" w:lineRule="auto"/>
        <w:rPr>
          <w:rStyle w:val="IntenseReference"/>
        </w:rPr>
      </w:pPr>
    </w:p>
    <w:p w14:paraId="06FD53F5" w14:textId="77777777" w:rsidR="00482904" w:rsidRDefault="00482904" w:rsidP="001C49BE">
      <w:pPr>
        <w:spacing w:after="0" w:line="240" w:lineRule="auto"/>
        <w:rPr>
          <w:rStyle w:val="IntenseReference"/>
        </w:rPr>
      </w:pPr>
    </w:p>
    <w:p w14:paraId="3F8A9DEB" w14:textId="77777777" w:rsidR="00482904" w:rsidRDefault="00482904" w:rsidP="001C49BE">
      <w:pPr>
        <w:spacing w:after="0" w:line="240" w:lineRule="auto"/>
        <w:rPr>
          <w:rStyle w:val="IntenseReference"/>
        </w:rPr>
      </w:pPr>
    </w:p>
    <w:p w14:paraId="43D917E3" w14:textId="77777777" w:rsidR="00482904" w:rsidRDefault="00482904" w:rsidP="001C49BE">
      <w:pPr>
        <w:spacing w:after="0" w:line="240" w:lineRule="auto"/>
        <w:rPr>
          <w:rStyle w:val="IntenseReference"/>
        </w:rPr>
      </w:pPr>
    </w:p>
    <w:p w14:paraId="7A763F4B" w14:textId="22322D8E" w:rsidR="00482904" w:rsidRDefault="00482904" w:rsidP="001C49BE">
      <w:pPr>
        <w:spacing w:after="0" w:line="240" w:lineRule="auto"/>
        <w:rPr>
          <w:rStyle w:val="IntenseReference"/>
        </w:rPr>
      </w:pPr>
    </w:p>
    <w:p w14:paraId="25672CAA" w14:textId="77777777" w:rsidR="00482904" w:rsidRDefault="00482904" w:rsidP="001C49BE">
      <w:pPr>
        <w:spacing w:after="0" w:line="240" w:lineRule="auto"/>
        <w:rPr>
          <w:rStyle w:val="IntenseReference"/>
        </w:rPr>
      </w:pPr>
    </w:p>
    <w:p w14:paraId="02293886" w14:textId="77777777" w:rsidR="00482904" w:rsidRDefault="00482904" w:rsidP="001C49BE">
      <w:pPr>
        <w:spacing w:after="0" w:line="240" w:lineRule="auto"/>
        <w:rPr>
          <w:rStyle w:val="IntenseReference"/>
        </w:rPr>
      </w:pPr>
    </w:p>
    <w:p w14:paraId="2F6BA2D0" w14:textId="7A0A5A94" w:rsidR="008E0BA7" w:rsidRDefault="008E0BA7">
      <w:pPr>
        <w:spacing w:after="0" w:line="240" w:lineRule="auto"/>
        <w:rPr>
          <w:rStyle w:val="IntenseReference"/>
        </w:rPr>
      </w:pPr>
      <w:r>
        <w:rPr>
          <w:b/>
          <w:bCs/>
          <w:noProof/>
          <w:color w:val="4472C4" w:themeColor="accent1"/>
          <w:spacing w:val="5"/>
          <w:sz w:val="16"/>
        </w:rPr>
        <w:drawing>
          <wp:anchor distT="0" distB="0" distL="114300" distR="114300" simplePos="0" relativeHeight="251663360" behindDoc="0" locked="0" layoutInCell="1" allowOverlap="1" wp14:anchorId="17482D3D" wp14:editId="6C57A92F">
            <wp:simplePos x="0" y="0"/>
            <wp:positionH relativeFrom="column">
              <wp:posOffset>1765512</wp:posOffset>
            </wp:positionH>
            <wp:positionV relativeFrom="paragraph">
              <wp:posOffset>1786467</wp:posOffset>
            </wp:positionV>
            <wp:extent cx="4263390" cy="4488815"/>
            <wp:effectExtent l="25400" t="25400" r="29210" b="32385"/>
            <wp:wrapTight wrapText="bothSides">
              <wp:wrapPolygon edited="0">
                <wp:start x="-129" y="-122"/>
                <wp:lineTo x="-129" y="21634"/>
                <wp:lineTo x="21619" y="21634"/>
                <wp:lineTo x="21619" y="-122"/>
                <wp:lineTo x="-129" y="-12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loween7Firefox.png"/>
                    <pic:cNvPicPr/>
                  </pic:nvPicPr>
                  <pic:blipFill>
                    <a:blip r:embed="rId12">
                      <a:extLst>
                        <a:ext uri="{28A0092B-C50C-407E-A947-70E740481C1C}">
                          <a14:useLocalDpi xmlns:a14="http://schemas.microsoft.com/office/drawing/2010/main" val="0"/>
                        </a:ext>
                      </a:extLst>
                    </a:blip>
                    <a:stretch>
                      <a:fillRect/>
                    </a:stretch>
                  </pic:blipFill>
                  <pic:spPr>
                    <a:xfrm>
                      <a:off x="0" y="0"/>
                      <a:ext cx="4263390" cy="4488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Style w:val="IntenseReference"/>
        </w:rPr>
        <w:br w:type="page"/>
      </w:r>
    </w:p>
    <w:p w14:paraId="358428EF" w14:textId="12E8C49C" w:rsidR="00D708BF" w:rsidRDefault="00D708BF" w:rsidP="00D15554">
      <w:pPr>
        <w:rPr>
          <w:rStyle w:val="IntenseReference"/>
        </w:rPr>
      </w:pPr>
      <w:r>
        <w:rPr>
          <w:rStyle w:val="IntenseReference"/>
        </w:rPr>
        <w:lastRenderedPageBreak/>
        <w:t xml:space="preserve">HTML for Halloween Exercise, Part </w:t>
      </w:r>
      <w:r w:rsidR="008E0BA7">
        <w:rPr>
          <w:rStyle w:val="IntenseReference"/>
        </w:rPr>
        <w:t>7</w:t>
      </w:r>
    </w:p>
    <w:p w14:paraId="52AAF63C" w14:textId="77777777" w:rsidR="008E0BA7" w:rsidRPr="008E0BA7" w:rsidRDefault="008E0BA7" w:rsidP="008E0BA7">
      <w:pPr>
        <w:rPr>
          <w:rStyle w:val="Courierforcode"/>
        </w:rPr>
      </w:pPr>
      <w:r w:rsidRPr="008E0BA7">
        <w:rPr>
          <w:rStyle w:val="Courierforcode"/>
        </w:rPr>
        <w:t>&lt;!DOCTYPE html&gt;</w:t>
      </w:r>
    </w:p>
    <w:p w14:paraId="03B547C6" w14:textId="77777777" w:rsidR="008E0BA7" w:rsidRPr="008E0BA7" w:rsidRDefault="008E0BA7" w:rsidP="008E0BA7">
      <w:pPr>
        <w:rPr>
          <w:rStyle w:val="Courierforcode"/>
        </w:rPr>
      </w:pPr>
    </w:p>
    <w:p w14:paraId="5C8F2097" w14:textId="77777777" w:rsidR="008E0BA7" w:rsidRPr="008E0BA7" w:rsidRDefault="008E0BA7" w:rsidP="008E0BA7">
      <w:pPr>
        <w:rPr>
          <w:rStyle w:val="Courierforcode"/>
        </w:rPr>
      </w:pPr>
      <w:r w:rsidRPr="008E0BA7">
        <w:rPr>
          <w:rStyle w:val="Courierforcode"/>
        </w:rPr>
        <w:t>&lt;html lang="en"&gt;</w:t>
      </w:r>
    </w:p>
    <w:p w14:paraId="79E21A64" w14:textId="77777777" w:rsidR="008E0BA7" w:rsidRPr="008E0BA7" w:rsidRDefault="008E0BA7" w:rsidP="008E0BA7">
      <w:pPr>
        <w:rPr>
          <w:rStyle w:val="Courierforcode"/>
        </w:rPr>
      </w:pPr>
      <w:r w:rsidRPr="008E0BA7">
        <w:rPr>
          <w:rStyle w:val="Courierforcode"/>
        </w:rPr>
        <w:t>&lt;head&gt;</w:t>
      </w:r>
    </w:p>
    <w:p w14:paraId="721B70DA" w14:textId="77777777" w:rsidR="008E0BA7" w:rsidRPr="008E0BA7" w:rsidRDefault="008E0BA7" w:rsidP="008E0BA7">
      <w:pPr>
        <w:rPr>
          <w:rStyle w:val="Courierforcode"/>
        </w:rPr>
      </w:pPr>
      <w:r w:rsidRPr="008E0BA7">
        <w:rPr>
          <w:rStyle w:val="Courierforcode"/>
        </w:rPr>
        <w:tab/>
        <w:t>&lt;meta charset="utf-8" /&gt;</w:t>
      </w:r>
    </w:p>
    <w:p w14:paraId="21C54539" w14:textId="77777777" w:rsidR="008E0BA7" w:rsidRPr="008E0BA7" w:rsidRDefault="008E0BA7" w:rsidP="008E0BA7">
      <w:pPr>
        <w:rPr>
          <w:rStyle w:val="Courierforcode"/>
        </w:rPr>
      </w:pPr>
      <w:r w:rsidRPr="008E0BA7">
        <w:rPr>
          <w:rStyle w:val="Courierforcode"/>
        </w:rPr>
        <w:tab/>
        <w:t>&lt;title&gt;Halloween Store&lt;/title&gt;</w:t>
      </w:r>
    </w:p>
    <w:p w14:paraId="27FD5015" w14:textId="77777777" w:rsidR="008E0BA7" w:rsidRPr="008E0BA7" w:rsidRDefault="008E0BA7" w:rsidP="008E0BA7">
      <w:pPr>
        <w:rPr>
          <w:rStyle w:val="Courierforcode"/>
        </w:rPr>
      </w:pPr>
      <w:r w:rsidRPr="008E0BA7">
        <w:rPr>
          <w:rStyle w:val="Courierforcode"/>
        </w:rPr>
        <w:tab/>
        <w:t>&lt;link rel="stylesheet" href="styles/normalize.css"&gt;</w:t>
      </w:r>
    </w:p>
    <w:p w14:paraId="3BF60E32" w14:textId="77777777" w:rsidR="008E0BA7" w:rsidRPr="008E0BA7" w:rsidRDefault="008E0BA7" w:rsidP="008E0BA7">
      <w:pPr>
        <w:rPr>
          <w:rStyle w:val="Courierforcode"/>
        </w:rPr>
      </w:pPr>
      <w:r w:rsidRPr="008E0BA7">
        <w:rPr>
          <w:rStyle w:val="Courierforcode"/>
        </w:rPr>
        <w:tab/>
        <w:t>&lt;link rel="stylesheet" href="styles/main.css"&gt;</w:t>
      </w:r>
    </w:p>
    <w:p w14:paraId="698B6276" w14:textId="77777777" w:rsidR="008E0BA7" w:rsidRPr="008E0BA7" w:rsidRDefault="008E0BA7" w:rsidP="008E0BA7">
      <w:pPr>
        <w:rPr>
          <w:rStyle w:val="Courierforcode"/>
        </w:rPr>
      </w:pPr>
      <w:r w:rsidRPr="008E0BA7">
        <w:rPr>
          <w:rStyle w:val="Courierforcode"/>
        </w:rPr>
        <w:t>&lt;/head&gt;</w:t>
      </w:r>
    </w:p>
    <w:p w14:paraId="234D41F4" w14:textId="77777777" w:rsidR="008E0BA7" w:rsidRPr="008E0BA7" w:rsidRDefault="008E0BA7" w:rsidP="008E0BA7">
      <w:pPr>
        <w:rPr>
          <w:rStyle w:val="Courierforcode"/>
        </w:rPr>
      </w:pPr>
    </w:p>
    <w:p w14:paraId="65E7F57F" w14:textId="77777777" w:rsidR="008E0BA7" w:rsidRPr="008E0BA7" w:rsidRDefault="008E0BA7" w:rsidP="008E0BA7">
      <w:pPr>
        <w:rPr>
          <w:rStyle w:val="Courierforcode"/>
        </w:rPr>
      </w:pPr>
      <w:r w:rsidRPr="008E0BA7">
        <w:rPr>
          <w:rStyle w:val="Courierforcode"/>
        </w:rPr>
        <w:t>&lt;body&gt;</w:t>
      </w:r>
    </w:p>
    <w:p w14:paraId="4049F5B0" w14:textId="77777777" w:rsidR="008E0BA7" w:rsidRPr="008E0BA7" w:rsidRDefault="008E0BA7" w:rsidP="008E0BA7">
      <w:pPr>
        <w:rPr>
          <w:rStyle w:val="Courierforcode"/>
        </w:rPr>
      </w:pPr>
    </w:p>
    <w:p w14:paraId="70634856" w14:textId="77777777" w:rsidR="008E0BA7" w:rsidRPr="008E0BA7" w:rsidRDefault="008E0BA7" w:rsidP="008E0BA7">
      <w:pPr>
        <w:rPr>
          <w:rStyle w:val="Courierforcode"/>
        </w:rPr>
      </w:pPr>
      <w:r w:rsidRPr="008E0BA7">
        <w:rPr>
          <w:rStyle w:val="Courierforcode"/>
        </w:rPr>
        <w:t>&lt;header&gt;</w:t>
      </w:r>
    </w:p>
    <w:p w14:paraId="2BDAFE8F" w14:textId="77777777" w:rsidR="008E0BA7" w:rsidRPr="008E0BA7" w:rsidRDefault="008E0BA7" w:rsidP="008E0BA7">
      <w:pPr>
        <w:rPr>
          <w:rStyle w:val="Courierforcode"/>
        </w:rPr>
      </w:pPr>
    </w:p>
    <w:p w14:paraId="0B647C69" w14:textId="77777777" w:rsidR="008E0BA7" w:rsidRPr="008E0BA7" w:rsidRDefault="008E0BA7" w:rsidP="008E0BA7">
      <w:pPr>
        <w:rPr>
          <w:rStyle w:val="Courierforcode"/>
        </w:rPr>
      </w:pPr>
      <w:r w:rsidRPr="008E0BA7">
        <w:rPr>
          <w:rStyle w:val="Courierforcode"/>
        </w:rPr>
        <w:tab/>
        <w:t>&lt;img src="images/pumpkin.gif" alt="pumpkin"&gt;</w:t>
      </w:r>
    </w:p>
    <w:p w14:paraId="29056E0F" w14:textId="77777777" w:rsidR="008E0BA7" w:rsidRPr="008E0BA7" w:rsidRDefault="008E0BA7" w:rsidP="008E0BA7">
      <w:pPr>
        <w:rPr>
          <w:rStyle w:val="Courierforcode"/>
        </w:rPr>
      </w:pPr>
      <w:r w:rsidRPr="008E0BA7">
        <w:rPr>
          <w:rStyle w:val="Courierforcode"/>
        </w:rPr>
        <w:tab/>
        <w:t>&lt;h2&gt;The Halloween Store&lt;/h2&gt;</w:t>
      </w:r>
    </w:p>
    <w:p w14:paraId="505C0BD7" w14:textId="77777777" w:rsidR="008E0BA7" w:rsidRPr="008E0BA7" w:rsidRDefault="008E0BA7" w:rsidP="008E0BA7">
      <w:pPr>
        <w:rPr>
          <w:rStyle w:val="Courierforcode"/>
        </w:rPr>
      </w:pPr>
      <w:r w:rsidRPr="008E0BA7">
        <w:rPr>
          <w:rStyle w:val="Courierforcode"/>
        </w:rPr>
        <w:tab/>
        <w:t>&lt;h3&gt;For the little Goblin in all of us!&lt;/h3&gt;</w:t>
      </w:r>
    </w:p>
    <w:p w14:paraId="763F2180" w14:textId="77777777" w:rsidR="008E0BA7" w:rsidRPr="008E0BA7" w:rsidRDefault="008E0BA7" w:rsidP="008E0BA7">
      <w:pPr>
        <w:rPr>
          <w:rStyle w:val="Courierforcode"/>
        </w:rPr>
      </w:pPr>
    </w:p>
    <w:p w14:paraId="6EF52901" w14:textId="77777777" w:rsidR="008E0BA7" w:rsidRPr="008E0BA7" w:rsidRDefault="008E0BA7" w:rsidP="008E0BA7">
      <w:pPr>
        <w:rPr>
          <w:rStyle w:val="Courierforcode"/>
        </w:rPr>
      </w:pPr>
      <w:r w:rsidRPr="008E0BA7">
        <w:rPr>
          <w:rStyle w:val="Courierforcode"/>
        </w:rPr>
        <w:t>&lt;/header&gt;</w:t>
      </w:r>
    </w:p>
    <w:p w14:paraId="0E86D977" w14:textId="77777777" w:rsidR="008E0BA7" w:rsidRPr="008E0BA7" w:rsidRDefault="008E0BA7" w:rsidP="008E0BA7">
      <w:pPr>
        <w:rPr>
          <w:rStyle w:val="Courierforcode"/>
        </w:rPr>
      </w:pPr>
    </w:p>
    <w:p w14:paraId="665159A8" w14:textId="77777777" w:rsidR="008E0BA7" w:rsidRPr="008E0BA7" w:rsidRDefault="008E0BA7" w:rsidP="008E0BA7">
      <w:pPr>
        <w:rPr>
          <w:rStyle w:val="Courierforcode"/>
        </w:rPr>
      </w:pPr>
    </w:p>
    <w:p w14:paraId="59E98168" w14:textId="77777777" w:rsidR="008E0BA7" w:rsidRPr="008E0BA7" w:rsidRDefault="008E0BA7" w:rsidP="008E0BA7">
      <w:pPr>
        <w:rPr>
          <w:rStyle w:val="Courierforcode"/>
        </w:rPr>
      </w:pPr>
      <w:r w:rsidRPr="008E0BA7">
        <w:rPr>
          <w:rStyle w:val="Courierforcode"/>
        </w:rPr>
        <w:tab/>
        <w:t>&lt;nav id="nav_menu"&gt;</w:t>
      </w:r>
    </w:p>
    <w:p w14:paraId="6E166AE4" w14:textId="77777777" w:rsidR="008E0BA7" w:rsidRPr="008E0BA7" w:rsidRDefault="008E0BA7" w:rsidP="008E0BA7">
      <w:pPr>
        <w:rPr>
          <w:rStyle w:val="Courierforcode"/>
        </w:rPr>
      </w:pPr>
      <w:r w:rsidRPr="008E0BA7">
        <w:rPr>
          <w:rStyle w:val="Courierforcode"/>
        </w:rPr>
        <w:tab/>
      </w:r>
      <w:r w:rsidRPr="008E0BA7">
        <w:rPr>
          <w:rStyle w:val="Courierforcode"/>
        </w:rPr>
        <w:tab/>
        <w:t>&lt;ul&gt;</w:t>
      </w:r>
    </w:p>
    <w:p w14:paraId="6D0F8D2F"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t>&lt;li&gt;&lt;a href="index.html" class="current"&gt;Home&lt;/a&gt;&lt;/li&gt;</w:t>
      </w:r>
    </w:p>
    <w:p w14:paraId="08A834B2"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t>&lt;li&gt;&lt;a href="products.html"&gt;Product List&lt;/a&gt;&lt;/li&gt;</w:t>
      </w:r>
    </w:p>
    <w:p w14:paraId="37FA4471"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t>&lt;li&gt;&lt;a href="personal.html"&gt;Personal&lt;/a&gt;&lt;/li&gt;</w:t>
      </w:r>
    </w:p>
    <w:p w14:paraId="17206A3C" w14:textId="77777777" w:rsidR="008E0BA7" w:rsidRPr="008E0BA7" w:rsidRDefault="008E0BA7" w:rsidP="008E0BA7">
      <w:pPr>
        <w:rPr>
          <w:rStyle w:val="Courierforcode"/>
        </w:rPr>
      </w:pPr>
      <w:r w:rsidRPr="008E0BA7">
        <w:rPr>
          <w:rStyle w:val="Courierforcode"/>
        </w:rPr>
        <w:lastRenderedPageBreak/>
        <w:tab/>
      </w:r>
      <w:r w:rsidRPr="008E0BA7">
        <w:rPr>
          <w:rStyle w:val="Courierforcode"/>
        </w:rPr>
        <w:tab/>
      </w:r>
      <w:r w:rsidRPr="008E0BA7">
        <w:rPr>
          <w:rStyle w:val="Courierforcode"/>
        </w:rPr>
        <w:tab/>
        <w:t>&lt;li&gt;&lt;a href="decorating.html"&gt;Decorating Ideas&lt;/a&gt;</w:t>
      </w:r>
    </w:p>
    <w:p w14:paraId="519848B4"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r>
      <w:r w:rsidRPr="008E0BA7">
        <w:rPr>
          <w:rStyle w:val="Courierforcode"/>
        </w:rPr>
        <w:tab/>
        <w:t>&lt;ul&gt;</w:t>
      </w:r>
    </w:p>
    <w:p w14:paraId="5A29F11D"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r>
      <w:r w:rsidRPr="008E0BA7">
        <w:rPr>
          <w:rStyle w:val="Courierforcode"/>
        </w:rPr>
        <w:tab/>
      </w:r>
      <w:r w:rsidRPr="008E0BA7">
        <w:rPr>
          <w:rStyle w:val="Courierforcode"/>
        </w:rPr>
        <w:tab/>
        <w:t>&lt;li&gt;&lt;a&gt;Outdoor&lt;/a&gt;&lt;/li&gt;</w:t>
      </w:r>
    </w:p>
    <w:p w14:paraId="1613C991"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r>
      <w:r w:rsidRPr="008E0BA7">
        <w:rPr>
          <w:rStyle w:val="Courierforcode"/>
        </w:rPr>
        <w:tab/>
      </w:r>
      <w:r w:rsidRPr="008E0BA7">
        <w:rPr>
          <w:rStyle w:val="Courierforcode"/>
        </w:rPr>
        <w:tab/>
        <w:t>&lt;li&gt;&lt;a&gt;Indoor&lt;/a&gt;&lt;/li&gt;</w:t>
      </w:r>
    </w:p>
    <w:p w14:paraId="102885F6"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r>
      <w:r w:rsidRPr="008E0BA7">
        <w:rPr>
          <w:rStyle w:val="Courierforcode"/>
        </w:rPr>
        <w:tab/>
      </w:r>
      <w:r w:rsidRPr="008E0BA7">
        <w:rPr>
          <w:rStyle w:val="Courierforcode"/>
        </w:rPr>
        <w:tab/>
        <w:t>&lt;li&gt;&lt;a&gt;Table&lt;/a&gt;&lt;/li&gt;</w:t>
      </w:r>
    </w:p>
    <w:p w14:paraId="7DA7F060"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r>
      <w:r w:rsidRPr="008E0BA7">
        <w:rPr>
          <w:rStyle w:val="Courierforcode"/>
        </w:rPr>
        <w:tab/>
      </w:r>
      <w:r w:rsidRPr="008E0BA7">
        <w:rPr>
          <w:rStyle w:val="Courierforcode"/>
        </w:rPr>
        <w:tab/>
        <w:t>&lt;li&gt;&lt;a&gt;Treats&lt;/a&gt;&lt;/li&gt;</w:t>
      </w:r>
    </w:p>
    <w:p w14:paraId="2EBD940E"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r>
      <w:r w:rsidRPr="008E0BA7">
        <w:rPr>
          <w:rStyle w:val="Courierforcode"/>
        </w:rPr>
        <w:tab/>
        <w:t>&lt;/ul&gt;&lt;/li&gt;</w:t>
      </w:r>
    </w:p>
    <w:p w14:paraId="39E59642" w14:textId="77777777" w:rsidR="008E0BA7" w:rsidRPr="008E0BA7" w:rsidRDefault="008E0BA7" w:rsidP="008E0BA7">
      <w:pPr>
        <w:rPr>
          <w:rStyle w:val="Courierforcode"/>
        </w:rPr>
      </w:pPr>
      <w:r w:rsidRPr="008E0BA7">
        <w:rPr>
          <w:rStyle w:val="Courierforcode"/>
        </w:rPr>
        <w:tab/>
      </w:r>
      <w:r w:rsidRPr="008E0BA7">
        <w:rPr>
          <w:rStyle w:val="Courierforcode"/>
        </w:rPr>
        <w:tab/>
      </w:r>
      <w:r w:rsidRPr="008E0BA7">
        <w:rPr>
          <w:rStyle w:val="Courierforcode"/>
        </w:rPr>
        <w:tab/>
        <w:t>&lt;li&gt;&lt;a href="email.html"&gt;Join Email&lt;/a&gt;&lt;/li&gt;</w:t>
      </w:r>
    </w:p>
    <w:p w14:paraId="37C22C28" w14:textId="77777777" w:rsidR="008E0BA7" w:rsidRPr="008E0BA7" w:rsidRDefault="008E0BA7" w:rsidP="008E0BA7">
      <w:pPr>
        <w:rPr>
          <w:rStyle w:val="Courierforcode"/>
        </w:rPr>
      </w:pPr>
    </w:p>
    <w:p w14:paraId="2F24CDA1" w14:textId="77777777" w:rsidR="008E0BA7" w:rsidRPr="008E0BA7" w:rsidRDefault="008E0BA7" w:rsidP="008E0BA7">
      <w:pPr>
        <w:rPr>
          <w:rStyle w:val="Courierforcode"/>
        </w:rPr>
      </w:pPr>
      <w:r w:rsidRPr="008E0BA7">
        <w:rPr>
          <w:rStyle w:val="Courierforcode"/>
        </w:rPr>
        <w:tab/>
      </w:r>
      <w:r w:rsidRPr="008E0BA7">
        <w:rPr>
          <w:rStyle w:val="Courierforcode"/>
        </w:rPr>
        <w:tab/>
        <w:t>&lt;/ul&gt;</w:t>
      </w:r>
    </w:p>
    <w:p w14:paraId="31F15DD3" w14:textId="77777777" w:rsidR="008E0BA7" w:rsidRPr="008E0BA7" w:rsidRDefault="008E0BA7" w:rsidP="008E0BA7">
      <w:pPr>
        <w:rPr>
          <w:rStyle w:val="Courierforcode"/>
        </w:rPr>
      </w:pPr>
      <w:r w:rsidRPr="008E0BA7">
        <w:rPr>
          <w:rStyle w:val="Courierforcode"/>
        </w:rPr>
        <w:tab/>
        <w:t>&lt;/nav&gt;</w:t>
      </w:r>
    </w:p>
    <w:p w14:paraId="13A9344F" w14:textId="77777777" w:rsidR="008E0BA7" w:rsidRPr="008E0BA7" w:rsidRDefault="008E0BA7" w:rsidP="008E0BA7">
      <w:pPr>
        <w:rPr>
          <w:rStyle w:val="Courierforcode"/>
        </w:rPr>
      </w:pPr>
    </w:p>
    <w:p w14:paraId="5D486735" w14:textId="77777777" w:rsidR="008E0BA7" w:rsidRPr="008E0BA7" w:rsidRDefault="008E0BA7" w:rsidP="008E0BA7">
      <w:pPr>
        <w:rPr>
          <w:rStyle w:val="Courierforcode"/>
        </w:rPr>
      </w:pPr>
    </w:p>
    <w:p w14:paraId="3DAC320C" w14:textId="77777777" w:rsidR="008E0BA7" w:rsidRPr="008E0BA7" w:rsidRDefault="008E0BA7" w:rsidP="008E0BA7">
      <w:pPr>
        <w:rPr>
          <w:rStyle w:val="Courierforcode"/>
        </w:rPr>
      </w:pPr>
      <w:r w:rsidRPr="008E0BA7">
        <w:rPr>
          <w:rStyle w:val="Courierforcode"/>
        </w:rPr>
        <w:t>&lt;aside id="sidebar"&gt;</w:t>
      </w:r>
    </w:p>
    <w:p w14:paraId="1208CF61" w14:textId="77777777" w:rsidR="008E0BA7" w:rsidRPr="008E0BA7" w:rsidRDefault="008E0BA7" w:rsidP="008E0BA7">
      <w:pPr>
        <w:rPr>
          <w:rStyle w:val="Courierforcode"/>
        </w:rPr>
      </w:pPr>
      <w:r w:rsidRPr="008E0BA7">
        <w:rPr>
          <w:rStyle w:val="Courierforcode"/>
        </w:rPr>
        <w:tab/>
        <w:t>&lt;ul&gt;</w:t>
      </w:r>
    </w:p>
    <w:p w14:paraId="7708679E" w14:textId="77777777" w:rsidR="008E0BA7" w:rsidRPr="008E0BA7" w:rsidRDefault="008E0BA7" w:rsidP="008E0BA7">
      <w:pPr>
        <w:rPr>
          <w:rStyle w:val="Courierforcode"/>
        </w:rPr>
      </w:pPr>
      <w:r w:rsidRPr="008E0BA7">
        <w:rPr>
          <w:rStyle w:val="Courierforcode"/>
        </w:rPr>
        <w:tab/>
      </w:r>
      <w:r w:rsidRPr="008E0BA7">
        <w:rPr>
          <w:rStyle w:val="Courierforcode"/>
        </w:rPr>
        <w:tab/>
        <w:t>&lt;li&gt;&lt;a href="slides/products/props.html"&gt;Props&lt;/a&gt;</w:t>
      </w:r>
    </w:p>
    <w:p w14:paraId="187C1F1F" w14:textId="77777777" w:rsidR="008E0BA7" w:rsidRPr="008E0BA7" w:rsidRDefault="008E0BA7" w:rsidP="008E0BA7">
      <w:pPr>
        <w:rPr>
          <w:rStyle w:val="Courierforcode"/>
        </w:rPr>
      </w:pPr>
      <w:r w:rsidRPr="008E0BA7">
        <w:rPr>
          <w:rStyle w:val="Courierforcode"/>
        </w:rPr>
        <w:tab/>
      </w:r>
      <w:r w:rsidRPr="008E0BA7">
        <w:rPr>
          <w:rStyle w:val="Courierforcode"/>
        </w:rPr>
        <w:tab/>
        <w:t>&lt;li&gt;&lt;a href="slides/products/costumes.html"&gt;Costumes&lt;/a&gt;</w:t>
      </w:r>
    </w:p>
    <w:p w14:paraId="6CC2B283" w14:textId="77777777" w:rsidR="008E0BA7" w:rsidRPr="008E0BA7" w:rsidRDefault="008E0BA7" w:rsidP="008E0BA7">
      <w:pPr>
        <w:rPr>
          <w:rStyle w:val="Courierforcode"/>
        </w:rPr>
      </w:pPr>
      <w:r w:rsidRPr="008E0BA7">
        <w:rPr>
          <w:rStyle w:val="Courierforcode"/>
        </w:rPr>
        <w:tab/>
      </w:r>
      <w:r w:rsidRPr="008E0BA7">
        <w:rPr>
          <w:rStyle w:val="Courierforcode"/>
        </w:rPr>
        <w:tab/>
        <w:t>&lt;li&gt;&lt;a href="slides/products/effects.html"&gt;Special Effects&lt;/a&gt;</w:t>
      </w:r>
    </w:p>
    <w:p w14:paraId="04474C05" w14:textId="77777777" w:rsidR="008E0BA7" w:rsidRPr="008E0BA7" w:rsidRDefault="008E0BA7" w:rsidP="008E0BA7">
      <w:pPr>
        <w:rPr>
          <w:rStyle w:val="Courierforcode"/>
        </w:rPr>
      </w:pPr>
      <w:r w:rsidRPr="008E0BA7">
        <w:rPr>
          <w:rStyle w:val="Courierforcode"/>
        </w:rPr>
        <w:tab/>
      </w:r>
      <w:r w:rsidRPr="008E0BA7">
        <w:rPr>
          <w:rStyle w:val="Courierforcode"/>
        </w:rPr>
        <w:tab/>
        <w:t>&lt;li&gt;&lt;a href="slides/products/masks.html"&gt;Masks&lt;/a&gt;</w:t>
      </w:r>
    </w:p>
    <w:p w14:paraId="3E3C1C2E" w14:textId="77777777" w:rsidR="008E0BA7" w:rsidRPr="008E0BA7" w:rsidRDefault="008E0BA7" w:rsidP="008E0BA7">
      <w:pPr>
        <w:rPr>
          <w:rStyle w:val="Courierforcode"/>
        </w:rPr>
      </w:pPr>
      <w:r w:rsidRPr="008E0BA7">
        <w:rPr>
          <w:rStyle w:val="Courierforcode"/>
        </w:rPr>
        <w:tab/>
        <w:t>&lt;/ul&gt;</w:t>
      </w:r>
    </w:p>
    <w:p w14:paraId="2311EBAD" w14:textId="77777777" w:rsidR="008E0BA7" w:rsidRPr="008E0BA7" w:rsidRDefault="008E0BA7" w:rsidP="008E0BA7">
      <w:pPr>
        <w:rPr>
          <w:rStyle w:val="Courierforcode"/>
        </w:rPr>
      </w:pPr>
      <w:r w:rsidRPr="008E0BA7">
        <w:rPr>
          <w:rStyle w:val="Courierforcode"/>
        </w:rPr>
        <w:t>&lt;/aside&gt;</w:t>
      </w:r>
    </w:p>
    <w:p w14:paraId="018B12F5" w14:textId="77777777" w:rsidR="008E0BA7" w:rsidRPr="008E0BA7" w:rsidRDefault="008E0BA7" w:rsidP="008E0BA7">
      <w:pPr>
        <w:rPr>
          <w:rStyle w:val="Courierforcode"/>
        </w:rPr>
      </w:pPr>
    </w:p>
    <w:p w14:paraId="4F6302F1" w14:textId="77777777" w:rsidR="008E0BA7" w:rsidRPr="008E0BA7" w:rsidRDefault="008E0BA7" w:rsidP="008E0BA7">
      <w:pPr>
        <w:rPr>
          <w:rStyle w:val="Courierforcode"/>
        </w:rPr>
      </w:pPr>
      <w:r w:rsidRPr="008E0BA7">
        <w:rPr>
          <w:rStyle w:val="Courierforcode"/>
        </w:rPr>
        <w:t>&lt;section&gt;</w:t>
      </w:r>
    </w:p>
    <w:p w14:paraId="2474AB66" w14:textId="77777777" w:rsidR="008E0BA7" w:rsidRPr="008E0BA7" w:rsidRDefault="008E0BA7" w:rsidP="008E0BA7">
      <w:pPr>
        <w:rPr>
          <w:rStyle w:val="Courierforcode"/>
        </w:rPr>
      </w:pPr>
      <w:r w:rsidRPr="008E0BA7">
        <w:rPr>
          <w:rStyle w:val="Courierforcode"/>
        </w:rPr>
        <w:tab/>
        <w:t>&lt;h1&gt;&lt;span class="large"&gt;W&lt;/span&gt;elcome to my site.&lt;br&gt;Please come in and stay awhile.&lt;/h1&gt;</w:t>
      </w:r>
    </w:p>
    <w:p w14:paraId="2AE030D0" w14:textId="77777777" w:rsidR="008E0BA7" w:rsidRPr="008E0BA7" w:rsidRDefault="008E0BA7" w:rsidP="008E0BA7">
      <w:pPr>
        <w:rPr>
          <w:rStyle w:val="Courierforcode"/>
        </w:rPr>
      </w:pPr>
    </w:p>
    <w:p w14:paraId="75BD5D59" w14:textId="77777777" w:rsidR="008E0BA7" w:rsidRPr="008E0BA7" w:rsidRDefault="008E0BA7" w:rsidP="008E0BA7">
      <w:pPr>
        <w:rPr>
          <w:rStyle w:val="Courierforcode"/>
        </w:rPr>
      </w:pPr>
      <w:r w:rsidRPr="008E0BA7">
        <w:rPr>
          <w:rStyle w:val="Courierforcode"/>
        </w:rPr>
        <w:lastRenderedPageBreak/>
        <w:tab/>
        <w:t>&lt;p&gt;I started this website because Halloween has always been my favorite holiday. But during the last year, I started selling some of my favorite Halloween products, and they've become quite a hit.&lt;/p&gt;</w:t>
      </w:r>
    </w:p>
    <w:p w14:paraId="7CB30B9A" w14:textId="77777777" w:rsidR="008E0BA7" w:rsidRPr="008E0BA7" w:rsidRDefault="008E0BA7" w:rsidP="008E0BA7">
      <w:pPr>
        <w:rPr>
          <w:rStyle w:val="Courierforcode"/>
        </w:rPr>
      </w:pPr>
      <w:r w:rsidRPr="008E0BA7">
        <w:rPr>
          <w:rStyle w:val="Courierforcode"/>
        </w:rPr>
        <w:tab/>
        <w:t>&lt;p&gt;If you click on the Personal link, you can browse my favorite Halloween pictures, stories, and films. And if you join my email list, I will keep you up-to-date on all things Halloween.&lt;/p&gt;</w:t>
      </w:r>
    </w:p>
    <w:p w14:paraId="7BD0FEEA" w14:textId="77777777" w:rsidR="008E0BA7" w:rsidRPr="008E0BA7" w:rsidRDefault="008E0BA7" w:rsidP="008E0BA7">
      <w:pPr>
        <w:rPr>
          <w:rStyle w:val="Courierforcode"/>
        </w:rPr>
      </w:pPr>
    </w:p>
    <w:p w14:paraId="1BD04D79" w14:textId="77777777" w:rsidR="008E0BA7" w:rsidRPr="008E0BA7" w:rsidRDefault="008E0BA7" w:rsidP="008E0BA7">
      <w:pPr>
        <w:rPr>
          <w:rStyle w:val="Courierforcode"/>
        </w:rPr>
      </w:pPr>
      <w:r w:rsidRPr="008E0BA7">
        <w:rPr>
          <w:rStyle w:val="Courierforcode"/>
        </w:rPr>
        <w:tab/>
        <w:t>&lt;h3&gt;Product of the week&lt;/h3&gt;</w:t>
      </w:r>
    </w:p>
    <w:p w14:paraId="2138D52E" w14:textId="77777777" w:rsidR="008E0BA7" w:rsidRPr="008E0BA7" w:rsidRDefault="008E0BA7" w:rsidP="008E0BA7">
      <w:pPr>
        <w:rPr>
          <w:rStyle w:val="Courierforcode"/>
        </w:rPr>
      </w:pPr>
      <w:r w:rsidRPr="008E0BA7">
        <w:rPr>
          <w:rStyle w:val="Courierforcode"/>
        </w:rPr>
        <w:tab/>
        <w:t>&lt;a href="slides/products/cat.html"&gt;&lt;img src="images/cat1.jpg" alt="cat"&gt;&lt;/a&gt;&lt;br&gt;</w:t>
      </w:r>
    </w:p>
    <w:p w14:paraId="1C56FE5C" w14:textId="77777777" w:rsidR="008E0BA7" w:rsidRPr="008E0BA7" w:rsidRDefault="008E0BA7" w:rsidP="008E0BA7">
      <w:pPr>
        <w:rPr>
          <w:rStyle w:val="Courierforcode"/>
        </w:rPr>
      </w:pPr>
      <w:r w:rsidRPr="008E0BA7">
        <w:rPr>
          <w:rStyle w:val="Courierforcode"/>
        </w:rPr>
        <w:tab/>
        <w:t>&lt;a href="slides/products/cat.html"&gt;20&amp;rdquo; Deranged Cat&lt;/a&gt;</w:t>
      </w:r>
    </w:p>
    <w:p w14:paraId="5068CF2F" w14:textId="77777777" w:rsidR="008E0BA7" w:rsidRPr="008E0BA7" w:rsidRDefault="008E0BA7" w:rsidP="008E0BA7">
      <w:pPr>
        <w:rPr>
          <w:rStyle w:val="Courierforcode"/>
        </w:rPr>
      </w:pPr>
    </w:p>
    <w:p w14:paraId="5FE12E04" w14:textId="77777777" w:rsidR="008E0BA7" w:rsidRPr="008E0BA7" w:rsidRDefault="008E0BA7" w:rsidP="008E0BA7">
      <w:pPr>
        <w:rPr>
          <w:rStyle w:val="Courierforcode"/>
        </w:rPr>
      </w:pPr>
      <w:r w:rsidRPr="008E0BA7">
        <w:rPr>
          <w:rStyle w:val="Courierforcode"/>
        </w:rPr>
        <w:tab/>
        <w:t>&lt;h3&gt;My guarantee&lt;/h3&gt;</w:t>
      </w:r>
    </w:p>
    <w:p w14:paraId="5CAF3787" w14:textId="77777777" w:rsidR="008E0BA7" w:rsidRPr="008E0BA7" w:rsidRDefault="008E0BA7" w:rsidP="008E0BA7">
      <w:pPr>
        <w:rPr>
          <w:rStyle w:val="Courierforcode"/>
        </w:rPr>
      </w:pPr>
    </w:p>
    <w:p w14:paraId="48F21B59" w14:textId="77777777" w:rsidR="008E0BA7" w:rsidRPr="008E0BA7" w:rsidRDefault="008E0BA7" w:rsidP="008E0BA7">
      <w:pPr>
        <w:rPr>
          <w:rStyle w:val="Courierforcode"/>
        </w:rPr>
      </w:pPr>
      <w:r w:rsidRPr="008E0BA7">
        <w:rPr>
          <w:rStyle w:val="Courierforcode"/>
        </w:rPr>
        <w:tab/>
        <w:t xml:space="preserve">&lt;p&gt;If you aren't completely satisfied with everything you buy from my site, you can return it for a full refund. </w:t>
      </w:r>
    </w:p>
    <w:p w14:paraId="0B0FEEFD" w14:textId="77777777" w:rsidR="008E0BA7" w:rsidRPr="008E0BA7" w:rsidRDefault="008E0BA7" w:rsidP="008E0BA7">
      <w:pPr>
        <w:rPr>
          <w:rStyle w:val="Courierforcode"/>
        </w:rPr>
      </w:pPr>
      <w:r w:rsidRPr="008E0BA7">
        <w:rPr>
          <w:rStyle w:val="Courierforcode"/>
        </w:rPr>
        <w:tab/>
        <w:t>&lt;b&gt;No questions asked!&lt;/b&gt;&lt;/p&gt;</w:t>
      </w:r>
      <w:r w:rsidRPr="008E0BA7">
        <w:rPr>
          <w:rStyle w:val="Courierforcode"/>
        </w:rPr>
        <w:tab/>
      </w:r>
      <w:r w:rsidRPr="008E0BA7">
        <w:rPr>
          <w:rStyle w:val="Courierforcode"/>
        </w:rPr>
        <w:tab/>
      </w:r>
    </w:p>
    <w:p w14:paraId="7D502896" w14:textId="77777777" w:rsidR="008E0BA7" w:rsidRPr="008E0BA7" w:rsidRDefault="008E0BA7" w:rsidP="008E0BA7">
      <w:pPr>
        <w:rPr>
          <w:rStyle w:val="Courierforcode"/>
        </w:rPr>
      </w:pPr>
    </w:p>
    <w:p w14:paraId="07320A0B" w14:textId="77777777" w:rsidR="008E0BA7" w:rsidRPr="008E0BA7" w:rsidRDefault="008E0BA7" w:rsidP="008E0BA7">
      <w:pPr>
        <w:rPr>
          <w:rStyle w:val="Courierforcode"/>
        </w:rPr>
      </w:pPr>
      <w:r w:rsidRPr="008E0BA7">
        <w:rPr>
          <w:rStyle w:val="Courierforcode"/>
        </w:rPr>
        <w:t>&lt;/section&gt;</w:t>
      </w:r>
    </w:p>
    <w:p w14:paraId="25B7EBBD" w14:textId="77777777" w:rsidR="008E0BA7" w:rsidRPr="008E0BA7" w:rsidRDefault="008E0BA7" w:rsidP="008E0BA7">
      <w:pPr>
        <w:rPr>
          <w:rStyle w:val="Courierforcode"/>
        </w:rPr>
      </w:pPr>
    </w:p>
    <w:p w14:paraId="05659FFF" w14:textId="77777777" w:rsidR="008E0BA7" w:rsidRPr="008E0BA7" w:rsidRDefault="008E0BA7" w:rsidP="008E0BA7">
      <w:pPr>
        <w:rPr>
          <w:rStyle w:val="Courierforcode"/>
        </w:rPr>
      </w:pPr>
      <w:r w:rsidRPr="008E0BA7">
        <w:rPr>
          <w:rStyle w:val="Courierforcode"/>
        </w:rPr>
        <w:t>&lt;footer&gt;</w:t>
      </w:r>
      <w:r w:rsidRPr="008E0BA7">
        <w:rPr>
          <w:rStyle w:val="Courierforcode"/>
        </w:rPr>
        <w:tab/>
      </w:r>
    </w:p>
    <w:p w14:paraId="26B7BDAC" w14:textId="77777777" w:rsidR="008E0BA7" w:rsidRPr="008E0BA7" w:rsidRDefault="008E0BA7" w:rsidP="008E0BA7">
      <w:pPr>
        <w:rPr>
          <w:rStyle w:val="Courierforcode"/>
        </w:rPr>
      </w:pPr>
    </w:p>
    <w:p w14:paraId="71F446A0" w14:textId="77777777" w:rsidR="008E0BA7" w:rsidRPr="008E0BA7" w:rsidRDefault="008E0BA7" w:rsidP="008E0BA7">
      <w:pPr>
        <w:rPr>
          <w:rStyle w:val="Courierforcode"/>
        </w:rPr>
      </w:pPr>
      <w:r w:rsidRPr="008E0BA7">
        <w:rPr>
          <w:rStyle w:val="Courierforcode"/>
        </w:rPr>
        <w:tab/>
        <w:t>&lt;p&gt;&amp;copy; 2016 Ben Murach&lt;/p&gt;</w:t>
      </w:r>
    </w:p>
    <w:p w14:paraId="43464B7B" w14:textId="77777777" w:rsidR="008E0BA7" w:rsidRPr="008E0BA7" w:rsidRDefault="008E0BA7" w:rsidP="008E0BA7">
      <w:pPr>
        <w:rPr>
          <w:rStyle w:val="Courierforcode"/>
        </w:rPr>
      </w:pPr>
    </w:p>
    <w:p w14:paraId="7ACA8220" w14:textId="77777777" w:rsidR="008E0BA7" w:rsidRPr="008E0BA7" w:rsidRDefault="008E0BA7" w:rsidP="008E0BA7">
      <w:pPr>
        <w:rPr>
          <w:rStyle w:val="Courierforcode"/>
        </w:rPr>
      </w:pPr>
      <w:r w:rsidRPr="008E0BA7">
        <w:rPr>
          <w:rStyle w:val="Courierforcode"/>
        </w:rPr>
        <w:t>&lt;/footer&gt;</w:t>
      </w:r>
      <w:r w:rsidRPr="008E0BA7">
        <w:rPr>
          <w:rStyle w:val="Courierforcode"/>
        </w:rPr>
        <w:tab/>
      </w:r>
    </w:p>
    <w:p w14:paraId="45EEFAAA" w14:textId="77777777" w:rsidR="008E0BA7" w:rsidRPr="008E0BA7" w:rsidRDefault="008E0BA7" w:rsidP="008E0BA7">
      <w:pPr>
        <w:rPr>
          <w:rStyle w:val="Courierforcode"/>
        </w:rPr>
      </w:pPr>
    </w:p>
    <w:p w14:paraId="7C131B1B" w14:textId="77777777" w:rsidR="008E0BA7" w:rsidRPr="008E0BA7" w:rsidRDefault="008E0BA7" w:rsidP="008E0BA7">
      <w:pPr>
        <w:rPr>
          <w:rStyle w:val="Courierforcode"/>
        </w:rPr>
      </w:pPr>
      <w:r w:rsidRPr="008E0BA7">
        <w:rPr>
          <w:rStyle w:val="Courierforcode"/>
        </w:rPr>
        <w:t>&lt;/body&gt;</w:t>
      </w:r>
    </w:p>
    <w:p w14:paraId="5A5B5642" w14:textId="77777777" w:rsidR="008E0BA7" w:rsidRDefault="008E0BA7" w:rsidP="008E0BA7">
      <w:pPr>
        <w:rPr>
          <w:rStyle w:val="Courierforcode"/>
        </w:rPr>
      </w:pPr>
      <w:r w:rsidRPr="008E0BA7">
        <w:rPr>
          <w:rStyle w:val="Courierforcode"/>
        </w:rPr>
        <w:t>&lt;/html&gt;</w:t>
      </w:r>
    </w:p>
    <w:p w14:paraId="5FAB1053" w14:textId="77777777" w:rsidR="008E0BA7" w:rsidRDefault="008E0BA7">
      <w:pPr>
        <w:spacing w:after="0" w:line="240" w:lineRule="auto"/>
        <w:rPr>
          <w:rStyle w:val="Courierforcode"/>
        </w:rPr>
      </w:pPr>
      <w:r>
        <w:rPr>
          <w:rStyle w:val="Courierforcode"/>
        </w:rPr>
        <w:br w:type="page"/>
      </w:r>
    </w:p>
    <w:p w14:paraId="3E829814" w14:textId="3FFF35E7" w:rsidR="008E0BA7" w:rsidRDefault="008E0BA7" w:rsidP="008E0BA7">
      <w:pPr>
        <w:rPr>
          <w:rStyle w:val="IntenseReference"/>
        </w:rPr>
      </w:pPr>
      <w:r>
        <w:rPr>
          <w:rStyle w:val="IntenseReference"/>
        </w:rPr>
        <w:lastRenderedPageBreak/>
        <w:t>CSS for Halloween Exercise, Part 7</w:t>
      </w:r>
    </w:p>
    <w:p w14:paraId="1D0ED5EC" w14:textId="77777777" w:rsidR="008E0BA7" w:rsidRPr="008E0BA7" w:rsidRDefault="008E0BA7" w:rsidP="008E0BA7">
      <w:pPr>
        <w:rPr>
          <w:rStyle w:val="Courierforcode"/>
        </w:rPr>
      </w:pPr>
      <w:r w:rsidRPr="008E0BA7">
        <w:rPr>
          <w:rStyle w:val="Courierforcode"/>
        </w:rPr>
        <w:t>/* reset selector */</w:t>
      </w:r>
    </w:p>
    <w:p w14:paraId="5D31864A" w14:textId="77777777" w:rsidR="008E0BA7" w:rsidRPr="008E0BA7" w:rsidRDefault="008E0BA7" w:rsidP="008E0BA7">
      <w:pPr>
        <w:rPr>
          <w:rStyle w:val="Courierforcode"/>
        </w:rPr>
      </w:pPr>
    </w:p>
    <w:p w14:paraId="4FF9B0A1" w14:textId="77777777" w:rsidR="008E0BA7" w:rsidRPr="008E0BA7" w:rsidRDefault="008E0BA7" w:rsidP="008E0BA7">
      <w:pPr>
        <w:rPr>
          <w:rStyle w:val="Courierforcode"/>
        </w:rPr>
      </w:pPr>
      <w:r w:rsidRPr="008E0BA7">
        <w:rPr>
          <w:rStyle w:val="Courierforcode"/>
        </w:rPr>
        <w:t>* {</w:t>
      </w:r>
    </w:p>
    <w:p w14:paraId="38F9F1F9" w14:textId="77777777" w:rsidR="008E0BA7" w:rsidRPr="008E0BA7" w:rsidRDefault="008E0BA7" w:rsidP="008E0BA7">
      <w:pPr>
        <w:rPr>
          <w:rStyle w:val="Courierforcode"/>
        </w:rPr>
      </w:pPr>
      <w:r w:rsidRPr="008E0BA7">
        <w:rPr>
          <w:rStyle w:val="Courierforcode"/>
        </w:rPr>
        <w:tab/>
        <w:t>margin: 0;</w:t>
      </w:r>
    </w:p>
    <w:p w14:paraId="67C49CFE" w14:textId="77777777" w:rsidR="008E0BA7" w:rsidRPr="008E0BA7" w:rsidRDefault="008E0BA7" w:rsidP="008E0BA7">
      <w:pPr>
        <w:rPr>
          <w:rStyle w:val="Courierforcode"/>
        </w:rPr>
      </w:pPr>
      <w:r w:rsidRPr="008E0BA7">
        <w:rPr>
          <w:rStyle w:val="Courierforcode"/>
        </w:rPr>
        <w:tab/>
        <w:t>padding: 0;</w:t>
      </w:r>
    </w:p>
    <w:p w14:paraId="7CC7BDAC" w14:textId="77777777" w:rsidR="008E0BA7" w:rsidRPr="008E0BA7" w:rsidRDefault="008E0BA7" w:rsidP="008E0BA7">
      <w:pPr>
        <w:rPr>
          <w:rStyle w:val="Courierforcode"/>
        </w:rPr>
      </w:pPr>
      <w:r w:rsidRPr="008E0BA7">
        <w:rPr>
          <w:rStyle w:val="Courierforcode"/>
        </w:rPr>
        <w:t>}</w:t>
      </w:r>
    </w:p>
    <w:p w14:paraId="15C463ED" w14:textId="77777777" w:rsidR="008E0BA7" w:rsidRPr="008E0BA7" w:rsidRDefault="008E0BA7" w:rsidP="008E0BA7">
      <w:pPr>
        <w:rPr>
          <w:rStyle w:val="Courierforcode"/>
        </w:rPr>
      </w:pPr>
      <w:r w:rsidRPr="008E0BA7">
        <w:rPr>
          <w:rStyle w:val="Courierforcode"/>
        </w:rPr>
        <w:t>/* style for background behind body */</w:t>
      </w:r>
    </w:p>
    <w:p w14:paraId="2A3A3911" w14:textId="77777777" w:rsidR="008E0BA7" w:rsidRPr="008E0BA7" w:rsidRDefault="008E0BA7" w:rsidP="008E0BA7">
      <w:pPr>
        <w:rPr>
          <w:rStyle w:val="Courierforcode"/>
        </w:rPr>
      </w:pPr>
    </w:p>
    <w:p w14:paraId="16ABFCF9" w14:textId="77777777" w:rsidR="008E0BA7" w:rsidRPr="008E0BA7" w:rsidRDefault="008E0BA7" w:rsidP="008E0BA7">
      <w:pPr>
        <w:rPr>
          <w:rStyle w:val="Courierforcode"/>
        </w:rPr>
      </w:pPr>
      <w:r w:rsidRPr="008E0BA7">
        <w:rPr>
          <w:rStyle w:val="Courierforcode"/>
        </w:rPr>
        <w:t>html {</w:t>
      </w:r>
    </w:p>
    <w:p w14:paraId="5F148DFC" w14:textId="77777777" w:rsidR="008E0BA7" w:rsidRPr="008E0BA7" w:rsidRDefault="008E0BA7" w:rsidP="008E0BA7">
      <w:pPr>
        <w:rPr>
          <w:rStyle w:val="Courierforcode"/>
        </w:rPr>
      </w:pPr>
      <w:r w:rsidRPr="008E0BA7">
        <w:rPr>
          <w:rStyle w:val="Courierforcode"/>
        </w:rPr>
        <w:tab/>
        <w:t>background-image: url("../images/bats.gif")</w:t>
      </w:r>
    </w:p>
    <w:p w14:paraId="3297D8DC" w14:textId="77777777" w:rsidR="008E0BA7" w:rsidRPr="008E0BA7" w:rsidRDefault="008E0BA7" w:rsidP="008E0BA7">
      <w:pPr>
        <w:rPr>
          <w:rStyle w:val="Courierforcode"/>
        </w:rPr>
      </w:pPr>
      <w:r w:rsidRPr="008E0BA7">
        <w:rPr>
          <w:rStyle w:val="Courierforcode"/>
        </w:rPr>
        <w:t>}</w:t>
      </w:r>
    </w:p>
    <w:p w14:paraId="0667415F" w14:textId="77777777" w:rsidR="008E0BA7" w:rsidRPr="008E0BA7" w:rsidRDefault="008E0BA7" w:rsidP="008E0BA7">
      <w:pPr>
        <w:rPr>
          <w:rStyle w:val="Courierforcode"/>
        </w:rPr>
      </w:pPr>
    </w:p>
    <w:p w14:paraId="42439DFF" w14:textId="77777777" w:rsidR="008E0BA7" w:rsidRPr="008E0BA7" w:rsidRDefault="008E0BA7" w:rsidP="008E0BA7">
      <w:pPr>
        <w:rPr>
          <w:rStyle w:val="Courierforcode"/>
        </w:rPr>
      </w:pPr>
      <w:r w:rsidRPr="008E0BA7">
        <w:rPr>
          <w:rStyle w:val="Courierforcode"/>
        </w:rPr>
        <w:t>/* the styles for the elements */</w:t>
      </w:r>
    </w:p>
    <w:p w14:paraId="37111A3A" w14:textId="77777777" w:rsidR="008E0BA7" w:rsidRPr="008E0BA7" w:rsidRDefault="008E0BA7" w:rsidP="008E0BA7">
      <w:pPr>
        <w:rPr>
          <w:rStyle w:val="Courierforcode"/>
        </w:rPr>
      </w:pPr>
    </w:p>
    <w:p w14:paraId="2627EDB3" w14:textId="77777777" w:rsidR="008E0BA7" w:rsidRPr="008E0BA7" w:rsidRDefault="008E0BA7" w:rsidP="008E0BA7">
      <w:pPr>
        <w:rPr>
          <w:rStyle w:val="Courierforcode"/>
        </w:rPr>
      </w:pPr>
      <w:r w:rsidRPr="008E0BA7">
        <w:rPr>
          <w:rStyle w:val="Courierforcode"/>
        </w:rPr>
        <w:t>body {</w:t>
      </w:r>
    </w:p>
    <w:p w14:paraId="64D6C291" w14:textId="77777777" w:rsidR="008E0BA7" w:rsidRPr="008E0BA7" w:rsidRDefault="008E0BA7" w:rsidP="008E0BA7">
      <w:pPr>
        <w:rPr>
          <w:rStyle w:val="Courierforcode"/>
        </w:rPr>
      </w:pPr>
      <w:r w:rsidRPr="008E0BA7">
        <w:rPr>
          <w:rStyle w:val="Courierforcode"/>
        </w:rPr>
        <w:tab/>
        <w:t>font-family: Arial, Helvetica, sans-serif;</w:t>
      </w:r>
    </w:p>
    <w:p w14:paraId="1DF32D03" w14:textId="77777777" w:rsidR="008E0BA7" w:rsidRPr="008E0BA7" w:rsidRDefault="008E0BA7" w:rsidP="008E0BA7">
      <w:pPr>
        <w:rPr>
          <w:rStyle w:val="Courierforcode"/>
        </w:rPr>
      </w:pPr>
      <w:r w:rsidRPr="008E0BA7">
        <w:rPr>
          <w:rStyle w:val="Courierforcode"/>
        </w:rPr>
        <w:t xml:space="preserve">    font-size: 100%;</w:t>
      </w:r>
    </w:p>
    <w:p w14:paraId="15129AFE" w14:textId="77777777" w:rsidR="008E0BA7" w:rsidRPr="008E0BA7" w:rsidRDefault="008E0BA7" w:rsidP="008E0BA7">
      <w:pPr>
        <w:rPr>
          <w:rStyle w:val="Courierforcode"/>
        </w:rPr>
      </w:pPr>
      <w:r w:rsidRPr="008E0BA7">
        <w:rPr>
          <w:rStyle w:val="Courierforcode"/>
        </w:rPr>
        <w:tab/>
        <w:t>width: 800px;</w:t>
      </w:r>
    </w:p>
    <w:p w14:paraId="05D0C005" w14:textId="77777777" w:rsidR="008E0BA7" w:rsidRPr="008E0BA7" w:rsidRDefault="008E0BA7" w:rsidP="008E0BA7">
      <w:pPr>
        <w:rPr>
          <w:rStyle w:val="Courierforcode"/>
        </w:rPr>
      </w:pPr>
      <w:r w:rsidRPr="008E0BA7">
        <w:rPr>
          <w:rStyle w:val="Courierforcode"/>
        </w:rPr>
        <w:tab/>
        <w:t>background-color: white;</w:t>
      </w:r>
    </w:p>
    <w:p w14:paraId="346326B5" w14:textId="77777777" w:rsidR="008E0BA7" w:rsidRPr="008E0BA7" w:rsidRDefault="008E0BA7" w:rsidP="008E0BA7">
      <w:pPr>
        <w:rPr>
          <w:rStyle w:val="Courierforcode"/>
        </w:rPr>
      </w:pPr>
      <w:r w:rsidRPr="008E0BA7">
        <w:rPr>
          <w:rStyle w:val="Courierforcode"/>
        </w:rPr>
        <w:tab/>
        <w:t>margin: 1em auto;</w:t>
      </w:r>
    </w:p>
    <w:p w14:paraId="5AD0ABA5" w14:textId="77777777" w:rsidR="008E0BA7" w:rsidRPr="008E0BA7" w:rsidRDefault="008E0BA7" w:rsidP="008E0BA7">
      <w:pPr>
        <w:rPr>
          <w:rStyle w:val="Courierforcode"/>
        </w:rPr>
      </w:pPr>
      <w:r w:rsidRPr="008E0BA7">
        <w:rPr>
          <w:rStyle w:val="Courierforcode"/>
        </w:rPr>
        <w:tab/>
        <w:t>border: 3px solid black;</w:t>
      </w:r>
    </w:p>
    <w:p w14:paraId="1255B422" w14:textId="77777777" w:rsidR="008E0BA7" w:rsidRPr="008E0BA7" w:rsidRDefault="008E0BA7" w:rsidP="008E0BA7">
      <w:pPr>
        <w:rPr>
          <w:rStyle w:val="Courierforcode"/>
        </w:rPr>
      </w:pPr>
      <w:r w:rsidRPr="008E0BA7">
        <w:rPr>
          <w:rStyle w:val="Courierforcode"/>
        </w:rPr>
        <w:tab/>
        <w:t>box-shadow: 10px 10px 15px black;</w:t>
      </w:r>
    </w:p>
    <w:p w14:paraId="7CEC31FF" w14:textId="77777777" w:rsidR="008E0BA7" w:rsidRPr="008E0BA7" w:rsidRDefault="008E0BA7" w:rsidP="008E0BA7">
      <w:pPr>
        <w:rPr>
          <w:rStyle w:val="Courierforcode"/>
        </w:rPr>
      </w:pPr>
      <w:r w:rsidRPr="008E0BA7">
        <w:rPr>
          <w:rStyle w:val="Courierforcode"/>
        </w:rPr>
        <w:t>}</w:t>
      </w:r>
    </w:p>
    <w:p w14:paraId="0C4705F1" w14:textId="77777777" w:rsidR="008E0BA7" w:rsidRPr="008E0BA7" w:rsidRDefault="008E0BA7" w:rsidP="008E0BA7">
      <w:pPr>
        <w:rPr>
          <w:rStyle w:val="Courierforcode"/>
        </w:rPr>
      </w:pPr>
    </w:p>
    <w:p w14:paraId="1BBB9D3C" w14:textId="77777777" w:rsidR="008E0BA7" w:rsidRPr="008E0BA7" w:rsidRDefault="008E0BA7" w:rsidP="008E0BA7">
      <w:pPr>
        <w:rPr>
          <w:rStyle w:val="Courierforcode"/>
        </w:rPr>
      </w:pPr>
      <w:r w:rsidRPr="008E0BA7">
        <w:rPr>
          <w:rStyle w:val="Courierforcode"/>
        </w:rPr>
        <w:t>/* the styles for the header */</w:t>
      </w:r>
    </w:p>
    <w:p w14:paraId="078BC07F" w14:textId="77777777" w:rsidR="008E0BA7" w:rsidRPr="008E0BA7" w:rsidRDefault="008E0BA7" w:rsidP="008E0BA7">
      <w:pPr>
        <w:rPr>
          <w:rStyle w:val="Courierforcode"/>
        </w:rPr>
      </w:pPr>
      <w:r w:rsidRPr="008E0BA7">
        <w:rPr>
          <w:rStyle w:val="Courierforcode"/>
        </w:rPr>
        <w:t>header img {</w:t>
      </w:r>
    </w:p>
    <w:p w14:paraId="1764765F" w14:textId="77777777" w:rsidR="008E0BA7" w:rsidRPr="008E0BA7" w:rsidRDefault="008E0BA7" w:rsidP="008E0BA7">
      <w:pPr>
        <w:rPr>
          <w:rStyle w:val="Courierforcode"/>
        </w:rPr>
      </w:pPr>
      <w:r w:rsidRPr="008E0BA7">
        <w:rPr>
          <w:rStyle w:val="Courierforcode"/>
        </w:rPr>
        <w:lastRenderedPageBreak/>
        <w:tab/>
        <w:t>float: left;</w:t>
      </w:r>
    </w:p>
    <w:p w14:paraId="041DD0C4" w14:textId="77777777" w:rsidR="008E0BA7" w:rsidRPr="008E0BA7" w:rsidRDefault="008E0BA7" w:rsidP="008E0BA7">
      <w:pPr>
        <w:rPr>
          <w:rStyle w:val="Courierforcode"/>
        </w:rPr>
      </w:pPr>
      <w:r w:rsidRPr="008E0BA7">
        <w:rPr>
          <w:rStyle w:val="Courierforcode"/>
        </w:rPr>
        <w:t>}</w:t>
      </w:r>
    </w:p>
    <w:p w14:paraId="06DE8FCD" w14:textId="77777777" w:rsidR="008E0BA7" w:rsidRPr="008E0BA7" w:rsidRDefault="008E0BA7" w:rsidP="008E0BA7">
      <w:pPr>
        <w:rPr>
          <w:rStyle w:val="Courierforcode"/>
        </w:rPr>
      </w:pPr>
    </w:p>
    <w:p w14:paraId="233F5F7A" w14:textId="77777777" w:rsidR="008E0BA7" w:rsidRPr="008E0BA7" w:rsidRDefault="008E0BA7" w:rsidP="008E0BA7">
      <w:pPr>
        <w:rPr>
          <w:rStyle w:val="Courierforcode"/>
        </w:rPr>
      </w:pPr>
      <w:r w:rsidRPr="008E0BA7">
        <w:rPr>
          <w:rStyle w:val="Courierforcode"/>
        </w:rPr>
        <w:t>header h2 {</w:t>
      </w:r>
    </w:p>
    <w:p w14:paraId="513E810B" w14:textId="77777777" w:rsidR="008E0BA7" w:rsidRPr="008E0BA7" w:rsidRDefault="008E0BA7" w:rsidP="008E0BA7">
      <w:pPr>
        <w:rPr>
          <w:rStyle w:val="Courierforcode"/>
        </w:rPr>
      </w:pPr>
      <w:r w:rsidRPr="008E0BA7">
        <w:rPr>
          <w:rStyle w:val="Courierforcode"/>
        </w:rPr>
        <w:tab/>
        <w:t>font-size: 230%;</w:t>
      </w:r>
    </w:p>
    <w:p w14:paraId="65E965E6" w14:textId="77777777" w:rsidR="008E0BA7" w:rsidRPr="008E0BA7" w:rsidRDefault="008E0BA7" w:rsidP="008E0BA7">
      <w:pPr>
        <w:rPr>
          <w:rStyle w:val="Courierforcode"/>
        </w:rPr>
      </w:pPr>
      <w:r w:rsidRPr="008E0BA7">
        <w:rPr>
          <w:rStyle w:val="Courierforcode"/>
        </w:rPr>
        <w:tab/>
        <w:t>text-indent: 25px;</w:t>
      </w:r>
    </w:p>
    <w:p w14:paraId="45F71FC4" w14:textId="77777777" w:rsidR="008E0BA7" w:rsidRPr="008E0BA7" w:rsidRDefault="008E0BA7" w:rsidP="008E0BA7">
      <w:pPr>
        <w:rPr>
          <w:rStyle w:val="Courierforcode"/>
        </w:rPr>
      </w:pPr>
      <w:r w:rsidRPr="008E0BA7">
        <w:rPr>
          <w:rStyle w:val="Courierforcode"/>
        </w:rPr>
        <w:t>}</w:t>
      </w:r>
    </w:p>
    <w:p w14:paraId="348A7BAB" w14:textId="77777777" w:rsidR="008E0BA7" w:rsidRPr="008E0BA7" w:rsidRDefault="008E0BA7" w:rsidP="008E0BA7">
      <w:pPr>
        <w:rPr>
          <w:rStyle w:val="Courierforcode"/>
        </w:rPr>
      </w:pPr>
    </w:p>
    <w:p w14:paraId="3FB72451" w14:textId="77777777" w:rsidR="008E0BA7" w:rsidRPr="008E0BA7" w:rsidRDefault="008E0BA7" w:rsidP="008E0BA7">
      <w:pPr>
        <w:rPr>
          <w:rStyle w:val="Courierforcode"/>
        </w:rPr>
      </w:pPr>
      <w:r w:rsidRPr="008E0BA7">
        <w:rPr>
          <w:rStyle w:val="Courierforcode"/>
        </w:rPr>
        <w:t>header h3 {</w:t>
      </w:r>
    </w:p>
    <w:p w14:paraId="6FF8FF0E" w14:textId="77777777" w:rsidR="008E0BA7" w:rsidRPr="008E0BA7" w:rsidRDefault="008E0BA7" w:rsidP="008E0BA7">
      <w:pPr>
        <w:rPr>
          <w:rStyle w:val="Courierforcode"/>
        </w:rPr>
      </w:pPr>
      <w:r w:rsidRPr="008E0BA7">
        <w:rPr>
          <w:rStyle w:val="Courierforcode"/>
        </w:rPr>
        <w:tab/>
        <w:t>font-size: 120%;</w:t>
      </w:r>
    </w:p>
    <w:p w14:paraId="3E5DAECD" w14:textId="77777777" w:rsidR="008E0BA7" w:rsidRPr="008E0BA7" w:rsidRDefault="008E0BA7" w:rsidP="008E0BA7">
      <w:pPr>
        <w:rPr>
          <w:rStyle w:val="Courierforcode"/>
        </w:rPr>
      </w:pPr>
      <w:r w:rsidRPr="008E0BA7">
        <w:rPr>
          <w:rStyle w:val="Courierforcode"/>
        </w:rPr>
        <w:tab/>
        <w:t>text-indent: 25px;</w:t>
      </w:r>
    </w:p>
    <w:p w14:paraId="2B07CBE9" w14:textId="77777777" w:rsidR="008E0BA7" w:rsidRPr="008E0BA7" w:rsidRDefault="008E0BA7" w:rsidP="008E0BA7">
      <w:pPr>
        <w:rPr>
          <w:rStyle w:val="Courierforcode"/>
        </w:rPr>
      </w:pPr>
      <w:r w:rsidRPr="008E0BA7">
        <w:rPr>
          <w:rStyle w:val="Courierforcode"/>
        </w:rPr>
        <w:t>}</w:t>
      </w:r>
    </w:p>
    <w:p w14:paraId="65267086" w14:textId="77777777" w:rsidR="008E0BA7" w:rsidRPr="008E0BA7" w:rsidRDefault="008E0BA7" w:rsidP="008E0BA7">
      <w:pPr>
        <w:rPr>
          <w:rStyle w:val="Courierforcode"/>
        </w:rPr>
      </w:pPr>
    </w:p>
    <w:p w14:paraId="0EB7BE71" w14:textId="77777777" w:rsidR="008E0BA7" w:rsidRPr="008E0BA7" w:rsidRDefault="008E0BA7" w:rsidP="008E0BA7">
      <w:pPr>
        <w:rPr>
          <w:rStyle w:val="Courierforcode"/>
        </w:rPr>
      </w:pPr>
      <w:r w:rsidRPr="008E0BA7">
        <w:rPr>
          <w:rStyle w:val="Courierforcode"/>
        </w:rPr>
        <w:t>header {padding: 1em;</w:t>
      </w:r>
    </w:p>
    <w:p w14:paraId="3A11AEE5" w14:textId="77777777" w:rsidR="008E0BA7" w:rsidRPr="008E0BA7" w:rsidRDefault="008E0BA7" w:rsidP="008E0BA7">
      <w:pPr>
        <w:rPr>
          <w:rStyle w:val="Courierforcode"/>
        </w:rPr>
      </w:pPr>
      <w:r w:rsidRPr="008E0BA7">
        <w:rPr>
          <w:rStyle w:val="Courierforcode"/>
        </w:rPr>
        <w:tab/>
        <w:t>border-bottom: 3px solid black;</w:t>
      </w:r>
    </w:p>
    <w:p w14:paraId="536F69B9" w14:textId="77777777" w:rsidR="008E0BA7" w:rsidRPr="008E0BA7" w:rsidRDefault="008E0BA7" w:rsidP="008E0BA7">
      <w:pPr>
        <w:rPr>
          <w:rStyle w:val="Courierforcode"/>
        </w:rPr>
      </w:pPr>
      <w:r w:rsidRPr="008E0BA7">
        <w:rPr>
          <w:rStyle w:val="Courierforcode"/>
        </w:rPr>
        <w:tab/>
        <w:t>background-image: linear-gradient(45deg, #ffffff 0%, #FF8033 75%, #000000 100%);</w:t>
      </w:r>
    </w:p>
    <w:p w14:paraId="7437B293" w14:textId="77777777" w:rsidR="008E0BA7" w:rsidRPr="008E0BA7" w:rsidRDefault="008E0BA7" w:rsidP="008E0BA7">
      <w:pPr>
        <w:rPr>
          <w:rStyle w:val="Courierforcode"/>
        </w:rPr>
      </w:pPr>
      <w:r w:rsidRPr="008E0BA7">
        <w:rPr>
          <w:rStyle w:val="Courierforcode"/>
        </w:rPr>
        <w:tab/>
        <w:t>background-image: -webkit-linear-gradient(45deg, #ffffff 0%, #FF8033 75%, #000000 100%);</w:t>
      </w:r>
    </w:p>
    <w:p w14:paraId="17CA9F7A" w14:textId="77777777" w:rsidR="008E0BA7" w:rsidRPr="008E0BA7" w:rsidRDefault="008E0BA7" w:rsidP="008E0BA7">
      <w:pPr>
        <w:rPr>
          <w:rStyle w:val="Courierforcode"/>
        </w:rPr>
      </w:pPr>
      <w:r w:rsidRPr="008E0BA7">
        <w:rPr>
          <w:rStyle w:val="Courierforcode"/>
        </w:rPr>
        <w:tab/>
        <w:t>background-image: -moz-linear-gradient(45deg, #ffffff 0%, #FF8033 75%, #000000 100%);</w:t>
      </w:r>
    </w:p>
    <w:p w14:paraId="5354B85A" w14:textId="77777777" w:rsidR="008E0BA7" w:rsidRPr="008E0BA7" w:rsidRDefault="008E0BA7" w:rsidP="008E0BA7">
      <w:pPr>
        <w:rPr>
          <w:rStyle w:val="Courierforcode"/>
        </w:rPr>
      </w:pPr>
      <w:r w:rsidRPr="008E0BA7">
        <w:rPr>
          <w:rStyle w:val="Courierforcode"/>
        </w:rPr>
        <w:tab/>
        <w:t>background-image: -o-linear-gradient(45deg, #ffffff 0%, #FF8033 75%, #000000 100%);</w:t>
      </w:r>
    </w:p>
    <w:p w14:paraId="743134E6" w14:textId="77777777" w:rsidR="008E0BA7" w:rsidRPr="008E0BA7" w:rsidRDefault="008E0BA7" w:rsidP="008E0BA7">
      <w:pPr>
        <w:rPr>
          <w:rStyle w:val="Courierforcode"/>
        </w:rPr>
      </w:pPr>
    </w:p>
    <w:p w14:paraId="1EC76473" w14:textId="77777777" w:rsidR="008E0BA7" w:rsidRPr="008E0BA7" w:rsidRDefault="008E0BA7" w:rsidP="008E0BA7">
      <w:pPr>
        <w:rPr>
          <w:rStyle w:val="Courierforcode"/>
        </w:rPr>
      </w:pPr>
      <w:r w:rsidRPr="008E0BA7">
        <w:rPr>
          <w:rStyle w:val="Courierforcode"/>
        </w:rPr>
        <w:t>}</w:t>
      </w:r>
    </w:p>
    <w:p w14:paraId="62656438" w14:textId="77777777" w:rsidR="008E0BA7" w:rsidRPr="008E0BA7" w:rsidRDefault="008E0BA7" w:rsidP="008E0BA7">
      <w:pPr>
        <w:rPr>
          <w:rStyle w:val="Courierforcode"/>
        </w:rPr>
      </w:pPr>
    </w:p>
    <w:p w14:paraId="66C2AD61" w14:textId="77777777" w:rsidR="008E0BA7" w:rsidRPr="008E0BA7" w:rsidRDefault="008E0BA7" w:rsidP="008E0BA7">
      <w:pPr>
        <w:rPr>
          <w:rStyle w:val="Courierforcode"/>
        </w:rPr>
      </w:pPr>
    </w:p>
    <w:p w14:paraId="558257CD" w14:textId="77777777" w:rsidR="008E0BA7" w:rsidRPr="008E0BA7" w:rsidRDefault="008E0BA7" w:rsidP="008E0BA7">
      <w:pPr>
        <w:rPr>
          <w:rStyle w:val="Courierforcode"/>
        </w:rPr>
      </w:pPr>
    </w:p>
    <w:p w14:paraId="046F2D17" w14:textId="77777777" w:rsidR="008E0BA7" w:rsidRPr="008E0BA7" w:rsidRDefault="008E0BA7" w:rsidP="008E0BA7">
      <w:pPr>
        <w:rPr>
          <w:rStyle w:val="Courierforcode"/>
        </w:rPr>
      </w:pPr>
      <w:r w:rsidRPr="008E0BA7">
        <w:rPr>
          <w:rStyle w:val="Courierforcode"/>
        </w:rPr>
        <w:lastRenderedPageBreak/>
        <w:t>/* Styles for the navigation menus */</w:t>
      </w:r>
    </w:p>
    <w:p w14:paraId="38218820" w14:textId="77777777" w:rsidR="008E0BA7" w:rsidRPr="008E0BA7" w:rsidRDefault="008E0BA7" w:rsidP="008E0BA7">
      <w:pPr>
        <w:rPr>
          <w:rStyle w:val="Courierforcode"/>
        </w:rPr>
      </w:pPr>
    </w:p>
    <w:p w14:paraId="796FF303" w14:textId="77777777" w:rsidR="008E0BA7" w:rsidRPr="008E0BA7" w:rsidRDefault="008E0BA7" w:rsidP="008E0BA7">
      <w:pPr>
        <w:rPr>
          <w:rStyle w:val="Courierforcode"/>
        </w:rPr>
      </w:pPr>
      <w:r w:rsidRPr="008E0BA7">
        <w:rPr>
          <w:rStyle w:val="Courierforcode"/>
        </w:rPr>
        <w:t>/* the styles for the nav_menu class */</w:t>
      </w:r>
    </w:p>
    <w:p w14:paraId="56CAAD8E" w14:textId="77777777" w:rsidR="008E0BA7" w:rsidRPr="008E0BA7" w:rsidRDefault="008E0BA7" w:rsidP="008E0BA7">
      <w:pPr>
        <w:rPr>
          <w:rStyle w:val="Courierforcode"/>
        </w:rPr>
      </w:pPr>
    </w:p>
    <w:p w14:paraId="3870F6FB" w14:textId="77777777" w:rsidR="008E0BA7" w:rsidRPr="008E0BA7" w:rsidRDefault="008E0BA7" w:rsidP="008E0BA7">
      <w:pPr>
        <w:rPr>
          <w:rStyle w:val="Courierforcode"/>
        </w:rPr>
      </w:pPr>
      <w:r w:rsidRPr="008E0BA7">
        <w:rPr>
          <w:rStyle w:val="Courierforcode"/>
        </w:rPr>
        <w:t>#nav_menu ul {</w:t>
      </w:r>
    </w:p>
    <w:p w14:paraId="60BFBF38" w14:textId="77777777" w:rsidR="008E0BA7" w:rsidRPr="008E0BA7" w:rsidRDefault="008E0BA7" w:rsidP="008E0BA7">
      <w:pPr>
        <w:rPr>
          <w:rStyle w:val="Courierforcode"/>
        </w:rPr>
      </w:pPr>
      <w:r w:rsidRPr="008E0BA7">
        <w:rPr>
          <w:rStyle w:val="Courierforcode"/>
        </w:rPr>
        <w:tab/>
        <w:t>margin: 0;</w:t>
      </w:r>
    </w:p>
    <w:p w14:paraId="37179E7C" w14:textId="77777777" w:rsidR="008E0BA7" w:rsidRPr="008E0BA7" w:rsidRDefault="008E0BA7" w:rsidP="008E0BA7">
      <w:pPr>
        <w:rPr>
          <w:rStyle w:val="Courierforcode"/>
        </w:rPr>
      </w:pPr>
      <w:r w:rsidRPr="008E0BA7">
        <w:rPr>
          <w:rStyle w:val="Courierforcode"/>
        </w:rPr>
        <w:tab/>
        <w:t>padding: 0;</w:t>
      </w:r>
    </w:p>
    <w:p w14:paraId="2027DE67" w14:textId="77777777" w:rsidR="008E0BA7" w:rsidRPr="008E0BA7" w:rsidRDefault="008E0BA7" w:rsidP="008E0BA7">
      <w:pPr>
        <w:rPr>
          <w:rStyle w:val="Courierforcode"/>
        </w:rPr>
      </w:pPr>
      <w:r w:rsidRPr="008E0BA7">
        <w:rPr>
          <w:rStyle w:val="Courierforcode"/>
        </w:rPr>
        <w:tab/>
        <w:t>list-style-type: none;</w:t>
      </w:r>
    </w:p>
    <w:p w14:paraId="348BE9B7" w14:textId="77777777" w:rsidR="008E0BA7" w:rsidRPr="008E0BA7" w:rsidRDefault="008E0BA7" w:rsidP="008E0BA7">
      <w:pPr>
        <w:rPr>
          <w:rStyle w:val="Courierforcode"/>
        </w:rPr>
      </w:pPr>
      <w:r w:rsidRPr="008E0BA7">
        <w:rPr>
          <w:rStyle w:val="Courierforcode"/>
        </w:rPr>
        <w:tab/>
        <w:t>position: relative;</w:t>
      </w:r>
    </w:p>
    <w:p w14:paraId="7691D237" w14:textId="77777777" w:rsidR="008E0BA7" w:rsidRPr="008E0BA7" w:rsidRDefault="008E0BA7" w:rsidP="008E0BA7">
      <w:pPr>
        <w:rPr>
          <w:rStyle w:val="Courierforcode"/>
        </w:rPr>
      </w:pPr>
      <w:r w:rsidRPr="008E0BA7">
        <w:rPr>
          <w:rStyle w:val="Courierforcode"/>
        </w:rPr>
        <w:t>}</w:t>
      </w:r>
    </w:p>
    <w:p w14:paraId="533A85C9" w14:textId="77777777" w:rsidR="008E0BA7" w:rsidRPr="008E0BA7" w:rsidRDefault="008E0BA7" w:rsidP="008E0BA7">
      <w:pPr>
        <w:rPr>
          <w:rStyle w:val="Courierforcode"/>
        </w:rPr>
      </w:pPr>
    </w:p>
    <w:p w14:paraId="072B48F7" w14:textId="77777777" w:rsidR="008E0BA7" w:rsidRPr="008E0BA7" w:rsidRDefault="008E0BA7" w:rsidP="008E0BA7">
      <w:pPr>
        <w:rPr>
          <w:rStyle w:val="Courierforcode"/>
        </w:rPr>
      </w:pPr>
      <w:r w:rsidRPr="008E0BA7">
        <w:rPr>
          <w:rStyle w:val="Courierforcode"/>
        </w:rPr>
        <w:t>#nav_menu ul li {</w:t>
      </w:r>
    </w:p>
    <w:p w14:paraId="229AD026" w14:textId="77777777" w:rsidR="008E0BA7" w:rsidRPr="008E0BA7" w:rsidRDefault="008E0BA7" w:rsidP="008E0BA7">
      <w:pPr>
        <w:rPr>
          <w:rStyle w:val="Courierforcode"/>
        </w:rPr>
      </w:pPr>
      <w:r w:rsidRPr="008E0BA7">
        <w:rPr>
          <w:rStyle w:val="Courierforcode"/>
        </w:rPr>
        <w:tab/>
        <w:t>float: left;</w:t>
      </w:r>
    </w:p>
    <w:p w14:paraId="282FFFEC" w14:textId="77777777" w:rsidR="008E0BA7" w:rsidRPr="008E0BA7" w:rsidRDefault="008E0BA7" w:rsidP="008E0BA7">
      <w:pPr>
        <w:rPr>
          <w:rStyle w:val="Courierforcode"/>
        </w:rPr>
      </w:pPr>
      <w:r w:rsidRPr="008E0BA7">
        <w:rPr>
          <w:rStyle w:val="Courierforcode"/>
        </w:rPr>
        <w:t>}</w:t>
      </w:r>
    </w:p>
    <w:p w14:paraId="5479CA77" w14:textId="77777777" w:rsidR="008E0BA7" w:rsidRPr="008E0BA7" w:rsidRDefault="008E0BA7" w:rsidP="008E0BA7">
      <w:pPr>
        <w:rPr>
          <w:rStyle w:val="Courierforcode"/>
        </w:rPr>
      </w:pPr>
    </w:p>
    <w:p w14:paraId="5F5906E1" w14:textId="77777777" w:rsidR="008E0BA7" w:rsidRPr="008E0BA7" w:rsidRDefault="008E0BA7" w:rsidP="008E0BA7">
      <w:pPr>
        <w:rPr>
          <w:rStyle w:val="Courierforcode"/>
        </w:rPr>
      </w:pPr>
      <w:r w:rsidRPr="008E0BA7">
        <w:rPr>
          <w:rStyle w:val="Courierforcode"/>
        </w:rPr>
        <w:t>#nav_menu ul li a {</w:t>
      </w:r>
    </w:p>
    <w:p w14:paraId="7569C2CC" w14:textId="77777777" w:rsidR="008E0BA7" w:rsidRPr="008E0BA7" w:rsidRDefault="008E0BA7" w:rsidP="008E0BA7">
      <w:pPr>
        <w:rPr>
          <w:rStyle w:val="Courierforcode"/>
        </w:rPr>
      </w:pPr>
      <w:r w:rsidRPr="008E0BA7">
        <w:rPr>
          <w:rStyle w:val="Courierforcode"/>
        </w:rPr>
        <w:tab/>
        <w:t>width: 160px;</w:t>
      </w:r>
    </w:p>
    <w:p w14:paraId="7562FCE0" w14:textId="77777777" w:rsidR="008E0BA7" w:rsidRPr="008E0BA7" w:rsidRDefault="008E0BA7" w:rsidP="008E0BA7">
      <w:pPr>
        <w:rPr>
          <w:rStyle w:val="Courierforcode"/>
        </w:rPr>
      </w:pPr>
      <w:r w:rsidRPr="008E0BA7">
        <w:rPr>
          <w:rStyle w:val="Courierforcode"/>
        </w:rPr>
        <w:tab/>
        <w:t>text-align: center;</w:t>
      </w:r>
    </w:p>
    <w:p w14:paraId="718C0573" w14:textId="77777777" w:rsidR="008E0BA7" w:rsidRPr="008E0BA7" w:rsidRDefault="008E0BA7" w:rsidP="008E0BA7">
      <w:pPr>
        <w:rPr>
          <w:rStyle w:val="Courierforcode"/>
        </w:rPr>
      </w:pPr>
      <w:r w:rsidRPr="008E0BA7">
        <w:rPr>
          <w:rStyle w:val="Courierforcode"/>
        </w:rPr>
        <w:tab/>
        <w:t>display: block;</w:t>
      </w:r>
    </w:p>
    <w:p w14:paraId="23B9F228" w14:textId="77777777" w:rsidR="008E0BA7" w:rsidRPr="008E0BA7" w:rsidRDefault="008E0BA7" w:rsidP="008E0BA7">
      <w:pPr>
        <w:rPr>
          <w:rStyle w:val="Courierforcode"/>
        </w:rPr>
      </w:pPr>
      <w:r w:rsidRPr="008E0BA7">
        <w:rPr>
          <w:rStyle w:val="Courierforcode"/>
        </w:rPr>
        <w:tab/>
        <w:t>padding: 1em 0;</w:t>
      </w:r>
    </w:p>
    <w:p w14:paraId="2F8BB93B" w14:textId="77777777" w:rsidR="008E0BA7" w:rsidRPr="008E0BA7" w:rsidRDefault="008E0BA7" w:rsidP="008E0BA7">
      <w:pPr>
        <w:rPr>
          <w:rStyle w:val="Courierforcode"/>
        </w:rPr>
      </w:pPr>
      <w:r w:rsidRPr="008E0BA7">
        <w:rPr>
          <w:rStyle w:val="Courierforcode"/>
        </w:rPr>
        <w:tab/>
        <w:t>text-decoration: none;</w:t>
      </w:r>
    </w:p>
    <w:p w14:paraId="1E4DD7F7" w14:textId="77777777" w:rsidR="008E0BA7" w:rsidRPr="008E0BA7" w:rsidRDefault="008E0BA7" w:rsidP="008E0BA7">
      <w:pPr>
        <w:rPr>
          <w:rStyle w:val="Courierforcode"/>
        </w:rPr>
      </w:pPr>
      <w:r w:rsidRPr="008E0BA7">
        <w:rPr>
          <w:rStyle w:val="Courierforcode"/>
        </w:rPr>
        <w:tab/>
        <w:t>background-color: #000000;</w:t>
      </w:r>
    </w:p>
    <w:p w14:paraId="2B62D5CE" w14:textId="77777777" w:rsidR="008E0BA7" w:rsidRPr="008E0BA7" w:rsidRDefault="008E0BA7" w:rsidP="008E0BA7">
      <w:pPr>
        <w:rPr>
          <w:rStyle w:val="Courierforcode"/>
        </w:rPr>
      </w:pPr>
      <w:r w:rsidRPr="008E0BA7">
        <w:rPr>
          <w:rStyle w:val="Courierforcode"/>
        </w:rPr>
        <w:tab/>
        <w:t>color: white;</w:t>
      </w:r>
    </w:p>
    <w:p w14:paraId="09B106B9" w14:textId="77777777" w:rsidR="008E0BA7" w:rsidRPr="008E0BA7" w:rsidRDefault="008E0BA7" w:rsidP="008E0BA7">
      <w:pPr>
        <w:rPr>
          <w:rStyle w:val="Courierforcode"/>
        </w:rPr>
      </w:pPr>
      <w:r w:rsidRPr="008E0BA7">
        <w:rPr>
          <w:rStyle w:val="Courierforcode"/>
        </w:rPr>
        <w:tab/>
        <w:t>font-weight: bold;</w:t>
      </w:r>
    </w:p>
    <w:p w14:paraId="675B943D" w14:textId="77777777" w:rsidR="008E0BA7" w:rsidRPr="008E0BA7" w:rsidRDefault="008E0BA7" w:rsidP="008E0BA7">
      <w:pPr>
        <w:rPr>
          <w:rStyle w:val="Courierforcode"/>
        </w:rPr>
      </w:pPr>
      <w:r w:rsidRPr="008E0BA7">
        <w:rPr>
          <w:rStyle w:val="Courierforcode"/>
        </w:rPr>
        <w:t>}</w:t>
      </w:r>
    </w:p>
    <w:p w14:paraId="3F52C85E" w14:textId="77777777" w:rsidR="008E0BA7" w:rsidRPr="008E0BA7" w:rsidRDefault="008E0BA7" w:rsidP="008E0BA7">
      <w:pPr>
        <w:rPr>
          <w:rStyle w:val="Courierforcode"/>
        </w:rPr>
      </w:pPr>
    </w:p>
    <w:p w14:paraId="65DDA0AD" w14:textId="77777777" w:rsidR="008E0BA7" w:rsidRPr="008E0BA7" w:rsidRDefault="008E0BA7" w:rsidP="008E0BA7">
      <w:pPr>
        <w:rPr>
          <w:rStyle w:val="Courierforcode"/>
        </w:rPr>
      </w:pPr>
    </w:p>
    <w:p w14:paraId="026A0796" w14:textId="77777777" w:rsidR="008E0BA7" w:rsidRPr="008E0BA7" w:rsidRDefault="008E0BA7" w:rsidP="008E0BA7">
      <w:pPr>
        <w:rPr>
          <w:rStyle w:val="Courierforcode"/>
        </w:rPr>
      </w:pPr>
      <w:r w:rsidRPr="008E0BA7">
        <w:rPr>
          <w:rStyle w:val="Courierforcode"/>
        </w:rPr>
        <w:t>#nav_menu ul li a.current {</w:t>
      </w:r>
    </w:p>
    <w:p w14:paraId="38B1A6D6" w14:textId="77777777" w:rsidR="008E0BA7" w:rsidRPr="008E0BA7" w:rsidRDefault="008E0BA7" w:rsidP="008E0BA7">
      <w:pPr>
        <w:rPr>
          <w:rStyle w:val="Courierforcode"/>
        </w:rPr>
      </w:pPr>
      <w:r w:rsidRPr="008E0BA7">
        <w:rPr>
          <w:rStyle w:val="Courierforcode"/>
        </w:rPr>
        <w:tab/>
      </w:r>
      <w:r w:rsidRPr="008E0BA7">
        <w:rPr>
          <w:rStyle w:val="Courierforcode"/>
        </w:rPr>
        <w:tab/>
        <w:t>color: #FF8033;</w:t>
      </w:r>
    </w:p>
    <w:p w14:paraId="125A3311" w14:textId="77777777" w:rsidR="008E0BA7" w:rsidRPr="008E0BA7" w:rsidRDefault="008E0BA7" w:rsidP="008E0BA7">
      <w:pPr>
        <w:rPr>
          <w:rStyle w:val="Courierforcode"/>
        </w:rPr>
      </w:pPr>
      <w:r w:rsidRPr="008E0BA7">
        <w:rPr>
          <w:rStyle w:val="Courierforcode"/>
        </w:rPr>
        <w:t>}</w:t>
      </w:r>
    </w:p>
    <w:p w14:paraId="2965DD0F" w14:textId="77777777" w:rsidR="008E0BA7" w:rsidRPr="008E0BA7" w:rsidRDefault="008E0BA7" w:rsidP="008E0BA7">
      <w:pPr>
        <w:rPr>
          <w:rStyle w:val="Courierforcode"/>
        </w:rPr>
      </w:pPr>
    </w:p>
    <w:p w14:paraId="43DE3FAC" w14:textId="77777777" w:rsidR="008E0BA7" w:rsidRPr="008E0BA7" w:rsidRDefault="008E0BA7" w:rsidP="008E0BA7">
      <w:pPr>
        <w:rPr>
          <w:rStyle w:val="Courierforcode"/>
        </w:rPr>
      </w:pPr>
      <w:r w:rsidRPr="008E0BA7">
        <w:rPr>
          <w:rStyle w:val="Courierforcode"/>
        </w:rPr>
        <w:t>#nav_menu ul ul {</w:t>
      </w:r>
    </w:p>
    <w:p w14:paraId="403D7E4E" w14:textId="77777777" w:rsidR="008E0BA7" w:rsidRPr="008E0BA7" w:rsidRDefault="008E0BA7" w:rsidP="008E0BA7">
      <w:pPr>
        <w:rPr>
          <w:rStyle w:val="Courierforcode"/>
        </w:rPr>
      </w:pPr>
      <w:r w:rsidRPr="008E0BA7">
        <w:rPr>
          <w:rStyle w:val="Courierforcode"/>
        </w:rPr>
        <w:tab/>
        <w:t>display: none;</w:t>
      </w:r>
    </w:p>
    <w:p w14:paraId="1223417E" w14:textId="77777777" w:rsidR="008E0BA7" w:rsidRPr="008E0BA7" w:rsidRDefault="008E0BA7" w:rsidP="008E0BA7">
      <w:pPr>
        <w:rPr>
          <w:rStyle w:val="Courierforcode"/>
        </w:rPr>
      </w:pPr>
      <w:r w:rsidRPr="008E0BA7">
        <w:rPr>
          <w:rStyle w:val="Courierforcode"/>
        </w:rPr>
        <w:tab/>
        <w:t>position: absolute;</w:t>
      </w:r>
    </w:p>
    <w:p w14:paraId="6D94395D" w14:textId="77777777" w:rsidR="008E0BA7" w:rsidRPr="008E0BA7" w:rsidRDefault="008E0BA7" w:rsidP="008E0BA7">
      <w:pPr>
        <w:rPr>
          <w:rStyle w:val="Courierforcode"/>
        </w:rPr>
      </w:pPr>
      <w:r w:rsidRPr="008E0BA7">
        <w:rPr>
          <w:rStyle w:val="Courierforcode"/>
        </w:rPr>
        <w:tab/>
        <w:t>top: 100%;</w:t>
      </w:r>
    </w:p>
    <w:p w14:paraId="6A69A6A2" w14:textId="77777777" w:rsidR="008E0BA7" w:rsidRPr="008E0BA7" w:rsidRDefault="008E0BA7" w:rsidP="008E0BA7">
      <w:pPr>
        <w:rPr>
          <w:rStyle w:val="Courierforcode"/>
        </w:rPr>
      </w:pPr>
      <w:r w:rsidRPr="008E0BA7">
        <w:rPr>
          <w:rStyle w:val="Courierforcode"/>
        </w:rPr>
        <w:t>}</w:t>
      </w:r>
    </w:p>
    <w:p w14:paraId="722A8CCF" w14:textId="77777777" w:rsidR="008E0BA7" w:rsidRPr="008E0BA7" w:rsidRDefault="008E0BA7" w:rsidP="008E0BA7">
      <w:pPr>
        <w:rPr>
          <w:rStyle w:val="Courierforcode"/>
        </w:rPr>
      </w:pPr>
    </w:p>
    <w:p w14:paraId="6568D9FB" w14:textId="77777777" w:rsidR="008E0BA7" w:rsidRPr="008E0BA7" w:rsidRDefault="008E0BA7" w:rsidP="008E0BA7">
      <w:pPr>
        <w:rPr>
          <w:rStyle w:val="Courierforcode"/>
        </w:rPr>
      </w:pPr>
      <w:r w:rsidRPr="008E0BA7">
        <w:rPr>
          <w:rStyle w:val="Courierforcode"/>
        </w:rPr>
        <w:t>/* makes 2nd tier menu appear vertically*/</w:t>
      </w:r>
    </w:p>
    <w:p w14:paraId="027F6AE6" w14:textId="77777777" w:rsidR="008E0BA7" w:rsidRPr="008E0BA7" w:rsidRDefault="008E0BA7" w:rsidP="008E0BA7">
      <w:pPr>
        <w:rPr>
          <w:rStyle w:val="Courierforcode"/>
        </w:rPr>
      </w:pPr>
      <w:r w:rsidRPr="008E0BA7">
        <w:rPr>
          <w:rStyle w:val="Courierforcode"/>
        </w:rPr>
        <w:t>#nav_menu ul ul li {</w:t>
      </w:r>
    </w:p>
    <w:p w14:paraId="6D349E91" w14:textId="77777777" w:rsidR="008E0BA7" w:rsidRPr="008E0BA7" w:rsidRDefault="008E0BA7" w:rsidP="008E0BA7">
      <w:pPr>
        <w:rPr>
          <w:rStyle w:val="Courierforcode"/>
        </w:rPr>
      </w:pPr>
      <w:r w:rsidRPr="008E0BA7">
        <w:rPr>
          <w:rStyle w:val="Courierforcode"/>
        </w:rPr>
        <w:tab/>
        <w:t>float: none;</w:t>
      </w:r>
    </w:p>
    <w:p w14:paraId="16B4168B" w14:textId="77777777" w:rsidR="008E0BA7" w:rsidRPr="008E0BA7" w:rsidRDefault="008E0BA7" w:rsidP="008E0BA7">
      <w:pPr>
        <w:rPr>
          <w:rStyle w:val="Courierforcode"/>
        </w:rPr>
      </w:pPr>
      <w:r w:rsidRPr="008E0BA7">
        <w:rPr>
          <w:rStyle w:val="Courierforcode"/>
        </w:rPr>
        <w:t>}</w:t>
      </w:r>
    </w:p>
    <w:p w14:paraId="15D19243" w14:textId="77777777" w:rsidR="008E0BA7" w:rsidRPr="008E0BA7" w:rsidRDefault="008E0BA7" w:rsidP="008E0BA7">
      <w:pPr>
        <w:rPr>
          <w:rStyle w:val="Courierforcode"/>
        </w:rPr>
      </w:pPr>
      <w:r w:rsidRPr="008E0BA7">
        <w:rPr>
          <w:rStyle w:val="Courierforcode"/>
        </w:rPr>
        <w:t>/* makes 2nd tier menu appear when hovering over li of main menu*/</w:t>
      </w:r>
    </w:p>
    <w:p w14:paraId="23E4DDEC" w14:textId="77777777" w:rsidR="008E0BA7" w:rsidRPr="008E0BA7" w:rsidRDefault="008E0BA7" w:rsidP="008E0BA7">
      <w:pPr>
        <w:rPr>
          <w:rStyle w:val="Courierforcode"/>
        </w:rPr>
      </w:pPr>
      <w:r w:rsidRPr="008E0BA7">
        <w:rPr>
          <w:rStyle w:val="Courierforcode"/>
        </w:rPr>
        <w:t>#nav_menu ul li:hover &gt; ul {</w:t>
      </w:r>
    </w:p>
    <w:p w14:paraId="1E226873" w14:textId="77777777" w:rsidR="008E0BA7" w:rsidRPr="008E0BA7" w:rsidRDefault="008E0BA7" w:rsidP="008E0BA7">
      <w:pPr>
        <w:rPr>
          <w:rStyle w:val="Courierforcode"/>
        </w:rPr>
      </w:pPr>
      <w:r w:rsidRPr="008E0BA7">
        <w:rPr>
          <w:rStyle w:val="Courierforcode"/>
        </w:rPr>
        <w:tab/>
        <w:t>display: block;</w:t>
      </w:r>
    </w:p>
    <w:p w14:paraId="290DC2B8" w14:textId="77777777" w:rsidR="008E0BA7" w:rsidRPr="008E0BA7" w:rsidRDefault="008E0BA7" w:rsidP="008E0BA7">
      <w:pPr>
        <w:rPr>
          <w:rStyle w:val="Courierforcode"/>
        </w:rPr>
      </w:pPr>
      <w:r w:rsidRPr="008E0BA7">
        <w:rPr>
          <w:rStyle w:val="Courierforcode"/>
        </w:rPr>
        <w:t>}</w:t>
      </w:r>
    </w:p>
    <w:p w14:paraId="0FF3D680" w14:textId="77777777" w:rsidR="008E0BA7" w:rsidRPr="008E0BA7" w:rsidRDefault="008E0BA7" w:rsidP="008E0BA7">
      <w:pPr>
        <w:rPr>
          <w:rStyle w:val="Courierforcode"/>
        </w:rPr>
      </w:pPr>
    </w:p>
    <w:p w14:paraId="1878B52F" w14:textId="77777777" w:rsidR="008E0BA7" w:rsidRPr="008E0BA7" w:rsidRDefault="008E0BA7" w:rsidP="008E0BA7">
      <w:pPr>
        <w:rPr>
          <w:rStyle w:val="Courierforcode"/>
        </w:rPr>
      </w:pPr>
      <w:r w:rsidRPr="008E0BA7">
        <w:rPr>
          <w:rStyle w:val="Courierforcode"/>
        </w:rPr>
        <w:t>/* creates an empty block to push 2nd tier menu down*/</w:t>
      </w:r>
    </w:p>
    <w:p w14:paraId="69CB86E4" w14:textId="77777777" w:rsidR="008E0BA7" w:rsidRPr="008E0BA7" w:rsidRDefault="008E0BA7" w:rsidP="008E0BA7">
      <w:pPr>
        <w:rPr>
          <w:rStyle w:val="Courierforcode"/>
        </w:rPr>
      </w:pPr>
      <w:r w:rsidRPr="008E0BA7">
        <w:rPr>
          <w:rStyle w:val="Courierforcode"/>
        </w:rPr>
        <w:t>#nav_menu &gt; ul::after {</w:t>
      </w:r>
    </w:p>
    <w:p w14:paraId="4002C939" w14:textId="77777777" w:rsidR="008E0BA7" w:rsidRPr="008E0BA7" w:rsidRDefault="008E0BA7" w:rsidP="008E0BA7">
      <w:pPr>
        <w:rPr>
          <w:rStyle w:val="Courierforcode"/>
        </w:rPr>
      </w:pPr>
      <w:r w:rsidRPr="008E0BA7">
        <w:rPr>
          <w:rStyle w:val="Courierforcode"/>
        </w:rPr>
        <w:tab/>
        <w:t>content: "";</w:t>
      </w:r>
    </w:p>
    <w:p w14:paraId="45EE54DE" w14:textId="77777777" w:rsidR="008E0BA7" w:rsidRPr="008E0BA7" w:rsidRDefault="008E0BA7" w:rsidP="008E0BA7">
      <w:pPr>
        <w:rPr>
          <w:rStyle w:val="Courierforcode"/>
        </w:rPr>
      </w:pPr>
      <w:r w:rsidRPr="008E0BA7">
        <w:rPr>
          <w:rStyle w:val="Courierforcode"/>
        </w:rPr>
        <w:tab/>
        <w:t>display: block;</w:t>
      </w:r>
      <w:r w:rsidRPr="008E0BA7">
        <w:rPr>
          <w:rStyle w:val="Courierforcode"/>
        </w:rPr>
        <w:tab/>
      </w:r>
    </w:p>
    <w:p w14:paraId="633A9539" w14:textId="77777777" w:rsidR="008E0BA7" w:rsidRPr="008E0BA7" w:rsidRDefault="008E0BA7" w:rsidP="008E0BA7">
      <w:pPr>
        <w:rPr>
          <w:rStyle w:val="Courierforcode"/>
        </w:rPr>
      </w:pPr>
      <w:r w:rsidRPr="008E0BA7">
        <w:rPr>
          <w:rStyle w:val="Courierforcode"/>
        </w:rPr>
        <w:tab/>
        <w:t>clear: both;</w:t>
      </w:r>
    </w:p>
    <w:p w14:paraId="597B9DF9" w14:textId="77777777" w:rsidR="008E0BA7" w:rsidRPr="008E0BA7" w:rsidRDefault="008E0BA7" w:rsidP="008E0BA7">
      <w:pPr>
        <w:rPr>
          <w:rStyle w:val="Courierforcode"/>
        </w:rPr>
      </w:pPr>
      <w:r w:rsidRPr="008E0BA7">
        <w:rPr>
          <w:rStyle w:val="Courierforcode"/>
        </w:rPr>
        <w:t>}</w:t>
      </w:r>
    </w:p>
    <w:p w14:paraId="7668335E" w14:textId="77777777" w:rsidR="008E0BA7" w:rsidRPr="008E0BA7" w:rsidRDefault="008E0BA7" w:rsidP="008E0BA7">
      <w:pPr>
        <w:rPr>
          <w:rStyle w:val="Courierforcode"/>
        </w:rPr>
      </w:pPr>
    </w:p>
    <w:p w14:paraId="16879C28" w14:textId="77777777" w:rsidR="008E0BA7" w:rsidRPr="008E0BA7" w:rsidRDefault="008E0BA7" w:rsidP="008E0BA7">
      <w:pPr>
        <w:rPr>
          <w:rStyle w:val="Courierforcode"/>
        </w:rPr>
      </w:pPr>
    </w:p>
    <w:p w14:paraId="6B7E5982" w14:textId="77777777" w:rsidR="008E0BA7" w:rsidRPr="008E0BA7" w:rsidRDefault="008E0BA7" w:rsidP="008E0BA7">
      <w:pPr>
        <w:rPr>
          <w:rStyle w:val="Courierforcode"/>
        </w:rPr>
      </w:pPr>
      <w:r w:rsidRPr="008E0BA7">
        <w:rPr>
          <w:rStyle w:val="Courierforcode"/>
        </w:rPr>
        <w:t>/* makes 2nd tier menu li blocks display in gray when hovered over*/</w:t>
      </w:r>
    </w:p>
    <w:p w14:paraId="693CCC28" w14:textId="77777777" w:rsidR="008E0BA7" w:rsidRPr="008E0BA7" w:rsidRDefault="008E0BA7" w:rsidP="008E0BA7">
      <w:pPr>
        <w:rPr>
          <w:rStyle w:val="Courierforcode"/>
        </w:rPr>
      </w:pPr>
      <w:r w:rsidRPr="008E0BA7">
        <w:rPr>
          <w:rStyle w:val="Courierforcode"/>
        </w:rPr>
        <w:t>#nav_menu ul li ul li a:hover {</w:t>
      </w:r>
    </w:p>
    <w:p w14:paraId="5C710527" w14:textId="77777777" w:rsidR="008E0BA7" w:rsidRPr="008E0BA7" w:rsidRDefault="008E0BA7" w:rsidP="008E0BA7">
      <w:pPr>
        <w:rPr>
          <w:rStyle w:val="Courierforcode"/>
        </w:rPr>
      </w:pPr>
      <w:r w:rsidRPr="008E0BA7">
        <w:rPr>
          <w:rStyle w:val="Courierforcode"/>
        </w:rPr>
        <w:tab/>
        <w:t>background-color: gray;</w:t>
      </w:r>
    </w:p>
    <w:p w14:paraId="76DF9536" w14:textId="77777777" w:rsidR="008E0BA7" w:rsidRPr="008E0BA7" w:rsidRDefault="008E0BA7" w:rsidP="008E0BA7">
      <w:pPr>
        <w:rPr>
          <w:rStyle w:val="Courierforcode"/>
        </w:rPr>
      </w:pPr>
      <w:r w:rsidRPr="008E0BA7">
        <w:rPr>
          <w:rStyle w:val="Courierforcode"/>
        </w:rPr>
        <w:t>}</w:t>
      </w:r>
    </w:p>
    <w:p w14:paraId="68C2008B" w14:textId="77777777" w:rsidR="008E0BA7" w:rsidRPr="008E0BA7" w:rsidRDefault="008E0BA7" w:rsidP="008E0BA7">
      <w:pPr>
        <w:rPr>
          <w:rStyle w:val="Courierforcode"/>
        </w:rPr>
      </w:pPr>
    </w:p>
    <w:p w14:paraId="759BC928" w14:textId="77777777" w:rsidR="008E0BA7" w:rsidRPr="008E0BA7" w:rsidRDefault="008E0BA7" w:rsidP="008E0BA7">
      <w:pPr>
        <w:rPr>
          <w:rStyle w:val="Courierforcode"/>
        </w:rPr>
      </w:pPr>
    </w:p>
    <w:p w14:paraId="7480FC9D" w14:textId="77777777" w:rsidR="008E0BA7" w:rsidRPr="008E0BA7" w:rsidRDefault="008E0BA7" w:rsidP="008E0BA7">
      <w:pPr>
        <w:rPr>
          <w:rStyle w:val="Courierforcode"/>
        </w:rPr>
      </w:pPr>
      <w:r w:rsidRPr="008E0BA7">
        <w:rPr>
          <w:rStyle w:val="Courierforcode"/>
        </w:rPr>
        <w:t>/* the styles for the sidebar */</w:t>
      </w:r>
    </w:p>
    <w:p w14:paraId="13680142" w14:textId="77777777" w:rsidR="008E0BA7" w:rsidRPr="008E0BA7" w:rsidRDefault="008E0BA7" w:rsidP="008E0BA7">
      <w:pPr>
        <w:rPr>
          <w:rStyle w:val="Courierforcode"/>
        </w:rPr>
      </w:pPr>
    </w:p>
    <w:p w14:paraId="1804FBF3" w14:textId="77777777" w:rsidR="008E0BA7" w:rsidRPr="008E0BA7" w:rsidRDefault="008E0BA7" w:rsidP="008E0BA7">
      <w:pPr>
        <w:rPr>
          <w:rStyle w:val="Courierforcode"/>
        </w:rPr>
      </w:pPr>
      <w:r w:rsidRPr="008E0BA7">
        <w:rPr>
          <w:rStyle w:val="Courierforcode"/>
        </w:rPr>
        <w:t>#sidebar {</w:t>
      </w:r>
    </w:p>
    <w:p w14:paraId="12424AE2" w14:textId="77777777" w:rsidR="008E0BA7" w:rsidRPr="008E0BA7" w:rsidRDefault="008E0BA7" w:rsidP="008E0BA7">
      <w:pPr>
        <w:rPr>
          <w:rStyle w:val="Courierforcode"/>
        </w:rPr>
      </w:pPr>
      <w:r w:rsidRPr="008E0BA7">
        <w:rPr>
          <w:rStyle w:val="Courierforcode"/>
        </w:rPr>
        <w:tab/>
        <w:t>float: left;</w:t>
      </w:r>
    </w:p>
    <w:p w14:paraId="143F7D05" w14:textId="77777777" w:rsidR="008E0BA7" w:rsidRPr="008E0BA7" w:rsidRDefault="008E0BA7" w:rsidP="008E0BA7">
      <w:pPr>
        <w:rPr>
          <w:rStyle w:val="Courierforcode"/>
        </w:rPr>
      </w:pPr>
      <w:r w:rsidRPr="008E0BA7">
        <w:rPr>
          <w:rStyle w:val="Courierforcode"/>
        </w:rPr>
        <w:tab/>
        <w:t>margin: 1.5em 1.5em 0 0;</w:t>
      </w:r>
    </w:p>
    <w:p w14:paraId="62ABF624" w14:textId="77777777" w:rsidR="008E0BA7" w:rsidRPr="008E0BA7" w:rsidRDefault="008E0BA7" w:rsidP="008E0BA7">
      <w:pPr>
        <w:rPr>
          <w:rStyle w:val="Courierforcode"/>
        </w:rPr>
      </w:pPr>
      <w:r w:rsidRPr="008E0BA7">
        <w:rPr>
          <w:rStyle w:val="Courierforcode"/>
        </w:rPr>
        <w:tab/>
        <w:t>width: 160px;</w:t>
      </w:r>
    </w:p>
    <w:p w14:paraId="7A0EAE4C" w14:textId="77777777" w:rsidR="008E0BA7" w:rsidRPr="008E0BA7" w:rsidRDefault="008E0BA7" w:rsidP="008E0BA7">
      <w:pPr>
        <w:rPr>
          <w:rStyle w:val="Courierforcode"/>
        </w:rPr>
      </w:pPr>
      <w:r w:rsidRPr="008E0BA7">
        <w:rPr>
          <w:rStyle w:val="Courierforcode"/>
        </w:rPr>
        <w:tab/>
        <w:t>height: 500px;</w:t>
      </w:r>
    </w:p>
    <w:p w14:paraId="2041970B" w14:textId="77777777" w:rsidR="008E0BA7" w:rsidRPr="008E0BA7" w:rsidRDefault="008E0BA7" w:rsidP="008E0BA7">
      <w:pPr>
        <w:rPr>
          <w:rStyle w:val="Courierforcode"/>
        </w:rPr>
      </w:pPr>
      <w:r w:rsidRPr="008E0BA7">
        <w:rPr>
          <w:rStyle w:val="Courierforcode"/>
        </w:rPr>
        <w:tab/>
      </w:r>
    </w:p>
    <w:p w14:paraId="0F4C372C" w14:textId="77777777" w:rsidR="008E0BA7" w:rsidRPr="008E0BA7" w:rsidRDefault="008E0BA7" w:rsidP="008E0BA7">
      <w:pPr>
        <w:rPr>
          <w:rStyle w:val="Courierforcode"/>
        </w:rPr>
      </w:pPr>
      <w:r w:rsidRPr="008E0BA7">
        <w:rPr>
          <w:rStyle w:val="Courierforcode"/>
        </w:rPr>
        <w:t>}</w:t>
      </w:r>
    </w:p>
    <w:p w14:paraId="79ED52F8" w14:textId="77777777" w:rsidR="008E0BA7" w:rsidRPr="008E0BA7" w:rsidRDefault="008E0BA7" w:rsidP="008E0BA7">
      <w:pPr>
        <w:rPr>
          <w:rStyle w:val="Courierforcode"/>
        </w:rPr>
      </w:pPr>
      <w:r w:rsidRPr="008E0BA7">
        <w:rPr>
          <w:rStyle w:val="Courierforcode"/>
        </w:rPr>
        <w:t>#sidebar ul {</w:t>
      </w:r>
    </w:p>
    <w:p w14:paraId="2094F8F2" w14:textId="77777777" w:rsidR="008E0BA7" w:rsidRPr="008E0BA7" w:rsidRDefault="008E0BA7" w:rsidP="008E0BA7">
      <w:pPr>
        <w:rPr>
          <w:rStyle w:val="Courierforcode"/>
        </w:rPr>
      </w:pPr>
      <w:r w:rsidRPr="008E0BA7">
        <w:rPr>
          <w:rStyle w:val="Courierforcode"/>
        </w:rPr>
        <w:tab/>
        <w:t>line-height: 1.5;</w:t>
      </w:r>
    </w:p>
    <w:p w14:paraId="0E1F1157" w14:textId="77777777" w:rsidR="008E0BA7" w:rsidRPr="008E0BA7" w:rsidRDefault="008E0BA7" w:rsidP="008E0BA7">
      <w:pPr>
        <w:rPr>
          <w:rStyle w:val="Courierforcode"/>
        </w:rPr>
      </w:pPr>
      <w:r w:rsidRPr="008E0BA7">
        <w:rPr>
          <w:rStyle w:val="Courierforcode"/>
        </w:rPr>
        <w:t>}</w:t>
      </w:r>
    </w:p>
    <w:p w14:paraId="58E8FDA3" w14:textId="77777777" w:rsidR="008E0BA7" w:rsidRPr="008E0BA7" w:rsidRDefault="008E0BA7" w:rsidP="008E0BA7">
      <w:pPr>
        <w:rPr>
          <w:rStyle w:val="Courierforcode"/>
        </w:rPr>
      </w:pPr>
    </w:p>
    <w:p w14:paraId="7D57378B" w14:textId="77777777" w:rsidR="008E0BA7" w:rsidRPr="008E0BA7" w:rsidRDefault="008E0BA7" w:rsidP="008E0BA7">
      <w:pPr>
        <w:rPr>
          <w:rStyle w:val="Courierforcode"/>
        </w:rPr>
      </w:pPr>
      <w:r w:rsidRPr="008E0BA7">
        <w:rPr>
          <w:rStyle w:val="Courierforcode"/>
        </w:rPr>
        <w:t>#sidebar li {</w:t>
      </w:r>
    </w:p>
    <w:p w14:paraId="15FACDD4" w14:textId="77777777" w:rsidR="008E0BA7" w:rsidRPr="008E0BA7" w:rsidRDefault="008E0BA7" w:rsidP="008E0BA7">
      <w:pPr>
        <w:rPr>
          <w:rStyle w:val="Courierforcode"/>
        </w:rPr>
      </w:pPr>
      <w:r w:rsidRPr="008E0BA7">
        <w:rPr>
          <w:rStyle w:val="Courierforcode"/>
        </w:rPr>
        <w:tab/>
        <w:t>margin-left: 2em;</w:t>
      </w:r>
    </w:p>
    <w:p w14:paraId="51B6FB15" w14:textId="77777777" w:rsidR="008E0BA7" w:rsidRPr="008E0BA7" w:rsidRDefault="008E0BA7" w:rsidP="008E0BA7">
      <w:pPr>
        <w:rPr>
          <w:rStyle w:val="Courierforcode"/>
        </w:rPr>
      </w:pPr>
      <w:r w:rsidRPr="008E0BA7">
        <w:rPr>
          <w:rStyle w:val="Courierforcode"/>
        </w:rPr>
        <w:tab/>
        <w:t>margin-bottom: .5em;</w:t>
      </w:r>
    </w:p>
    <w:p w14:paraId="73CB2FE4" w14:textId="77777777" w:rsidR="008E0BA7" w:rsidRPr="008E0BA7" w:rsidRDefault="008E0BA7" w:rsidP="008E0BA7">
      <w:pPr>
        <w:rPr>
          <w:rStyle w:val="Courierforcode"/>
        </w:rPr>
      </w:pPr>
      <w:r w:rsidRPr="008E0BA7">
        <w:rPr>
          <w:rStyle w:val="Courierforcode"/>
        </w:rPr>
        <w:tab/>
        <w:t>display: block;</w:t>
      </w:r>
    </w:p>
    <w:p w14:paraId="54F920CF" w14:textId="77777777" w:rsidR="008E0BA7" w:rsidRPr="008E0BA7" w:rsidRDefault="008E0BA7" w:rsidP="008E0BA7">
      <w:pPr>
        <w:rPr>
          <w:rStyle w:val="Courierforcode"/>
        </w:rPr>
      </w:pPr>
      <w:r w:rsidRPr="008E0BA7">
        <w:rPr>
          <w:rStyle w:val="Courierforcode"/>
        </w:rPr>
        <w:t>}</w:t>
      </w:r>
    </w:p>
    <w:p w14:paraId="746C7D16" w14:textId="77777777" w:rsidR="008E0BA7" w:rsidRPr="008E0BA7" w:rsidRDefault="008E0BA7" w:rsidP="008E0BA7">
      <w:pPr>
        <w:rPr>
          <w:rStyle w:val="Courierforcode"/>
        </w:rPr>
      </w:pPr>
    </w:p>
    <w:p w14:paraId="0107B7AC" w14:textId="77777777" w:rsidR="008E0BA7" w:rsidRPr="008E0BA7" w:rsidRDefault="008E0BA7" w:rsidP="008E0BA7">
      <w:pPr>
        <w:rPr>
          <w:rStyle w:val="Courierforcode"/>
        </w:rPr>
      </w:pPr>
      <w:r w:rsidRPr="008E0BA7">
        <w:rPr>
          <w:rStyle w:val="Courierforcode"/>
        </w:rPr>
        <w:t>#sidebar ul li a {</w:t>
      </w:r>
    </w:p>
    <w:p w14:paraId="201DEC92" w14:textId="77777777" w:rsidR="008E0BA7" w:rsidRPr="008E0BA7" w:rsidRDefault="008E0BA7" w:rsidP="008E0BA7">
      <w:pPr>
        <w:rPr>
          <w:rStyle w:val="Courierforcode"/>
        </w:rPr>
      </w:pPr>
      <w:r w:rsidRPr="008E0BA7">
        <w:rPr>
          <w:rStyle w:val="Courierforcode"/>
        </w:rPr>
        <w:tab/>
        <w:t>color: black;</w:t>
      </w:r>
    </w:p>
    <w:p w14:paraId="37096187" w14:textId="77777777" w:rsidR="008E0BA7" w:rsidRPr="008E0BA7" w:rsidRDefault="008E0BA7" w:rsidP="008E0BA7">
      <w:pPr>
        <w:rPr>
          <w:rStyle w:val="Courierforcode"/>
        </w:rPr>
      </w:pPr>
      <w:r w:rsidRPr="008E0BA7">
        <w:rPr>
          <w:rStyle w:val="Courierforcode"/>
        </w:rPr>
        <w:tab/>
        <w:t>text-decoration: none;</w:t>
      </w:r>
    </w:p>
    <w:p w14:paraId="7DEF37C4" w14:textId="77777777" w:rsidR="008E0BA7" w:rsidRPr="008E0BA7" w:rsidRDefault="008E0BA7" w:rsidP="008E0BA7">
      <w:pPr>
        <w:rPr>
          <w:rStyle w:val="Courierforcode"/>
        </w:rPr>
      </w:pPr>
      <w:r w:rsidRPr="008E0BA7">
        <w:rPr>
          <w:rStyle w:val="Courierforcode"/>
        </w:rPr>
        <w:tab/>
        <w:t>padding: .25em;</w:t>
      </w:r>
    </w:p>
    <w:p w14:paraId="5D3B59E1" w14:textId="77777777" w:rsidR="008E0BA7" w:rsidRPr="008E0BA7" w:rsidRDefault="008E0BA7" w:rsidP="008E0BA7">
      <w:pPr>
        <w:rPr>
          <w:rStyle w:val="Courierforcode"/>
        </w:rPr>
      </w:pPr>
      <w:r w:rsidRPr="008E0BA7">
        <w:rPr>
          <w:rStyle w:val="Courierforcode"/>
        </w:rPr>
        <w:tab/>
        <w:t>display: block;</w:t>
      </w:r>
    </w:p>
    <w:p w14:paraId="48F3FA5C" w14:textId="77777777" w:rsidR="008E0BA7" w:rsidRPr="008E0BA7" w:rsidRDefault="008E0BA7" w:rsidP="008E0BA7">
      <w:pPr>
        <w:rPr>
          <w:rStyle w:val="Courierforcode"/>
        </w:rPr>
      </w:pPr>
      <w:r w:rsidRPr="008E0BA7">
        <w:rPr>
          <w:rStyle w:val="Courierforcode"/>
        </w:rPr>
        <w:tab/>
        <w:t>background-color: #FF8033;</w:t>
      </w:r>
    </w:p>
    <w:p w14:paraId="52D86B4B" w14:textId="77777777" w:rsidR="008E0BA7" w:rsidRPr="008E0BA7" w:rsidRDefault="008E0BA7" w:rsidP="008E0BA7">
      <w:pPr>
        <w:rPr>
          <w:rStyle w:val="Courierforcode"/>
        </w:rPr>
      </w:pPr>
      <w:r w:rsidRPr="008E0BA7">
        <w:rPr>
          <w:rStyle w:val="Courierforcode"/>
        </w:rPr>
        <w:tab/>
        <w:t>border: 2px solid black;</w:t>
      </w:r>
    </w:p>
    <w:p w14:paraId="53990E36" w14:textId="77777777" w:rsidR="008E0BA7" w:rsidRPr="008E0BA7" w:rsidRDefault="008E0BA7" w:rsidP="008E0BA7">
      <w:pPr>
        <w:rPr>
          <w:rStyle w:val="Courierforcode"/>
        </w:rPr>
      </w:pPr>
    </w:p>
    <w:p w14:paraId="31C31206" w14:textId="77777777" w:rsidR="008E0BA7" w:rsidRPr="008E0BA7" w:rsidRDefault="008E0BA7" w:rsidP="008E0BA7">
      <w:pPr>
        <w:rPr>
          <w:rStyle w:val="Courierforcode"/>
        </w:rPr>
      </w:pPr>
      <w:r w:rsidRPr="008E0BA7">
        <w:rPr>
          <w:rStyle w:val="Courierforcode"/>
        </w:rPr>
        <w:t>}</w:t>
      </w:r>
    </w:p>
    <w:p w14:paraId="239732F1" w14:textId="77777777" w:rsidR="008E0BA7" w:rsidRPr="008E0BA7" w:rsidRDefault="008E0BA7" w:rsidP="008E0BA7">
      <w:pPr>
        <w:rPr>
          <w:rStyle w:val="Courierforcode"/>
        </w:rPr>
      </w:pPr>
    </w:p>
    <w:p w14:paraId="7A8A1B51" w14:textId="77777777" w:rsidR="008E0BA7" w:rsidRPr="008E0BA7" w:rsidRDefault="008E0BA7" w:rsidP="008E0BA7">
      <w:pPr>
        <w:rPr>
          <w:rStyle w:val="Courierforcode"/>
        </w:rPr>
      </w:pPr>
    </w:p>
    <w:p w14:paraId="1F46F57A" w14:textId="77777777" w:rsidR="008E0BA7" w:rsidRPr="008E0BA7" w:rsidRDefault="008E0BA7" w:rsidP="008E0BA7">
      <w:pPr>
        <w:rPr>
          <w:rStyle w:val="Courierforcode"/>
        </w:rPr>
      </w:pPr>
      <w:r w:rsidRPr="008E0BA7">
        <w:rPr>
          <w:rStyle w:val="Courierforcode"/>
        </w:rPr>
        <w:t>/* the styles for the section */</w:t>
      </w:r>
    </w:p>
    <w:p w14:paraId="00441753" w14:textId="77777777" w:rsidR="008E0BA7" w:rsidRPr="008E0BA7" w:rsidRDefault="008E0BA7" w:rsidP="008E0BA7">
      <w:pPr>
        <w:rPr>
          <w:rStyle w:val="Courierforcode"/>
        </w:rPr>
      </w:pPr>
      <w:r w:rsidRPr="008E0BA7">
        <w:rPr>
          <w:rStyle w:val="Courierforcode"/>
        </w:rPr>
        <w:t>section {</w:t>
      </w:r>
    </w:p>
    <w:p w14:paraId="4F3F8200" w14:textId="77777777" w:rsidR="008E0BA7" w:rsidRPr="008E0BA7" w:rsidRDefault="008E0BA7" w:rsidP="008E0BA7">
      <w:pPr>
        <w:rPr>
          <w:rStyle w:val="Courierforcode"/>
        </w:rPr>
      </w:pPr>
      <w:r w:rsidRPr="008E0BA7">
        <w:rPr>
          <w:rStyle w:val="Courierforcode"/>
        </w:rPr>
        <w:tab/>
        <w:t>margin: 0 1.5em 2em;</w:t>
      </w:r>
    </w:p>
    <w:p w14:paraId="526B1257" w14:textId="77777777" w:rsidR="008E0BA7" w:rsidRPr="008E0BA7" w:rsidRDefault="008E0BA7" w:rsidP="008E0BA7">
      <w:pPr>
        <w:rPr>
          <w:rStyle w:val="Courierforcode"/>
        </w:rPr>
      </w:pPr>
      <w:r w:rsidRPr="008E0BA7">
        <w:rPr>
          <w:rStyle w:val="Courierforcode"/>
        </w:rPr>
        <w:t>}</w:t>
      </w:r>
    </w:p>
    <w:p w14:paraId="70AB81BF" w14:textId="77777777" w:rsidR="008E0BA7" w:rsidRPr="008E0BA7" w:rsidRDefault="008E0BA7" w:rsidP="008E0BA7">
      <w:pPr>
        <w:rPr>
          <w:rStyle w:val="Courierforcode"/>
        </w:rPr>
      </w:pPr>
    </w:p>
    <w:p w14:paraId="7E9D7D09" w14:textId="77777777" w:rsidR="008E0BA7" w:rsidRPr="008E0BA7" w:rsidRDefault="008E0BA7" w:rsidP="008E0BA7">
      <w:pPr>
        <w:rPr>
          <w:rStyle w:val="Courierforcode"/>
        </w:rPr>
      </w:pPr>
      <w:r w:rsidRPr="008E0BA7">
        <w:rPr>
          <w:rStyle w:val="Courierforcode"/>
        </w:rPr>
        <w:t>section h1 {</w:t>
      </w:r>
    </w:p>
    <w:p w14:paraId="7AD2BDD3" w14:textId="77777777" w:rsidR="008E0BA7" w:rsidRPr="008E0BA7" w:rsidRDefault="008E0BA7" w:rsidP="008E0BA7">
      <w:pPr>
        <w:rPr>
          <w:rStyle w:val="Courierforcode"/>
        </w:rPr>
      </w:pPr>
      <w:r w:rsidRPr="008E0BA7">
        <w:rPr>
          <w:rStyle w:val="Courierforcode"/>
        </w:rPr>
        <w:tab/>
        <w:t>font-size: 150%;</w:t>
      </w:r>
    </w:p>
    <w:p w14:paraId="01C935BA" w14:textId="77777777" w:rsidR="008E0BA7" w:rsidRPr="008E0BA7" w:rsidRDefault="008E0BA7" w:rsidP="008E0BA7">
      <w:pPr>
        <w:rPr>
          <w:rStyle w:val="Courierforcode"/>
        </w:rPr>
      </w:pPr>
      <w:r w:rsidRPr="008E0BA7">
        <w:rPr>
          <w:rStyle w:val="Courierforcode"/>
        </w:rPr>
        <w:tab/>
        <w:t>margin-bottom: .25em;</w:t>
      </w:r>
    </w:p>
    <w:p w14:paraId="1F1ECD9B" w14:textId="77777777" w:rsidR="008E0BA7" w:rsidRPr="008E0BA7" w:rsidRDefault="008E0BA7" w:rsidP="008E0BA7">
      <w:pPr>
        <w:rPr>
          <w:rStyle w:val="Courierforcode"/>
        </w:rPr>
      </w:pPr>
      <w:r w:rsidRPr="008E0BA7">
        <w:rPr>
          <w:rStyle w:val="Courierforcode"/>
        </w:rPr>
        <w:t>}</w:t>
      </w:r>
    </w:p>
    <w:p w14:paraId="7BC26D27" w14:textId="77777777" w:rsidR="008E0BA7" w:rsidRPr="008E0BA7" w:rsidRDefault="008E0BA7" w:rsidP="008E0BA7">
      <w:pPr>
        <w:rPr>
          <w:rStyle w:val="Courierforcode"/>
        </w:rPr>
      </w:pPr>
    </w:p>
    <w:p w14:paraId="6CE26AB3" w14:textId="77777777" w:rsidR="008E0BA7" w:rsidRPr="008E0BA7" w:rsidRDefault="008E0BA7" w:rsidP="008E0BA7">
      <w:pPr>
        <w:rPr>
          <w:rStyle w:val="Courierforcode"/>
        </w:rPr>
      </w:pPr>
      <w:r w:rsidRPr="008E0BA7">
        <w:rPr>
          <w:rStyle w:val="Courierforcode"/>
        </w:rPr>
        <w:t>section h2 {</w:t>
      </w:r>
    </w:p>
    <w:p w14:paraId="452446D8" w14:textId="77777777" w:rsidR="008E0BA7" w:rsidRPr="008E0BA7" w:rsidRDefault="008E0BA7" w:rsidP="008E0BA7">
      <w:pPr>
        <w:rPr>
          <w:rStyle w:val="Courierforcode"/>
        </w:rPr>
      </w:pPr>
      <w:r w:rsidRPr="008E0BA7">
        <w:rPr>
          <w:rStyle w:val="Courierforcode"/>
        </w:rPr>
        <w:tab/>
        <w:t>font-size: 130%;</w:t>
      </w:r>
    </w:p>
    <w:p w14:paraId="1BBEA303" w14:textId="77777777" w:rsidR="008E0BA7" w:rsidRPr="008E0BA7" w:rsidRDefault="008E0BA7" w:rsidP="008E0BA7">
      <w:pPr>
        <w:rPr>
          <w:rStyle w:val="Courierforcode"/>
        </w:rPr>
      </w:pPr>
      <w:r w:rsidRPr="008E0BA7">
        <w:rPr>
          <w:rStyle w:val="Courierforcode"/>
        </w:rPr>
        <w:t>}</w:t>
      </w:r>
    </w:p>
    <w:p w14:paraId="7B807C0F" w14:textId="77777777" w:rsidR="008E0BA7" w:rsidRPr="008E0BA7" w:rsidRDefault="008E0BA7" w:rsidP="008E0BA7">
      <w:pPr>
        <w:rPr>
          <w:rStyle w:val="Courierforcode"/>
        </w:rPr>
      </w:pPr>
    </w:p>
    <w:p w14:paraId="0B2440B7" w14:textId="77777777" w:rsidR="008E0BA7" w:rsidRPr="008E0BA7" w:rsidRDefault="008E0BA7" w:rsidP="008E0BA7">
      <w:pPr>
        <w:rPr>
          <w:rStyle w:val="Courierforcode"/>
        </w:rPr>
      </w:pPr>
      <w:r w:rsidRPr="008E0BA7">
        <w:rPr>
          <w:rStyle w:val="Courierforcode"/>
        </w:rPr>
        <w:lastRenderedPageBreak/>
        <w:t>section h3 {</w:t>
      </w:r>
    </w:p>
    <w:p w14:paraId="08D36A4D" w14:textId="77777777" w:rsidR="008E0BA7" w:rsidRPr="008E0BA7" w:rsidRDefault="008E0BA7" w:rsidP="008E0BA7">
      <w:pPr>
        <w:rPr>
          <w:rStyle w:val="Courierforcode"/>
        </w:rPr>
      </w:pPr>
      <w:r w:rsidRPr="008E0BA7">
        <w:rPr>
          <w:rStyle w:val="Courierforcode"/>
        </w:rPr>
        <w:tab/>
        <w:t>margin: .75em 0 .25em;</w:t>
      </w:r>
    </w:p>
    <w:p w14:paraId="31A1B9D4" w14:textId="77777777" w:rsidR="008E0BA7" w:rsidRPr="008E0BA7" w:rsidRDefault="008E0BA7" w:rsidP="008E0BA7">
      <w:pPr>
        <w:rPr>
          <w:rStyle w:val="Courierforcode"/>
        </w:rPr>
      </w:pPr>
      <w:r w:rsidRPr="008E0BA7">
        <w:rPr>
          <w:rStyle w:val="Courierforcode"/>
        </w:rPr>
        <w:tab/>
        <w:t>font-size: 115%;</w:t>
      </w:r>
    </w:p>
    <w:p w14:paraId="2462DA27" w14:textId="77777777" w:rsidR="008E0BA7" w:rsidRPr="008E0BA7" w:rsidRDefault="008E0BA7" w:rsidP="008E0BA7">
      <w:pPr>
        <w:rPr>
          <w:rStyle w:val="Courierforcode"/>
        </w:rPr>
      </w:pPr>
      <w:r w:rsidRPr="008E0BA7">
        <w:rPr>
          <w:rStyle w:val="Courierforcode"/>
        </w:rPr>
        <w:t>}</w:t>
      </w:r>
    </w:p>
    <w:p w14:paraId="7F57BF5D" w14:textId="77777777" w:rsidR="008E0BA7" w:rsidRPr="008E0BA7" w:rsidRDefault="008E0BA7" w:rsidP="008E0BA7">
      <w:pPr>
        <w:rPr>
          <w:rStyle w:val="Courierforcode"/>
        </w:rPr>
      </w:pPr>
    </w:p>
    <w:p w14:paraId="645551A3" w14:textId="77777777" w:rsidR="008E0BA7" w:rsidRPr="008E0BA7" w:rsidRDefault="008E0BA7" w:rsidP="008E0BA7">
      <w:pPr>
        <w:rPr>
          <w:rStyle w:val="Courierforcode"/>
        </w:rPr>
      </w:pPr>
    </w:p>
    <w:p w14:paraId="3829C7FC" w14:textId="77777777" w:rsidR="008E0BA7" w:rsidRPr="008E0BA7" w:rsidRDefault="008E0BA7" w:rsidP="008E0BA7">
      <w:pPr>
        <w:rPr>
          <w:rStyle w:val="Courierforcode"/>
        </w:rPr>
      </w:pPr>
      <w:r w:rsidRPr="008E0BA7">
        <w:rPr>
          <w:rStyle w:val="Courierforcode"/>
        </w:rPr>
        <w:t>section p {</w:t>
      </w:r>
    </w:p>
    <w:p w14:paraId="35E9EC5C" w14:textId="77777777" w:rsidR="008E0BA7" w:rsidRPr="008E0BA7" w:rsidRDefault="008E0BA7" w:rsidP="008E0BA7">
      <w:pPr>
        <w:rPr>
          <w:rStyle w:val="Courierforcode"/>
        </w:rPr>
      </w:pPr>
      <w:r w:rsidRPr="008E0BA7">
        <w:rPr>
          <w:rStyle w:val="Courierforcode"/>
        </w:rPr>
        <w:tab/>
        <w:t>margin-bottom: .75em;</w:t>
      </w:r>
    </w:p>
    <w:p w14:paraId="6A1D48C8" w14:textId="77777777" w:rsidR="008E0BA7" w:rsidRPr="008E0BA7" w:rsidRDefault="008E0BA7" w:rsidP="008E0BA7">
      <w:pPr>
        <w:rPr>
          <w:rStyle w:val="Courierforcode"/>
        </w:rPr>
      </w:pPr>
      <w:r w:rsidRPr="008E0BA7">
        <w:rPr>
          <w:rStyle w:val="Courierforcode"/>
        </w:rPr>
        <w:t>}</w:t>
      </w:r>
    </w:p>
    <w:p w14:paraId="007E05D0" w14:textId="77777777" w:rsidR="008E0BA7" w:rsidRPr="008E0BA7" w:rsidRDefault="008E0BA7" w:rsidP="008E0BA7">
      <w:pPr>
        <w:rPr>
          <w:rStyle w:val="Courierforcode"/>
        </w:rPr>
      </w:pPr>
    </w:p>
    <w:p w14:paraId="7DB1B847" w14:textId="77777777" w:rsidR="008E0BA7" w:rsidRPr="008E0BA7" w:rsidRDefault="008E0BA7" w:rsidP="008E0BA7">
      <w:pPr>
        <w:rPr>
          <w:rStyle w:val="Courierforcode"/>
        </w:rPr>
      </w:pPr>
      <w:r w:rsidRPr="008E0BA7">
        <w:rPr>
          <w:rStyle w:val="Courierforcode"/>
        </w:rPr>
        <w:t>/* style for a class */</w:t>
      </w:r>
    </w:p>
    <w:p w14:paraId="25F77315" w14:textId="77777777" w:rsidR="008E0BA7" w:rsidRPr="008E0BA7" w:rsidRDefault="008E0BA7" w:rsidP="008E0BA7">
      <w:pPr>
        <w:rPr>
          <w:rStyle w:val="Courierforcode"/>
        </w:rPr>
      </w:pPr>
      <w:r w:rsidRPr="008E0BA7">
        <w:rPr>
          <w:rStyle w:val="Courierforcode"/>
        </w:rPr>
        <w:t>.large {</w:t>
      </w:r>
    </w:p>
    <w:p w14:paraId="2106B23D" w14:textId="77777777" w:rsidR="008E0BA7" w:rsidRPr="008E0BA7" w:rsidRDefault="008E0BA7" w:rsidP="008E0BA7">
      <w:pPr>
        <w:rPr>
          <w:rStyle w:val="Courierforcode"/>
        </w:rPr>
      </w:pPr>
      <w:r w:rsidRPr="008E0BA7">
        <w:rPr>
          <w:rStyle w:val="Courierforcode"/>
        </w:rPr>
        <w:tab/>
      </w:r>
      <w:r w:rsidRPr="008E0BA7">
        <w:rPr>
          <w:rStyle w:val="Courierforcode"/>
        </w:rPr>
        <w:tab/>
        <w:t>font-size: 230%;</w:t>
      </w:r>
    </w:p>
    <w:p w14:paraId="18F09E30" w14:textId="77777777" w:rsidR="008E0BA7" w:rsidRPr="008E0BA7" w:rsidRDefault="008E0BA7" w:rsidP="008E0BA7">
      <w:pPr>
        <w:rPr>
          <w:rStyle w:val="Courierforcode"/>
        </w:rPr>
      </w:pPr>
      <w:r w:rsidRPr="008E0BA7">
        <w:rPr>
          <w:rStyle w:val="Courierforcode"/>
        </w:rPr>
        <w:t>}</w:t>
      </w:r>
    </w:p>
    <w:p w14:paraId="61F14A9D" w14:textId="77777777" w:rsidR="008E0BA7" w:rsidRPr="008E0BA7" w:rsidRDefault="008E0BA7" w:rsidP="008E0BA7">
      <w:pPr>
        <w:rPr>
          <w:rStyle w:val="Courierforcode"/>
        </w:rPr>
      </w:pPr>
    </w:p>
    <w:p w14:paraId="00C84533" w14:textId="77777777" w:rsidR="008E0BA7" w:rsidRPr="008E0BA7" w:rsidRDefault="008E0BA7" w:rsidP="008E0BA7">
      <w:pPr>
        <w:rPr>
          <w:rStyle w:val="Courierforcode"/>
        </w:rPr>
      </w:pPr>
      <w:r w:rsidRPr="008E0BA7">
        <w:rPr>
          <w:rStyle w:val="Courierforcode"/>
        </w:rPr>
        <w:t>/* the styles for links */</w:t>
      </w:r>
    </w:p>
    <w:p w14:paraId="1E13790A" w14:textId="77777777" w:rsidR="008E0BA7" w:rsidRPr="008E0BA7" w:rsidRDefault="008E0BA7" w:rsidP="008E0BA7">
      <w:pPr>
        <w:rPr>
          <w:rStyle w:val="Courierforcode"/>
        </w:rPr>
      </w:pPr>
      <w:r w:rsidRPr="008E0BA7">
        <w:rPr>
          <w:rStyle w:val="Courierforcode"/>
        </w:rPr>
        <w:t>a:link, a:focus, a:visited {</w:t>
      </w:r>
    </w:p>
    <w:p w14:paraId="6C17415C" w14:textId="77777777" w:rsidR="008E0BA7" w:rsidRPr="008E0BA7" w:rsidRDefault="008E0BA7" w:rsidP="008E0BA7">
      <w:pPr>
        <w:rPr>
          <w:rStyle w:val="Courierforcode"/>
        </w:rPr>
      </w:pPr>
      <w:r w:rsidRPr="008E0BA7">
        <w:rPr>
          <w:rStyle w:val="Courierforcode"/>
        </w:rPr>
        <w:tab/>
        <w:t>font-weight: bold;</w:t>
      </w:r>
    </w:p>
    <w:p w14:paraId="53334BC3" w14:textId="77777777" w:rsidR="008E0BA7" w:rsidRPr="008E0BA7" w:rsidRDefault="008E0BA7" w:rsidP="008E0BA7">
      <w:pPr>
        <w:rPr>
          <w:rStyle w:val="Courierforcode"/>
        </w:rPr>
      </w:pPr>
      <w:r w:rsidRPr="008E0BA7">
        <w:rPr>
          <w:rStyle w:val="Courierforcode"/>
        </w:rPr>
        <w:tab/>
        <w:t>color: #FF8033;</w:t>
      </w:r>
    </w:p>
    <w:p w14:paraId="71EE5845" w14:textId="77777777" w:rsidR="008E0BA7" w:rsidRPr="008E0BA7" w:rsidRDefault="008E0BA7" w:rsidP="008E0BA7">
      <w:pPr>
        <w:rPr>
          <w:rStyle w:val="Courierforcode"/>
        </w:rPr>
      </w:pPr>
      <w:r w:rsidRPr="008E0BA7">
        <w:rPr>
          <w:rStyle w:val="Courierforcode"/>
        </w:rPr>
        <w:t>}</w:t>
      </w:r>
    </w:p>
    <w:p w14:paraId="5FBD4680" w14:textId="77777777" w:rsidR="008E0BA7" w:rsidRPr="008E0BA7" w:rsidRDefault="008E0BA7" w:rsidP="008E0BA7">
      <w:pPr>
        <w:rPr>
          <w:rStyle w:val="Courierforcode"/>
        </w:rPr>
      </w:pPr>
    </w:p>
    <w:p w14:paraId="7B468B04" w14:textId="77777777" w:rsidR="008E0BA7" w:rsidRPr="008E0BA7" w:rsidRDefault="008E0BA7" w:rsidP="008E0BA7">
      <w:pPr>
        <w:rPr>
          <w:rStyle w:val="Courierforcode"/>
        </w:rPr>
      </w:pPr>
    </w:p>
    <w:p w14:paraId="5C501595" w14:textId="77777777" w:rsidR="008E0BA7" w:rsidRPr="008E0BA7" w:rsidRDefault="008E0BA7" w:rsidP="008E0BA7">
      <w:pPr>
        <w:rPr>
          <w:rStyle w:val="Courierforcode"/>
        </w:rPr>
      </w:pPr>
      <w:r w:rsidRPr="008E0BA7">
        <w:rPr>
          <w:rStyle w:val="Courierforcode"/>
        </w:rPr>
        <w:t>a:hover {</w:t>
      </w:r>
    </w:p>
    <w:p w14:paraId="0758DC29" w14:textId="77777777" w:rsidR="008E0BA7" w:rsidRPr="008E0BA7" w:rsidRDefault="008E0BA7" w:rsidP="008E0BA7">
      <w:pPr>
        <w:rPr>
          <w:rStyle w:val="Courierforcode"/>
        </w:rPr>
      </w:pPr>
      <w:r w:rsidRPr="008E0BA7">
        <w:rPr>
          <w:rStyle w:val="Courierforcode"/>
        </w:rPr>
        <w:tab/>
        <w:t>color: green;</w:t>
      </w:r>
    </w:p>
    <w:p w14:paraId="7702BB00" w14:textId="77777777" w:rsidR="008E0BA7" w:rsidRPr="008E0BA7" w:rsidRDefault="008E0BA7" w:rsidP="008E0BA7">
      <w:pPr>
        <w:rPr>
          <w:rStyle w:val="Courierforcode"/>
        </w:rPr>
      </w:pPr>
      <w:r w:rsidRPr="008E0BA7">
        <w:rPr>
          <w:rStyle w:val="Courierforcode"/>
        </w:rPr>
        <w:t>}</w:t>
      </w:r>
    </w:p>
    <w:p w14:paraId="3ECCF25A" w14:textId="77777777" w:rsidR="008E0BA7" w:rsidRPr="008E0BA7" w:rsidRDefault="008E0BA7" w:rsidP="008E0BA7">
      <w:pPr>
        <w:rPr>
          <w:rStyle w:val="Courierforcode"/>
        </w:rPr>
      </w:pPr>
    </w:p>
    <w:p w14:paraId="577A2A34" w14:textId="77777777" w:rsidR="008E0BA7" w:rsidRPr="008E0BA7" w:rsidRDefault="008E0BA7" w:rsidP="008E0BA7">
      <w:pPr>
        <w:rPr>
          <w:rStyle w:val="Courierforcode"/>
        </w:rPr>
      </w:pPr>
      <w:r w:rsidRPr="008E0BA7">
        <w:rPr>
          <w:rStyle w:val="Courierforcode"/>
        </w:rPr>
        <w:lastRenderedPageBreak/>
        <w:t>/* the styles for the footer */</w:t>
      </w:r>
    </w:p>
    <w:p w14:paraId="04B1FFFC" w14:textId="77777777" w:rsidR="008E0BA7" w:rsidRPr="008E0BA7" w:rsidRDefault="008E0BA7" w:rsidP="008E0BA7">
      <w:pPr>
        <w:rPr>
          <w:rStyle w:val="Courierforcode"/>
        </w:rPr>
      </w:pPr>
    </w:p>
    <w:p w14:paraId="3BB61A06" w14:textId="77777777" w:rsidR="008E0BA7" w:rsidRPr="008E0BA7" w:rsidRDefault="008E0BA7" w:rsidP="008E0BA7">
      <w:pPr>
        <w:rPr>
          <w:rStyle w:val="Courierforcode"/>
        </w:rPr>
      </w:pPr>
      <w:r w:rsidRPr="008E0BA7">
        <w:rPr>
          <w:rStyle w:val="Courierforcode"/>
        </w:rPr>
        <w:t>footer</w:t>
      </w:r>
      <w:r w:rsidRPr="008E0BA7">
        <w:rPr>
          <w:rStyle w:val="Courierforcode"/>
        </w:rPr>
        <w:tab/>
        <w:t>{</w:t>
      </w:r>
    </w:p>
    <w:p w14:paraId="541129DA" w14:textId="77777777" w:rsidR="008E0BA7" w:rsidRPr="008E0BA7" w:rsidRDefault="008E0BA7" w:rsidP="008E0BA7">
      <w:pPr>
        <w:rPr>
          <w:rStyle w:val="Courierforcode"/>
        </w:rPr>
      </w:pPr>
      <w:r w:rsidRPr="008E0BA7">
        <w:rPr>
          <w:rStyle w:val="Courierforcode"/>
        </w:rPr>
        <w:tab/>
        <w:t>clear: both;</w:t>
      </w:r>
    </w:p>
    <w:p w14:paraId="317F6996" w14:textId="77777777" w:rsidR="008E0BA7" w:rsidRPr="008E0BA7" w:rsidRDefault="008E0BA7" w:rsidP="008E0BA7">
      <w:pPr>
        <w:rPr>
          <w:rStyle w:val="Courierforcode"/>
        </w:rPr>
      </w:pPr>
      <w:r w:rsidRPr="008E0BA7">
        <w:rPr>
          <w:rStyle w:val="Courierforcode"/>
        </w:rPr>
        <w:t>border-top: 3px solid black;</w:t>
      </w:r>
    </w:p>
    <w:p w14:paraId="00026DB9" w14:textId="77777777" w:rsidR="008E0BA7" w:rsidRPr="008E0BA7" w:rsidRDefault="008E0BA7" w:rsidP="008E0BA7">
      <w:pPr>
        <w:rPr>
          <w:rStyle w:val="Courierforcode"/>
        </w:rPr>
      </w:pPr>
      <w:r w:rsidRPr="008E0BA7">
        <w:rPr>
          <w:rStyle w:val="Courierforcode"/>
        </w:rPr>
        <w:t>padding: 1em;</w:t>
      </w:r>
    </w:p>
    <w:p w14:paraId="7837F798" w14:textId="77777777" w:rsidR="008E0BA7" w:rsidRPr="008E0BA7" w:rsidRDefault="008E0BA7" w:rsidP="008E0BA7">
      <w:pPr>
        <w:rPr>
          <w:rStyle w:val="Courierforcode"/>
        </w:rPr>
      </w:pPr>
      <w:r w:rsidRPr="008E0BA7">
        <w:rPr>
          <w:rStyle w:val="Courierforcode"/>
        </w:rPr>
        <w:tab/>
        <w:t>border-bottom: 3px solid black;</w:t>
      </w:r>
    </w:p>
    <w:p w14:paraId="16227490" w14:textId="77777777" w:rsidR="008E0BA7" w:rsidRPr="008E0BA7" w:rsidRDefault="008E0BA7" w:rsidP="008E0BA7">
      <w:pPr>
        <w:rPr>
          <w:rStyle w:val="Courierforcode"/>
        </w:rPr>
      </w:pPr>
      <w:r w:rsidRPr="008E0BA7">
        <w:rPr>
          <w:rStyle w:val="Courierforcode"/>
        </w:rPr>
        <w:tab/>
        <w:t>background-image: linear-gradient(45deg, #000000 0%, #FF8033 25%, #FFFFFF 100%);</w:t>
      </w:r>
    </w:p>
    <w:p w14:paraId="42DE80C5" w14:textId="77777777" w:rsidR="008E0BA7" w:rsidRPr="008E0BA7" w:rsidRDefault="008E0BA7" w:rsidP="008E0BA7">
      <w:pPr>
        <w:rPr>
          <w:rStyle w:val="Courierforcode"/>
        </w:rPr>
      </w:pPr>
      <w:r w:rsidRPr="008E0BA7">
        <w:rPr>
          <w:rStyle w:val="Courierforcode"/>
        </w:rPr>
        <w:tab/>
        <w:t>background-image: -webkit-linear-gradient(45deg, #000000 0%, #FF8033 25%, #FFFFFF 100%);</w:t>
      </w:r>
    </w:p>
    <w:p w14:paraId="6CFED1D7" w14:textId="77777777" w:rsidR="008E0BA7" w:rsidRPr="008E0BA7" w:rsidRDefault="008E0BA7" w:rsidP="008E0BA7">
      <w:pPr>
        <w:rPr>
          <w:rStyle w:val="Courierforcode"/>
        </w:rPr>
      </w:pPr>
      <w:r w:rsidRPr="008E0BA7">
        <w:rPr>
          <w:rStyle w:val="Courierforcode"/>
        </w:rPr>
        <w:tab/>
        <w:t>background-image: -moz-linear-gradient(45deg, #000000 0%, #FF8033 25%, #FFFFFF 100%);</w:t>
      </w:r>
    </w:p>
    <w:p w14:paraId="06C521DD" w14:textId="77777777" w:rsidR="008E0BA7" w:rsidRPr="008E0BA7" w:rsidRDefault="008E0BA7" w:rsidP="008E0BA7">
      <w:pPr>
        <w:rPr>
          <w:rStyle w:val="Courierforcode"/>
        </w:rPr>
      </w:pPr>
      <w:r w:rsidRPr="008E0BA7">
        <w:rPr>
          <w:rStyle w:val="Courierforcode"/>
        </w:rPr>
        <w:tab/>
        <w:t>background-image: -o-linear-gradient(45deg, #000000 0%, #FF8033 25%, #FFFFFF 100%);</w:t>
      </w:r>
    </w:p>
    <w:p w14:paraId="53B0DF65" w14:textId="77777777" w:rsidR="008E0BA7" w:rsidRPr="008E0BA7" w:rsidRDefault="008E0BA7" w:rsidP="008E0BA7">
      <w:pPr>
        <w:rPr>
          <w:rStyle w:val="Courierforcode"/>
        </w:rPr>
      </w:pPr>
    </w:p>
    <w:p w14:paraId="437703CD" w14:textId="77777777" w:rsidR="008E0BA7" w:rsidRPr="008E0BA7" w:rsidRDefault="008E0BA7" w:rsidP="008E0BA7">
      <w:pPr>
        <w:rPr>
          <w:rStyle w:val="Courierforcode"/>
        </w:rPr>
      </w:pPr>
      <w:r w:rsidRPr="008E0BA7">
        <w:rPr>
          <w:rStyle w:val="Courierforcode"/>
        </w:rPr>
        <w:t>}</w:t>
      </w:r>
    </w:p>
    <w:p w14:paraId="47D9AEB5" w14:textId="77777777" w:rsidR="008E0BA7" w:rsidRPr="008E0BA7" w:rsidRDefault="008E0BA7" w:rsidP="008E0BA7">
      <w:pPr>
        <w:rPr>
          <w:rStyle w:val="Courierforcode"/>
        </w:rPr>
      </w:pPr>
      <w:r w:rsidRPr="008E0BA7">
        <w:rPr>
          <w:rStyle w:val="Courierforcode"/>
        </w:rPr>
        <w:t>footer p {</w:t>
      </w:r>
    </w:p>
    <w:p w14:paraId="05102A6D" w14:textId="77777777" w:rsidR="008E0BA7" w:rsidRPr="008E0BA7" w:rsidRDefault="008E0BA7" w:rsidP="008E0BA7">
      <w:pPr>
        <w:rPr>
          <w:rStyle w:val="Courierforcode"/>
        </w:rPr>
      </w:pPr>
      <w:r w:rsidRPr="008E0BA7">
        <w:rPr>
          <w:rStyle w:val="Courierforcode"/>
        </w:rPr>
        <w:tab/>
        <w:t>text-align: center;</w:t>
      </w:r>
    </w:p>
    <w:p w14:paraId="583854D0" w14:textId="77777777" w:rsidR="008E0BA7" w:rsidRPr="008E0BA7" w:rsidRDefault="008E0BA7" w:rsidP="008E0BA7">
      <w:pPr>
        <w:rPr>
          <w:rStyle w:val="Courierforcode"/>
        </w:rPr>
      </w:pPr>
      <w:r w:rsidRPr="008E0BA7">
        <w:rPr>
          <w:rStyle w:val="Courierforcode"/>
        </w:rPr>
        <w:tab/>
        <w:t>font-size: 50%;</w:t>
      </w:r>
    </w:p>
    <w:p w14:paraId="041A98C4" w14:textId="77777777" w:rsidR="008E0BA7" w:rsidRPr="008E0BA7" w:rsidRDefault="008E0BA7" w:rsidP="008E0BA7">
      <w:pPr>
        <w:rPr>
          <w:rStyle w:val="Courierforcode"/>
        </w:rPr>
      </w:pPr>
      <w:r w:rsidRPr="008E0BA7">
        <w:rPr>
          <w:rStyle w:val="Courierforcode"/>
        </w:rPr>
        <w:t>}</w:t>
      </w:r>
    </w:p>
    <w:p w14:paraId="0D74A427" w14:textId="0B634B95" w:rsidR="00D15554" w:rsidRPr="00D708BF" w:rsidRDefault="008E0BA7" w:rsidP="008E0BA7">
      <w:pPr>
        <w:rPr>
          <w:rStyle w:val="IntenseReference"/>
        </w:rPr>
      </w:pPr>
      <w:r w:rsidRPr="008E0BA7">
        <w:rPr>
          <w:rStyle w:val="Courierforcode"/>
        </w:rPr>
        <w:t xml:space="preserve"> </w:t>
      </w:r>
      <w:r w:rsidR="00D15554" w:rsidRPr="00D708BF">
        <w:rPr>
          <w:rStyle w:val="IntenseReference"/>
        </w:rPr>
        <w:br w:type="page"/>
      </w:r>
    </w:p>
    <w:p w14:paraId="4ECA214B" w14:textId="6C72FA9D" w:rsidR="00D15554" w:rsidRDefault="00D15554" w:rsidP="00D15554">
      <w:pPr>
        <w:pStyle w:val="Heading1"/>
        <w:spacing w:before="0" w:after="120" w:line="240" w:lineRule="auto"/>
        <w:rPr>
          <w:rFonts w:cs="Arial"/>
        </w:rPr>
      </w:pPr>
      <w:bookmarkStart w:id="8" w:name="_Toc510474993"/>
      <w:r>
        <w:rPr>
          <w:noProof/>
        </w:rPr>
        <w:lastRenderedPageBreak/>
        <w:t xml:space="preserve">Chapter </w:t>
      </w:r>
      <w:r w:rsidR="008E0BA7">
        <w:rPr>
          <w:noProof/>
        </w:rPr>
        <w:t>8</w:t>
      </w:r>
      <w:r>
        <w:rPr>
          <w:noProof/>
        </w:rPr>
        <w:t xml:space="preserve">, Exercise </w:t>
      </w:r>
      <w:r w:rsidR="008E0BA7">
        <w:rPr>
          <w:noProof/>
        </w:rPr>
        <w:t>8</w:t>
      </w:r>
      <w:r>
        <w:rPr>
          <w:noProof/>
        </w:rPr>
        <w:t>-1</w:t>
      </w:r>
      <w:bookmarkEnd w:id="8"/>
    </w:p>
    <w:p w14:paraId="20D7A2B8" w14:textId="5FCE0ADC" w:rsidR="00D15554" w:rsidRDefault="00F8092F" w:rsidP="00D15554">
      <w:r>
        <w:t>Exercise 8-1 dealt with creating a responsive web page with media queries to allow for special rule sets to be applied when the page reaches certain sizes. Aside from the media queries, most of the properties and attributes were previously introduced. However, in order to make the page resize well, it was necessary to pay close attention to many details and make many changes, even within this relatively simple layout.</w:t>
      </w:r>
    </w:p>
    <w:p w14:paraId="7B2E931E" w14:textId="699B7723" w:rsidR="00777516" w:rsidRDefault="00777516" w:rsidP="00D15554">
      <w:r>
        <w:t xml:space="preserve">In order to use the media queries, </w:t>
      </w:r>
      <w:r w:rsidRPr="005926EC">
        <w:rPr>
          <w:rStyle w:val="Courierforcode"/>
        </w:rPr>
        <w:t>&lt;meta name="viewport" content="width=device-width, initial-scale=1"&gt;</w:t>
      </w:r>
      <w:r>
        <w:rPr>
          <w:rStyle w:val="Courierforcode"/>
        </w:rPr>
        <w:t xml:space="preserve"> </w:t>
      </w:r>
      <w:r>
        <w:t xml:space="preserve">was added within the head of the HTML document. Then, in the CSS the code for the query began with something like, </w:t>
      </w:r>
      <w:r w:rsidRPr="004635C3">
        <w:rPr>
          <w:rStyle w:val="Courierforcode"/>
        </w:rPr>
        <w:t>@media only screen and (max-width: 767px)</w:t>
      </w:r>
      <w:r>
        <w:rPr>
          <w:rStyle w:val="Courierforcode"/>
        </w:rPr>
        <w:t xml:space="preserve">, </w:t>
      </w:r>
      <w:r>
        <w:t>followed by the rules at that size, enclosed in curly braces.</w:t>
      </w:r>
    </w:p>
    <w:p w14:paraId="21697774" w14:textId="6C30ADE7" w:rsidR="00777516" w:rsidRDefault="00777516" w:rsidP="00D15554">
      <w:r>
        <w:t>The exercise also involved adding a slick_nav menu to the page, when displayed at smaller sizes. This involved adding links to additional style sheets and jQuery resources and some lines of javascript to the HTML. It was also necessary to add rules to the CSS to either hide or the display the regular navigations menu or the slick nav menu, depending on the screen size.</w:t>
      </w:r>
    </w:p>
    <w:p w14:paraId="4A4F20D0" w14:textId="77777777" w:rsidR="00777516" w:rsidRDefault="00777516">
      <w:pPr>
        <w:spacing w:after="0" w:line="240" w:lineRule="auto"/>
        <w:rPr>
          <w:rStyle w:val="IntenseReference"/>
        </w:rPr>
      </w:pPr>
      <w:r>
        <w:rPr>
          <w:rStyle w:val="IntenseReference"/>
        </w:rPr>
        <w:br w:type="page"/>
      </w:r>
    </w:p>
    <w:p w14:paraId="052E4774" w14:textId="45C5A4C6" w:rsidR="002639D6" w:rsidRPr="00482904" w:rsidRDefault="00D941CF" w:rsidP="002639D6">
      <w:pPr>
        <w:rPr>
          <w:rStyle w:val="IntenseReference"/>
        </w:rPr>
      </w:pPr>
      <w:r>
        <w:rPr>
          <w:rStyle w:val="IntenseReference"/>
        </w:rPr>
        <w:lastRenderedPageBreak/>
        <w:t>The page displayed in Chrome at its largest size.</w:t>
      </w:r>
    </w:p>
    <w:p w14:paraId="67DBCFA3" w14:textId="143F0B95" w:rsidR="002639D6" w:rsidRDefault="00777516">
      <w:pPr>
        <w:spacing w:after="0" w:line="240" w:lineRule="auto"/>
        <w:rPr>
          <w:rStyle w:val="IntenseReference"/>
        </w:rPr>
      </w:pPr>
      <w:r>
        <w:rPr>
          <w:b/>
          <w:bCs/>
          <w:noProof/>
          <w:color w:val="4472C4" w:themeColor="accent1"/>
          <w:spacing w:val="5"/>
          <w:sz w:val="16"/>
        </w:rPr>
        <w:drawing>
          <wp:anchor distT="0" distB="0" distL="114300" distR="114300" simplePos="0" relativeHeight="251666432" behindDoc="0" locked="0" layoutInCell="1" allowOverlap="1" wp14:anchorId="4698889C" wp14:editId="45952218">
            <wp:simplePos x="0" y="0"/>
            <wp:positionH relativeFrom="column">
              <wp:posOffset>49530</wp:posOffset>
            </wp:positionH>
            <wp:positionV relativeFrom="paragraph">
              <wp:posOffset>194945</wp:posOffset>
            </wp:positionV>
            <wp:extent cx="5465445" cy="6249035"/>
            <wp:effectExtent l="25400" t="25400" r="20955" b="24765"/>
            <wp:wrapTight wrapText="bothSides">
              <wp:wrapPolygon edited="0">
                <wp:start x="-100" y="-88"/>
                <wp:lineTo x="-100" y="21598"/>
                <wp:lineTo x="21582" y="21598"/>
                <wp:lineTo x="21582" y="-88"/>
                <wp:lineTo x="-100" y="-8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_1Large.png"/>
                    <pic:cNvPicPr/>
                  </pic:nvPicPr>
                  <pic:blipFill>
                    <a:blip r:embed="rId13">
                      <a:extLst>
                        <a:ext uri="{28A0092B-C50C-407E-A947-70E740481C1C}">
                          <a14:useLocalDpi xmlns:a14="http://schemas.microsoft.com/office/drawing/2010/main" val="0"/>
                        </a:ext>
                      </a:extLst>
                    </a:blip>
                    <a:stretch>
                      <a:fillRect/>
                    </a:stretch>
                  </pic:blipFill>
                  <pic:spPr>
                    <a:xfrm>
                      <a:off x="0" y="0"/>
                      <a:ext cx="5465445" cy="62490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639D6">
        <w:rPr>
          <w:rStyle w:val="IntenseReference"/>
        </w:rPr>
        <w:br w:type="page"/>
      </w:r>
    </w:p>
    <w:p w14:paraId="1FB8E9D5" w14:textId="51E79705" w:rsidR="00917CCF" w:rsidRPr="00482904" w:rsidRDefault="00F84C3B" w:rsidP="00917CCF">
      <w:pPr>
        <w:rPr>
          <w:rStyle w:val="IntenseReference"/>
        </w:rPr>
      </w:pPr>
      <w:r>
        <w:rPr>
          <w:b/>
          <w:bCs/>
          <w:noProof/>
          <w:color w:val="4472C4" w:themeColor="accent1"/>
          <w:spacing w:val="5"/>
          <w:sz w:val="16"/>
        </w:rPr>
        <w:lastRenderedPageBreak/>
        <w:drawing>
          <wp:anchor distT="0" distB="0" distL="114300" distR="114300" simplePos="0" relativeHeight="251667456" behindDoc="0" locked="0" layoutInCell="1" allowOverlap="1" wp14:anchorId="30D630A6" wp14:editId="56162805">
            <wp:simplePos x="0" y="0"/>
            <wp:positionH relativeFrom="column">
              <wp:posOffset>51435</wp:posOffset>
            </wp:positionH>
            <wp:positionV relativeFrom="paragraph">
              <wp:posOffset>229870</wp:posOffset>
            </wp:positionV>
            <wp:extent cx="4400550" cy="7797165"/>
            <wp:effectExtent l="25400" t="25400" r="19050" b="26035"/>
            <wp:wrapTight wrapText="bothSides">
              <wp:wrapPolygon edited="0">
                <wp:start x="-125" y="-70"/>
                <wp:lineTo x="-125" y="21602"/>
                <wp:lineTo x="21569" y="21602"/>
                <wp:lineTo x="21569" y="-70"/>
                <wp:lineTo x="-125" y="-7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_1ChromeMediumSlickNav.png"/>
                    <pic:cNvPicPr/>
                  </pic:nvPicPr>
                  <pic:blipFill>
                    <a:blip r:embed="rId14">
                      <a:extLst>
                        <a:ext uri="{28A0092B-C50C-407E-A947-70E740481C1C}">
                          <a14:useLocalDpi xmlns:a14="http://schemas.microsoft.com/office/drawing/2010/main" val="0"/>
                        </a:ext>
                      </a:extLst>
                    </a:blip>
                    <a:stretch>
                      <a:fillRect/>
                    </a:stretch>
                  </pic:blipFill>
                  <pic:spPr>
                    <a:xfrm>
                      <a:off x="0" y="0"/>
                      <a:ext cx="4400550" cy="77971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F28F8">
        <w:rPr>
          <w:b/>
          <w:bCs/>
          <w:noProof/>
          <w:color w:val="4472C4" w:themeColor="accent1"/>
          <w:spacing w:val="5"/>
          <w:sz w:val="16"/>
        </w:rPr>
        <w:drawing>
          <wp:inline distT="0" distB="0" distL="0" distR="0" wp14:anchorId="31801115" wp14:editId="6867FAB8">
            <wp:extent cx="36" cy="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1Medium.png"/>
                    <pic:cNvPicPr/>
                  </pic:nvPicPr>
                  <pic:blipFill>
                    <a:blip r:embed="rId15">
                      <a:extLst>
                        <a:ext uri="{28A0092B-C50C-407E-A947-70E740481C1C}">
                          <a14:useLocalDpi xmlns:a14="http://schemas.microsoft.com/office/drawing/2010/main" val="0"/>
                        </a:ext>
                      </a:extLst>
                    </a:blip>
                    <a:stretch>
                      <a:fillRect/>
                    </a:stretch>
                  </pic:blipFill>
                  <pic:spPr>
                    <a:xfrm>
                      <a:off x="0" y="0"/>
                      <a:ext cx="36" cy="50"/>
                    </a:xfrm>
                    <a:prstGeom prst="rect">
                      <a:avLst/>
                    </a:prstGeom>
                  </pic:spPr>
                </pic:pic>
              </a:graphicData>
            </a:graphic>
          </wp:inline>
        </w:drawing>
      </w:r>
      <w:r w:rsidR="00D941CF">
        <w:rPr>
          <w:b/>
          <w:bCs/>
          <w:noProof/>
          <w:color w:val="4472C4" w:themeColor="accent1"/>
          <w:spacing w:val="5"/>
          <w:sz w:val="16"/>
        </w:rPr>
        <w:t xml:space="preserve">The page as it appears in Chrome </w:t>
      </w:r>
      <w:r w:rsidR="00D462FA">
        <w:rPr>
          <w:b/>
          <w:bCs/>
          <w:noProof/>
          <w:color w:val="4472C4" w:themeColor="accent1"/>
          <w:spacing w:val="5"/>
          <w:sz w:val="16"/>
        </w:rPr>
        <w:t xml:space="preserve">when sized </w:t>
      </w:r>
      <w:r w:rsidR="00D941CF">
        <w:rPr>
          <w:b/>
          <w:bCs/>
          <w:noProof/>
          <w:color w:val="4472C4" w:themeColor="accent1"/>
          <w:spacing w:val="5"/>
          <w:sz w:val="16"/>
        </w:rPr>
        <w:t xml:space="preserve">between </w:t>
      </w:r>
      <w:r w:rsidR="00D462FA">
        <w:rPr>
          <w:b/>
          <w:bCs/>
          <w:noProof/>
          <w:color w:val="4472C4" w:themeColor="accent1"/>
          <w:spacing w:val="5"/>
          <w:sz w:val="16"/>
        </w:rPr>
        <w:t>767 and479 pixels.</w:t>
      </w:r>
    </w:p>
    <w:p w14:paraId="38FC412C" w14:textId="72FF9442" w:rsidR="00917CCF" w:rsidRDefault="00917CCF">
      <w:pPr>
        <w:spacing w:after="0" w:line="240" w:lineRule="auto"/>
        <w:rPr>
          <w:rStyle w:val="IntenseReference"/>
        </w:rPr>
      </w:pPr>
      <w:r>
        <w:rPr>
          <w:rStyle w:val="IntenseReference"/>
        </w:rPr>
        <w:br w:type="page"/>
      </w:r>
    </w:p>
    <w:p w14:paraId="477A8F56" w14:textId="77777777" w:rsidR="00D462FA" w:rsidRDefault="00514DE8" w:rsidP="00917CCF">
      <w:pPr>
        <w:rPr>
          <w:rStyle w:val="IntenseReference"/>
        </w:rPr>
      </w:pPr>
      <w:r>
        <w:rPr>
          <w:b/>
          <w:bCs/>
          <w:noProof/>
          <w:color w:val="4472C4" w:themeColor="accent1"/>
          <w:spacing w:val="5"/>
          <w:sz w:val="16"/>
        </w:rPr>
        <w:lastRenderedPageBreak/>
        <w:drawing>
          <wp:anchor distT="0" distB="0" distL="114300" distR="114300" simplePos="0" relativeHeight="251665408" behindDoc="0" locked="0" layoutInCell="1" allowOverlap="1" wp14:anchorId="726DEFB6" wp14:editId="2012B6A8">
            <wp:simplePos x="0" y="0"/>
            <wp:positionH relativeFrom="column">
              <wp:posOffset>0</wp:posOffset>
            </wp:positionH>
            <wp:positionV relativeFrom="paragraph">
              <wp:posOffset>0</wp:posOffset>
            </wp:positionV>
            <wp:extent cx="5092897" cy="6858000"/>
            <wp:effectExtent l="0" t="0" r="12700" b="0"/>
            <wp:wrapTight wrapText="bothSides">
              <wp:wrapPolygon edited="0">
                <wp:start x="0" y="0"/>
                <wp:lineTo x="0" y="21520"/>
                <wp:lineTo x="21546" y="21520"/>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_1Medium.png"/>
                    <pic:cNvPicPr/>
                  </pic:nvPicPr>
                  <pic:blipFill>
                    <a:blip r:embed="rId15">
                      <a:extLst>
                        <a:ext uri="{28A0092B-C50C-407E-A947-70E740481C1C}">
                          <a14:useLocalDpi xmlns:a14="http://schemas.microsoft.com/office/drawing/2010/main" val="0"/>
                        </a:ext>
                      </a:extLst>
                    </a:blip>
                    <a:stretch>
                      <a:fillRect/>
                    </a:stretch>
                  </pic:blipFill>
                  <pic:spPr>
                    <a:xfrm>
                      <a:off x="0" y="0"/>
                      <a:ext cx="5092897" cy="6858000"/>
                    </a:xfrm>
                    <a:prstGeom prst="rect">
                      <a:avLst/>
                    </a:prstGeom>
                  </pic:spPr>
                </pic:pic>
              </a:graphicData>
            </a:graphic>
            <wp14:sizeRelH relativeFrom="page">
              <wp14:pctWidth>0</wp14:pctWidth>
            </wp14:sizeRelH>
            <wp14:sizeRelV relativeFrom="page">
              <wp14:pctHeight>0</wp14:pctHeight>
            </wp14:sizeRelV>
          </wp:anchor>
        </w:drawing>
      </w:r>
    </w:p>
    <w:p w14:paraId="620EBD6E" w14:textId="54498500" w:rsidR="00D462FA" w:rsidRDefault="00F84C3B">
      <w:pPr>
        <w:spacing w:after="0" w:line="240" w:lineRule="auto"/>
        <w:rPr>
          <w:rStyle w:val="IntenseReference"/>
        </w:rPr>
      </w:pPr>
      <w:r>
        <w:rPr>
          <w:b/>
          <w:bCs/>
          <w:noProof/>
          <w:color w:val="4472C4" w:themeColor="accent1"/>
          <w:spacing w:val="5"/>
          <w:sz w:val="16"/>
        </w:rPr>
        <w:t>The page as it appears in Chrome when sized smaller than 479 pixels.</w:t>
      </w:r>
      <w:r w:rsidR="00D462FA">
        <w:rPr>
          <w:rStyle w:val="IntenseReference"/>
        </w:rPr>
        <w:br w:type="page"/>
      </w:r>
    </w:p>
    <w:p w14:paraId="26924B33" w14:textId="08F60AF3" w:rsidR="00494CFC" w:rsidRPr="00482904" w:rsidRDefault="00494CFC" w:rsidP="00D15554">
      <w:pPr>
        <w:rPr>
          <w:rStyle w:val="IntenseReference"/>
        </w:rPr>
      </w:pPr>
      <w:r w:rsidRPr="00482904">
        <w:rPr>
          <w:rStyle w:val="IntenseReference"/>
        </w:rPr>
        <w:lastRenderedPageBreak/>
        <w:t xml:space="preserve">The HTML for Chapter </w:t>
      </w:r>
      <w:r w:rsidR="004635C3">
        <w:rPr>
          <w:rStyle w:val="IntenseReference"/>
        </w:rPr>
        <w:t>8</w:t>
      </w:r>
      <w:r w:rsidRPr="00482904">
        <w:rPr>
          <w:rStyle w:val="IntenseReference"/>
        </w:rPr>
        <w:t xml:space="preserve">, Exercise </w:t>
      </w:r>
      <w:r w:rsidR="004635C3">
        <w:rPr>
          <w:rStyle w:val="IntenseReference"/>
        </w:rPr>
        <w:t>8</w:t>
      </w:r>
      <w:r w:rsidRPr="00482904">
        <w:rPr>
          <w:rStyle w:val="IntenseReference"/>
        </w:rPr>
        <w:t>-1</w:t>
      </w:r>
    </w:p>
    <w:p w14:paraId="0748372D" w14:textId="77777777" w:rsidR="005926EC" w:rsidRPr="005926EC" w:rsidRDefault="005926EC" w:rsidP="005926EC">
      <w:pPr>
        <w:spacing w:after="0" w:line="240" w:lineRule="auto"/>
        <w:rPr>
          <w:rStyle w:val="Courierforcode"/>
        </w:rPr>
      </w:pPr>
      <w:r w:rsidRPr="005926EC">
        <w:rPr>
          <w:rStyle w:val="Courierforcode"/>
        </w:rPr>
        <w:t>&lt;!DOCTYPE html&gt;</w:t>
      </w:r>
    </w:p>
    <w:p w14:paraId="78795DAF" w14:textId="77777777" w:rsidR="005926EC" w:rsidRPr="005926EC" w:rsidRDefault="005926EC" w:rsidP="005926EC">
      <w:pPr>
        <w:spacing w:after="0" w:line="240" w:lineRule="auto"/>
        <w:rPr>
          <w:rStyle w:val="Courierforcode"/>
        </w:rPr>
      </w:pPr>
      <w:r w:rsidRPr="005926EC">
        <w:rPr>
          <w:rStyle w:val="Courierforcode"/>
        </w:rPr>
        <w:t>&lt;html lang="en"&gt;</w:t>
      </w:r>
    </w:p>
    <w:p w14:paraId="630C0672" w14:textId="77777777" w:rsidR="005926EC" w:rsidRPr="005926EC" w:rsidRDefault="005926EC" w:rsidP="005926EC">
      <w:pPr>
        <w:spacing w:after="0" w:line="240" w:lineRule="auto"/>
        <w:rPr>
          <w:rStyle w:val="Courierforcode"/>
        </w:rPr>
      </w:pPr>
    </w:p>
    <w:p w14:paraId="5F6037A0" w14:textId="77777777" w:rsidR="005926EC" w:rsidRPr="005926EC" w:rsidRDefault="005926EC" w:rsidP="005926EC">
      <w:pPr>
        <w:spacing w:after="0" w:line="240" w:lineRule="auto"/>
        <w:rPr>
          <w:rStyle w:val="Courierforcode"/>
        </w:rPr>
      </w:pPr>
      <w:r w:rsidRPr="005926EC">
        <w:rPr>
          <w:rStyle w:val="Courierforcode"/>
        </w:rPr>
        <w:t>&lt;head&gt;</w:t>
      </w:r>
    </w:p>
    <w:p w14:paraId="0942EAC4" w14:textId="77777777" w:rsidR="005926EC" w:rsidRPr="005926EC" w:rsidRDefault="005926EC" w:rsidP="005926EC">
      <w:pPr>
        <w:spacing w:after="0" w:line="240" w:lineRule="auto"/>
        <w:rPr>
          <w:rStyle w:val="Courierforcode"/>
        </w:rPr>
      </w:pPr>
      <w:r w:rsidRPr="005926EC">
        <w:rPr>
          <w:rStyle w:val="Courierforcode"/>
        </w:rPr>
        <w:tab/>
        <w:t>&lt;meta charset="utf-8"&gt;</w:t>
      </w:r>
    </w:p>
    <w:p w14:paraId="67351B6C" w14:textId="77777777" w:rsidR="005926EC" w:rsidRPr="005926EC" w:rsidRDefault="005926EC" w:rsidP="005926EC">
      <w:pPr>
        <w:spacing w:after="0" w:line="240" w:lineRule="auto"/>
        <w:rPr>
          <w:rStyle w:val="Courierforcode"/>
        </w:rPr>
      </w:pPr>
      <w:r w:rsidRPr="005926EC">
        <w:rPr>
          <w:rStyle w:val="Courierforcode"/>
        </w:rPr>
        <w:tab/>
        <w:t>&lt;meta name="viewport" content="width=device-width, initial-scale=1"&gt;</w:t>
      </w:r>
    </w:p>
    <w:p w14:paraId="7B69DD3D" w14:textId="77777777" w:rsidR="005926EC" w:rsidRPr="005926EC" w:rsidRDefault="005926EC" w:rsidP="005926EC">
      <w:pPr>
        <w:spacing w:after="0" w:line="240" w:lineRule="auto"/>
        <w:rPr>
          <w:rStyle w:val="Courierforcode"/>
        </w:rPr>
      </w:pPr>
      <w:r w:rsidRPr="005926EC">
        <w:rPr>
          <w:rStyle w:val="Courierforcode"/>
        </w:rPr>
        <w:tab/>
        <w:t>&lt;title&gt;San Joaquin Valley Town Hall&lt;/title&gt;</w:t>
      </w:r>
    </w:p>
    <w:p w14:paraId="275979A7" w14:textId="77777777" w:rsidR="005926EC" w:rsidRPr="005926EC" w:rsidRDefault="005926EC" w:rsidP="005926EC">
      <w:pPr>
        <w:spacing w:after="0" w:line="240" w:lineRule="auto"/>
        <w:rPr>
          <w:rStyle w:val="Courierforcode"/>
        </w:rPr>
      </w:pPr>
      <w:r w:rsidRPr="005926EC">
        <w:rPr>
          <w:rStyle w:val="Courierforcode"/>
        </w:rPr>
        <w:tab/>
        <w:t>&lt;link rel="shortcut icon" href="images/favicon.ico"&gt;</w:t>
      </w:r>
    </w:p>
    <w:p w14:paraId="2E9CC553" w14:textId="77777777" w:rsidR="005926EC" w:rsidRPr="005926EC" w:rsidRDefault="005926EC" w:rsidP="005926EC">
      <w:pPr>
        <w:spacing w:after="0" w:line="240" w:lineRule="auto"/>
        <w:rPr>
          <w:rStyle w:val="Courierforcode"/>
        </w:rPr>
      </w:pPr>
      <w:r w:rsidRPr="005926EC">
        <w:rPr>
          <w:rStyle w:val="Courierforcode"/>
        </w:rPr>
        <w:tab/>
        <w:t>&lt;link rel="stylesheet" href="styles/normalize.css"&gt;</w:t>
      </w:r>
    </w:p>
    <w:p w14:paraId="4F4AC9D5" w14:textId="77777777" w:rsidR="005926EC" w:rsidRPr="005926EC" w:rsidRDefault="005926EC" w:rsidP="005926EC">
      <w:pPr>
        <w:spacing w:after="0" w:line="240" w:lineRule="auto"/>
        <w:rPr>
          <w:rStyle w:val="Courierforcode"/>
        </w:rPr>
      </w:pPr>
      <w:r w:rsidRPr="005926EC">
        <w:rPr>
          <w:rStyle w:val="Courierforcode"/>
        </w:rPr>
        <w:tab/>
        <w:t>&lt;link rel="stylesheet" href="styles/main.css"&gt;</w:t>
      </w:r>
    </w:p>
    <w:p w14:paraId="032DD191" w14:textId="77777777" w:rsidR="005926EC" w:rsidRPr="005926EC" w:rsidRDefault="005926EC" w:rsidP="005926EC">
      <w:pPr>
        <w:spacing w:after="0" w:line="240" w:lineRule="auto"/>
        <w:rPr>
          <w:rStyle w:val="Courierforcode"/>
        </w:rPr>
      </w:pPr>
    </w:p>
    <w:p w14:paraId="0FCD4B58" w14:textId="77777777" w:rsidR="005926EC" w:rsidRPr="005926EC" w:rsidRDefault="005926EC" w:rsidP="005926EC">
      <w:pPr>
        <w:spacing w:after="0" w:line="240" w:lineRule="auto"/>
        <w:rPr>
          <w:rStyle w:val="Courierforcode"/>
        </w:rPr>
      </w:pPr>
      <w:r w:rsidRPr="005926EC">
        <w:rPr>
          <w:rStyle w:val="Courierforcode"/>
        </w:rPr>
        <w:tab/>
        <w:t xml:space="preserve"> &lt;link rel="stylesheet" href="styles/slicknav.css"&gt;</w:t>
      </w:r>
    </w:p>
    <w:p w14:paraId="51D03421" w14:textId="77777777" w:rsidR="005926EC" w:rsidRPr="005926EC" w:rsidRDefault="005926EC" w:rsidP="005926EC">
      <w:pPr>
        <w:spacing w:after="0" w:line="240" w:lineRule="auto"/>
        <w:rPr>
          <w:rStyle w:val="Courierforcode"/>
        </w:rPr>
      </w:pPr>
      <w:r w:rsidRPr="005926EC">
        <w:rPr>
          <w:rStyle w:val="Courierforcode"/>
        </w:rPr>
        <w:t xml:space="preserve">    &lt;script src="https://code.jquery.com/jquery-2.1.3.min.js"&gt;&lt;/script&gt;</w:t>
      </w:r>
    </w:p>
    <w:p w14:paraId="3B6CB992" w14:textId="77777777" w:rsidR="005926EC" w:rsidRPr="005926EC" w:rsidRDefault="005926EC" w:rsidP="005926EC">
      <w:pPr>
        <w:spacing w:after="0" w:line="240" w:lineRule="auto"/>
        <w:rPr>
          <w:rStyle w:val="Courierforcode"/>
        </w:rPr>
      </w:pPr>
      <w:r w:rsidRPr="005926EC">
        <w:rPr>
          <w:rStyle w:val="Courierforcode"/>
        </w:rPr>
        <w:t xml:space="preserve">    &lt;script src="js/jquery.slicknav.min.js"&gt;&lt;/script&gt;</w:t>
      </w:r>
    </w:p>
    <w:p w14:paraId="5517D8E0" w14:textId="77777777" w:rsidR="005926EC" w:rsidRPr="005926EC" w:rsidRDefault="005926EC" w:rsidP="005926EC">
      <w:pPr>
        <w:spacing w:after="0" w:line="240" w:lineRule="auto"/>
        <w:rPr>
          <w:rStyle w:val="Courierforcode"/>
        </w:rPr>
      </w:pPr>
      <w:r w:rsidRPr="005926EC">
        <w:rPr>
          <w:rStyle w:val="Courierforcode"/>
        </w:rPr>
        <w:tab/>
        <w:t>&lt;script type="text/javascript"&gt;</w:t>
      </w:r>
    </w:p>
    <w:p w14:paraId="0EE7E41E" w14:textId="77777777" w:rsidR="005926EC" w:rsidRPr="005926EC" w:rsidRDefault="005926EC" w:rsidP="005926EC">
      <w:pPr>
        <w:spacing w:after="0" w:line="240" w:lineRule="auto"/>
        <w:rPr>
          <w:rStyle w:val="Courierforcode"/>
        </w:rPr>
      </w:pPr>
      <w:r w:rsidRPr="005926EC">
        <w:rPr>
          <w:rStyle w:val="Courierforcode"/>
        </w:rPr>
        <w:t xml:space="preserve">    $(document).ready(function(){</w:t>
      </w:r>
    </w:p>
    <w:p w14:paraId="71270519"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$('#nav_menu').slicknav({prependTo:"#mobile_menu"});</w:t>
      </w:r>
    </w:p>
    <w:p w14:paraId="00FB84C0" w14:textId="77777777" w:rsidR="005926EC" w:rsidRPr="005926EC" w:rsidRDefault="005926EC" w:rsidP="005926EC">
      <w:pPr>
        <w:spacing w:after="0" w:line="240" w:lineRule="auto"/>
        <w:rPr>
          <w:rStyle w:val="Courierforcode"/>
        </w:rPr>
      </w:pPr>
      <w:r w:rsidRPr="005926EC">
        <w:rPr>
          <w:rStyle w:val="Courierforcode"/>
        </w:rPr>
        <w:t xml:space="preserve">    });</w:t>
      </w:r>
    </w:p>
    <w:p w14:paraId="4C20662F" w14:textId="77777777" w:rsidR="005926EC" w:rsidRPr="005926EC" w:rsidRDefault="005926EC" w:rsidP="005926EC">
      <w:pPr>
        <w:spacing w:after="0" w:line="240" w:lineRule="auto"/>
        <w:rPr>
          <w:rStyle w:val="Courierforcode"/>
        </w:rPr>
      </w:pPr>
      <w:r w:rsidRPr="005926EC">
        <w:rPr>
          <w:rStyle w:val="Courierforcode"/>
        </w:rPr>
        <w:t xml:space="preserve">    &lt;/script&gt;</w:t>
      </w:r>
    </w:p>
    <w:p w14:paraId="11FCE7E7" w14:textId="77777777" w:rsidR="005926EC" w:rsidRPr="005926EC" w:rsidRDefault="005926EC" w:rsidP="005926EC">
      <w:pPr>
        <w:spacing w:after="0" w:line="240" w:lineRule="auto"/>
        <w:rPr>
          <w:rStyle w:val="Courierforcode"/>
        </w:rPr>
      </w:pPr>
      <w:r w:rsidRPr="005926EC">
        <w:rPr>
          <w:rStyle w:val="Courierforcode"/>
        </w:rPr>
        <w:t>&lt;/head&gt;</w:t>
      </w:r>
    </w:p>
    <w:p w14:paraId="2E594B28" w14:textId="77777777" w:rsidR="005926EC" w:rsidRPr="005926EC" w:rsidRDefault="005926EC" w:rsidP="005926EC">
      <w:pPr>
        <w:spacing w:after="0" w:line="240" w:lineRule="auto"/>
        <w:rPr>
          <w:rStyle w:val="Courierforcode"/>
        </w:rPr>
      </w:pPr>
    </w:p>
    <w:p w14:paraId="32A506E3" w14:textId="77777777" w:rsidR="005926EC" w:rsidRPr="005926EC" w:rsidRDefault="005926EC" w:rsidP="005926EC">
      <w:pPr>
        <w:spacing w:after="0" w:line="240" w:lineRule="auto"/>
        <w:rPr>
          <w:rStyle w:val="Courierforcode"/>
        </w:rPr>
      </w:pPr>
      <w:r w:rsidRPr="005926EC">
        <w:rPr>
          <w:rStyle w:val="Courierforcode"/>
        </w:rPr>
        <w:t>&lt;body&gt;</w:t>
      </w:r>
    </w:p>
    <w:p w14:paraId="000605A4" w14:textId="77777777" w:rsidR="005926EC" w:rsidRPr="005926EC" w:rsidRDefault="005926EC" w:rsidP="005926EC">
      <w:pPr>
        <w:spacing w:after="0" w:line="240" w:lineRule="auto"/>
        <w:rPr>
          <w:rStyle w:val="Courierforcode"/>
        </w:rPr>
      </w:pPr>
      <w:r w:rsidRPr="005926EC">
        <w:rPr>
          <w:rStyle w:val="Courierforcode"/>
        </w:rPr>
        <w:tab/>
      </w:r>
    </w:p>
    <w:p w14:paraId="02130986" w14:textId="77777777" w:rsidR="005926EC" w:rsidRPr="005926EC" w:rsidRDefault="005926EC" w:rsidP="005926EC">
      <w:pPr>
        <w:spacing w:after="0" w:line="240" w:lineRule="auto"/>
        <w:rPr>
          <w:rStyle w:val="Courierforcode"/>
        </w:rPr>
      </w:pPr>
      <w:r w:rsidRPr="005926EC">
        <w:rPr>
          <w:rStyle w:val="Courierforcode"/>
        </w:rPr>
        <w:tab/>
        <w:t>&lt;header&gt;</w:t>
      </w:r>
    </w:p>
    <w:p w14:paraId="2F60FBDA"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&lt;img src="images/town_hall_logo.gif" alt="Town Hall Logo" height="80"&gt;</w:t>
      </w:r>
    </w:p>
    <w:p w14:paraId="36AA94BC"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&lt;h2&gt;San Joaquin Valley Town Hall&lt;/h2&gt;</w:t>
      </w:r>
    </w:p>
    <w:p w14:paraId="4918BCF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&lt;h3&gt;Celebrating our &lt;span class="shadow"&gt;75&lt;sup&gt;th&lt;/sup&gt;&lt;/span&gt; Year&lt;/h3&gt;</w:t>
      </w:r>
    </w:p>
    <w:p w14:paraId="55158926"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p>
    <w:p w14:paraId="363B4C99" w14:textId="77777777" w:rsidR="005926EC" w:rsidRPr="005926EC" w:rsidRDefault="005926EC" w:rsidP="005926EC">
      <w:pPr>
        <w:spacing w:after="0" w:line="240" w:lineRule="auto"/>
        <w:rPr>
          <w:rStyle w:val="Courierforcode"/>
        </w:rPr>
      </w:pPr>
      <w:r w:rsidRPr="005926EC">
        <w:rPr>
          <w:rStyle w:val="Courierforcode"/>
        </w:rPr>
        <w:tab/>
        <w:t>&lt;/header&gt;</w:t>
      </w:r>
    </w:p>
    <w:p w14:paraId="1BF66299" w14:textId="77777777" w:rsidR="005926EC" w:rsidRPr="005926EC" w:rsidRDefault="005926EC" w:rsidP="005926EC">
      <w:pPr>
        <w:spacing w:after="0" w:line="240" w:lineRule="auto"/>
        <w:rPr>
          <w:rStyle w:val="Courierforcode"/>
        </w:rPr>
      </w:pPr>
    </w:p>
    <w:p w14:paraId="56315954" w14:textId="77777777" w:rsidR="005926EC" w:rsidRPr="005926EC" w:rsidRDefault="005926EC" w:rsidP="005926EC">
      <w:pPr>
        <w:spacing w:after="0" w:line="240" w:lineRule="auto"/>
        <w:rPr>
          <w:rStyle w:val="Courierforcode"/>
        </w:rPr>
      </w:pPr>
      <w:r w:rsidRPr="005926EC">
        <w:rPr>
          <w:rStyle w:val="Courierforcode"/>
        </w:rPr>
        <w:tab/>
        <w:t>&lt;nav id="mobile_menu"&gt;&lt;/nav&gt;</w:t>
      </w:r>
    </w:p>
    <w:p w14:paraId="3E3CCBE0" w14:textId="77777777" w:rsidR="005926EC" w:rsidRPr="005926EC" w:rsidRDefault="005926EC" w:rsidP="005926EC">
      <w:pPr>
        <w:spacing w:after="0" w:line="240" w:lineRule="auto"/>
        <w:rPr>
          <w:rStyle w:val="Courierforcode"/>
        </w:rPr>
      </w:pPr>
      <w:r w:rsidRPr="005926EC">
        <w:rPr>
          <w:rStyle w:val="Courierforcode"/>
        </w:rPr>
        <w:tab/>
        <w:t>&lt;nav id="nav_menu"&gt;</w:t>
      </w:r>
    </w:p>
    <w:p w14:paraId="3D661A7B"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&lt;ul&gt;</w:t>
      </w:r>
    </w:p>
    <w:p w14:paraId="1112ACD0"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&lt;li&gt;&lt;a href="index.html" class="current"&gt;Home&lt;/a&gt;&lt;/li&gt;</w:t>
      </w:r>
    </w:p>
    <w:p w14:paraId="147C7005"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&lt;li&gt;&lt;a href="speakers.html"&gt;Speakers&lt;/a&gt;&lt;/li&gt;</w:t>
      </w:r>
    </w:p>
    <w:p w14:paraId="04E23C19"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&lt;li&gt;&lt;a href="luncheons.html"&gt;Luncheons&lt;/a&gt;&lt;/li&gt;</w:t>
      </w:r>
    </w:p>
    <w:p w14:paraId="76283B1C"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&lt;li&gt;&lt;a href="tickets.html"&gt;Tickets&lt;/a&gt;&lt;/li&gt;</w:t>
      </w:r>
    </w:p>
    <w:p w14:paraId="00708B9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&lt;li&gt;&lt;a href="about.html"&gt;About Us&lt;/a&gt;</w:t>
      </w:r>
    </w:p>
    <w:p w14:paraId="78A7372D"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r>
      <w:r w:rsidRPr="005926EC">
        <w:rPr>
          <w:rStyle w:val="Courierforcode"/>
        </w:rPr>
        <w:tab/>
        <w:t>&lt;ul&gt;</w:t>
      </w:r>
    </w:p>
    <w:p w14:paraId="41FCC311"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r>
      <w:r w:rsidRPr="005926EC">
        <w:rPr>
          <w:rStyle w:val="Courierforcode"/>
        </w:rPr>
        <w:tab/>
      </w:r>
      <w:r w:rsidRPr="005926EC">
        <w:rPr>
          <w:rStyle w:val="Courierforcode"/>
        </w:rPr>
        <w:tab/>
        <w:t>&lt;li&gt;&lt;a&gt;Our History&lt;/a&gt;&lt;/li&gt;</w:t>
      </w:r>
    </w:p>
    <w:p w14:paraId="18D4430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r>
      <w:r w:rsidRPr="005926EC">
        <w:rPr>
          <w:rStyle w:val="Courierforcode"/>
        </w:rPr>
        <w:tab/>
      </w:r>
      <w:r w:rsidRPr="005926EC">
        <w:rPr>
          <w:rStyle w:val="Courierforcode"/>
        </w:rPr>
        <w:tab/>
        <w:t>&lt;li&gt;&lt;a&gt;Board of Directors&lt;/a&gt;&lt;/li&gt;</w:t>
      </w:r>
    </w:p>
    <w:p w14:paraId="221B89C8"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r>
      <w:r w:rsidRPr="005926EC">
        <w:rPr>
          <w:rStyle w:val="Courierforcode"/>
        </w:rPr>
        <w:tab/>
      </w:r>
      <w:r w:rsidRPr="005926EC">
        <w:rPr>
          <w:rStyle w:val="Courierforcode"/>
        </w:rPr>
        <w:tab/>
        <w:t>&lt;li&gt;&lt;a&gt;Past Speakers&lt;/a&gt;&lt;/li&gt;</w:t>
      </w:r>
    </w:p>
    <w:p w14:paraId="15818045"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r>
      <w:r w:rsidRPr="005926EC">
        <w:rPr>
          <w:rStyle w:val="Courierforcode"/>
        </w:rPr>
        <w:tab/>
      </w:r>
      <w:r w:rsidRPr="005926EC">
        <w:rPr>
          <w:rStyle w:val="Courierforcode"/>
        </w:rPr>
        <w:tab/>
        <w:t>&lt;li&gt;&lt;a&gt;Contact Information&lt;/a&gt;&lt;/li&gt;</w:t>
      </w:r>
    </w:p>
    <w:p w14:paraId="24229CE7"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r>
      <w:r w:rsidRPr="005926EC">
        <w:rPr>
          <w:rStyle w:val="Courierforcode"/>
        </w:rPr>
        <w:tab/>
        <w:t>&lt;/ul&gt;</w:t>
      </w:r>
    </w:p>
    <w:p w14:paraId="5EEA087B"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w:t>
      </w:r>
    </w:p>
    <w:p w14:paraId="53544A39" w14:textId="77777777" w:rsidR="005926EC" w:rsidRPr="005926EC" w:rsidRDefault="005926EC" w:rsidP="005926EC">
      <w:pPr>
        <w:spacing w:after="0" w:line="240" w:lineRule="auto"/>
        <w:rPr>
          <w:rStyle w:val="Courierforcode"/>
        </w:rPr>
      </w:pPr>
    </w:p>
    <w:p w14:paraId="63B049FE" w14:textId="77777777" w:rsidR="005926EC" w:rsidRPr="005926EC" w:rsidRDefault="005926EC" w:rsidP="005926EC">
      <w:pPr>
        <w:spacing w:after="0" w:line="240" w:lineRule="auto"/>
        <w:rPr>
          <w:rStyle w:val="Courierforcode"/>
        </w:rPr>
      </w:pPr>
      <w:r w:rsidRPr="005926EC">
        <w:rPr>
          <w:rStyle w:val="Courierforcode"/>
        </w:rPr>
        <w:lastRenderedPageBreak/>
        <w:tab/>
      </w:r>
      <w:r w:rsidRPr="005926EC">
        <w:rPr>
          <w:rStyle w:val="Courierforcode"/>
        </w:rPr>
        <w:tab/>
        <w:t>&lt;/ul&gt;</w:t>
      </w:r>
    </w:p>
    <w:p w14:paraId="7D137494" w14:textId="77777777" w:rsidR="005926EC" w:rsidRPr="005926EC" w:rsidRDefault="005926EC" w:rsidP="005926EC">
      <w:pPr>
        <w:spacing w:after="0" w:line="240" w:lineRule="auto"/>
        <w:rPr>
          <w:rStyle w:val="Courierforcode"/>
        </w:rPr>
      </w:pPr>
      <w:r w:rsidRPr="005926EC">
        <w:rPr>
          <w:rStyle w:val="Courierforcode"/>
        </w:rPr>
        <w:tab/>
        <w:t>&lt;/nav&gt;</w:t>
      </w:r>
    </w:p>
    <w:p w14:paraId="6E6C53C4" w14:textId="77777777" w:rsidR="005926EC" w:rsidRPr="005926EC" w:rsidRDefault="005926EC" w:rsidP="005926EC">
      <w:pPr>
        <w:spacing w:after="0" w:line="240" w:lineRule="auto"/>
        <w:rPr>
          <w:rStyle w:val="Courierforcode"/>
        </w:rPr>
      </w:pPr>
    </w:p>
    <w:p w14:paraId="4CD665BC" w14:textId="77777777" w:rsidR="005926EC" w:rsidRPr="005926EC" w:rsidRDefault="005926EC" w:rsidP="005926EC">
      <w:pPr>
        <w:spacing w:after="0" w:line="240" w:lineRule="auto"/>
        <w:rPr>
          <w:rStyle w:val="Courierforcode"/>
        </w:rPr>
      </w:pPr>
      <w:r w:rsidRPr="005926EC">
        <w:rPr>
          <w:rStyle w:val="Courierforcode"/>
        </w:rPr>
        <w:tab/>
        <w:t>&lt;main&gt;</w:t>
      </w:r>
    </w:p>
    <w:p w14:paraId="5809CDEA"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&lt;section&gt;</w:t>
      </w:r>
    </w:p>
    <w:p w14:paraId="0B2D6413" w14:textId="77777777" w:rsidR="005926EC" w:rsidRPr="005926EC" w:rsidRDefault="005926EC" w:rsidP="005926EC">
      <w:pPr>
        <w:spacing w:after="0" w:line="240" w:lineRule="auto"/>
        <w:rPr>
          <w:rStyle w:val="Courierforcode"/>
        </w:rPr>
      </w:pPr>
    </w:p>
    <w:p w14:paraId="6764ED1D"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&lt;h2&gt;Our Mission&lt;/h2&gt;</w:t>
      </w:r>
    </w:p>
    <w:p w14:paraId="25E964ED" w14:textId="77777777" w:rsidR="005926EC" w:rsidRPr="005926EC" w:rsidRDefault="005926EC" w:rsidP="005926EC">
      <w:pPr>
        <w:spacing w:after="0" w:line="240" w:lineRule="auto"/>
        <w:rPr>
          <w:rStyle w:val="Courierforcode"/>
        </w:rPr>
      </w:pPr>
    </w:p>
    <w:p w14:paraId="05D1A77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&lt;p&gt;San Joaquin Valley Town Hall is a non-profit organization that is run by an all-volunteer board of directors. Our mission is to bring nationally and internationally renowned, thought-provoking speakers who inform, educate, and entertain our audience! As one or our members told us:&lt;/p&gt;</w:t>
      </w:r>
    </w:p>
    <w:p w14:paraId="5711A7F7" w14:textId="77777777" w:rsidR="005926EC" w:rsidRPr="005926EC" w:rsidRDefault="005926EC" w:rsidP="005926EC">
      <w:pPr>
        <w:spacing w:after="0" w:line="240" w:lineRule="auto"/>
        <w:rPr>
          <w:rStyle w:val="Courierforcode"/>
        </w:rPr>
      </w:pPr>
    </w:p>
    <w:p w14:paraId="5B65899E"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&lt;blockquote&gt;&amp;ldquo;Each year I give a ticket package to each of our family members. I think of it as the gift of knowledge...and that is priceless.&amp;rdquo;&lt;/blockquote&gt;</w:t>
      </w:r>
    </w:p>
    <w:p w14:paraId="615D58E6" w14:textId="77777777" w:rsidR="005926EC" w:rsidRPr="005926EC" w:rsidRDefault="005926EC" w:rsidP="005926EC">
      <w:pPr>
        <w:spacing w:after="0" w:line="240" w:lineRule="auto"/>
        <w:rPr>
          <w:rStyle w:val="Courierforcode"/>
        </w:rPr>
      </w:pPr>
    </w:p>
    <w:p w14:paraId="55285BFA" w14:textId="77777777" w:rsidR="005926EC" w:rsidRPr="005926EC" w:rsidRDefault="005926EC" w:rsidP="005926EC">
      <w:pPr>
        <w:spacing w:after="0" w:line="240" w:lineRule="auto"/>
        <w:rPr>
          <w:rStyle w:val="Courierforcode"/>
        </w:rPr>
      </w:pPr>
    </w:p>
    <w:p w14:paraId="085D594B" w14:textId="77777777" w:rsidR="005926EC" w:rsidRPr="005926EC" w:rsidRDefault="005926EC" w:rsidP="005926EC">
      <w:pPr>
        <w:spacing w:after="0" w:line="240" w:lineRule="auto"/>
        <w:rPr>
          <w:rStyle w:val="Courierforcode"/>
        </w:rPr>
      </w:pPr>
      <w:r w:rsidRPr="005926EC">
        <w:rPr>
          <w:rStyle w:val="Courierforcode"/>
        </w:rPr>
        <w:t>&lt;h1&gt;Speaker of the Month&lt;/h1&gt;</w:t>
      </w:r>
    </w:p>
    <w:p w14:paraId="00375310" w14:textId="77777777" w:rsidR="005926EC" w:rsidRPr="005926EC" w:rsidRDefault="005926EC" w:rsidP="005926EC">
      <w:pPr>
        <w:spacing w:after="0" w:line="240" w:lineRule="auto"/>
        <w:rPr>
          <w:rStyle w:val="Courierforcode"/>
        </w:rPr>
      </w:pPr>
      <w:r w:rsidRPr="005926EC">
        <w:rPr>
          <w:rStyle w:val="Courierforcode"/>
        </w:rPr>
        <w:t>&lt;article&gt;</w:t>
      </w:r>
    </w:p>
    <w:p w14:paraId="657A44DB" w14:textId="77777777" w:rsidR="005926EC" w:rsidRPr="005926EC" w:rsidRDefault="005926EC" w:rsidP="005926EC">
      <w:pPr>
        <w:spacing w:after="0" w:line="240" w:lineRule="auto"/>
        <w:rPr>
          <w:rStyle w:val="Courierforcode"/>
        </w:rPr>
      </w:pPr>
      <w:r w:rsidRPr="005926EC">
        <w:rPr>
          <w:rStyle w:val="Courierforcode"/>
        </w:rPr>
        <w:t>&lt;h2&gt;Fossil Threads in the Web of Life&lt;/h2&gt;</w:t>
      </w:r>
    </w:p>
    <w:p w14:paraId="1EB080AB" w14:textId="77777777" w:rsidR="005926EC" w:rsidRPr="005926EC" w:rsidRDefault="005926EC" w:rsidP="005926EC">
      <w:pPr>
        <w:spacing w:after="0" w:line="240" w:lineRule="auto"/>
        <w:rPr>
          <w:rStyle w:val="Courierforcode"/>
        </w:rPr>
      </w:pPr>
      <w:r w:rsidRPr="005926EC">
        <w:rPr>
          <w:rStyle w:val="Courierforcode"/>
        </w:rPr>
        <w:tab/>
        <w:t>&lt;img src="images/sampson_dinosaur.jpg" alt="Sampson and dinosaur"&gt;</w:t>
      </w:r>
    </w:p>
    <w:p w14:paraId="7444F2B0" w14:textId="77777777" w:rsidR="005926EC" w:rsidRPr="005926EC" w:rsidRDefault="005926EC" w:rsidP="005926EC">
      <w:pPr>
        <w:spacing w:after="0" w:line="240" w:lineRule="auto"/>
        <w:rPr>
          <w:rStyle w:val="Courierforcode"/>
        </w:rPr>
      </w:pPr>
      <w:r w:rsidRPr="005926EC">
        <w:rPr>
          <w:rStyle w:val="Courierforcode"/>
        </w:rPr>
        <w:t>&lt;h3&gt;February 15, 2012&lt;br&gt;</w:t>
      </w:r>
    </w:p>
    <w:p w14:paraId="141F5096" w14:textId="77777777" w:rsidR="005926EC" w:rsidRPr="005926EC" w:rsidRDefault="005926EC" w:rsidP="005926EC">
      <w:pPr>
        <w:spacing w:after="0" w:line="240" w:lineRule="auto"/>
        <w:rPr>
          <w:rStyle w:val="Courierforcode"/>
        </w:rPr>
      </w:pPr>
      <w:r w:rsidRPr="005926EC">
        <w:rPr>
          <w:rStyle w:val="Courierforcode"/>
        </w:rPr>
        <w:t>Scott Sampson&lt;/h3&gt;</w:t>
      </w:r>
    </w:p>
    <w:p w14:paraId="10634DB5" w14:textId="77777777" w:rsidR="005926EC" w:rsidRPr="005926EC" w:rsidRDefault="005926EC" w:rsidP="005926EC">
      <w:pPr>
        <w:spacing w:after="0" w:line="240" w:lineRule="auto"/>
        <w:rPr>
          <w:rStyle w:val="Courierforcode"/>
        </w:rPr>
      </w:pPr>
    </w:p>
    <w:p w14:paraId="4CA8C99B" w14:textId="77777777" w:rsidR="005926EC" w:rsidRPr="005926EC" w:rsidRDefault="005926EC" w:rsidP="005926EC">
      <w:pPr>
        <w:spacing w:after="0" w:line="240" w:lineRule="auto"/>
        <w:rPr>
          <w:rStyle w:val="Courierforcode"/>
        </w:rPr>
      </w:pPr>
      <w:r w:rsidRPr="005926EC">
        <w:rPr>
          <w:rStyle w:val="Courierforcode"/>
        </w:rPr>
        <w:t>&lt;p&gt;What's 75 million years old and brand spanking new? A teenage Utahceratops! Come to the Saroyan, armed with your best dinosaur roar, when Scott Sampson, Research Curator at the Utah Museum of Natural History, steps to the podium. Sampson's research has focused on the ecology and evolution of late Cretaceous dinosaurs and he has conducted fieldwork in a number of countries in Africa.&lt;/p&gt;</w:t>
      </w:r>
    </w:p>
    <w:p w14:paraId="024B29A3" w14:textId="77777777" w:rsidR="005926EC" w:rsidRPr="005926EC" w:rsidRDefault="005926EC" w:rsidP="005926EC">
      <w:pPr>
        <w:spacing w:after="0" w:line="240" w:lineRule="auto"/>
        <w:rPr>
          <w:rStyle w:val="Courierforcode"/>
        </w:rPr>
      </w:pPr>
    </w:p>
    <w:p w14:paraId="1888FC07" w14:textId="77777777" w:rsidR="005926EC" w:rsidRPr="005926EC" w:rsidRDefault="005926EC" w:rsidP="005926EC">
      <w:pPr>
        <w:spacing w:after="0" w:line="240" w:lineRule="auto"/>
        <w:rPr>
          <w:rStyle w:val="Courierforcode"/>
        </w:rPr>
      </w:pPr>
      <w:r w:rsidRPr="005926EC">
        <w:rPr>
          <w:rStyle w:val="Courierforcode"/>
        </w:rPr>
        <w:t>&lt;p&gt;&lt;a href="speakers/sampson.html"&gt;Read more.&lt;/a&gt;&amp;nbsp;&lt;a href="media/sampson.swf" type="application/x-shockwave-flash" target="_blank"&gt;Or play video.&lt;/a&gt;&lt;/p&gt;</w:t>
      </w:r>
    </w:p>
    <w:p w14:paraId="5A3959A8" w14:textId="77777777" w:rsidR="005926EC" w:rsidRPr="005926EC" w:rsidRDefault="005926EC" w:rsidP="005926EC">
      <w:pPr>
        <w:spacing w:after="0" w:line="240" w:lineRule="auto"/>
        <w:rPr>
          <w:rStyle w:val="Courierforcode"/>
        </w:rPr>
      </w:pPr>
      <w:r w:rsidRPr="005926EC">
        <w:rPr>
          <w:rStyle w:val="Courierforcode"/>
        </w:rPr>
        <w:t>&lt;/article&gt;</w:t>
      </w:r>
    </w:p>
    <w:p w14:paraId="65316CF4" w14:textId="77777777" w:rsidR="005926EC" w:rsidRPr="005926EC" w:rsidRDefault="005926EC" w:rsidP="005926EC">
      <w:pPr>
        <w:spacing w:after="0" w:line="240" w:lineRule="auto"/>
        <w:rPr>
          <w:rStyle w:val="Courierforcode"/>
        </w:rPr>
      </w:pPr>
    </w:p>
    <w:p w14:paraId="342DAE33" w14:textId="77777777" w:rsidR="005926EC" w:rsidRPr="005926EC" w:rsidRDefault="005926EC" w:rsidP="005926EC">
      <w:pPr>
        <w:spacing w:after="0" w:line="240" w:lineRule="auto"/>
        <w:rPr>
          <w:rStyle w:val="Courierforcode"/>
        </w:rPr>
      </w:pPr>
    </w:p>
    <w:p w14:paraId="5780A109"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&lt;h2&gt;Our Ticket Packages&lt;/h2&gt;</w:t>
      </w:r>
    </w:p>
    <w:p w14:paraId="7CAEAD2F" w14:textId="77777777" w:rsidR="005926EC" w:rsidRPr="005926EC" w:rsidRDefault="005926EC" w:rsidP="005926EC">
      <w:pPr>
        <w:spacing w:after="0" w:line="240" w:lineRule="auto"/>
        <w:rPr>
          <w:rStyle w:val="Courierforcode"/>
        </w:rPr>
      </w:pPr>
    </w:p>
    <w:p w14:paraId="5436D8E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&lt;ul&gt;</w:t>
      </w:r>
    </w:p>
    <w:p w14:paraId="572B5D32"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&lt;li&gt;Season Package: $95&lt;/li&gt;</w:t>
      </w:r>
    </w:p>
    <w:p w14:paraId="35A3341C"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&lt;li&gt;Patron Package: $200&lt;/li&gt;</w:t>
      </w:r>
    </w:p>
    <w:p w14:paraId="5112F40E"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r>
      <w:r w:rsidRPr="005926EC">
        <w:rPr>
          <w:rStyle w:val="Courierforcode"/>
        </w:rPr>
        <w:tab/>
        <w:t>&lt;li&gt;Single Speaker: $25&lt;/li&gt;</w:t>
      </w:r>
    </w:p>
    <w:p w14:paraId="5F29ADC7"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&lt;/ul&gt;</w:t>
      </w:r>
    </w:p>
    <w:p w14:paraId="5CFC8C53" w14:textId="77777777" w:rsidR="005926EC" w:rsidRPr="005926EC" w:rsidRDefault="005926EC" w:rsidP="005926EC">
      <w:pPr>
        <w:spacing w:after="0" w:line="240" w:lineRule="auto"/>
        <w:rPr>
          <w:rStyle w:val="Courierforcode"/>
        </w:rPr>
      </w:pPr>
    </w:p>
    <w:p w14:paraId="5FA02E9B"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&lt;/section&gt;</w:t>
      </w:r>
    </w:p>
    <w:p w14:paraId="1F28E413" w14:textId="77777777" w:rsidR="005926EC" w:rsidRPr="005926EC" w:rsidRDefault="005926EC" w:rsidP="005926EC">
      <w:pPr>
        <w:spacing w:after="0" w:line="240" w:lineRule="auto"/>
        <w:rPr>
          <w:rStyle w:val="Courierforcode"/>
        </w:rPr>
      </w:pPr>
    </w:p>
    <w:p w14:paraId="7EC278BA" w14:textId="77777777" w:rsidR="005926EC" w:rsidRPr="005926EC" w:rsidRDefault="005926EC" w:rsidP="005926EC">
      <w:pPr>
        <w:spacing w:after="0" w:line="240" w:lineRule="auto"/>
        <w:rPr>
          <w:rStyle w:val="Courierforcode"/>
        </w:rPr>
      </w:pPr>
    </w:p>
    <w:p w14:paraId="059E70E2" w14:textId="77777777" w:rsidR="005926EC" w:rsidRPr="005926EC" w:rsidRDefault="005926EC" w:rsidP="005926EC">
      <w:pPr>
        <w:spacing w:after="0" w:line="240" w:lineRule="auto"/>
        <w:rPr>
          <w:rStyle w:val="Courierforcode"/>
        </w:rPr>
      </w:pPr>
    </w:p>
    <w:p w14:paraId="2A5D4493" w14:textId="77777777" w:rsidR="005926EC" w:rsidRPr="005926EC" w:rsidRDefault="005926EC" w:rsidP="005926EC">
      <w:pPr>
        <w:spacing w:after="0" w:line="240" w:lineRule="auto"/>
        <w:rPr>
          <w:rStyle w:val="Courierforcode"/>
        </w:rPr>
      </w:pPr>
    </w:p>
    <w:p w14:paraId="571C974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&lt;aside&gt;</w:t>
      </w:r>
    </w:p>
    <w:p w14:paraId="7EE3D9B3" w14:textId="77777777" w:rsidR="005926EC" w:rsidRPr="005926EC" w:rsidRDefault="005926EC" w:rsidP="005926EC">
      <w:pPr>
        <w:spacing w:after="0" w:line="240" w:lineRule="auto"/>
        <w:rPr>
          <w:rStyle w:val="Courierforcode"/>
        </w:rPr>
      </w:pPr>
    </w:p>
    <w:p w14:paraId="0623AB9B" w14:textId="77777777" w:rsidR="005926EC" w:rsidRPr="005926EC" w:rsidRDefault="005926EC" w:rsidP="005926EC">
      <w:pPr>
        <w:spacing w:after="0" w:line="240" w:lineRule="auto"/>
        <w:rPr>
          <w:rStyle w:val="Courierforcode"/>
        </w:rPr>
      </w:pPr>
      <w:r w:rsidRPr="005926EC">
        <w:rPr>
          <w:rStyle w:val="Courierforcode"/>
        </w:rPr>
        <w:tab/>
        <w:t>&lt;h2&gt;Guest speakers&lt;/h2&gt;</w:t>
      </w:r>
    </w:p>
    <w:p w14:paraId="217B0B4A" w14:textId="77777777" w:rsidR="005926EC" w:rsidRPr="005926EC" w:rsidRDefault="005926EC" w:rsidP="005926EC">
      <w:pPr>
        <w:spacing w:after="0" w:line="240" w:lineRule="auto"/>
        <w:rPr>
          <w:rStyle w:val="Courierforcode"/>
        </w:rPr>
      </w:pPr>
      <w:r w:rsidRPr="005926EC">
        <w:rPr>
          <w:rStyle w:val="Courierforcode"/>
        </w:rPr>
        <w:tab/>
        <w:t>&lt;div&gt;</w:t>
      </w:r>
    </w:p>
    <w:p w14:paraId="086CCF48" w14:textId="77777777" w:rsidR="005926EC" w:rsidRPr="005926EC" w:rsidRDefault="005926EC" w:rsidP="005926EC">
      <w:pPr>
        <w:spacing w:after="0" w:line="240" w:lineRule="auto"/>
        <w:rPr>
          <w:rStyle w:val="Courierforcode"/>
        </w:rPr>
      </w:pPr>
      <w:r w:rsidRPr="005926EC">
        <w:rPr>
          <w:rStyle w:val="Courierforcode"/>
        </w:rPr>
        <w:tab/>
        <w:t>&lt;h3&gt;October&lt;br&gt;&lt;a href="speakers/toobin.html"&gt;Jeffrey Toobin&lt;/a&gt;&lt;/h3&gt;</w:t>
      </w:r>
    </w:p>
    <w:p w14:paraId="5158B5E0" w14:textId="77777777" w:rsidR="005926EC" w:rsidRPr="005926EC" w:rsidRDefault="005926EC" w:rsidP="005926EC">
      <w:pPr>
        <w:spacing w:after="0" w:line="240" w:lineRule="auto"/>
        <w:rPr>
          <w:rStyle w:val="Courierforcode"/>
        </w:rPr>
      </w:pPr>
      <w:r w:rsidRPr="005926EC">
        <w:rPr>
          <w:rStyle w:val="Courierforcode"/>
        </w:rPr>
        <w:tab/>
        <w:t>&lt;img src="images/toobin75.jpg" alt="Toobin Photo"&gt;</w:t>
      </w:r>
    </w:p>
    <w:p w14:paraId="53463F78" w14:textId="77777777" w:rsidR="005926EC" w:rsidRPr="005926EC" w:rsidRDefault="005926EC" w:rsidP="005926EC">
      <w:pPr>
        <w:spacing w:after="0" w:line="240" w:lineRule="auto"/>
        <w:rPr>
          <w:rStyle w:val="Courierforcode"/>
        </w:rPr>
      </w:pPr>
    </w:p>
    <w:p w14:paraId="48FDCA6A" w14:textId="77777777" w:rsidR="005926EC" w:rsidRPr="005926EC" w:rsidRDefault="005926EC" w:rsidP="005926EC">
      <w:pPr>
        <w:spacing w:after="0" w:line="240" w:lineRule="auto"/>
        <w:rPr>
          <w:rStyle w:val="Courierforcode"/>
        </w:rPr>
      </w:pPr>
      <w:r w:rsidRPr="005926EC">
        <w:rPr>
          <w:rStyle w:val="Courierforcode"/>
        </w:rPr>
        <w:tab/>
        <w:t>&lt;h3&gt;November&lt;br&gt;&lt;a href="speakers/sorkin.html"&gt;Andrew Ross Sorkin&lt;/a&gt;&lt;/h3&gt;</w:t>
      </w:r>
    </w:p>
    <w:p w14:paraId="4B4B2CF5" w14:textId="77777777" w:rsidR="005926EC" w:rsidRPr="005926EC" w:rsidRDefault="005926EC" w:rsidP="005926EC">
      <w:pPr>
        <w:spacing w:after="0" w:line="240" w:lineRule="auto"/>
        <w:rPr>
          <w:rStyle w:val="Courierforcode"/>
        </w:rPr>
      </w:pPr>
      <w:r w:rsidRPr="005926EC">
        <w:rPr>
          <w:rStyle w:val="Courierforcode"/>
        </w:rPr>
        <w:tab/>
        <w:t>&lt;img src="images/sorkin75.jpg" alt="Sorkin Photo"&gt;</w:t>
      </w:r>
    </w:p>
    <w:p w14:paraId="1E0894CA" w14:textId="77777777" w:rsidR="005926EC" w:rsidRPr="005926EC" w:rsidRDefault="005926EC" w:rsidP="005926EC">
      <w:pPr>
        <w:spacing w:after="0" w:line="240" w:lineRule="auto"/>
        <w:rPr>
          <w:rStyle w:val="Courierforcode"/>
        </w:rPr>
      </w:pPr>
    </w:p>
    <w:p w14:paraId="4A40BE6F" w14:textId="77777777" w:rsidR="005926EC" w:rsidRPr="005926EC" w:rsidRDefault="005926EC" w:rsidP="005926EC">
      <w:pPr>
        <w:spacing w:after="0" w:line="240" w:lineRule="auto"/>
        <w:rPr>
          <w:rStyle w:val="Courierforcode"/>
        </w:rPr>
      </w:pPr>
      <w:r w:rsidRPr="005926EC">
        <w:rPr>
          <w:rStyle w:val="Courierforcode"/>
        </w:rPr>
        <w:tab/>
        <w:t>&lt;h3&gt;January&lt;br&gt;&lt;a href="speakers/chua.html"&gt;Amy Chua&lt;/a&gt;&lt;/h3&gt;</w:t>
      </w:r>
    </w:p>
    <w:p w14:paraId="30D672E1" w14:textId="77777777" w:rsidR="005926EC" w:rsidRPr="005926EC" w:rsidRDefault="005926EC" w:rsidP="005926EC">
      <w:pPr>
        <w:spacing w:after="0" w:line="240" w:lineRule="auto"/>
        <w:rPr>
          <w:rStyle w:val="Courierforcode"/>
        </w:rPr>
      </w:pPr>
      <w:r w:rsidRPr="005926EC">
        <w:rPr>
          <w:rStyle w:val="Courierforcode"/>
        </w:rPr>
        <w:tab/>
        <w:t>&lt;img src="images/chua75.jpg" alt="Chua Photo"&gt;</w:t>
      </w:r>
    </w:p>
    <w:p w14:paraId="2E01F150" w14:textId="77777777" w:rsidR="005926EC" w:rsidRPr="005926EC" w:rsidRDefault="005926EC" w:rsidP="005926EC">
      <w:pPr>
        <w:spacing w:after="0" w:line="240" w:lineRule="auto"/>
        <w:rPr>
          <w:rStyle w:val="Courierforcode"/>
        </w:rPr>
      </w:pPr>
    </w:p>
    <w:p w14:paraId="1B936028" w14:textId="77777777" w:rsidR="005926EC" w:rsidRPr="005926EC" w:rsidRDefault="005926EC" w:rsidP="005926EC">
      <w:pPr>
        <w:spacing w:after="0" w:line="240" w:lineRule="auto"/>
        <w:rPr>
          <w:rStyle w:val="Courierforcode"/>
        </w:rPr>
      </w:pPr>
      <w:r w:rsidRPr="005926EC">
        <w:rPr>
          <w:rStyle w:val="Courierforcode"/>
        </w:rPr>
        <w:tab/>
        <w:t>&lt;h3&gt;February&lt;br&gt;&lt;a href="speakers/sampson.html"&gt;Scott Sampson&lt;/a&gt;&lt;/h3&gt;</w:t>
      </w:r>
    </w:p>
    <w:p w14:paraId="7FDCAD0D" w14:textId="77777777" w:rsidR="005926EC" w:rsidRPr="005926EC" w:rsidRDefault="005926EC" w:rsidP="005926EC">
      <w:pPr>
        <w:spacing w:after="0" w:line="240" w:lineRule="auto"/>
        <w:rPr>
          <w:rStyle w:val="Courierforcode"/>
        </w:rPr>
      </w:pPr>
      <w:r w:rsidRPr="005926EC">
        <w:rPr>
          <w:rStyle w:val="Courierforcode"/>
        </w:rPr>
        <w:tab/>
        <w:t>&lt;img src="images/sampson75.jpg" alt="Sampson Photo"&gt;</w:t>
      </w:r>
    </w:p>
    <w:p w14:paraId="4FE7D9B6" w14:textId="77777777" w:rsidR="005926EC" w:rsidRPr="005926EC" w:rsidRDefault="005926EC" w:rsidP="005926EC">
      <w:pPr>
        <w:spacing w:after="0" w:line="240" w:lineRule="auto"/>
        <w:rPr>
          <w:rStyle w:val="Courierforcode"/>
        </w:rPr>
      </w:pPr>
      <w:r w:rsidRPr="005926EC">
        <w:rPr>
          <w:rStyle w:val="Courierforcode"/>
        </w:rPr>
        <w:tab/>
        <w:t>&lt;/div&gt;</w:t>
      </w:r>
    </w:p>
    <w:p w14:paraId="0C97FD0D" w14:textId="77777777" w:rsidR="005926EC" w:rsidRPr="005926EC" w:rsidRDefault="005926EC" w:rsidP="005926EC">
      <w:pPr>
        <w:spacing w:after="0" w:line="240" w:lineRule="auto"/>
        <w:rPr>
          <w:rStyle w:val="Courierforcode"/>
        </w:rPr>
      </w:pPr>
    </w:p>
    <w:p w14:paraId="3DD39EB6"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&lt;/aside&gt;</w:t>
      </w:r>
    </w:p>
    <w:p w14:paraId="7A7C6E6D" w14:textId="77777777" w:rsidR="005926EC" w:rsidRPr="005926EC" w:rsidRDefault="005926EC" w:rsidP="005926EC">
      <w:pPr>
        <w:spacing w:after="0" w:line="240" w:lineRule="auto"/>
        <w:rPr>
          <w:rStyle w:val="Courierforcode"/>
        </w:rPr>
      </w:pPr>
    </w:p>
    <w:p w14:paraId="12A5424A" w14:textId="77777777" w:rsidR="005926EC" w:rsidRPr="005926EC" w:rsidRDefault="005926EC" w:rsidP="005926EC">
      <w:pPr>
        <w:spacing w:after="0" w:line="240" w:lineRule="auto"/>
        <w:rPr>
          <w:rStyle w:val="Courierforcode"/>
        </w:rPr>
      </w:pPr>
      <w:r w:rsidRPr="005926EC">
        <w:rPr>
          <w:rStyle w:val="Courierforcode"/>
        </w:rPr>
        <w:tab/>
        <w:t>&lt;/main&gt;</w:t>
      </w:r>
    </w:p>
    <w:p w14:paraId="68ECB991" w14:textId="77777777" w:rsidR="005926EC" w:rsidRPr="005926EC" w:rsidRDefault="005926EC" w:rsidP="005926EC">
      <w:pPr>
        <w:spacing w:after="0" w:line="240" w:lineRule="auto"/>
        <w:rPr>
          <w:rStyle w:val="Courierforcode"/>
        </w:rPr>
      </w:pPr>
    </w:p>
    <w:p w14:paraId="5C97E1B7" w14:textId="77777777" w:rsidR="005926EC" w:rsidRPr="005926EC" w:rsidRDefault="005926EC" w:rsidP="005926EC">
      <w:pPr>
        <w:spacing w:after="0" w:line="240" w:lineRule="auto"/>
        <w:rPr>
          <w:rStyle w:val="Courierforcode"/>
        </w:rPr>
      </w:pPr>
    </w:p>
    <w:p w14:paraId="49BB14DA" w14:textId="77777777" w:rsidR="005926EC" w:rsidRPr="005926EC" w:rsidRDefault="005926EC" w:rsidP="005926EC">
      <w:pPr>
        <w:spacing w:after="0" w:line="240" w:lineRule="auto"/>
        <w:rPr>
          <w:rStyle w:val="Courierforcode"/>
        </w:rPr>
      </w:pPr>
      <w:r w:rsidRPr="005926EC">
        <w:rPr>
          <w:rStyle w:val="Courierforcode"/>
        </w:rPr>
        <w:tab/>
        <w:t>&lt;footer&gt;</w:t>
      </w:r>
    </w:p>
    <w:p w14:paraId="291BD433" w14:textId="77777777" w:rsidR="005926EC" w:rsidRPr="005926EC" w:rsidRDefault="005926EC" w:rsidP="005926EC">
      <w:pPr>
        <w:spacing w:after="0" w:line="240" w:lineRule="auto"/>
        <w:rPr>
          <w:rStyle w:val="Courierforcode"/>
        </w:rPr>
      </w:pPr>
      <w:r w:rsidRPr="005926EC">
        <w:rPr>
          <w:rStyle w:val="Courierforcode"/>
        </w:rPr>
        <w:tab/>
      </w:r>
      <w:r w:rsidRPr="005926EC">
        <w:rPr>
          <w:rStyle w:val="Courierforcode"/>
        </w:rPr>
        <w:tab/>
        <w:t>&lt;p&gt;&amp;copy; 2015, San Joaquin Valley Town Hall, Fresno, CA 93755&lt;/p&gt;</w:t>
      </w:r>
    </w:p>
    <w:p w14:paraId="2BA87CAC" w14:textId="77777777" w:rsidR="005926EC" w:rsidRPr="005926EC" w:rsidRDefault="005926EC" w:rsidP="005926EC">
      <w:pPr>
        <w:spacing w:after="0" w:line="240" w:lineRule="auto"/>
        <w:rPr>
          <w:rStyle w:val="Courierforcode"/>
        </w:rPr>
      </w:pPr>
      <w:r w:rsidRPr="005926EC">
        <w:rPr>
          <w:rStyle w:val="Courierforcode"/>
        </w:rPr>
        <w:tab/>
        <w:t>&lt;/footer&gt;</w:t>
      </w:r>
    </w:p>
    <w:p w14:paraId="79C3ABA5" w14:textId="77777777" w:rsidR="005926EC" w:rsidRPr="005926EC" w:rsidRDefault="005926EC" w:rsidP="005926EC">
      <w:pPr>
        <w:spacing w:after="0" w:line="240" w:lineRule="auto"/>
        <w:rPr>
          <w:rStyle w:val="Courierforcode"/>
        </w:rPr>
      </w:pPr>
      <w:r w:rsidRPr="005926EC">
        <w:rPr>
          <w:rStyle w:val="Courierforcode"/>
        </w:rPr>
        <w:t>&lt;/body&gt;</w:t>
      </w:r>
    </w:p>
    <w:p w14:paraId="629CDEFD" w14:textId="77777777" w:rsidR="005926EC" w:rsidRPr="005926EC" w:rsidRDefault="005926EC" w:rsidP="005926EC">
      <w:pPr>
        <w:spacing w:after="0" w:line="240" w:lineRule="auto"/>
        <w:rPr>
          <w:rStyle w:val="Courierforcode"/>
        </w:rPr>
      </w:pPr>
      <w:r w:rsidRPr="005926EC">
        <w:rPr>
          <w:rStyle w:val="Courierforcode"/>
        </w:rPr>
        <w:t>&lt;/html&gt;</w:t>
      </w:r>
    </w:p>
    <w:p w14:paraId="37A61C54" w14:textId="2AFA3F53" w:rsidR="004635C3" w:rsidRDefault="004635C3">
      <w:pPr>
        <w:spacing w:after="0" w:line="240" w:lineRule="auto"/>
        <w:rPr>
          <w:rStyle w:val="Courierforcode"/>
        </w:rPr>
      </w:pPr>
      <w:r>
        <w:rPr>
          <w:rStyle w:val="Courierforcode"/>
        </w:rPr>
        <w:br w:type="page"/>
      </w:r>
    </w:p>
    <w:p w14:paraId="1BD72A2B" w14:textId="5F3D62AA" w:rsidR="004635C3" w:rsidRPr="00482904" w:rsidRDefault="004635C3" w:rsidP="004635C3">
      <w:pPr>
        <w:rPr>
          <w:rStyle w:val="IntenseReference"/>
        </w:rPr>
      </w:pPr>
      <w:r w:rsidRPr="00482904">
        <w:rPr>
          <w:rStyle w:val="IntenseReference"/>
        </w:rPr>
        <w:lastRenderedPageBreak/>
        <w:t xml:space="preserve">The </w:t>
      </w:r>
      <w:r>
        <w:rPr>
          <w:rStyle w:val="IntenseReference"/>
        </w:rPr>
        <w:t>CSS</w:t>
      </w:r>
      <w:r w:rsidRPr="00482904">
        <w:rPr>
          <w:rStyle w:val="IntenseReference"/>
        </w:rPr>
        <w:t xml:space="preserve"> for Chapter </w:t>
      </w:r>
      <w:r>
        <w:rPr>
          <w:rStyle w:val="IntenseReference"/>
        </w:rPr>
        <w:t>8</w:t>
      </w:r>
      <w:r w:rsidRPr="00482904">
        <w:rPr>
          <w:rStyle w:val="IntenseReference"/>
        </w:rPr>
        <w:t xml:space="preserve">, Exercise </w:t>
      </w:r>
      <w:r>
        <w:rPr>
          <w:rStyle w:val="IntenseReference"/>
        </w:rPr>
        <w:t>8</w:t>
      </w:r>
      <w:r w:rsidRPr="00482904">
        <w:rPr>
          <w:rStyle w:val="IntenseReference"/>
        </w:rPr>
        <w:t>-1</w:t>
      </w:r>
    </w:p>
    <w:p w14:paraId="0544ACE6" w14:textId="77777777" w:rsidR="004635C3" w:rsidRPr="004635C3" w:rsidRDefault="004635C3" w:rsidP="004635C3">
      <w:pPr>
        <w:spacing w:after="0" w:line="240" w:lineRule="auto"/>
        <w:rPr>
          <w:rStyle w:val="Courierforcode"/>
        </w:rPr>
      </w:pPr>
      <w:r w:rsidRPr="004635C3">
        <w:rPr>
          <w:rStyle w:val="Courierforcode"/>
        </w:rPr>
        <w:t>/* reset selector */</w:t>
      </w:r>
    </w:p>
    <w:p w14:paraId="36A99499" w14:textId="77777777" w:rsidR="004635C3" w:rsidRPr="004635C3" w:rsidRDefault="004635C3" w:rsidP="004635C3">
      <w:pPr>
        <w:spacing w:after="0" w:line="240" w:lineRule="auto"/>
        <w:rPr>
          <w:rStyle w:val="Courierforcode"/>
        </w:rPr>
      </w:pPr>
    </w:p>
    <w:p w14:paraId="22B68F65" w14:textId="77777777" w:rsidR="004635C3" w:rsidRPr="004635C3" w:rsidRDefault="004635C3" w:rsidP="004635C3">
      <w:pPr>
        <w:spacing w:after="0" w:line="240" w:lineRule="auto"/>
        <w:rPr>
          <w:rStyle w:val="Courierforcode"/>
        </w:rPr>
      </w:pPr>
      <w:r w:rsidRPr="004635C3">
        <w:rPr>
          <w:rStyle w:val="Courierforcode"/>
        </w:rPr>
        <w:t>* {</w:t>
      </w:r>
    </w:p>
    <w:p w14:paraId="50A7D90D" w14:textId="77777777" w:rsidR="004635C3" w:rsidRPr="004635C3" w:rsidRDefault="004635C3" w:rsidP="004635C3">
      <w:pPr>
        <w:spacing w:after="0" w:line="240" w:lineRule="auto"/>
        <w:rPr>
          <w:rStyle w:val="Courierforcode"/>
        </w:rPr>
      </w:pPr>
      <w:r w:rsidRPr="004635C3">
        <w:rPr>
          <w:rStyle w:val="Courierforcode"/>
        </w:rPr>
        <w:tab/>
        <w:t>margin: 0;</w:t>
      </w:r>
    </w:p>
    <w:p w14:paraId="523EACE0" w14:textId="77777777" w:rsidR="004635C3" w:rsidRPr="004635C3" w:rsidRDefault="004635C3" w:rsidP="004635C3">
      <w:pPr>
        <w:spacing w:after="0" w:line="240" w:lineRule="auto"/>
        <w:rPr>
          <w:rStyle w:val="Courierforcode"/>
        </w:rPr>
      </w:pPr>
      <w:r w:rsidRPr="004635C3">
        <w:rPr>
          <w:rStyle w:val="Courierforcode"/>
        </w:rPr>
        <w:tab/>
        <w:t>padding: 0;</w:t>
      </w:r>
    </w:p>
    <w:p w14:paraId="497AEF75" w14:textId="77777777" w:rsidR="004635C3" w:rsidRPr="004635C3" w:rsidRDefault="004635C3" w:rsidP="004635C3">
      <w:pPr>
        <w:spacing w:after="0" w:line="240" w:lineRule="auto"/>
        <w:rPr>
          <w:rStyle w:val="Courierforcode"/>
        </w:rPr>
      </w:pPr>
      <w:r w:rsidRPr="004635C3">
        <w:rPr>
          <w:rStyle w:val="Courierforcode"/>
        </w:rPr>
        <w:t>}</w:t>
      </w:r>
    </w:p>
    <w:p w14:paraId="0C412C6E" w14:textId="77777777" w:rsidR="004635C3" w:rsidRPr="004635C3" w:rsidRDefault="004635C3" w:rsidP="004635C3">
      <w:pPr>
        <w:spacing w:after="0" w:line="240" w:lineRule="auto"/>
        <w:rPr>
          <w:rStyle w:val="Courierforcode"/>
        </w:rPr>
      </w:pPr>
    </w:p>
    <w:p w14:paraId="3B523208" w14:textId="77777777" w:rsidR="004635C3" w:rsidRPr="004635C3" w:rsidRDefault="004635C3" w:rsidP="004635C3">
      <w:pPr>
        <w:spacing w:after="0" w:line="240" w:lineRule="auto"/>
        <w:rPr>
          <w:rStyle w:val="Courierforcode"/>
        </w:rPr>
      </w:pPr>
    </w:p>
    <w:p w14:paraId="5B562DFA" w14:textId="77777777" w:rsidR="004635C3" w:rsidRPr="004635C3" w:rsidRDefault="004635C3" w:rsidP="004635C3">
      <w:pPr>
        <w:spacing w:after="0" w:line="240" w:lineRule="auto"/>
        <w:rPr>
          <w:rStyle w:val="Courierforcode"/>
        </w:rPr>
      </w:pPr>
      <w:r w:rsidRPr="004635C3">
        <w:rPr>
          <w:rStyle w:val="Courierforcode"/>
        </w:rPr>
        <w:t>/* the styles for the elements */</w:t>
      </w:r>
    </w:p>
    <w:p w14:paraId="142EBE31" w14:textId="77777777" w:rsidR="004635C3" w:rsidRPr="004635C3" w:rsidRDefault="004635C3" w:rsidP="004635C3">
      <w:pPr>
        <w:spacing w:after="0" w:line="240" w:lineRule="auto"/>
        <w:rPr>
          <w:rStyle w:val="Courierforcode"/>
        </w:rPr>
      </w:pPr>
    </w:p>
    <w:p w14:paraId="604326A1" w14:textId="77777777" w:rsidR="004635C3" w:rsidRPr="004635C3" w:rsidRDefault="004635C3" w:rsidP="004635C3">
      <w:pPr>
        <w:spacing w:after="0" w:line="240" w:lineRule="auto"/>
        <w:rPr>
          <w:rStyle w:val="Courierforcode"/>
        </w:rPr>
      </w:pPr>
      <w:r w:rsidRPr="004635C3">
        <w:rPr>
          <w:rStyle w:val="Courierforcode"/>
        </w:rPr>
        <w:t>html {</w:t>
      </w:r>
    </w:p>
    <w:p w14:paraId="0B2DDD9C" w14:textId="77777777" w:rsidR="004635C3" w:rsidRPr="004635C3" w:rsidRDefault="004635C3" w:rsidP="004635C3">
      <w:pPr>
        <w:spacing w:after="0" w:line="240" w:lineRule="auto"/>
        <w:rPr>
          <w:rStyle w:val="Courierforcode"/>
        </w:rPr>
      </w:pPr>
      <w:r w:rsidRPr="004635C3">
        <w:rPr>
          <w:rStyle w:val="Courierforcode"/>
        </w:rPr>
        <w:tab/>
        <w:t>background-color: #ffffff;</w:t>
      </w:r>
    </w:p>
    <w:p w14:paraId="799B6B75" w14:textId="77777777" w:rsidR="004635C3" w:rsidRPr="004635C3" w:rsidRDefault="004635C3" w:rsidP="004635C3">
      <w:pPr>
        <w:spacing w:after="0" w:line="240" w:lineRule="auto"/>
        <w:rPr>
          <w:rStyle w:val="Courierforcode"/>
        </w:rPr>
      </w:pPr>
      <w:r w:rsidRPr="004635C3">
        <w:rPr>
          <w:rStyle w:val="Courierforcode"/>
        </w:rPr>
        <w:tab/>
        <w:t>}</w:t>
      </w:r>
    </w:p>
    <w:p w14:paraId="5A7653C6" w14:textId="77777777" w:rsidR="004635C3" w:rsidRPr="004635C3" w:rsidRDefault="004635C3" w:rsidP="004635C3">
      <w:pPr>
        <w:spacing w:after="0" w:line="240" w:lineRule="auto"/>
        <w:rPr>
          <w:rStyle w:val="Courierforcode"/>
        </w:rPr>
      </w:pPr>
    </w:p>
    <w:p w14:paraId="0878BEE8" w14:textId="77777777" w:rsidR="004635C3" w:rsidRPr="004635C3" w:rsidRDefault="004635C3" w:rsidP="004635C3">
      <w:pPr>
        <w:spacing w:after="0" w:line="240" w:lineRule="auto"/>
        <w:rPr>
          <w:rStyle w:val="Courierforcode"/>
        </w:rPr>
      </w:pPr>
      <w:r w:rsidRPr="004635C3">
        <w:rPr>
          <w:rStyle w:val="Courierforcode"/>
        </w:rPr>
        <w:t>body {</w:t>
      </w:r>
    </w:p>
    <w:p w14:paraId="1B4073F2" w14:textId="77777777" w:rsidR="004635C3" w:rsidRPr="004635C3" w:rsidRDefault="004635C3" w:rsidP="004635C3">
      <w:pPr>
        <w:spacing w:after="0" w:line="240" w:lineRule="auto"/>
        <w:rPr>
          <w:rStyle w:val="Courierforcode"/>
        </w:rPr>
      </w:pPr>
      <w:r w:rsidRPr="004635C3">
        <w:rPr>
          <w:rStyle w:val="Courierforcode"/>
        </w:rPr>
        <w:tab/>
        <w:t>background-color: #fffded;</w:t>
      </w:r>
    </w:p>
    <w:p w14:paraId="12ACBE18" w14:textId="77777777" w:rsidR="004635C3" w:rsidRPr="004635C3" w:rsidRDefault="004635C3" w:rsidP="004635C3">
      <w:pPr>
        <w:spacing w:after="0" w:line="240" w:lineRule="auto"/>
        <w:rPr>
          <w:rStyle w:val="Courierforcode"/>
        </w:rPr>
      </w:pPr>
      <w:r w:rsidRPr="004635C3">
        <w:rPr>
          <w:rStyle w:val="Courierforcode"/>
        </w:rPr>
        <w:tab/>
        <w:t>width: 99%;</w:t>
      </w:r>
    </w:p>
    <w:p w14:paraId="08055485" w14:textId="77777777" w:rsidR="004635C3" w:rsidRPr="004635C3" w:rsidRDefault="004635C3" w:rsidP="004635C3">
      <w:pPr>
        <w:spacing w:after="0" w:line="240" w:lineRule="auto"/>
        <w:rPr>
          <w:rStyle w:val="Courierforcode"/>
        </w:rPr>
      </w:pPr>
      <w:r w:rsidRPr="004635C3">
        <w:rPr>
          <w:rStyle w:val="Courierforcode"/>
        </w:rPr>
        <w:tab/>
        <w:t>max-width: 960px;</w:t>
      </w:r>
    </w:p>
    <w:p w14:paraId="4F8835D4" w14:textId="77777777" w:rsidR="004635C3" w:rsidRPr="004635C3" w:rsidRDefault="004635C3" w:rsidP="004635C3">
      <w:pPr>
        <w:spacing w:after="0" w:line="240" w:lineRule="auto"/>
        <w:rPr>
          <w:rStyle w:val="Courierforcode"/>
        </w:rPr>
      </w:pPr>
      <w:r w:rsidRPr="004635C3">
        <w:rPr>
          <w:rStyle w:val="Courierforcode"/>
        </w:rPr>
        <w:tab/>
        <w:t xml:space="preserve">margin: 1em auto 1em; </w:t>
      </w:r>
    </w:p>
    <w:p w14:paraId="3785D2BE" w14:textId="77777777" w:rsidR="004635C3" w:rsidRPr="004635C3" w:rsidRDefault="004635C3" w:rsidP="004635C3">
      <w:pPr>
        <w:spacing w:after="0" w:line="240" w:lineRule="auto"/>
        <w:rPr>
          <w:rStyle w:val="Courierforcode"/>
        </w:rPr>
      </w:pPr>
      <w:r w:rsidRPr="004635C3">
        <w:rPr>
          <w:rStyle w:val="Courierforcode"/>
        </w:rPr>
        <w:tab/>
        <w:t>border: 3px solid #931420;</w:t>
      </w:r>
    </w:p>
    <w:p w14:paraId="23F29CDD" w14:textId="77777777" w:rsidR="004635C3" w:rsidRPr="004635C3" w:rsidRDefault="004635C3" w:rsidP="004635C3">
      <w:pPr>
        <w:spacing w:after="0" w:line="240" w:lineRule="auto"/>
        <w:rPr>
          <w:rStyle w:val="Courierforcode"/>
        </w:rPr>
      </w:pPr>
      <w:r w:rsidRPr="004635C3">
        <w:rPr>
          <w:rStyle w:val="Courierforcode"/>
        </w:rPr>
        <w:tab/>
        <w:t>font-family: Arial, Helvetica, sans-serif;</w:t>
      </w:r>
    </w:p>
    <w:p w14:paraId="2D789BF5" w14:textId="77777777" w:rsidR="004635C3" w:rsidRPr="004635C3" w:rsidRDefault="004635C3" w:rsidP="004635C3">
      <w:pPr>
        <w:spacing w:after="0" w:line="240" w:lineRule="auto"/>
        <w:rPr>
          <w:rStyle w:val="Courierforcode"/>
        </w:rPr>
      </w:pPr>
      <w:r w:rsidRPr="004635C3">
        <w:rPr>
          <w:rStyle w:val="Courierforcode"/>
        </w:rPr>
        <w:t xml:space="preserve">    font-size: 100%;</w:t>
      </w:r>
    </w:p>
    <w:p w14:paraId="0703DF66" w14:textId="77777777" w:rsidR="004635C3" w:rsidRPr="004635C3" w:rsidRDefault="004635C3" w:rsidP="004635C3">
      <w:pPr>
        <w:spacing w:after="0" w:line="240" w:lineRule="auto"/>
        <w:rPr>
          <w:rStyle w:val="Courierforcode"/>
        </w:rPr>
      </w:pPr>
      <w:r w:rsidRPr="004635C3">
        <w:rPr>
          <w:rStyle w:val="Courierforcode"/>
        </w:rPr>
        <w:t>}</w:t>
      </w:r>
    </w:p>
    <w:p w14:paraId="3A9DF3EB" w14:textId="77777777" w:rsidR="004635C3" w:rsidRPr="004635C3" w:rsidRDefault="004635C3" w:rsidP="004635C3">
      <w:pPr>
        <w:spacing w:after="0" w:line="240" w:lineRule="auto"/>
        <w:rPr>
          <w:rStyle w:val="Courierforcode"/>
        </w:rPr>
      </w:pPr>
    </w:p>
    <w:p w14:paraId="58A34A1F" w14:textId="77777777" w:rsidR="004635C3" w:rsidRPr="004635C3" w:rsidRDefault="004635C3" w:rsidP="004635C3">
      <w:pPr>
        <w:spacing w:after="0" w:line="240" w:lineRule="auto"/>
        <w:rPr>
          <w:rStyle w:val="Courierforcode"/>
        </w:rPr>
      </w:pPr>
    </w:p>
    <w:p w14:paraId="0B5F799B" w14:textId="77777777" w:rsidR="004635C3" w:rsidRPr="004635C3" w:rsidRDefault="004635C3" w:rsidP="004635C3">
      <w:pPr>
        <w:spacing w:after="0" w:line="240" w:lineRule="auto"/>
        <w:rPr>
          <w:rStyle w:val="Courierforcode"/>
        </w:rPr>
      </w:pPr>
      <w:r w:rsidRPr="004635C3">
        <w:rPr>
          <w:rStyle w:val="Courierforcode"/>
        </w:rPr>
        <w:t>aside {</w:t>
      </w:r>
    </w:p>
    <w:p w14:paraId="68C8E9D3" w14:textId="77777777" w:rsidR="004635C3" w:rsidRPr="004635C3" w:rsidRDefault="004635C3" w:rsidP="004635C3">
      <w:pPr>
        <w:spacing w:after="0" w:line="240" w:lineRule="auto"/>
        <w:rPr>
          <w:rStyle w:val="Courierforcode"/>
        </w:rPr>
      </w:pPr>
      <w:r w:rsidRPr="004635C3">
        <w:rPr>
          <w:rStyle w:val="Courierforcode"/>
        </w:rPr>
        <w:tab/>
        <w:t>width: 20%;</w:t>
      </w:r>
    </w:p>
    <w:p w14:paraId="7EBF3E88" w14:textId="77777777" w:rsidR="004635C3" w:rsidRPr="004635C3" w:rsidRDefault="004635C3" w:rsidP="004635C3">
      <w:pPr>
        <w:spacing w:after="0" w:line="240" w:lineRule="auto"/>
        <w:rPr>
          <w:rStyle w:val="Courierforcode"/>
        </w:rPr>
      </w:pPr>
      <w:r w:rsidRPr="004635C3">
        <w:rPr>
          <w:rStyle w:val="Courierforcode"/>
        </w:rPr>
        <w:tab/>
        <w:t>float: left;</w:t>
      </w:r>
    </w:p>
    <w:p w14:paraId="09CEE36B" w14:textId="77777777" w:rsidR="004635C3" w:rsidRPr="004635C3" w:rsidRDefault="004635C3" w:rsidP="004635C3">
      <w:pPr>
        <w:spacing w:after="0" w:line="240" w:lineRule="auto"/>
        <w:rPr>
          <w:rStyle w:val="Courierforcode"/>
        </w:rPr>
      </w:pPr>
      <w:r w:rsidRPr="004635C3">
        <w:rPr>
          <w:rStyle w:val="Courierforcode"/>
        </w:rPr>
        <w:tab/>
        <w:t>padding: 0 0 2% 2%;</w:t>
      </w:r>
    </w:p>
    <w:p w14:paraId="60F724A9" w14:textId="77777777" w:rsidR="004635C3" w:rsidRPr="004635C3" w:rsidRDefault="004635C3" w:rsidP="004635C3">
      <w:pPr>
        <w:spacing w:after="0" w:line="240" w:lineRule="auto"/>
        <w:rPr>
          <w:rStyle w:val="Courierforcode"/>
        </w:rPr>
      </w:pPr>
      <w:r w:rsidRPr="004635C3">
        <w:rPr>
          <w:rStyle w:val="Courierforcode"/>
        </w:rPr>
        <w:t>}</w:t>
      </w:r>
    </w:p>
    <w:p w14:paraId="0446485B" w14:textId="77777777" w:rsidR="004635C3" w:rsidRPr="004635C3" w:rsidRDefault="004635C3" w:rsidP="004635C3">
      <w:pPr>
        <w:spacing w:after="0" w:line="240" w:lineRule="auto"/>
        <w:rPr>
          <w:rStyle w:val="Courierforcode"/>
        </w:rPr>
      </w:pPr>
    </w:p>
    <w:p w14:paraId="17528030" w14:textId="77777777" w:rsidR="004635C3" w:rsidRPr="004635C3" w:rsidRDefault="004635C3" w:rsidP="004635C3">
      <w:pPr>
        <w:spacing w:after="0" w:line="240" w:lineRule="auto"/>
        <w:rPr>
          <w:rStyle w:val="Courierforcode"/>
        </w:rPr>
      </w:pPr>
      <w:r w:rsidRPr="004635C3">
        <w:rPr>
          <w:rStyle w:val="Courierforcode"/>
        </w:rPr>
        <w:t>footer {</w:t>
      </w:r>
    </w:p>
    <w:p w14:paraId="530C5C98" w14:textId="77777777" w:rsidR="004635C3" w:rsidRPr="004635C3" w:rsidRDefault="004635C3" w:rsidP="004635C3">
      <w:pPr>
        <w:spacing w:after="0" w:line="240" w:lineRule="auto"/>
        <w:rPr>
          <w:rStyle w:val="Courierforcode"/>
        </w:rPr>
      </w:pPr>
      <w:r w:rsidRPr="004635C3">
        <w:rPr>
          <w:rStyle w:val="Courierforcode"/>
        </w:rPr>
        <w:tab/>
        <w:t>background-color: #931420;</w:t>
      </w:r>
    </w:p>
    <w:p w14:paraId="1C49250A" w14:textId="77777777" w:rsidR="004635C3" w:rsidRPr="004635C3" w:rsidRDefault="004635C3" w:rsidP="004635C3">
      <w:pPr>
        <w:spacing w:after="0" w:line="240" w:lineRule="auto"/>
        <w:rPr>
          <w:rStyle w:val="Courierforcode"/>
        </w:rPr>
      </w:pPr>
      <w:r w:rsidRPr="004635C3">
        <w:rPr>
          <w:rStyle w:val="Courierforcode"/>
        </w:rPr>
        <w:tab/>
        <w:t>padding: 1em;</w:t>
      </w:r>
    </w:p>
    <w:p w14:paraId="3D1EA0BD" w14:textId="77777777" w:rsidR="004635C3" w:rsidRPr="004635C3" w:rsidRDefault="004635C3" w:rsidP="004635C3">
      <w:pPr>
        <w:spacing w:after="0" w:line="240" w:lineRule="auto"/>
        <w:rPr>
          <w:rStyle w:val="Courierforcode"/>
        </w:rPr>
      </w:pPr>
      <w:r w:rsidRPr="004635C3">
        <w:rPr>
          <w:rStyle w:val="Courierforcode"/>
        </w:rPr>
        <w:tab/>
        <w:t>clear: both;</w:t>
      </w:r>
    </w:p>
    <w:p w14:paraId="5B093DA9" w14:textId="77777777" w:rsidR="004635C3" w:rsidRPr="004635C3" w:rsidRDefault="004635C3" w:rsidP="004635C3">
      <w:pPr>
        <w:spacing w:after="0" w:line="240" w:lineRule="auto"/>
        <w:rPr>
          <w:rStyle w:val="Courierforcode"/>
        </w:rPr>
      </w:pPr>
      <w:r w:rsidRPr="004635C3">
        <w:rPr>
          <w:rStyle w:val="Courierforcode"/>
        </w:rPr>
        <w:t>}</w:t>
      </w:r>
    </w:p>
    <w:p w14:paraId="0C8F75C8" w14:textId="77777777" w:rsidR="004635C3" w:rsidRPr="004635C3" w:rsidRDefault="004635C3" w:rsidP="004635C3">
      <w:pPr>
        <w:spacing w:after="0" w:line="240" w:lineRule="auto"/>
        <w:rPr>
          <w:rStyle w:val="Courierforcode"/>
        </w:rPr>
      </w:pPr>
      <w:r w:rsidRPr="004635C3">
        <w:rPr>
          <w:rStyle w:val="Courierforcode"/>
        </w:rPr>
        <w:t>/* hide mobile navigation initially */</w:t>
      </w:r>
    </w:p>
    <w:p w14:paraId="76A63705" w14:textId="77777777" w:rsidR="004635C3" w:rsidRPr="004635C3" w:rsidRDefault="004635C3" w:rsidP="004635C3">
      <w:pPr>
        <w:spacing w:after="0" w:line="240" w:lineRule="auto"/>
        <w:rPr>
          <w:rStyle w:val="Courierforcode"/>
        </w:rPr>
      </w:pPr>
      <w:r w:rsidRPr="004635C3">
        <w:rPr>
          <w:rStyle w:val="Courierforcode"/>
        </w:rPr>
        <w:t>#mobile_menu {</w:t>
      </w:r>
    </w:p>
    <w:p w14:paraId="6199B1F3" w14:textId="77777777" w:rsidR="004635C3" w:rsidRPr="004635C3" w:rsidRDefault="004635C3" w:rsidP="004635C3">
      <w:pPr>
        <w:spacing w:after="0" w:line="240" w:lineRule="auto"/>
        <w:rPr>
          <w:rStyle w:val="Courierforcode"/>
        </w:rPr>
      </w:pPr>
      <w:r w:rsidRPr="004635C3">
        <w:rPr>
          <w:rStyle w:val="Courierforcode"/>
        </w:rPr>
        <w:tab/>
        <w:t>display: none;</w:t>
      </w:r>
    </w:p>
    <w:p w14:paraId="604CB049" w14:textId="77777777" w:rsidR="004635C3" w:rsidRPr="004635C3" w:rsidRDefault="004635C3" w:rsidP="004635C3">
      <w:pPr>
        <w:spacing w:after="0" w:line="240" w:lineRule="auto"/>
        <w:rPr>
          <w:rStyle w:val="Courierforcode"/>
        </w:rPr>
      </w:pPr>
      <w:r w:rsidRPr="004635C3">
        <w:rPr>
          <w:rStyle w:val="Courierforcode"/>
        </w:rPr>
        <w:t>}</w:t>
      </w:r>
    </w:p>
    <w:p w14:paraId="7913C7C4" w14:textId="77777777" w:rsidR="004635C3" w:rsidRPr="004635C3" w:rsidRDefault="004635C3" w:rsidP="004635C3">
      <w:pPr>
        <w:spacing w:after="0" w:line="240" w:lineRule="auto"/>
        <w:rPr>
          <w:rStyle w:val="Courierforcode"/>
        </w:rPr>
      </w:pPr>
    </w:p>
    <w:p w14:paraId="06E3B5F3" w14:textId="77777777" w:rsidR="004635C3" w:rsidRPr="004635C3" w:rsidRDefault="004635C3" w:rsidP="004635C3">
      <w:pPr>
        <w:spacing w:after="0" w:line="240" w:lineRule="auto"/>
        <w:rPr>
          <w:rStyle w:val="Courierforcode"/>
        </w:rPr>
      </w:pPr>
      <w:r w:rsidRPr="004635C3">
        <w:rPr>
          <w:rStyle w:val="Courierforcode"/>
        </w:rPr>
        <w:t>/* the styles for the header */</w:t>
      </w:r>
    </w:p>
    <w:p w14:paraId="68C7D59C" w14:textId="77777777" w:rsidR="004635C3" w:rsidRPr="004635C3" w:rsidRDefault="004635C3" w:rsidP="004635C3">
      <w:pPr>
        <w:spacing w:after="0" w:line="240" w:lineRule="auto"/>
        <w:rPr>
          <w:rStyle w:val="Courierforcode"/>
        </w:rPr>
      </w:pPr>
    </w:p>
    <w:p w14:paraId="555AB390" w14:textId="77777777" w:rsidR="004635C3" w:rsidRPr="004635C3" w:rsidRDefault="004635C3" w:rsidP="004635C3">
      <w:pPr>
        <w:spacing w:after="0" w:line="240" w:lineRule="auto"/>
        <w:rPr>
          <w:rStyle w:val="Courierforcode"/>
        </w:rPr>
      </w:pPr>
    </w:p>
    <w:p w14:paraId="13A778C0" w14:textId="77777777" w:rsidR="004635C3" w:rsidRPr="004635C3" w:rsidRDefault="004635C3" w:rsidP="004635C3">
      <w:pPr>
        <w:spacing w:after="0" w:line="240" w:lineRule="auto"/>
        <w:rPr>
          <w:rStyle w:val="Courierforcode"/>
        </w:rPr>
      </w:pPr>
    </w:p>
    <w:p w14:paraId="1AD024A2" w14:textId="77777777" w:rsidR="004635C3" w:rsidRPr="004635C3" w:rsidRDefault="004635C3" w:rsidP="004635C3">
      <w:pPr>
        <w:spacing w:after="0" w:line="240" w:lineRule="auto"/>
        <w:rPr>
          <w:rStyle w:val="Courierforcode"/>
        </w:rPr>
      </w:pPr>
      <w:r w:rsidRPr="004635C3">
        <w:rPr>
          <w:rStyle w:val="Courierforcode"/>
        </w:rPr>
        <w:t>header {</w:t>
      </w:r>
    </w:p>
    <w:p w14:paraId="3E1A2E3F" w14:textId="77777777" w:rsidR="004635C3" w:rsidRPr="004635C3" w:rsidRDefault="004635C3" w:rsidP="004635C3">
      <w:pPr>
        <w:spacing w:after="0" w:line="240" w:lineRule="auto"/>
        <w:rPr>
          <w:rStyle w:val="Courierforcode"/>
        </w:rPr>
      </w:pPr>
      <w:r w:rsidRPr="004635C3">
        <w:rPr>
          <w:rStyle w:val="Courierforcode"/>
        </w:rPr>
        <w:tab/>
        <w:t xml:space="preserve">background-image: linear-gradient(20deg, #931420 0%, #f6bb73 5%, #ffffff 25%, </w:t>
      </w:r>
    </w:p>
    <w:p w14:paraId="0D6D0719" w14:textId="77777777" w:rsidR="004635C3" w:rsidRPr="004635C3" w:rsidRDefault="004635C3" w:rsidP="004635C3">
      <w:pPr>
        <w:spacing w:after="0" w:line="240" w:lineRule="auto"/>
        <w:rPr>
          <w:rStyle w:val="Courierforcode"/>
        </w:rPr>
      </w:pPr>
      <w:r w:rsidRPr="004635C3">
        <w:rPr>
          <w:rStyle w:val="Courierforcode"/>
        </w:rPr>
        <w:t>#ffffff 70%, #f6bb73 95%, #931420 100%);</w:t>
      </w:r>
    </w:p>
    <w:p w14:paraId="2AB60640" w14:textId="77777777" w:rsidR="004635C3" w:rsidRPr="004635C3" w:rsidRDefault="004635C3" w:rsidP="004635C3">
      <w:pPr>
        <w:spacing w:after="0" w:line="240" w:lineRule="auto"/>
        <w:rPr>
          <w:rStyle w:val="Courierforcode"/>
        </w:rPr>
      </w:pPr>
      <w:r w:rsidRPr="004635C3">
        <w:rPr>
          <w:rStyle w:val="Courierforcode"/>
        </w:rPr>
        <w:lastRenderedPageBreak/>
        <w:tab/>
        <w:t>background-image: -webkit-linear-gradient(20deg, #931420 0%, #f6bb73 5%, #ffffff 25%, #ffffff 70%, #f6bb73 95%, #931420 100%);</w:t>
      </w:r>
    </w:p>
    <w:p w14:paraId="241A999F" w14:textId="77777777" w:rsidR="004635C3" w:rsidRPr="004635C3" w:rsidRDefault="004635C3" w:rsidP="004635C3">
      <w:pPr>
        <w:spacing w:after="0" w:line="240" w:lineRule="auto"/>
        <w:rPr>
          <w:rStyle w:val="Courierforcode"/>
        </w:rPr>
      </w:pPr>
      <w:r w:rsidRPr="004635C3">
        <w:rPr>
          <w:rStyle w:val="Courierforcode"/>
        </w:rPr>
        <w:tab/>
        <w:t>background-image: -moz-linear-gradient(20deg, #931420 0%, #f6bb73 5%, #ffffff 25%, #ffffff 70%, #f6bb73 95%, #931420 100%);</w:t>
      </w:r>
    </w:p>
    <w:p w14:paraId="2B843078" w14:textId="77777777" w:rsidR="004635C3" w:rsidRPr="004635C3" w:rsidRDefault="004635C3" w:rsidP="004635C3">
      <w:pPr>
        <w:spacing w:after="0" w:line="240" w:lineRule="auto"/>
        <w:rPr>
          <w:rStyle w:val="Courierforcode"/>
        </w:rPr>
      </w:pPr>
      <w:r w:rsidRPr="004635C3">
        <w:rPr>
          <w:rStyle w:val="Courierforcode"/>
        </w:rPr>
        <w:tab/>
        <w:t>background-image: -o-linear-gradient(20deg, #931420 0%, #f6bb73 5%, #ffffff 25%, #ffffff 70%, #f6bb73 95%, #931420 100%);</w:t>
      </w:r>
    </w:p>
    <w:p w14:paraId="09443EEB" w14:textId="77777777" w:rsidR="004635C3" w:rsidRPr="004635C3" w:rsidRDefault="004635C3" w:rsidP="004635C3">
      <w:pPr>
        <w:spacing w:after="0" w:line="240" w:lineRule="auto"/>
        <w:rPr>
          <w:rStyle w:val="Courierforcode"/>
        </w:rPr>
      </w:pPr>
      <w:r w:rsidRPr="004635C3">
        <w:rPr>
          <w:rStyle w:val="Courierforcode"/>
        </w:rPr>
        <w:tab/>
        <w:t>border-bottom: 3px solid #931420;</w:t>
      </w:r>
    </w:p>
    <w:p w14:paraId="1A2E7040" w14:textId="77777777" w:rsidR="004635C3" w:rsidRPr="004635C3" w:rsidRDefault="004635C3" w:rsidP="004635C3">
      <w:pPr>
        <w:spacing w:after="0" w:line="240" w:lineRule="auto"/>
        <w:rPr>
          <w:rStyle w:val="Courierforcode"/>
        </w:rPr>
      </w:pPr>
      <w:r w:rsidRPr="004635C3">
        <w:rPr>
          <w:rStyle w:val="Courierforcode"/>
        </w:rPr>
        <w:tab/>
        <w:t>padding: 1.5em 0 2em;</w:t>
      </w:r>
    </w:p>
    <w:p w14:paraId="0295078B" w14:textId="77777777" w:rsidR="004635C3" w:rsidRPr="004635C3" w:rsidRDefault="004635C3" w:rsidP="004635C3">
      <w:pPr>
        <w:spacing w:after="0" w:line="240" w:lineRule="auto"/>
        <w:rPr>
          <w:rStyle w:val="Courierforcode"/>
        </w:rPr>
      </w:pPr>
      <w:r w:rsidRPr="004635C3">
        <w:rPr>
          <w:rStyle w:val="Courierforcode"/>
        </w:rPr>
        <w:tab/>
      </w:r>
    </w:p>
    <w:p w14:paraId="2A4F0D21" w14:textId="77777777" w:rsidR="004635C3" w:rsidRPr="004635C3" w:rsidRDefault="004635C3" w:rsidP="004635C3">
      <w:pPr>
        <w:spacing w:after="0" w:line="240" w:lineRule="auto"/>
        <w:rPr>
          <w:rStyle w:val="Courierforcode"/>
        </w:rPr>
      </w:pPr>
      <w:r w:rsidRPr="004635C3">
        <w:rPr>
          <w:rStyle w:val="Courierforcode"/>
        </w:rPr>
        <w:t>}</w:t>
      </w:r>
    </w:p>
    <w:p w14:paraId="35B77638" w14:textId="77777777" w:rsidR="004635C3" w:rsidRPr="004635C3" w:rsidRDefault="004635C3" w:rsidP="004635C3">
      <w:pPr>
        <w:spacing w:after="0" w:line="240" w:lineRule="auto"/>
        <w:rPr>
          <w:rStyle w:val="Courierforcode"/>
        </w:rPr>
      </w:pPr>
      <w:r w:rsidRPr="004635C3">
        <w:rPr>
          <w:rStyle w:val="Courierforcode"/>
        </w:rPr>
        <w:t>header img {</w:t>
      </w:r>
    </w:p>
    <w:p w14:paraId="5A3F1AE8" w14:textId="77777777" w:rsidR="004635C3" w:rsidRPr="004635C3" w:rsidRDefault="004635C3" w:rsidP="004635C3">
      <w:pPr>
        <w:spacing w:after="0" w:line="240" w:lineRule="auto"/>
        <w:rPr>
          <w:rStyle w:val="Courierforcode"/>
        </w:rPr>
      </w:pPr>
      <w:r w:rsidRPr="004635C3">
        <w:rPr>
          <w:rStyle w:val="Courierforcode"/>
        </w:rPr>
        <w:tab/>
        <w:t>float: left;</w:t>
      </w:r>
    </w:p>
    <w:p w14:paraId="41F82AF2" w14:textId="77777777" w:rsidR="004635C3" w:rsidRPr="004635C3" w:rsidRDefault="004635C3" w:rsidP="004635C3">
      <w:pPr>
        <w:spacing w:after="0" w:line="240" w:lineRule="auto"/>
        <w:rPr>
          <w:rStyle w:val="Courierforcode"/>
        </w:rPr>
      </w:pPr>
      <w:r w:rsidRPr="004635C3">
        <w:rPr>
          <w:rStyle w:val="Courierforcode"/>
        </w:rPr>
        <w:tab/>
        <w:t>padding: 0 3% 0;</w:t>
      </w:r>
    </w:p>
    <w:p w14:paraId="689458A2" w14:textId="77777777" w:rsidR="004635C3" w:rsidRPr="004635C3" w:rsidRDefault="004635C3" w:rsidP="004635C3">
      <w:pPr>
        <w:spacing w:after="0" w:line="240" w:lineRule="auto"/>
        <w:rPr>
          <w:rStyle w:val="Courierforcode"/>
        </w:rPr>
      </w:pPr>
      <w:r w:rsidRPr="004635C3">
        <w:rPr>
          <w:rStyle w:val="Courierforcode"/>
        </w:rPr>
        <w:t>}</w:t>
      </w:r>
    </w:p>
    <w:p w14:paraId="1E192D13" w14:textId="77777777" w:rsidR="004635C3" w:rsidRPr="004635C3" w:rsidRDefault="004635C3" w:rsidP="004635C3">
      <w:pPr>
        <w:spacing w:after="0" w:line="240" w:lineRule="auto"/>
        <w:rPr>
          <w:rStyle w:val="Courierforcode"/>
        </w:rPr>
      </w:pPr>
    </w:p>
    <w:p w14:paraId="46E2ECCC" w14:textId="77777777" w:rsidR="004635C3" w:rsidRPr="004635C3" w:rsidRDefault="004635C3" w:rsidP="004635C3">
      <w:pPr>
        <w:spacing w:after="0" w:line="240" w:lineRule="auto"/>
        <w:rPr>
          <w:rStyle w:val="Courierforcode"/>
        </w:rPr>
      </w:pPr>
      <w:r w:rsidRPr="004635C3">
        <w:rPr>
          <w:rStyle w:val="Courierforcode"/>
        </w:rPr>
        <w:t>header h2 {</w:t>
      </w:r>
    </w:p>
    <w:p w14:paraId="0AA31F1C" w14:textId="77777777" w:rsidR="004635C3" w:rsidRPr="004635C3" w:rsidRDefault="004635C3" w:rsidP="004635C3">
      <w:pPr>
        <w:spacing w:after="0" w:line="240" w:lineRule="auto"/>
        <w:rPr>
          <w:rStyle w:val="Courierforcode"/>
        </w:rPr>
      </w:pPr>
      <w:r w:rsidRPr="004635C3">
        <w:rPr>
          <w:rStyle w:val="Courierforcode"/>
        </w:rPr>
        <w:tab/>
        <w:t>font-size: 170%;</w:t>
      </w:r>
    </w:p>
    <w:p w14:paraId="2EED3636" w14:textId="77777777" w:rsidR="004635C3" w:rsidRPr="004635C3" w:rsidRDefault="004635C3" w:rsidP="004635C3">
      <w:pPr>
        <w:spacing w:after="0" w:line="240" w:lineRule="auto"/>
        <w:rPr>
          <w:rStyle w:val="Courierforcode"/>
        </w:rPr>
      </w:pPr>
      <w:r w:rsidRPr="004635C3">
        <w:rPr>
          <w:rStyle w:val="Courierforcode"/>
        </w:rPr>
        <w:tab/>
        <w:t>color: #800000;</w:t>
      </w:r>
    </w:p>
    <w:p w14:paraId="5D458291" w14:textId="77777777" w:rsidR="004635C3" w:rsidRPr="004635C3" w:rsidRDefault="004635C3" w:rsidP="004635C3">
      <w:pPr>
        <w:spacing w:after="0" w:line="240" w:lineRule="auto"/>
        <w:rPr>
          <w:rStyle w:val="Courierforcode"/>
        </w:rPr>
      </w:pPr>
      <w:r w:rsidRPr="004635C3">
        <w:rPr>
          <w:rStyle w:val="Courierforcode"/>
        </w:rPr>
        <w:t>}</w:t>
      </w:r>
    </w:p>
    <w:p w14:paraId="4EAEE36B" w14:textId="77777777" w:rsidR="004635C3" w:rsidRPr="004635C3" w:rsidRDefault="004635C3" w:rsidP="004635C3">
      <w:pPr>
        <w:spacing w:after="0" w:line="240" w:lineRule="auto"/>
        <w:rPr>
          <w:rStyle w:val="Courierforcode"/>
        </w:rPr>
      </w:pPr>
    </w:p>
    <w:p w14:paraId="26576B8C" w14:textId="77777777" w:rsidR="004635C3" w:rsidRPr="004635C3" w:rsidRDefault="004635C3" w:rsidP="004635C3">
      <w:pPr>
        <w:spacing w:after="0" w:line="240" w:lineRule="auto"/>
        <w:rPr>
          <w:rStyle w:val="Courierforcode"/>
        </w:rPr>
      </w:pPr>
      <w:r w:rsidRPr="004635C3">
        <w:rPr>
          <w:rStyle w:val="Courierforcode"/>
        </w:rPr>
        <w:t>header h3 {</w:t>
      </w:r>
    </w:p>
    <w:p w14:paraId="02C58E03" w14:textId="77777777" w:rsidR="004635C3" w:rsidRPr="004635C3" w:rsidRDefault="004635C3" w:rsidP="004635C3">
      <w:pPr>
        <w:spacing w:after="0" w:line="240" w:lineRule="auto"/>
        <w:rPr>
          <w:rStyle w:val="Courierforcode"/>
        </w:rPr>
      </w:pPr>
      <w:r w:rsidRPr="004635C3">
        <w:rPr>
          <w:rStyle w:val="Courierforcode"/>
        </w:rPr>
        <w:tab/>
        <w:t>font-size: 130%;</w:t>
      </w:r>
    </w:p>
    <w:p w14:paraId="6FE5CCBF" w14:textId="77777777" w:rsidR="004635C3" w:rsidRPr="004635C3" w:rsidRDefault="004635C3" w:rsidP="004635C3">
      <w:pPr>
        <w:spacing w:after="0" w:line="240" w:lineRule="auto"/>
        <w:rPr>
          <w:rStyle w:val="Courierforcode"/>
        </w:rPr>
      </w:pPr>
      <w:r w:rsidRPr="004635C3">
        <w:rPr>
          <w:rStyle w:val="Courierforcode"/>
        </w:rPr>
        <w:tab/>
        <w:t>font-style: italic;</w:t>
      </w:r>
    </w:p>
    <w:p w14:paraId="5DECBC6A" w14:textId="77777777" w:rsidR="004635C3" w:rsidRPr="004635C3" w:rsidRDefault="004635C3" w:rsidP="004635C3">
      <w:pPr>
        <w:spacing w:after="0" w:line="240" w:lineRule="auto"/>
        <w:rPr>
          <w:rStyle w:val="Courierforcode"/>
        </w:rPr>
      </w:pPr>
      <w:r w:rsidRPr="004635C3">
        <w:rPr>
          <w:rStyle w:val="Courierforcode"/>
        </w:rPr>
        <w:t>}</w:t>
      </w:r>
    </w:p>
    <w:p w14:paraId="5E05172E" w14:textId="77777777" w:rsidR="004635C3" w:rsidRPr="004635C3" w:rsidRDefault="004635C3" w:rsidP="004635C3">
      <w:pPr>
        <w:spacing w:after="0" w:line="240" w:lineRule="auto"/>
        <w:rPr>
          <w:rStyle w:val="Courierforcode"/>
        </w:rPr>
      </w:pPr>
    </w:p>
    <w:p w14:paraId="04573667" w14:textId="77777777" w:rsidR="004635C3" w:rsidRPr="004635C3" w:rsidRDefault="004635C3" w:rsidP="004635C3">
      <w:pPr>
        <w:spacing w:after="0" w:line="240" w:lineRule="auto"/>
        <w:rPr>
          <w:rStyle w:val="Courierforcode"/>
        </w:rPr>
      </w:pPr>
      <w:r w:rsidRPr="004635C3">
        <w:rPr>
          <w:rStyle w:val="Courierforcode"/>
        </w:rPr>
        <w:t>.shadow {</w:t>
      </w:r>
    </w:p>
    <w:p w14:paraId="20CEB61B" w14:textId="77777777" w:rsidR="004635C3" w:rsidRPr="004635C3" w:rsidRDefault="004635C3" w:rsidP="004635C3">
      <w:pPr>
        <w:spacing w:after="0" w:line="240" w:lineRule="auto"/>
        <w:rPr>
          <w:rStyle w:val="Courierforcode"/>
        </w:rPr>
      </w:pPr>
      <w:r w:rsidRPr="004635C3">
        <w:rPr>
          <w:rStyle w:val="Courierforcode"/>
        </w:rPr>
        <w:tab/>
        <w:t>text-shadow: 2px 2px 4px #800000;</w:t>
      </w:r>
    </w:p>
    <w:p w14:paraId="352CF57D" w14:textId="77777777" w:rsidR="004635C3" w:rsidRPr="004635C3" w:rsidRDefault="004635C3" w:rsidP="004635C3">
      <w:pPr>
        <w:spacing w:after="0" w:line="240" w:lineRule="auto"/>
        <w:rPr>
          <w:rStyle w:val="Courierforcode"/>
        </w:rPr>
      </w:pPr>
      <w:r w:rsidRPr="004635C3">
        <w:rPr>
          <w:rStyle w:val="Courierforcode"/>
        </w:rPr>
        <w:t>}</w:t>
      </w:r>
    </w:p>
    <w:p w14:paraId="18D2816C" w14:textId="77777777" w:rsidR="004635C3" w:rsidRPr="004635C3" w:rsidRDefault="004635C3" w:rsidP="004635C3">
      <w:pPr>
        <w:spacing w:after="0" w:line="240" w:lineRule="auto"/>
        <w:rPr>
          <w:rStyle w:val="Courierforcode"/>
        </w:rPr>
      </w:pPr>
    </w:p>
    <w:p w14:paraId="5EBBCADF" w14:textId="77777777" w:rsidR="004635C3" w:rsidRPr="004635C3" w:rsidRDefault="004635C3" w:rsidP="004635C3">
      <w:pPr>
        <w:spacing w:after="0" w:line="240" w:lineRule="auto"/>
        <w:rPr>
          <w:rStyle w:val="Courierforcode"/>
        </w:rPr>
      </w:pPr>
    </w:p>
    <w:p w14:paraId="6562C784" w14:textId="77777777" w:rsidR="004635C3" w:rsidRPr="004635C3" w:rsidRDefault="004635C3" w:rsidP="004635C3">
      <w:pPr>
        <w:spacing w:after="0" w:line="240" w:lineRule="auto"/>
        <w:rPr>
          <w:rStyle w:val="Courierforcode"/>
        </w:rPr>
      </w:pPr>
      <w:r w:rsidRPr="004635C3">
        <w:rPr>
          <w:rStyle w:val="Courierforcode"/>
        </w:rPr>
        <w:t>/* the styles for the nav_menu class */</w:t>
      </w:r>
    </w:p>
    <w:p w14:paraId="198D127C" w14:textId="77777777" w:rsidR="004635C3" w:rsidRPr="004635C3" w:rsidRDefault="004635C3" w:rsidP="004635C3">
      <w:pPr>
        <w:spacing w:after="0" w:line="240" w:lineRule="auto"/>
        <w:rPr>
          <w:rStyle w:val="Courierforcode"/>
        </w:rPr>
      </w:pPr>
    </w:p>
    <w:p w14:paraId="540AD85E" w14:textId="77777777" w:rsidR="004635C3" w:rsidRPr="004635C3" w:rsidRDefault="004635C3" w:rsidP="004635C3">
      <w:pPr>
        <w:spacing w:after="0" w:line="240" w:lineRule="auto"/>
        <w:rPr>
          <w:rStyle w:val="Courierforcode"/>
        </w:rPr>
      </w:pPr>
      <w:r w:rsidRPr="004635C3">
        <w:rPr>
          <w:rStyle w:val="Courierforcode"/>
        </w:rPr>
        <w:t>#nav_menu ul {</w:t>
      </w:r>
    </w:p>
    <w:p w14:paraId="3F1B6644" w14:textId="77777777" w:rsidR="004635C3" w:rsidRPr="004635C3" w:rsidRDefault="004635C3" w:rsidP="004635C3">
      <w:pPr>
        <w:spacing w:after="0" w:line="240" w:lineRule="auto"/>
        <w:rPr>
          <w:rStyle w:val="Courierforcode"/>
        </w:rPr>
      </w:pPr>
      <w:r w:rsidRPr="004635C3">
        <w:rPr>
          <w:rStyle w:val="Courierforcode"/>
        </w:rPr>
        <w:tab/>
        <w:t>margin: 0;</w:t>
      </w:r>
    </w:p>
    <w:p w14:paraId="192F098F" w14:textId="77777777" w:rsidR="004635C3" w:rsidRPr="004635C3" w:rsidRDefault="004635C3" w:rsidP="004635C3">
      <w:pPr>
        <w:spacing w:after="0" w:line="240" w:lineRule="auto"/>
        <w:rPr>
          <w:rStyle w:val="Courierforcode"/>
        </w:rPr>
      </w:pPr>
      <w:r w:rsidRPr="004635C3">
        <w:rPr>
          <w:rStyle w:val="Courierforcode"/>
        </w:rPr>
        <w:tab/>
        <w:t>padding: 0;</w:t>
      </w:r>
    </w:p>
    <w:p w14:paraId="3C8E7809" w14:textId="77777777" w:rsidR="004635C3" w:rsidRPr="004635C3" w:rsidRDefault="004635C3" w:rsidP="004635C3">
      <w:pPr>
        <w:spacing w:after="0" w:line="240" w:lineRule="auto"/>
        <w:rPr>
          <w:rStyle w:val="Courierforcode"/>
        </w:rPr>
      </w:pPr>
      <w:r w:rsidRPr="004635C3">
        <w:rPr>
          <w:rStyle w:val="Courierforcode"/>
        </w:rPr>
        <w:tab/>
        <w:t>list-style-type: none;</w:t>
      </w:r>
    </w:p>
    <w:p w14:paraId="409FB6E1" w14:textId="77777777" w:rsidR="004635C3" w:rsidRPr="004635C3" w:rsidRDefault="004635C3" w:rsidP="004635C3">
      <w:pPr>
        <w:spacing w:after="0" w:line="240" w:lineRule="auto"/>
        <w:rPr>
          <w:rStyle w:val="Courierforcode"/>
        </w:rPr>
      </w:pPr>
      <w:r w:rsidRPr="004635C3">
        <w:rPr>
          <w:rStyle w:val="Courierforcode"/>
        </w:rPr>
        <w:tab/>
        <w:t>position: relative;</w:t>
      </w:r>
    </w:p>
    <w:p w14:paraId="4A37A5C3" w14:textId="77777777" w:rsidR="004635C3" w:rsidRPr="004635C3" w:rsidRDefault="004635C3" w:rsidP="004635C3">
      <w:pPr>
        <w:spacing w:after="0" w:line="240" w:lineRule="auto"/>
        <w:rPr>
          <w:rStyle w:val="Courierforcode"/>
        </w:rPr>
      </w:pPr>
      <w:r w:rsidRPr="004635C3">
        <w:rPr>
          <w:rStyle w:val="Courierforcode"/>
        </w:rPr>
        <w:t>}</w:t>
      </w:r>
    </w:p>
    <w:p w14:paraId="53DF0361" w14:textId="77777777" w:rsidR="004635C3" w:rsidRPr="004635C3" w:rsidRDefault="004635C3" w:rsidP="004635C3">
      <w:pPr>
        <w:spacing w:after="0" w:line="240" w:lineRule="auto"/>
        <w:rPr>
          <w:rStyle w:val="Courierforcode"/>
        </w:rPr>
      </w:pPr>
    </w:p>
    <w:p w14:paraId="2D917C67" w14:textId="77777777" w:rsidR="004635C3" w:rsidRPr="004635C3" w:rsidRDefault="004635C3" w:rsidP="004635C3">
      <w:pPr>
        <w:spacing w:after="0" w:line="240" w:lineRule="auto"/>
        <w:rPr>
          <w:rStyle w:val="Courierforcode"/>
        </w:rPr>
      </w:pPr>
      <w:r w:rsidRPr="004635C3">
        <w:rPr>
          <w:rStyle w:val="Courierforcode"/>
        </w:rPr>
        <w:t>#nav_menu ul li {</w:t>
      </w:r>
    </w:p>
    <w:p w14:paraId="415E3EEE" w14:textId="77777777" w:rsidR="004635C3" w:rsidRPr="004635C3" w:rsidRDefault="004635C3" w:rsidP="004635C3">
      <w:pPr>
        <w:spacing w:after="0" w:line="240" w:lineRule="auto"/>
        <w:rPr>
          <w:rStyle w:val="Courierforcode"/>
        </w:rPr>
      </w:pPr>
      <w:r w:rsidRPr="004635C3">
        <w:rPr>
          <w:rStyle w:val="Courierforcode"/>
        </w:rPr>
        <w:tab/>
        <w:t>float: left;</w:t>
      </w:r>
    </w:p>
    <w:p w14:paraId="57A0FD30" w14:textId="77777777" w:rsidR="004635C3" w:rsidRPr="004635C3" w:rsidRDefault="004635C3" w:rsidP="004635C3">
      <w:pPr>
        <w:spacing w:after="0" w:line="240" w:lineRule="auto"/>
        <w:rPr>
          <w:rStyle w:val="Courierforcode"/>
        </w:rPr>
      </w:pPr>
      <w:r w:rsidRPr="004635C3">
        <w:rPr>
          <w:rStyle w:val="Courierforcode"/>
        </w:rPr>
        <w:tab/>
        <w:t>width: 20%;</w:t>
      </w:r>
    </w:p>
    <w:p w14:paraId="561DF447" w14:textId="77777777" w:rsidR="004635C3" w:rsidRPr="004635C3" w:rsidRDefault="004635C3" w:rsidP="004635C3">
      <w:pPr>
        <w:spacing w:after="0" w:line="240" w:lineRule="auto"/>
        <w:rPr>
          <w:rStyle w:val="Courierforcode"/>
        </w:rPr>
      </w:pPr>
    </w:p>
    <w:p w14:paraId="56311977" w14:textId="77777777" w:rsidR="004635C3" w:rsidRPr="004635C3" w:rsidRDefault="004635C3" w:rsidP="004635C3">
      <w:pPr>
        <w:spacing w:after="0" w:line="240" w:lineRule="auto"/>
        <w:rPr>
          <w:rStyle w:val="Courierforcode"/>
        </w:rPr>
      </w:pPr>
      <w:r w:rsidRPr="004635C3">
        <w:rPr>
          <w:rStyle w:val="Courierforcode"/>
        </w:rPr>
        <w:t>}</w:t>
      </w:r>
    </w:p>
    <w:p w14:paraId="34AAC39F" w14:textId="77777777" w:rsidR="004635C3" w:rsidRPr="004635C3" w:rsidRDefault="004635C3" w:rsidP="004635C3">
      <w:pPr>
        <w:spacing w:after="0" w:line="240" w:lineRule="auto"/>
        <w:rPr>
          <w:rStyle w:val="Courierforcode"/>
        </w:rPr>
      </w:pPr>
    </w:p>
    <w:p w14:paraId="161F78FD" w14:textId="77777777" w:rsidR="004635C3" w:rsidRPr="004635C3" w:rsidRDefault="004635C3" w:rsidP="004635C3">
      <w:pPr>
        <w:spacing w:after="0" w:line="240" w:lineRule="auto"/>
        <w:rPr>
          <w:rStyle w:val="Courierforcode"/>
        </w:rPr>
      </w:pPr>
      <w:r w:rsidRPr="004635C3">
        <w:rPr>
          <w:rStyle w:val="Courierforcode"/>
        </w:rPr>
        <w:t>#nav_menu ul li a {</w:t>
      </w:r>
    </w:p>
    <w:p w14:paraId="50714DA9" w14:textId="77777777" w:rsidR="004635C3" w:rsidRPr="004635C3" w:rsidRDefault="004635C3" w:rsidP="004635C3">
      <w:pPr>
        <w:spacing w:after="0" w:line="240" w:lineRule="auto"/>
        <w:rPr>
          <w:rStyle w:val="Courierforcode"/>
        </w:rPr>
      </w:pPr>
      <w:r w:rsidRPr="004635C3">
        <w:rPr>
          <w:rStyle w:val="Courierforcode"/>
        </w:rPr>
        <w:tab/>
        <w:t>text-align: center;</w:t>
      </w:r>
    </w:p>
    <w:p w14:paraId="25BD3EBD" w14:textId="77777777" w:rsidR="004635C3" w:rsidRPr="004635C3" w:rsidRDefault="004635C3" w:rsidP="004635C3">
      <w:pPr>
        <w:spacing w:after="0" w:line="240" w:lineRule="auto"/>
        <w:rPr>
          <w:rStyle w:val="Courierforcode"/>
        </w:rPr>
      </w:pPr>
      <w:r w:rsidRPr="004635C3">
        <w:rPr>
          <w:rStyle w:val="Courierforcode"/>
        </w:rPr>
        <w:tab/>
        <w:t>display: block;</w:t>
      </w:r>
    </w:p>
    <w:p w14:paraId="681C932D" w14:textId="77777777" w:rsidR="004635C3" w:rsidRPr="004635C3" w:rsidRDefault="004635C3" w:rsidP="004635C3">
      <w:pPr>
        <w:spacing w:after="0" w:line="240" w:lineRule="auto"/>
        <w:rPr>
          <w:rStyle w:val="Courierforcode"/>
        </w:rPr>
      </w:pPr>
      <w:r w:rsidRPr="004635C3">
        <w:rPr>
          <w:rStyle w:val="Courierforcode"/>
        </w:rPr>
        <w:tab/>
        <w:t>padding: 1em 0;</w:t>
      </w:r>
    </w:p>
    <w:p w14:paraId="2B47203B" w14:textId="77777777" w:rsidR="004635C3" w:rsidRPr="004635C3" w:rsidRDefault="004635C3" w:rsidP="004635C3">
      <w:pPr>
        <w:spacing w:after="0" w:line="240" w:lineRule="auto"/>
        <w:rPr>
          <w:rStyle w:val="Courierforcode"/>
        </w:rPr>
      </w:pPr>
      <w:r w:rsidRPr="004635C3">
        <w:rPr>
          <w:rStyle w:val="Courierforcode"/>
        </w:rPr>
        <w:tab/>
        <w:t>text-decoration: none;</w:t>
      </w:r>
    </w:p>
    <w:p w14:paraId="62AC4D13" w14:textId="77777777" w:rsidR="004635C3" w:rsidRPr="004635C3" w:rsidRDefault="004635C3" w:rsidP="004635C3">
      <w:pPr>
        <w:spacing w:after="0" w:line="240" w:lineRule="auto"/>
        <w:rPr>
          <w:rStyle w:val="Courierforcode"/>
        </w:rPr>
      </w:pPr>
      <w:r w:rsidRPr="004635C3">
        <w:rPr>
          <w:rStyle w:val="Courierforcode"/>
        </w:rPr>
        <w:tab/>
        <w:t>background-color: #800000;</w:t>
      </w:r>
    </w:p>
    <w:p w14:paraId="0715C359" w14:textId="77777777" w:rsidR="004635C3" w:rsidRPr="004635C3" w:rsidRDefault="004635C3" w:rsidP="004635C3">
      <w:pPr>
        <w:spacing w:after="0" w:line="240" w:lineRule="auto"/>
        <w:rPr>
          <w:rStyle w:val="Courierforcode"/>
        </w:rPr>
      </w:pPr>
      <w:r w:rsidRPr="004635C3">
        <w:rPr>
          <w:rStyle w:val="Courierforcode"/>
        </w:rPr>
        <w:tab/>
        <w:t>color: white;</w:t>
      </w:r>
    </w:p>
    <w:p w14:paraId="68F3E0F5" w14:textId="77777777" w:rsidR="004635C3" w:rsidRPr="004635C3" w:rsidRDefault="004635C3" w:rsidP="004635C3">
      <w:pPr>
        <w:spacing w:after="0" w:line="240" w:lineRule="auto"/>
        <w:rPr>
          <w:rStyle w:val="Courierforcode"/>
        </w:rPr>
      </w:pPr>
      <w:r w:rsidRPr="004635C3">
        <w:rPr>
          <w:rStyle w:val="Courierforcode"/>
        </w:rPr>
        <w:lastRenderedPageBreak/>
        <w:tab/>
        <w:t>font-weight: bold;</w:t>
      </w:r>
    </w:p>
    <w:p w14:paraId="6F09F69C" w14:textId="77777777" w:rsidR="004635C3" w:rsidRPr="004635C3" w:rsidRDefault="004635C3" w:rsidP="004635C3">
      <w:pPr>
        <w:spacing w:after="0" w:line="240" w:lineRule="auto"/>
        <w:rPr>
          <w:rStyle w:val="Courierforcode"/>
        </w:rPr>
      </w:pPr>
      <w:r w:rsidRPr="004635C3">
        <w:rPr>
          <w:rStyle w:val="Courierforcode"/>
        </w:rPr>
        <w:t>}</w:t>
      </w:r>
    </w:p>
    <w:p w14:paraId="6C46B62E" w14:textId="77777777" w:rsidR="004635C3" w:rsidRPr="004635C3" w:rsidRDefault="004635C3" w:rsidP="004635C3">
      <w:pPr>
        <w:spacing w:after="0" w:line="240" w:lineRule="auto"/>
        <w:rPr>
          <w:rStyle w:val="Courierforcode"/>
        </w:rPr>
      </w:pPr>
    </w:p>
    <w:p w14:paraId="6FC7F81F" w14:textId="77777777" w:rsidR="004635C3" w:rsidRPr="004635C3" w:rsidRDefault="004635C3" w:rsidP="004635C3">
      <w:pPr>
        <w:spacing w:after="0" w:line="240" w:lineRule="auto"/>
        <w:rPr>
          <w:rStyle w:val="Courierforcode"/>
        </w:rPr>
      </w:pPr>
    </w:p>
    <w:p w14:paraId="6586AF60" w14:textId="77777777" w:rsidR="004635C3" w:rsidRPr="004635C3" w:rsidRDefault="004635C3" w:rsidP="004635C3">
      <w:pPr>
        <w:spacing w:after="0" w:line="240" w:lineRule="auto"/>
        <w:rPr>
          <w:rStyle w:val="Courierforcode"/>
        </w:rPr>
      </w:pPr>
      <w:r w:rsidRPr="004635C3">
        <w:rPr>
          <w:rStyle w:val="Courierforcode"/>
        </w:rPr>
        <w:t>#nav_menu ul li a.current {</w:t>
      </w:r>
    </w:p>
    <w:p w14:paraId="7B02E84A"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color: yellow;</w:t>
      </w:r>
    </w:p>
    <w:p w14:paraId="399646BC" w14:textId="77777777" w:rsidR="004635C3" w:rsidRPr="004635C3" w:rsidRDefault="004635C3" w:rsidP="004635C3">
      <w:pPr>
        <w:spacing w:after="0" w:line="240" w:lineRule="auto"/>
        <w:rPr>
          <w:rStyle w:val="Courierforcode"/>
        </w:rPr>
      </w:pPr>
      <w:r w:rsidRPr="004635C3">
        <w:rPr>
          <w:rStyle w:val="Courierforcode"/>
        </w:rPr>
        <w:t>}</w:t>
      </w:r>
    </w:p>
    <w:p w14:paraId="55246AD8" w14:textId="77777777" w:rsidR="004635C3" w:rsidRPr="004635C3" w:rsidRDefault="004635C3" w:rsidP="004635C3">
      <w:pPr>
        <w:spacing w:after="0" w:line="240" w:lineRule="auto"/>
        <w:rPr>
          <w:rStyle w:val="Courierforcode"/>
        </w:rPr>
      </w:pPr>
    </w:p>
    <w:p w14:paraId="7123C46C" w14:textId="77777777" w:rsidR="004635C3" w:rsidRPr="004635C3" w:rsidRDefault="004635C3" w:rsidP="004635C3">
      <w:pPr>
        <w:spacing w:after="0" w:line="240" w:lineRule="auto"/>
        <w:rPr>
          <w:rStyle w:val="Courierforcode"/>
        </w:rPr>
      </w:pPr>
      <w:r w:rsidRPr="004635C3">
        <w:rPr>
          <w:rStyle w:val="Courierforcode"/>
        </w:rPr>
        <w:t>#nav_menu ul ul {</w:t>
      </w:r>
    </w:p>
    <w:p w14:paraId="043348EB" w14:textId="77777777" w:rsidR="004635C3" w:rsidRPr="004635C3" w:rsidRDefault="004635C3" w:rsidP="004635C3">
      <w:pPr>
        <w:spacing w:after="0" w:line="240" w:lineRule="auto"/>
        <w:rPr>
          <w:rStyle w:val="Courierforcode"/>
        </w:rPr>
      </w:pPr>
      <w:r w:rsidRPr="004635C3">
        <w:rPr>
          <w:rStyle w:val="Courierforcode"/>
        </w:rPr>
        <w:tab/>
        <w:t>display: none;</w:t>
      </w:r>
    </w:p>
    <w:p w14:paraId="3E80FF37" w14:textId="77777777" w:rsidR="004635C3" w:rsidRPr="004635C3" w:rsidRDefault="004635C3" w:rsidP="004635C3">
      <w:pPr>
        <w:spacing w:after="0" w:line="240" w:lineRule="auto"/>
        <w:rPr>
          <w:rStyle w:val="Courierforcode"/>
        </w:rPr>
      </w:pPr>
      <w:r w:rsidRPr="004635C3">
        <w:rPr>
          <w:rStyle w:val="Courierforcode"/>
        </w:rPr>
        <w:tab/>
        <w:t>position: absolute;</w:t>
      </w:r>
    </w:p>
    <w:p w14:paraId="75CBC262" w14:textId="77777777" w:rsidR="004635C3" w:rsidRPr="004635C3" w:rsidRDefault="004635C3" w:rsidP="004635C3">
      <w:pPr>
        <w:spacing w:after="0" w:line="240" w:lineRule="auto"/>
        <w:rPr>
          <w:rStyle w:val="Courierforcode"/>
        </w:rPr>
      </w:pPr>
      <w:r w:rsidRPr="004635C3">
        <w:rPr>
          <w:rStyle w:val="Courierforcode"/>
        </w:rPr>
        <w:tab/>
        <w:t>top: 100%;</w:t>
      </w:r>
    </w:p>
    <w:p w14:paraId="24ED2EE7" w14:textId="77777777" w:rsidR="004635C3" w:rsidRPr="004635C3" w:rsidRDefault="004635C3" w:rsidP="004635C3">
      <w:pPr>
        <w:spacing w:after="0" w:line="240" w:lineRule="auto"/>
        <w:rPr>
          <w:rStyle w:val="Courierforcode"/>
        </w:rPr>
      </w:pPr>
      <w:r w:rsidRPr="004635C3">
        <w:rPr>
          <w:rStyle w:val="Courierforcode"/>
        </w:rPr>
        <w:t>}</w:t>
      </w:r>
    </w:p>
    <w:p w14:paraId="3A2D0CCA" w14:textId="77777777" w:rsidR="004635C3" w:rsidRPr="004635C3" w:rsidRDefault="004635C3" w:rsidP="004635C3">
      <w:pPr>
        <w:spacing w:after="0" w:line="240" w:lineRule="auto"/>
        <w:rPr>
          <w:rStyle w:val="Courierforcode"/>
        </w:rPr>
      </w:pPr>
    </w:p>
    <w:p w14:paraId="6D50760D" w14:textId="77777777" w:rsidR="004635C3" w:rsidRPr="004635C3" w:rsidRDefault="004635C3" w:rsidP="004635C3">
      <w:pPr>
        <w:spacing w:after="0" w:line="240" w:lineRule="auto"/>
        <w:rPr>
          <w:rStyle w:val="Courierforcode"/>
        </w:rPr>
      </w:pPr>
      <w:r w:rsidRPr="004635C3">
        <w:rPr>
          <w:rStyle w:val="Courierforcode"/>
        </w:rPr>
        <w:t>/* makes 2nd tier menu appear vertically*/</w:t>
      </w:r>
    </w:p>
    <w:p w14:paraId="42CDB44D" w14:textId="77777777" w:rsidR="004635C3" w:rsidRPr="004635C3" w:rsidRDefault="004635C3" w:rsidP="004635C3">
      <w:pPr>
        <w:spacing w:after="0" w:line="240" w:lineRule="auto"/>
        <w:rPr>
          <w:rStyle w:val="Courierforcode"/>
        </w:rPr>
      </w:pPr>
      <w:r w:rsidRPr="004635C3">
        <w:rPr>
          <w:rStyle w:val="Courierforcode"/>
        </w:rPr>
        <w:t>#nav_menu ul ul li {</w:t>
      </w:r>
    </w:p>
    <w:p w14:paraId="688AD73F" w14:textId="77777777" w:rsidR="004635C3" w:rsidRPr="004635C3" w:rsidRDefault="004635C3" w:rsidP="004635C3">
      <w:pPr>
        <w:spacing w:after="0" w:line="240" w:lineRule="auto"/>
        <w:rPr>
          <w:rStyle w:val="Courierforcode"/>
        </w:rPr>
      </w:pPr>
      <w:r w:rsidRPr="004635C3">
        <w:rPr>
          <w:rStyle w:val="Courierforcode"/>
        </w:rPr>
        <w:tab/>
        <w:t>float: none;</w:t>
      </w:r>
    </w:p>
    <w:p w14:paraId="31706D98" w14:textId="77777777" w:rsidR="004635C3" w:rsidRPr="004635C3" w:rsidRDefault="004635C3" w:rsidP="004635C3">
      <w:pPr>
        <w:spacing w:after="0" w:line="240" w:lineRule="auto"/>
        <w:rPr>
          <w:rStyle w:val="Courierforcode"/>
        </w:rPr>
      </w:pPr>
      <w:r w:rsidRPr="004635C3">
        <w:rPr>
          <w:rStyle w:val="Courierforcode"/>
        </w:rPr>
        <w:t>}</w:t>
      </w:r>
    </w:p>
    <w:p w14:paraId="412934AA" w14:textId="77777777" w:rsidR="004635C3" w:rsidRPr="004635C3" w:rsidRDefault="004635C3" w:rsidP="004635C3">
      <w:pPr>
        <w:spacing w:after="0" w:line="240" w:lineRule="auto"/>
        <w:rPr>
          <w:rStyle w:val="Courierforcode"/>
        </w:rPr>
      </w:pPr>
      <w:r w:rsidRPr="004635C3">
        <w:rPr>
          <w:rStyle w:val="Courierforcode"/>
        </w:rPr>
        <w:t>/* makes 2nd tier menu appear when hovering over li of main menu*/</w:t>
      </w:r>
    </w:p>
    <w:p w14:paraId="64D62C6E" w14:textId="77777777" w:rsidR="004635C3" w:rsidRPr="004635C3" w:rsidRDefault="004635C3" w:rsidP="004635C3">
      <w:pPr>
        <w:spacing w:after="0" w:line="240" w:lineRule="auto"/>
        <w:rPr>
          <w:rStyle w:val="Courierforcode"/>
        </w:rPr>
      </w:pPr>
      <w:r w:rsidRPr="004635C3">
        <w:rPr>
          <w:rStyle w:val="Courierforcode"/>
        </w:rPr>
        <w:t>#nav_menu ul li:hover &gt; ul {</w:t>
      </w:r>
    </w:p>
    <w:p w14:paraId="07736D87" w14:textId="77777777" w:rsidR="004635C3" w:rsidRPr="004635C3" w:rsidRDefault="004635C3" w:rsidP="004635C3">
      <w:pPr>
        <w:spacing w:after="0" w:line="240" w:lineRule="auto"/>
        <w:rPr>
          <w:rStyle w:val="Courierforcode"/>
        </w:rPr>
      </w:pPr>
      <w:r w:rsidRPr="004635C3">
        <w:rPr>
          <w:rStyle w:val="Courierforcode"/>
        </w:rPr>
        <w:tab/>
        <w:t>display: block;</w:t>
      </w:r>
    </w:p>
    <w:p w14:paraId="723D874B" w14:textId="77777777" w:rsidR="004635C3" w:rsidRPr="004635C3" w:rsidRDefault="004635C3" w:rsidP="004635C3">
      <w:pPr>
        <w:spacing w:after="0" w:line="240" w:lineRule="auto"/>
        <w:rPr>
          <w:rStyle w:val="Courierforcode"/>
        </w:rPr>
      </w:pPr>
      <w:r w:rsidRPr="004635C3">
        <w:rPr>
          <w:rStyle w:val="Courierforcode"/>
        </w:rPr>
        <w:t>}</w:t>
      </w:r>
    </w:p>
    <w:p w14:paraId="3D7C2B60" w14:textId="77777777" w:rsidR="004635C3" w:rsidRPr="004635C3" w:rsidRDefault="004635C3" w:rsidP="004635C3">
      <w:pPr>
        <w:spacing w:after="0" w:line="240" w:lineRule="auto"/>
        <w:rPr>
          <w:rStyle w:val="Courierforcode"/>
        </w:rPr>
      </w:pPr>
    </w:p>
    <w:p w14:paraId="5F98E7B3" w14:textId="77777777" w:rsidR="004635C3" w:rsidRPr="004635C3" w:rsidRDefault="004635C3" w:rsidP="004635C3">
      <w:pPr>
        <w:spacing w:after="0" w:line="240" w:lineRule="auto"/>
        <w:rPr>
          <w:rStyle w:val="Courierforcode"/>
        </w:rPr>
      </w:pPr>
      <w:r w:rsidRPr="004635C3">
        <w:rPr>
          <w:rStyle w:val="Courierforcode"/>
        </w:rPr>
        <w:t>/* creates an empty block to push 2nd tier menu down*/</w:t>
      </w:r>
    </w:p>
    <w:p w14:paraId="07FDB877" w14:textId="77777777" w:rsidR="004635C3" w:rsidRPr="004635C3" w:rsidRDefault="004635C3" w:rsidP="004635C3">
      <w:pPr>
        <w:spacing w:after="0" w:line="240" w:lineRule="auto"/>
        <w:rPr>
          <w:rStyle w:val="Courierforcode"/>
        </w:rPr>
      </w:pPr>
      <w:r w:rsidRPr="004635C3">
        <w:rPr>
          <w:rStyle w:val="Courierforcode"/>
        </w:rPr>
        <w:t>#nav_menu &gt; ul::after {</w:t>
      </w:r>
    </w:p>
    <w:p w14:paraId="2B9A5911" w14:textId="77777777" w:rsidR="004635C3" w:rsidRPr="004635C3" w:rsidRDefault="004635C3" w:rsidP="004635C3">
      <w:pPr>
        <w:spacing w:after="0" w:line="240" w:lineRule="auto"/>
        <w:rPr>
          <w:rStyle w:val="Courierforcode"/>
        </w:rPr>
      </w:pPr>
      <w:r w:rsidRPr="004635C3">
        <w:rPr>
          <w:rStyle w:val="Courierforcode"/>
        </w:rPr>
        <w:tab/>
        <w:t>content: "";</w:t>
      </w:r>
    </w:p>
    <w:p w14:paraId="5B579E9E" w14:textId="77777777" w:rsidR="004635C3" w:rsidRPr="004635C3" w:rsidRDefault="004635C3" w:rsidP="004635C3">
      <w:pPr>
        <w:spacing w:after="0" w:line="240" w:lineRule="auto"/>
        <w:rPr>
          <w:rStyle w:val="Courierforcode"/>
        </w:rPr>
      </w:pPr>
      <w:r w:rsidRPr="004635C3">
        <w:rPr>
          <w:rStyle w:val="Courierforcode"/>
        </w:rPr>
        <w:tab/>
        <w:t>display: block;</w:t>
      </w:r>
      <w:r w:rsidRPr="004635C3">
        <w:rPr>
          <w:rStyle w:val="Courierforcode"/>
        </w:rPr>
        <w:tab/>
      </w:r>
    </w:p>
    <w:p w14:paraId="4B6CEB24" w14:textId="77777777" w:rsidR="004635C3" w:rsidRPr="004635C3" w:rsidRDefault="004635C3" w:rsidP="004635C3">
      <w:pPr>
        <w:spacing w:after="0" w:line="240" w:lineRule="auto"/>
        <w:rPr>
          <w:rStyle w:val="Courierforcode"/>
        </w:rPr>
      </w:pPr>
      <w:r w:rsidRPr="004635C3">
        <w:rPr>
          <w:rStyle w:val="Courierforcode"/>
        </w:rPr>
        <w:tab/>
        <w:t>clear: both;</w:t>
      </w:r>
    </w:p>
    <w:p w14:paraId="2C859274" w14:textId="77777777" w:rsidR="004635C3" w:rsidRPr="004635C3" w:rsidRDefault="004635C3" w:rsidP="004635C3">
      <w:pPr>
        <w:spacing w:after="0" w:line="240" w:lineRule="auto"/>
        <w:rPr>
          <w:rStyle w:val="Courierforcode"/>
        </w:rPr>
      </w:pPr>
      <w:r w:rsidRPr="004635C3">
        <w:rPr>
          <w:rStyle w:val="Courierforcode"/>
        </w:rPr>
        <w:t>}</w:t>
      </w:r>
    </w:p>
    <w:p w14:paraId="1B5045D5" w14:textId="77777777" w:rsidR="004635C3" w:rsidRPr="004635C3" w:rsidRDefault="004635C3" w:rsidP="004635C3">
      <w:pPr>
        <w:spacing w:after="0" w:line="240" w:lineRule="auto"/>
        <w:rPr>
          <w:rStyle w:val="Courierforcode"/>
        </w:rPr>
      </w:pPr>
    </w:p>
    <w:p w14:paraId="7193C01D" w14:textId="77777777" w:rsidR="004635C3" w:rsidRPr="004635C3" w:rsidRDefault="004635C3" w:rsidP="004635C3">
      <w:pPr>
        <w:spacing w:after="0" w:line="240" w:lineRule="auto"/>
        <w:rPr>
          <w:rStyle w:val="Courierforcode"/>
        </w:rPr>
      </w:pPr>
      <w:r w:rsidRPr="004635C3">
        <w:rPr>
          <w:rStyle w:val="Courierforcode"/>
        </w:rPr>
        <w:t>/* the styles for the section */</w:t>
      </w:r>
    </w:p>
    <w:p w14:paraId="4C3DFA2B" w14:textId="77777777" w:rsidR="004635C3" w:rsidRPr="004635C3" w:rsidRDefault="004635C3" w:rsidP="004635C3">
      <w:pPr>
        <w:spacing w:after="0" w:line="240" w:lineRule="auto"/>
        <w:rPr>
          <w:rStyle w:val="Courierforcode"/>
        </w:rPr>
      </w:pPr>
      <w:r w:rsidRPr="004635C3">
        <w:rPr>
          <w:rStyle w:val="Courierforcode"/>
        </w:rPr>
        <w:t>section {</w:t>
      </w:r>
    </w:p>
    <w:p w14:paraId="00B3112D" w14:textId="77777777" w:rsidR="004635C3" w:rsidRPr="004635C3" w:rsidRDefault="004635C3" w:rsidP="004635C3">
      <w:pPr>
        <w:spacing w:after="0" w:line="240" w:lineRule="auto"/>
        <w:rPr>
          <w:rStyle w:val="Courierforcode"/>
        </w:rPr>
      </w:pPr>
      <w:r w:rsidRPr="004635C3">
        <w:rPr>
          <w:rStyle w:val="Courierforcode"/>
        </w:rPr>
        <w:tab/>
        <w:t>float: right;</w:t>
      </w:r>
    </w:p>
    <w:p w14:paraId="70A69EBF" w14:textId="77777777" w:rsidR="004635C3" w:rsidRPr="004635C3" w:rsidRDefault="004635C3" w:rsidP="004635C3">
      <w:pPr>
        <w:spacing w:after="0" w:line="240" w:lineRule="auto"/>
        <w:rPr>
          <w:rStyle w:val="Courierforcode"/>
        </w:rPr>
      </w:pPr>
      <w:r w:rsidRPr="004635C3">
        <w:rPr>
          <w:rStyle w:val="Courierforcode"/>
        </w:rPr>
        <w:tab/>
        <w:t>width: 71%;</w:t>
      </w:r>
    </w:p>
    <w:p w14:paraId="4324F674" w14:textId="77777777" w:rsidR="004635C3" w:rsidRPr="004635C3" w:rsidRDefault="004635C3" w:rsidP="004635C3">
      <w:pPr>
        <w:spacing w:after="0" w:line="240" w:lineRule="auto"/>
        <w:rPr>
          <w:rStyle w:val="Courierforcode"/>
        </w:rPr>
      </w:pPr>
      <w:r w:rsidRPr="004635C3">
        <w:rPr>
          <w:rStyle w:val="Courierforcode"/>
        </w:rPr>
        <w:tab/>
        <w:t>padding: 0 2% 2%;</w:t>
      </w:r>
    </w:p>
    <w:p w14:paraId="7C0FA943" w14:textId="77777777" w:rsidR="004635C3" w:rsidRPr="004635C3" w:rsidRDefault="004635C3" w:rsidP="004635C3">
      <w:pPr>
        <w:spacing w:after="0" w:line="240" w:lineRule="auto"/>
        <w:rPr>
          <w:rStyle w:val="Courierforcode"/>
        </w:rPr>
      </w:pPr>
      <w:r w:rsidRPr="004635C3">
        <w:rPr>
          <w:rStyle w:val="Courierforcode"/>
        </w:rPr>
        <w:t>}</w:t>
      </w:r>
    </w:p>
    <w:p w14:paraId="7FDD6978" w14:textId="77777777" w:rsidR="004635C3" w:rsidRPr="004635C3" w:rsidRDefault="004635C3" w:rsidP="004635C3">
      <w:pPr>
        <w:spacing w:after="0" w:line="240" w:lineRule="auto"/>
        <w:rPr>
          <w:rStyle w:val="Courierforcode"/>
        </w:rPr>
      </w:pPr>
    </w:p>
    <w:p w14:paraId="6C2423CA" w14:textId="77777777" w:rsidR="004635C3" w:rsidRPr="004635C3" w:rsidRDefault="004635C3" w:rsidP="004635C3">
      <w:pPr>
        <w:spacing w:after="0" w:line="240" w:lineRule="auto"/>
        <w:rPr>
          <w:rStyle w:val="Courierforcode"/>
        </w:rPr>
      </w:pPr>
    </w:p>
    <w:p w14:paraId="417DFEAF" w14:textId="77777777" w:rsidR="004635C3" w:rsidRPr="004635C3" w:rsidRDefault="004635C3" w:rsidP="004635C3">
      <w:pPr>
        <w:spacing w:after="0" w:line="240" w:lineRule="auto"/>
        <w:rPr>
          <w:rStyle w:val="Courierforcode"/>
        </w:rPr>
      </w:pPr>
      <w:r w:rsidRPr="004635C3">
        <w:rPr>
          <w:rStyle w:val="Courierforcode"/>
        </w:rPr>
        <w:t>section h1 {</w:t>
      </w:r>
    </w:p>
    <w:p w14:paraId="19A0549F" w14:textId="77777777" w:rsidR="004635C3" w:rsidRPr="004635C3" w:rsidRDefault="004635C3" w:rsidP="004635C3">
      <w:pPr>
        <w:spacing w:after="0" w:line="240" w:lineRule="auto"/>
        <w:rPr>
          <w:rStyle w:val="Courierforcode"/>
        </w:rPr>
      </w:pPr>
      <w:r w:rsidRPr="004635C3">
        <w:rPr>
          <w:rStyle w:val="Courierforcode"/>
        </w:rPr>
        <w:tab/>
        <w:t>font-size: 150%;</w:t>
      </w:r>
    </w:p>
    <w:p w14:paraId="36DB1175" w14:textId="77777777" w:rsidR="004635C3" w:rsidRPr="004635C3" w:rsidRDefault="004635C3" w:rsidP="004635C3">
      <w:pPr>
        <w:spacing w:after="0" w:line="240" w:lineRule="auto"/>
        <w:rPr>
          <w:rStyle w:val="Courierforcode"/>
        </w:rPr>
      </w:pPr>
      <w:r w:rsidRPr="004635C3">
        <w:rPr>
          <w:rStyle w:val="Courierforcode"/>
        </w:rPr>
        <w:tab/>
        <w:t>padding: .5em 0 .0;</w:t>
      </w:r>
    </w:p>
    <w:p w14:paraId="0D398A1A" w14:textId="77777777" w:rsidR="004635C3" w:rsidRPr="004635C3" w:rsidRDefault="004635C3" w:rsidP="004635C3">
      <w:pPr>
        <w:spacing w:after="0" w:line="240" w:lineRule="auto"/>
        <w:rPr>
          <w:rStyle w:val="Courierforcode"/>
        </w:rPr>
      </w:pPr>
    </w:p>
    <w:p w14:paraId="7373BDB1" w14:textId="77777777" w:rsidR="004635C3" w:rsidRPr="004635C3" w:rsidRDefault="004635C3" w:rsidP="004635C3">
      <w:pPr>
        <w:spacing w:after="0" w:line="240" w:lineRule="auto"/>
        <w:rPr>
          <w:rStyle w:val="Courierforcode"/>
        </w:rPr>
      </w:pPr>
      <w:r w:rsidRPr="004635C3">
        <w:rPr>
          <w:rStyle w:val="Courierforcode"/>
        </w:rPr>
        <w:t>}</w:t>
      </w:r>
    </w:p>
    <w:p w14:paraId="3A411C9F" w14:textId="77777777" w:rsidR="004635C3" w:rsidRPr="004635C3" w:rsidRDefault="004635C3" w:rsidP="004635C3">
      <w:pPr>
        <w:spacing w:after="0" w:line="240" w:lineRule="auto"/>
        <w:rPr>
          <w:rStyle w:val="Courierforcode"/>
        </w:rPr>
      </w:pPr>
    </w:p>
    <w:p w14:paraId="6EF3DA33" w14:textId="77777777" w:rsidR="004635C3" w:rsidRPr="004635C3" w:rsidRDefault="004635C3" w:rsidP="004635C3">
      <w:pPr>
        <w:spacing w:after="0" w:line="240" w:lineRule="auto"/>
        <w:rPr>
          <w:rStyle w:val="Courierforcode"/>
        </w:rPr>
      </w:pPr>
    </w:p>
    <w:p w14:paraId="1C06B996" w14:textId="77777777" w:rsidR="004635C3" w:rsidRPr="004635C3" w:rsidRDefault="004635C3" w:rsidP="004635C3">
      <w:pPr>
        <w:spacing w:after="0" w:line="240" w:lineRule="auto"/>
        <w:rPr>
          <w:rStyle w:val="Courierforcode"/>
        </w:rPr>
      </w:pPr>
      <w:r w:rsidRPr="004635C3">
        <w:rPr>
          <w:rStyle w:val="Courierforcode"/>
        </w:rPr>
        <w:t>section h2 {</w:t>
      </w:r>
    </w:p>
    <w:p w14:paraId="490A6810" w14:textId="77777777" w:rsidR="004635C3" w:rsidRPr="004635C3" w:rsidRDefault="004635C3" w:rsidP="004635C3">
      <w:pPr>
        <w:spacing w:after="0" w:line="240" w:lineRule="auto"/>
        <w:rPr>
          <w:rStyle w:val="Courierforcode"/>
        </w:rPr>
      </w:pPr>
      <w:r w:rsidRPr="004635C3">
        <w:rPr>
          <w:rStyle w:val="Courierforcode"/>
        </w:rPr>
        <w:tab/>
        <w:t>font-size: 130%;</w:t>
      </w:r>
    </w:p>
    <w:p w14:paraId="2F470CF9" w14:textId="77777777" w:rsidR="004635C3" w:rsidRPr="004635C3" w:rsidRDefault="004635C3" w:rsidP="004635C3">
      <w:pPr>
        <w:spacing w:after="0" w:line="240" w:lineRule="auto"/>
        <w:rPr>
          <w:rStyle w:val="Courierforcode"/>
        </w:rPr>
      </w:pPr>
      <w:r w:rsidRPr="004635C3">
        <w:rPr>
          <w:rStyle w:val="Courierforcode"/>
        </w:rPr>
        <w:tab/>
        <w:t>color: #800000;</w:t>
      </w:r>
    </w:p>
    <w:p w14:paraId="53C97A28" w14:textId="77777777" w:rsidR="004635C3" w:rsidRPr="004635C3" w:rsidRDefault="004635C3" w:rsidP="004635C3">
      <w:pPr>
        <w:spacing w:after="0" w:line="240" w:lineRule="auto"/>
        <w:rPr>
          <w:rStyle w:val="Courierforcode"/>
        </w:rPr>
      </w:pPr>
      <w:r w:rsidRPr="004635C3">
        <w:rPr>
          <w:rStyle w:val="Courierforcode"/>
        </w:rPr>
        <w:tab/>
        <w:t>padding: .5em 0 .25em;</w:t>
      </w:r>
    </w:p>
    <w:p w14:paraId="7360383B" w14:textId="77777777" w:rsidR="004635C3" w:rsidRPr="004635C3" w:rsidRDefault="004635C3" w:rsidP="004635C3">
      <w:pPr>
        <w:spacing w:after="0" w:line="240" w:lineRule="auto"/>
        <w:rPr>
          <w:rStyle w:val="Courierforcode"/>
        </w:rPr>
      </w:pPr>
    </w:p>
    <w:p w14:paraId="4D5A1842" w14:textId="77777777" w:rsidR="004635C3" w:rsidRPr="004635C3" w:rsidRDefault="004635C3" w:rsidP="004635C3">
      <w:pPr>
        <w:spacing w:after="0" w:line="240" w:lineRule="auto"/>
        <w:rPr>
          <w:rStyle w:val="Courierforcode"/>
        </w:rPr>
      </w:pPr>
      <w:r w:rsidRPr="004635C3">
        <w:rPr>
          <w:rStyle w:val="Courierforcode"/>
        </w:rPr>
        <w:t>}</w:t>
      </w:r>
    </w:p>
    <w:p w14:paraId="14617A50" w14:textId="77777777" w:rsidR="004635C3" w:rsidRPr="004635C3" w:rsidRDefault="004635C3" w:rsidP="004635C3">
      <w:pPr>
        <w:spacing w:after="0" w:line="240" w:lineRule="auto"/>
        <w:rPr>
          <w:rStyle w:val="Courierforcode"/>
        </w:rPr>
      </w:pPr>
    </w:p>
    <w:p w14:paraId="7A9E1CD6" w14:textId="77777777" w:rsidR="004635C3" w:rsidRPr="004635C3" w:rsidRDefault="004635C3" w:rsidP="004635C3">
      <w:pPr>
        <w:spacing w:after="0" w:line="240" w:lineRule="auto"/>
        <w:rPr>
          <w:rStyle w:val="Courierforcode"/>
        </w:rPr>
      </w:pPr>
    </w:p>
    <w:p w14:paraId="1EC52C6A" w14:textId="77777777" w:rsidR="004635C3" w:rsidRPr="004635C3" w:rsidRDefault="004635C3" w:rsidP="004635C3">
      <w:pPr>
        <w:spacing w:after="0" w:line="240" w:lineRule="auto"/>
        <w:rPr>
          <w:rStyle w:val="Courierforcode"/>
        </w:rPr>
      </w:pPr>
      <w:r w:rsidRPr="004635C3">
        <w:rPr>
          <w:rStyle w:val="Courierforcode"/>
        </w:rPr>
        <w:t>section p {</w:t>
      </w:r>
    </w:p>
    <w:p w14:paraId="0D459CED" w14:textId="77777777" w:rsidR="004635C3" w:rsidRPr="004635C3" w:rsidRDefault="004635C3" w:rsidP="004635C3">
      <w:pPr>
        <w:spacing w:after="0" w:line="240" w:lineRule="auto"/>
        <w:rPr>
          <w:rStyle w:val="Courierforcode"/>
        </w:rPr>
      </w:pPr>
      <w:r w:rsidRPr="004635C3">
        <w:rPr>
          <w:rStyle w:val="Courierforcode"/>
        </w:rPr>
        <w:tab/>
        <w:t>padding-bottom: .5em;</w:t>
      </w:r>
    </w:p>
    <w:p w14:paraId="42A1EF56" w14:textId="77777777" w:rsidR="004635C3" w:rsidRPr="004635C3" w:rsidRDefault="004635C3" w:rsidP="004635C3">
      <w:pPr>
        <w:spacing w:after="0" w:line="240" w:lineRule="auto"/>
        <w:rPr>
          <w:rStyle w:val="Courierforcode"/>
        </w:rPr>
      </w:pPr>
      <w:r w:rsidRPr="004635C3">
        <w:rPr>
          <w:rStyle w:val="Courierforcode"/>
        </w:rPr>
        <w:t>}</w:t>
      </w:r>
    </w:p>
    <w:p w14:paraId="59679BC5" w14:textId="77777777" w:rsidR="004635C3" w:rsidRPr="004635C3" w:rsidRDefault="004635C3" w:rsidP="004635C3">
      <w:pPr>
        <w:spacing w:after="0" w:line="240" w:lineRule="auto"/>
        <w:rPr>
          <w:rStyle w:val="Courierforcode"/>
        </w:rPr>
      </w:pPr>
    </w:p>
    <w:p w14:paraId="76CFB31F" w14:textId="77777777" w:rsidR="004635C3" w:rsidRPr="004635C3" w:rsidRDefault="004635C3" w:rsidP="004635C3">
      <w:pPr>
        <w:spacing w:after="0" w:line="240" w:lineRule="auto"/>
        <w:rPr>
          <w:rStyle w:val="Courierforcode"/>
        </w:rPr>
      </w:pPr>
    </w:p>
    <w:p w14:paraId="1917B54F" w14:textId="77777777" w:rsidR="004635C3" w:rsidRPr="004635C3" w:rsidRDefault="004635C3" w:rsidP="004635C3">
      <w:pPr>
        <w:spacing w:after="0" w:line="240" w:lineRule="auto"/>
        <w:rPr>
          <w:rStyle w:val="Courierforcode"/>
        </w:rPr>
      </w:pPr>
    </w:p>
    <w:p w14:paraId="3D9353B8" w14:textId="77777777" w:rsidR="004635C3" w:rsidRPr="004635C3" w:rsidRDefault="004635C3" w:rsidP="004635C3">
      <w:pPr>
        <w:spacing w:after="0" w:line="240" w:lineRule="auto"/>
        <w:rPr>
          <w:rStyle w:val="Courierforcode"/>
        </w:rPr>
      </w:pPr>
      <w:r w:rsidRPr="004635C3">
        <w:rPr>
          <w:rStyle w:val="Courierforcode"/>
        </w:rPr>
        <w:t>section blockquote {</w:t>
      </w:r>
    </w:p>
    <w:p w14:paraId="57FF8046" w14:textId="77777777" w:rsidR="004635C3" w:rsidRPr="004635C3" w:rsidRDefault="004635C3" w:rsidP="004635C3">
      <w:pPr>
        <w:spacing w:after="0" w:line="240" w:lineRule="auto"/>
        <w:rPr>
          <w:rStyle w:val="Courierforcode"/>
        </w:rPr>
      </w:pPr>
      <w:r w:rsidRPr="004635C3">
        <w:rPr>
          <w:rStyle w:val="Courierforcode"/>
        </w:rPr>
        <w:tab/>
        <w:t>padding: 0 2em 0;</w:t>
      </w:r>
    </w:p>
    <w:p w14:paraId="7FE8F3BD" w14:textId="77777777" w:rsidR="004635C3" w:rsidRPr="004635C3" w:rsidRDefault="004635C3" w:rsidP="004635C3">
      <w:pPr>
        <w:spacing w:after="0" w:line="240" w:lineRule="auto"/>
        <w:rPr>
          <w:rStyle w:val="Courierforcode"/>
        </w:rPr>
      </w:pPr>
      <w:r w:rsidRPr="004635C3">
        <w:rPr>
          <w:rStyle w:val="Courierforcode"/>
        </w:rPr>
        <w:tab/>
        <w:t>font-style: italic;</w:t>
      </w:r>
    </w:p>
    <w:p w14:paraId="26DB9299" w14:textId="77777777" w:rsidR="004635C3" w:rsidRPr="004635C3" w:rsidRDefault="004635C3" w:rsidP="004635C3">
      <w:pPr>
        <w:spacing w:after="0" w:line="240" w:lineRule="auto"/>
        <w:rPr>
          <w:rStyle w:val="Courierforcode"/>
        </w:rPr>
      </w:pPr>
      <w:r w:rsidRPr="004635C3">
        <w:rPr>
          <w:rStyle w:val="Courierforcode"/>
        </w:rPr>
        <w:t>}</w:t>
      </w:r>
    </w:p>
    <w:p w14:paraId="5093B1A7" w14:textId="77777777" w:rsidR="004635C3" w:rsidRPr="004635C3" w:rsidRDefault="004635C3" w:rsidP="004635C3">
      <w:pPr>
        <w:spacing w:after="0" w:line="240" w:lineRule="auto"/>
        <w:rPr>
          <w:rStyle w:val="Courierforcode"/>
        </w:rPr>
      </w:pPr>
    </w:p>
    <w:p w14:paraId="4D1324BD" w14:textId="77777777" w:rsidR="004635C3" w:rsidRPr="004635C3" w:rsidRDefault="004635C3" w:rsidP="004635C3">
      <w:pPr>
        <w:spacing w:after="0" w:line="240" w:lineRule="auto"/>
        <w:rPr>
          <w:rStyle w:val="Courierforcode"/>
        </w:rPr>
      </w:pPr>
      <w:r w:rsidRPr="004635C3">
        <w:rPr>
          <w:rStyle w:val="Courierforcode"/>
        </w:rPr>
        <w:t>aside h3 {</w:t>
      </w:r>
    </w:p>
    <w:p w14:paraId="72755507" w14:textId="77777777" w:rsidR="004635C3" w:rsidRPr="004635C3" w:rsidRDefault="004635C3" w:rsidP="004635C3">
      <w:pPr>
        <w:spacing w:after="0" w:line="240" w:lineRule="auto"/>
        <w:rPr>
          <w:rStyle w:val="Courierforcode"/>
        </w:rPr>
      </w:pPr>
      <w:r w:rsidRPr="004635C3">
        <w:rPr>
          <w:rStyle w:val="Courierforcode"/>
        </w:rPr>
        <w:tab/>
        <w:t>font-size: 105%;</w:t>
      </w:r>
    </w:p>
    <w:p w14:paraId="1A4BDCBD" w14:textId="77777777" w:rsidR="004635C3" w:rsidRPr="004635C3" w:rsidRDefault="004635C3" w:rsidP="004635C3">
      <w:pPr>
        <w:spacing w:after="0" w:line="240" w:lineRule="auto"/>
        <w:rPr>
          <w:rStyle w:val="Courierforcode"/>
        </w:rPr>
      </w:pPr>
      <w:r w:rsidRPr="004635C3">
        <w:rPr>
          <w:rStyle w:val="Courierforcode"/>
        </w:rPr>
        <w:tab/>
        <w:t>padding-bottom: .25em;</w:t>
      </w:r>
    </w:p>
    <w:p w14:paraId="6B60076A" w14:textId="77777777" w:rsidR="004635C3" w:rsidRPr="004635C3" w:rsidRDefault="004635C3" w:rsidP="004635C3">
      <w:pPr>
        <w:spacing w:after="0" w:line="240" w:lineRule="auto"/>
        <w:rPr>
          <w:rStyle w:val="Courierforcode"/>
        </w:rPr>
      </w:pPr>
      <w:r w:rsidRPr="004635C3">
        <w:rPr>
          <w:rStyle w:val="Courierforcode"/>
        </w:rPr>
        <w:t>}</w:t>
      </w:r>
    </w:p>
    <w:p w14:paraId="5E0955A8" w14:textId="77777777" w:rsidR="004635C3" w:rsidRPr="004635C3" w:rsidRDefault="004635C3" w:rsidP="004635C3">
      <w:pPr>
        <w:spacing w:after="0" w:line="240" w:lineRule="auto"/>
        <w:rPr>
          <w:rStyle w:val="Courierforcode"/>
        </w:rPr>
      </w:pPr>
    </w:p>
    <w:p w14:paraId="2727FA74" w14:textId="77777777" w:rsidR="004635C3" w:rsidRPr="004635C3" w:rsidRDefault="004635C3" w:rsidP="004635C3">
      <w:pPr>
        <w:spacing w:after="0" w:line="240" w:lineRule="auto"/>
        <w:rPr>
          <w:rStyle w:val="Courierforcode"/>
        </w:rPr>
      </w:pPr>
      <w:r w:rsidRPr="004635C3">
        <w:rPr>
          <w:rStyle w:val="Courierforcode"/>
        </w:rPr>
        <w:t>aside img {</w:t>
      </w:r>
    </w:p>
    <w:p w14:paraId="43C0079C" w14:textId="77777777" w:rsidR="004635C3" w:rsidRPr="004635C3" w:rsidRDefault="004635C3" w:rsidP="004635C3">
      <w:pPr>
        <w:spacing w:after="0" w:line="240" w:lineRule="auto"/>
        <w:rPr>
          <w:rStyle w:val="Courierforcode"/>
        </w:rPr>
      </w:pPr>
      <w:r w:rsidRPr="004635C3">
        <w:rPr>
          <w:rStyle w:val="Courierforcode"/>
        </w:rPr>
        <w:tab/>
        <w:t>padding-bottom: 1em;</w:t>
      </w:r>
    </w:p>
    <w:p w14:paraId="38F0D2D9" w14:textId="77777777" w:rsidR="004635C3" w:rsidRPr="004635C3" w:rsidRDefault="004635C3" w:rsidP="004635C3">
      <w:pPr>
        <w:spacing w:after="0" w:line="240" w:lineRule="auto"/>
        <w:rPr>
          <w:rStyle w:val="Courierforcode"/>
        </w:rPr>
      </w:pPr>
      <w:r w:rsidRPr="004635C3">
        <w:rPr>
          <w:rStyle w:val="Courierforcode"/>
        </w:rPr>
        <w:t>}</w:t>
      </w:r>
    </w:p>
    <w:p w14:paraId="09D5AD3F" w14:textId="77777777" w:rsidR="004635C3" w:rsidRPr="004635C3" w:rsidRDefault="004635C3" w:rsidP="004635C3">
      <w:pPr>
        <w:spacing w:after="0" w:line="240" w:lineRule="auto"/>
        <w:rPr>
          <w:rStyle w:val="Courierforcode"/>
        </w:rPr>
      </w:pPr>
    </w:p>
    <w:p w14:paraId="6563F844" w14:textId="77777777" w:rsidR="004635C3" w:rsidRPr="004635C3" w:rsidRDefault="004635C3" w:rsidP="004635C3">
      <w:pPr>
        <w:spacing w:after="0" w:line="240" w:lineRule="auto"/>
        <w:rPr>
          <w:rStyle w:val="Courierforcode"/>
        </w:rPr>
      </w:pPr>
      <w:r w:rsidRPr="004635C3">
        <w:rPr>
          <w:rStyle w:val="Courierforcode"/>
        </w:rPr>
        <w:t>aside h2 {</w:t>
      </w:r>
    </w:p>
    <w:p w14:paraId="47383340" w14:textId="77777777" w:rsidR="004635C3" w:rsidRPr="004635C3" w:rsidRDefault="004635C3" w:rsidP="004635C3">
      <w:pPr>
        <w:spacing w:after="0" w:line="240" w:lineRule="auto"/>
        <w:rPr>
          <w:rStyle w:val="Courierforcode"/>
        </w:rPr>
      </w:pPr>
      <w:r w:rsidRPr="004635C3">
        <w:rPr>
          <w:rStyle w:val="Courierforcode"/>
        </w:rPr>
        <w:tab/>
        <w:t>font-size: 130%;</w:t>
      </w:r>
    </w:p>
    <w:p w14:paraId="52130354" w14:textId="77777777" w:rsidR="004635C3" w:rsidRPr="004635C3" w:rsidRDefault="004635C3" w:rsidP="004635C3">
      <w:pPr>
        <w:spacing w:after="0" w:line="240" w:lineRule="auto"/>
        <w:rPr>
          <w:rStyle w:val="Courierforcode"/>
        </w:rPr>
      </w:pPr>
      <w:r w:rsidRPr="004635C3">
        <w:rPr>
          <w:rStyle w:val="Courierforcode"/>
        </w:rPr>
        <w:tab/>
        <w:t>color: #800000;</w:t>
      </w:r>
    </w:p>
    <w:p w14:paraId="3E7388A1" w14:textId="77777777" w:rsidR="004635C3" w:rsidRPr="004635C3" w:rsidRDefault="004635C3" w:rsidP="004635C3">
      <w:pPr>
        <w:spacing w:after="0" w:line="240" w:lineRule="auto"/>
        <w:rPr>
          <w:rStyle w:val="Courierforcode"/>
        </w:rPr>
      </w:pPr>
      <w:r w:rsidRPr="004635C3">
        <w:rPr>
          <w:rStyle w:val="Courierforcode"/>
        </w:rPr>
        <w:tab/>
        <w:t>padding: .5em 0 .25em;</w:t>
      </w:r>
    </w:p>
    <w:p w14:paraId="714D5D87" w14:textId="77777777" w:rsidR="004635C3" w:rsidRPr="004635C3" w:rsidRDefault="004635C3" w:rsidP="004635C3">
      <w:pPr>
        <w:spacing w:after="0" w:line="240" w:lineRule="auto"/>
        <w:rPr>
          <w:rStyle w:val="Courierforcode"/>
        </w:rPr>
      </w:pPr>
    </w:p>
    <w:p w14:paraId="400A0A77" w14:textId="77777777" w:rsidR="004635C3" w:rsidRPr="004635C3" w:rsidRDefault="004635C3" w:rsidP="004635C3">
      <w:pPr>
        <w:spacing w:after="0" w:line="240" w:lineRule="auto"/>
        <w:rPr>
          <w:rStyle w:val="Courierforcode"/>
        </w:rPr>
      </w:pPr>
      <w:r w:rsidRPr="004635C3">
        <w:rPr>
          <w:rStyle w:val="Courierforcode"/>
        </w:rPr>
        <w:t>}</w:t>
      </w:r>
    </w:p>
    <w:p w14:paraId="5C404BF9" w14:textId="77777777" w:rsidR="004635C3" w:rsidRPr="004635C3" w:rsidRDefault="004635C3" w:rsidP="004635C3">
      <w:pPr>
        <w:spacing w:after="0" w:line="240" w:lineRule="auto"/>
        <w:rPr>
          <w:rStyle w:val="Courierforcode"/>
        </w:rPr>
      </w:pPr>
    </w:p>
    <w:p w14:paraId="29AF7A02" w14:textId="77777777" w:rsidR="004635C3" w:rsidRPr="004635C3" w:rsidRDefault="004635C3" w:rsidP="004635C3">
      <w:pPr>
        <w:spacing w:after="0" w:line="240" w:lineRule="auto"/>
        <w:rPr>
          <w:rStyle w:val="Courierforcode"/>
        </w:rPr>
      </w:pPr>
      <w:r w:rsidRPr="004635C3">
        <w:rPr>
          <w:rStyle w:val="Courierforcode"/>
        </w:rPr>
        <w:t>section ul {</w:t>
      </w:r>
    </w:p>
    <w:p w14:paraId="4BE85D71" w14:textId="77777777" w:rsidR="004635C3" w:rsidRPr="004635C3" w:rsidRDefault="004635C3" w:rsidP="004635C3">
      <w:pPr>
        <w:spacing w:after="0" w:line="240" w:lineRule="auto"/>
        <w:rPr>
          <w:rStyle w:val="Courierforcode"/>
        </w:rPr>
      </w:pPr>
      <w:r w:rsidRPr="004635C3">
        <w:rPr>
          <w:rStyle w:val="Courierforcode"/>
        </w:rPr>
        <w:tab/>
        <w:t>padding: 0 0 .25em 1em;</w:t>
      </w:r>
    </w:p>
    <w:p w14:paraId="2C55932A" w14:textId="77777777" w:rsidR="004635C3" w:rsidRPr="004635C3" w:rsidRDefault="004635C3" w:rsidP="004635C3">
      <w:pPr>
        <w:spacing w:after="0" w:line="240" w:lineRule="auto"/>
        <w:rPr>
          <w:rStyle w:val="Courierforcode"/>
        </w:rPr>
      </w:pPr>
      <w:r w:rsidRPr="004635C3">
        <w:rPr>
          <w:rStyle w:val="Courierforcode"/>
        </w:rPr>
        <w:tab/>
        <w:t>list-style-type: circle;</w:t>
      </w:r>
    </w:p>
    <w:p w14:paraId="69FB874D" w14:textId="77777777" w:rsidR="004635C3" w:rsidRPr="004635C3" w:rsidRDefault="004635C3" w:rsidP="004635C3">
      <w:pPr>
        <w:spacing w:after="0" w:line="240" w:lineRule="auto"/>
        <w:rPr>
          <w:rStyle w:val="Courierforcode"/>
        </w:rPr>
      </w:pPr>
      <w:r w:rsidRPr="004635C3">
        <w:rPr>
          <w:rStyle w:val="Courierforcode"/>
        </w:rPr>
        <w:t>}</w:t>
      </w:r>
    </w:p>
    <w:p w14:paraId="71827507" w14:textId="77777777" w:rsidR="004635C3" w:rsidRPr="004635C3" w:rsidRDefault="004635C3" w:rsidP="004635C3">
      <w:pPr>
        <w:spacing w:after="0" w:line="240" w:lineRule="auto"/>
        <w:rPr>
          <w:rStyle w:val="Courierforcode"/>
        </w:rPr>
      </w:pPr>
    </w:p>
    <w:p w14:paraId="34D08880" w14:textId="77777777" w:rsidR="004635C3" w:rsidRPr="004635C3" w:rsidRDefault="004635C3" w:rsidP="004635C3">
      <w:pPr>
        <w:spacing w:after="0" w:line="240" w:lineRule="auto"/>
        <w:rPr>
          <w:rStyle w:val="Courierforcode"/>
        </w:rPr>
      </w:pPr>
      <w:r w:rsidRPr="004635C3">
        <w:rPr>
          <w:rStyle w:val="Courierforcode"/>
        </w:rPr>
        <w:t>section li {</w:t>
      </w:r>
    </w:p>
    <w:p w14:paraId="3F117330" w14:textId="77777777" w:rsidR="004635C3" w:rsidRPr="004635C3" w:rsidRDefault="004635C3" w:rsidP="004635C3">
      <w:pPr>
        <w:spacing w:after="0" w:line="240" w:lineRule="auto"/>
        <w:rPr>
          <w:rStyle w:val="Courierforcode"/>
        </w:rPr>
      </w:pPr>
      <w:r w:rsidRPr="004635C3">
        <w:rPr>
          <w:rStyle w:val="Courierforcode"/>
        </w:rPr>
        <w:tab/>
        <w:t>padding-bottom: .35em;</w:t>
      </w:r>
    </w:p>
    <w:p w14:paraId="1B7CC65E" w14:textId="77777777" w:rsidR="004635C3" w:rsidRPr="004635C3" w:rsidRDefault="004635C3" w:rsidP="004635C3">
      <w:pPr>
        <w:spacing w:after="0" w:line="240" w:lineRule="auto"/>
        <w:rPr>
          <w:rStyle w:val="Courierforcode"/>
        </w:rPr>
      </w:pPr>
      <w:r w:rsidRPr="004635C3">
        <w:rPr>
          <w:rStyle w:val="Courierforcode"/>
        </w:rPr>
        <w:t>}</w:t>
      </w:r>
    </w:p>
    <w:p w14:paraId="1CD2B408" w14:textId="77777777" w:rsidR="004635C3" w:rsidRPr="004635C3" w:rsidRDefault="004635C3" w:rsidP="004635C3">
      <w:pPr>
        <w:spacing w:after="0" w:line="240" w:lineRule="auto"/>
        <w:rPr>
          <w:rStyle w:val="Courierforcode"/>
        </w:rPr>
      </w:pPr>
    </w:p>
    <w:p w14:paraId="5A514D01" w14:textId="77777777" w:rsidR="004635C3" w:rsidRPr="004635C3" w:rsidRDefault="004635C3" w:rsidP="004635C3">
      <w:pPr>
        <w:spacing w:after="0" w:line="240" w:lineRule="auto"/>
        <w:rPr>
          <w:rStyle w:val="Courierforcode"/>
        </w:rPr>
      </w:pPr>
      <w:r w:rsidRPr="004635C3">
        <w:rPr>
          <w:rStyle w:val="Courierforcode"/>
        </w:rPr>
        <w:t>/* the styles for links */</w:t>
      </w:r>
    </w:p>
    <w:p w14:paraId="7C03FEBE" w14:textId="77777777" w:rsidR="004635C3" w:rsidRPr="004635C3" w:rsidRDefault="004635C3" w:rsidP="004635C3">
      <w:pPr>
        <w:spacing w:after="0" w:line="240" w:lineRule="auto"/>
        <w:rPr>
          <w:rStyle w:val="Courierforcode"/>
        </w:rPr>
      </w:pPr>
      <w:r w:rsidRPr="004635C3">
        <w:rPr>
          <w:rStyle w:val="Courierforcode"/>
        </w:rPr>
        <w:t>a:hover, a:focus {</w:t>
      </w:r>
    </w:p>
    <w:p w14:paraId="4050C7FE" w14:textId="77777777" w:rsidR="004635C3" w:rsidRPr="004635C3" w:rsidRDefault="004635C3" w:rsidP="004635C3">
      <w:pPr>
        <w:spacing w:after="0" w:line="240" w:lineRule="auto"/>
        <w:rPr>
          <w:rStyle w:val="Courierforcode"/>
        </w:rPr>
      </w:pPr>
      <w:r w:rsidRPr="004635C3">
        <w:rPr>
          <w:rStyle w:val="Courierforcode"/>
        </w:rPr>
        <w:tab/>
        <w:t>font-style: italic;</w:t>
      </w:r>
    </w:p>
    <w:p w14:paraId="7615369C" w14:textId="77777777" w:rsidR="004635C3" w:rsidRPr="004635C3" w:rsidRDefault="004635C3" w:rsidP="004635C3">
      <w:pPr>
        <w:spacing w:after="0" w:line="240" w:lineRule="auto"/>
        <w:rPr>
          <w:rStyle w:val="Courierforcode"/>
        </w:rPr>
      </w:pPr>
      <w:r w:rsidRPr="004635C3">
        <w:rPr>
          <w:rStyle w:val="Courierforcode"/>
        </w:rPr>
        <w:t>}</w:t>
      </w:r>
    </w:p>
    <w:p w14:paraId="26DCE89F" w14:textId="77777777" w:rsidR="004635C3" w:rsidRPr="004635C3" w:rsidRDefault="004635C3" w:rsidP="004635C3">
      <w:pPr>
        <w:spacing w:after="0" w:line="240" w:lineRule="auto"/>
        <w:rPr>
          <w:rStyle w:val="Courierforcode"/>
        </w:rPr>
      </w:pPr>
    </w:p>
    <w:p w14:paraId="03D4EF9C" w14:textId="77777777" w:rsidR="004635C3" w:rsidRPr="004635C3" w:rsidRDefault="004635C3" w:rsidP="004635C3">
      <w:pPr>
        <w:spacing w:after="0" w:line="240" w:lineRule="auto"/>
        <w:rPr>
          <w:rStyle w:val="Courierforcode"/>
        </w:rPr>
      </w:pPr>
      <w:r w:rsidRPr="004635C3">
        <w:rPr>
          <w:rStyle w:val="Courierforcode"/>
        </w:rPr>
        <w:t>article {</w:t>
      </w:r>
    </w:p>
    <w:p w14:paraId="1AF8F0F7" w14:textId="77777777" w:rsidR="004635C3" w:rsidRPr="004635C3" w:rsidRDefault="004635C3" w:rsidP="004635C3">
      <w:pPr>
        <w:spacing w:after="0" w:line="240" w:lineRule="auto"/>
        <w:rPr>
          <w:rStyle w:val="Courierforcode"/>
        </w:rPr>
      </w:pPr>
      <w:r w:rsidRPr="004635C3">
        <w:rPr>
          <w:rStyle w:val="Courierforcode"/>
        </w:rPr>
        <w:tab/>
        <w:t>padding: .5em 0 .5em;</w:t>
      </w:r>
    </w:p>
    <w:p w14:paraId="5B40FD89" w14:textId="77777777" w:rsidR="004635C3" w:rsidRPr="004635C3" w:rsidRDefault="004635C3" w:rsidP="004635C3">
      <w:pPr>
        <w:spacing w:after="0" w:line="240" w:lineRule="auto"/>
        <w:rPr>
          <w:rStyle w:val="Courierforcode"/>
        </w:rPr>
      </w:pPr>
      <w:r w:rsidRPr="004635C3">
        <w:rPr>
          <w:rStyle w:val="Courierforcode"/>
        </w:rPr>
        <w:tab/>
        <w:t>border-top: 2px solid #800000;</w:t>
      </w:r>
    </w:p>
    <w:p w14:paraId="674B4762" w14:textId="77777777" w:rsidR="004635C3" w:rsidRPr="004635C3" w:rsidRDefault="004635C3" w:rsidP="004635C3">
      <w:pPr>
        <w:spacing w:after="0" w:line="240" w:lineRule="auto"/>
        <w:rPr>
          <w:rStyle w:val="Courierforcode"/>
        </w:rPr>
      </w:pPr>
      <w:r w:rsidRPr="004635C3">
        <w:rPr>
          <w:rStyle w:val="Courierforcode"/>
        </w:rPr>
        <w:tab/>
        <w:t>border-bottom: 2px solid #800000;</w:t>
      </w:r>
    </w:p>
    <w:p w14:paraId="4DFE79E7" w14:textId="77777777" w:rsidR="004635C3" w:rsidRPr="004635C3" w:rsidRDefault="004635C3" w:rsidP="004635C3">
      <w:pPr>
        <w:spacing w:after="0" w:line="240" w:lineRule="auto"/>
        <w:rPr>
          <w:rStyle w:val="Courierforcode"/>
        </w:rPr>
      </w:pPr>
      <w:r w:rsidRPr="004635C3">
        <w:rPr>
          <w:rStyle w:val="Courierforcode"/>
        </w:rPr>
        <w:t>}</w:t>
      </w:r>
    </w:p>
    <w:p w14:paraId="36978410" w14:textId="77777777" w:rsidR="004635C3" w:rsidRPr="004635C3" w:rsidRDefault="004635C3" w:rsidP="004635C3">
      <w:pPr>
        <w:spacing w:after="0" w:line="240" w:lineRule="auto"/>
        <w:rPr>
          <w:rStyle w:val="Courierforcode"/>
        </w:rPr>
      </w:pPr>
    </w:p>
    <w:p w14:paraId="6DB217ED" w14:textId="77777777" w:rsidR="004635C3" w:rsidRPr="004635C3" w:rsidRDefault="004635C3" w:rsidP="004635C3">
      <w:pPr>
        <w:spacing w:after="0" w:line="240" w:lineRule="auto"/>
        <w:rPr>
          <w:rStyle w:val="Courierforcode"/>
        </w:rPr>
      </w:pPr>
      <w:r w:rsidRPr="004635C3">
        <w:rPr>
          <w:rStyle w:val="Courierforcode"/>
        </w:rPr>
        <w:t>article img {</w:t>
      </w:r>
    </w:p>
    <w:p w14:paraId="644CCF30" w14:textId="77777777" w:rsidR="004635C3" w:rsidRPr="004635C3" w:rsidRDefault="004635C3" w:rsidP="004635C3">
      <w:pPr>
        <w:spacing w:after="0" w:line="240" w:lineRule="auto"/>
        <w:rPr>
          <w:rStyle w:val="Courierforcode"/>
        </w:rPr>
      </w:pPr>
      <w:r w:rsidRPr="004635C3">
        <w:rPr>
          <w:rStyle w:val="Courierforcode"/>
        </w:rPr>
        <w:tab/>
        <w:t>float: right;</w:t>
      </w:r>
    </w:p>
    <w:p w14:paraId="71B55A72" w14:textId="77777777" w:rsidR="004635C3" w:rsidRPr="004635C3" w:rsidRDefault="004635C3" w:rsidP="004635C3">
      <w:pPr>
        <w:spacing w:after="0" w:line="240" w:lineRule="auto"/>
        <w:rPr>
          <w:rStyle w:val="Courierforcode"/>
        </w:rPr>
      </w:pPr>
      <w:r w:rsidRPr="004635C3">
        <w:rPr>
          <w:rStyle w:val="Courierforcode"/>
        </w:rPr>
        <w:tab/>
        <w:t>max-width: 40%;</w:t>
      </w:r>
    </w:p>
    <w:p w14:paraId="555BCAD6" w14:textId="77777777" w:rsidR="004635C3" w:rsidRPr="004635C3" w:rsidRDefault="004635C3" w:rsidP="004635C3">
      <w:pPr>
        <w:spacing w:after="0" w:line="240" w:lineRule="auto"/>
        <w:rPr>
          <w:rStyle w:val="Courierforcode"/>
        </w:rPr>
      </w:pPr>
      <w:r w:rsidRPr="004635C3">
        <w:rPr>
          <w:rStyle w:val="Courierforcode"/>
        </w:rPr>
        <w:tab/>
        <w:t>min-width: 150px;</w:t>
      </w:r>
    </w:p>
    <w:p w14:paraId="3D8164A9" w14:textId="77777777" w:rsidR="004635C3" w:rsidRPr="004635C3" w:rsidRDefault="004635C3" w:rsidP="004635C3">
      <w:pPr>
        <w:spacing w:after="0" w:line="240" w:lineRule="auto"/>
        <w:rPr>
          <w:rStyle w:val="Courierforcode"/>
        </w:rPr>
      </w:pPr>
      <w:r w:rsidRPr="004635C3">
        <w:rPr>
          <w:rStyle w:val="Courierforcode"/>
        </w:rPr>
        <w:lastRenderedPageBreak/>
        <w:tab/>
        <w:t>border: 1px solid #000000;</w:t>
      </w:r>
    </w:p>
    <w:p w14:paraId="27FF76F8" w14:textId="77777777" w:rsidR="004635C3" w:rsidRPr="004635C3" w:rsidRDefault="004635C3" w:rsidP="004635C3">
      <w:pPr>
        <w:spacing w:after="0" w:line="240" w:lineRule="auto"/>
        <w:rPr>
          <w:rStyle w:val="Courierforcode"/>
        </w:rPr>
      </w:pPr>
      <w:r w:rsidRPr="004635C3">
        <w:rPr>
          <w:rStyle w:val="Courierforcode"/>
        </w:rPr>
        <w:t>}</w:t>
      </w:r>
    </w:p>
    <w:p w14:paraId="0E83DE31" w14:textId="77777777" w:rsidR="004635C3" w:rsidRPr="004635C3" w:rsidRDefault="004635C3" w:rsidP="004635C3">
      <w:pPr>
        <w:spacing w:after="0" w:line="240" w:lineRule="auto"/>
        <w:rPr>
          <w:rStyle w:val="Courierforcode"/>
        </w:rPr>
      </w:pPr>
    </w:p>
    <w:p w14:paraId="73EFA5F6" w14:textId="77777777" w:rsidR="004635C3" w:rsidRPr="004635C3" w:rsidRDefault="004635C3" w:rsidP="004635C3">
      <w:pPr>
        <w:spacing w:after="0" w:line="240" w:lineRule="auto"/>
        <w:rPr>
          <w:rStyle w:val="Courierforcode"/>
        </w:rPr>
      </w:pPr>
      <w:r w:rsidRPr="004635C3">
        <w:rPr>
          <w:rStyle w:val="Courierforcode"/>
        </w:rPr>
        <w:t>article h1 {</w:t>
      </w:r>
    </w:p>
    <w:p w14:paraId="4BBEB5FE" w14:textId="77777777" w:rsidR="004635C3" w:rsidRPr="004635C3" w:rsidRDefault="004635C3" w:rsidP="004635C3">
      <w:pPr>
        <w:spacing w:after="0" w:line="240" w:lineRule="auto"/>
        <w:rPr>
          <w:rStyle w:val="Courierforcode"/>
        </w:rPr>
      </w:pPr>
      <w:r w:rsidRPr="004635C3">
        <w:rPr>
          <w:rStyle w:val="Courierforcode"/>
        </w:rPr>
        <w:tab/>
        <w:t>font-size: 150%;</w:t>
      </w:r>
    </w:p>
    <w:p w14:paraId="6E58B334" w14:textId="77777777" w:rsidR="004635C3" w:rsidRPr="004635C3" w:rsidRDefault="004635C3" w:rsidP="004635C3">
      <w:pPr>
        <w:spacing w:after="0" w:line="240" w:lineRule="auto"/>
        <w:rPr>
          <w:rStyle w:val="Courierforcode"/>
        </w:rPr>
      </w:pPr>
      <w:r w:rsidRPr="004635C3">
        <w:rPr>
          <w:rStyle w:val="Courierforcode"/>
        </w:rPr>
        <w:tab/>
        <w:t>padding: .5em 0 .25em;</w:t>
      </w:r>
    </w:p>
    <w:p w14:paraId="5BDFBB3D" w14:textId="77777777" w:rsidR="004635C3" w:rsidRPr="004635C3" w:rsidRDefault="004635C3" w:rsidP="004635C3">
      <w:pPr>
        <w:spacing w:after="0" w:line="240" w:lineRule="auto"/>
        <w:rPr>
          <w:rStyle w:val="Courierforcode"/>
        </w:rPr>
      </w:pPr>
      <w:r w:rsidRPr="004635C3">
        <w:rPr>
          <w:rStyle w:val="Courierforcode"/>
        </w:rPr>
        <w:t>}</w:t>
      </w:r>
    </w:p>
    <w:p w14:paraId="311EFBFC" w14:textId="77777777" w:rsidR="004635C3" w:rsidRPr="004635C3" w:rsidRDefault="004635C3" w:rsidP="004635C3">
      <w:pPr>
        <w:spacing w:after="0" w:line="240" w:lineRule="auto"/>
        <w:rPr>
          <w:rStyle w:val="Courierforcode"/>
        </w:rPr>
      </w:pPr>
    </w:p>
    <w:p w14:paraId="0CB5D0CF" w14:textId="77777777" w:rsidR="004635C3" w:rsidRPr="004635C3" w:rsidRDefault="004635C3" w:rsidP="004635C3">
      <w:pPr>
        <w:spacing w:after="0" w:line="240" w:lineRule="auto"/>
        <w:rPr>
          <w:rStyle w:val="Courierforcode"/>
        </w:rPr>
      </w:pPr>
      <w:r w:rsidRPr="004635C3">
        <w:rPr>
          <w:rStyle w:val="Courierforcode"/>
        </w:rPr>
        <w:t>article h2 {</w:t>
      </w:r>
    </w:p>
    <w:p w14:paraId="36185C02" w14:textId="77777777" w:rsidR="004635C3" w:rsidRPr="004635C3" w:rsidRDefault="004635C3" w:rsidP="004635C3">
      <w:pPr>
        <w:spacing w:after="0" w:line="240" w:lineRule="auto"/>
        <w:rPr>
          <w:rStyle w:val="Courierforcode"/>
        </w:rPr>
      </w:pPr>
      <w:r w:rsidRPr="004635C3">
        <w:rPr>
          <w:rStyle w:val="Courierforcode"/>
        </w:rPr>
        <w:tab/>
        <w:t>font-size: 150%;</w:t>
      </w:r>
    </w:p>
    <w:p w14:paraId="5F8E8527" w14:textId="77777777" w:rsidR="004635C3" w:rsidRPr="004635C3" w:rsidRDefault="004635C3" w:rsidP="004635C3">
      <w:pPr>
        <w:spacing w:after="0" w:line="240" w:lineRule="auto"/>
        <w:rPr>
          <w:rStyle w:val="Courierforcode"/>
        </w:rPr>
      </w:pPr>
      <w:r w:rsidRPr="004635C3">
        <w:rPr>
          <w:rStyle w:val="Courierforcode"/>
        </w:rPr>
        <w:tab/>
        <w:t>padding: 0 0 .25em;</w:t>
      </w:r>
    </w:p>
    <w:p w14:paraId="79970D7E" w14:textId="77777777" w:rsidR="004635C3" w:rsidRPr="004635C3" w:rsidRDefault="004635C3" w:rsidP="004635C3">
      <w:pPr>
        <w:spacing w:after="0" w:line="240" w:lineRule="auto"/>
        <w:rPr>
          <w:rStyle w:val="Courierforcode"/>
        </w:rPr>
      </w:pPr>
      <w:r w:rsidRPr="004635C3">
        <w:rPr>
          <w:rStyle w:val="Courierforcode"/>
        </w:rPr>
        <w:t>}</w:t>
      </w:r>
    </w:p>
    <w:p w14:paraId="32EDA34B" w14:textId="77777777" w:rsidR="004635C3" w:rsidRPr="004635C3" w:rsidRDefault="004635C3" w:rsidP="004635C3">
      <w:pPr>
        <w:spacing w:after="0" w:line="240" w:lineRule="auto"/>
        <w:rPr>
          <w:rStyle w:val="Courierforcode"/>
        </w:rPr>
      </w:pPr>
    </w:p>
    <w:p w14:paraId="619E4C49" w14:textId="77777777" w:rsidR="004635C3" w:rsidRPr="004635C3" w:rsidRDefault="004635C3" w:rsidP="004635C3">
      <w:pPr>
        <w:spacing w:after="0" w:line="240" w:lineRule="auto"/>
        <w:rPr>
          <w:rStyle w:val="Courierforcode"/>
        </w:rPr>
      </w:pPr>
      <w:r w:rsidRPr="004635C3">
        <w:rPr>
          <w:rStyle w:val="Courierforcode"/>
        </w:rPr>
        <w:t>article h3 {</w:t>
      </w:r>
    </w:p>
    <w:p w14:paraId="10E176C5" w14:textId="77777777" w:rsidR="004635C3" w:rsidRPr="004635C3" w:rsidRDefault="004635C3" w:rsidP="004635C3">
      <w:pPr>
        <w:spacing w:after="0" w:line="240" w:lineRule="auto"/>
        <w:rPr>
          <w:rStyle w:val="Courierforcode"/>
        </w:rPr>
      </w:pPr>
      <w:r w:rsidRPr="004635C3">
        <w:rPr>
          <w:rStyle w:val="Courierforcode"/>
        </w:rPr>
        <w:tab/>
        <w:t>font-size: 105%;</w:t>
      </w:r>
    </w:p>
    <w:p w14:paraId="34962CC6" w14:textId="77777777" w:rsidR="004635C3" w:rsidRPr="004635C3" w:rsidRDefault="004635C3" w:rsidP="004635C3">
      <w:pPr>
        <w:spacing w:after="0" w:line="240" w:lineRule="auto"/>
        <w:rPr>
          <w:rStyle w:val="Courierforcode"/>
        </w:rPr>
      </w:pPr>
      <w:r w:rsidRPr="004635C3">
        <w:rPr>
          <w:rStyle w:val="Courierforcode"/>
        </w:rPr>
        <w:tab/>
        <w:t>padding: 0 0 .25em;</w:t>
      </w:r>
    </w:p>
    <w:p w14:paraId="00406D2B" w14:textId="77777777" w:rsidR="004635C3" w:rsidRPr="004635C3" w:rsidRDefault="004635C3" w:rsidP="004635C3">
      <w:pPr>
        <w:spacing w:after="0" w:line="240" w:lineRule="auto"/>
        <w:rPr>
          <w:rStyle w:val="Courierforcode"/>
        </w:rPr>
      </w:pPr>
      <w:r w:rsidRPr="004635C3">
        <w:rPr>
          <w:rStyle w:val="Courierforcode"/>
        </w:rPr>
        <w:t>}</w:t>
      </w:r>
    </w:p>
    <w:p w14:paraId="42A8B7CE" w14:textId="77777777" w:rsidR="004635C3" w:rsidRPr="004635C3" w:rsidRDefault="004635C3" w:rsidP="004635C3">
      <w:pPr>
        <w:spacing w:after="0" w:line="240" w:lineRule="auto"/>
        <w:rPr>
          <w:rStyle w:val="Courierforcode"/>
        </w:rPr>
      </w:pPr>
    </w:p>
    <w:p w14:paraId="5DA0219E" w14:textId="77777777" w:rsidR="004635C3" w:rsidRPr="004635C3" w:rsidRDefault="004635C3" w:rsidP="004635C3">
      <w:pPr>
        <w:spacing w:after="0" w:line="240" w:lineRule="auto"/>
        <w:rPr>
          <w:rStyle w:val="Courierforcode"/>
        </w:rPr>
      </w:pPr>
      <w:r w:rsidRPr="004635C3">
        <w:rPr>
          <w:rStyle w:val="Courierforcode"/>
        </w:rPr>
        <w:t>/* the styles for the footer paragraphs */</w:t>
      </w:r>
    </w:p>
    <w:p w14:paraId="63369312" w14:textId="77777777" w:rsidR="004635C3" w:rsidRPr="004635C3" w:rsidRDefault="004635C3" w:rsidP="004635C3">
      <w:pPr>
        <w:spacing w:after="0" w:line="240" w:lineRule="auto"/>
        <w:rPr>
          <w:rStyle w:val="Courierforcode"/>
        </w:rPr>
      </w:pPr>
    </w:p>
    <w:p w14:paraId="3FB5103A" w14:textId="77777777" w:rsidR="004635C3" w:rsidRPr="004635C3" w:rsidRDefault="004635C3" w:rsidP="004635C3">
      <w:pPr>
        <w:spacing w:after="0" w:line="240" w:lineRule="auto"/>
        <w:rPr>
          <w:rStyle w:val="Courierforcode"/>
        </w:rPr>
      </w:pPr>
      <w:r w:rsidRPr="004635C3">
        <w:rPr>
          <w:rStyle w:val="Courierforcode"/>
        </w:rPr>
        <w:t>footer p {</w:t>
      </w:r>
    </w:p>
    <w:p w14:paraId="203C501F" w14:textId="77777777" w:rsidR="004635C3" w:rsidRPr="004635C3" w:rsidRDefault="004635C3" w:rsidP="004635C3">
      <w:pPr>
        <w:spacing w:after="0" w:line="240" w:lineRule="auto"/>
        <w:rPr>
          <w:rStyle w:val="Courierforcode"/>
        </w:rPr>
      </w:pPr>
      <w:r w:rsidRPr="004635C3">
        <w:rPr>
          <w:rStyle w:val="Courierforcode"/>
        </w:rPr>
        <w:tab/>
        <w:t>text-align: center;</w:t>
      </w:r>
    </w:p>
    <w:p w14:paraId="44DA80F0" w14:textId="77777777" w:rsidR="004635C3" w:rsidRPr="004635C3" w:rsidRDefault="004635C3" w:rsidP="004635C3">
      <w:pPr>
        <w:spacing w:after="0" w:line="240" w:lineRule="auto"/>
        <w:rPr>
          <w:rStyle w:val="Courierforcode"/>
        </w:rPr>
      </w:pPr>
      <w:r w:rsidRPr="004635C3">
        <w:rPr>
          <w:rStyle w:val="Courierforcode"/>
        </w:rPr>
        <w:tab/>
        <w:t>color: white;</w:t>
      </w:r>
    </w:p>
    <w:p w14:paraId="0D916290" w14:textId="77777777" w:rsidR="004635C3" w:rsidRPr="004635C3" w:rsidRDefault="004635C3" w:rsidP="004635C3">
      <w:pPr>
        <w:spacing w:after="0" w:line="240" w:lineRule="auto"/>
        <w:rPr>
          <w:rStyle w:val="Courierforcode"/>
        </w:rPr>
      </w:pPr>
      <w:r w:rsidRPr="004635C3">
        <w:rPr>
          <w:rStyle w:val="Courierforcode"/>
        </w:rPr>
        <w:tab/>
        <w:t>padding: 1em 0;</w:t>
      </w:r>
    </w:p>
    <w:p w14:paraId="1D7EECF4" w14:textId="77777777" w:rsidR="004635C3" w:rsidRPr="004635C3" w:rsidRDefault="004635C3" w:rsidP="004635C3">
      <w:pPr>
        <w:spacing w:after="0" w:line="240" w:lineRule="auto"/>
        <w:rPr>
          <w:rStyle w:val="Courierforcode"/>
        </w:rPr>
      </w:pPr>
    </w:p>
    <w:p w14:paraId="295520C9" w14:textId="77777777" w:rsidR="004635C3" w:rsidRPr="004635C3" w:rsidRDefault="004635C3" w:rsidP="004635C3">
      <w:pPr>
        <w:spacing w:after="0" w:line="240" w:lineRule="auto"/>
        <w:rPr>
          <w:rStyle w:val="Courierforcode"/>
        </w:rPr>
      </w:pPr>
      <w:r w:rsidRPr="004635C3">
        <w:rPr>
          <w:rStyle w:val="Courierforcode"/>
        </w:rPr>
        <w:t>}</w:t>
      </w:r>
    </w:p>
    <w:p w14:paraId="41D7982F" w14:textId="77777777" w:rsidR="004635C3" w:rsidRPr="004635C3" w:rsidRDefault="004635C3" w:rsidP="004635C3">
      <w:pPr>
        <w:spacing w:after="0" w:line="240" w:lineRule="auto"/>
        <w:rPr>
          <w:rStyle w:val="Courierforcode"/>
        </w:rPr>
      </w:pPr>
    </w:p>
    <w:p w14:paraId="06F622C3" w14:textId="77777777" w:rsidR="004635C3" w:rsidRPr="004635C3" w:rsidRDefault="004635C3" w:rsidP="004635C3">
      <w:pPr>
        <w:spacing w:after="0" w:line="240" w:lineRule="auto"/>
        <w:rPr>
          <w:rStyle w:val="Courierforcode"/>
        </w:rPr>
      </w:pPr>
      <w:r w:rsidRPr="004635C3">
        <w:rPr>
          <w:rStyle w:val="Courierforcode"/>
        </w:rPr>
        <w:t>/* media query to check that viewport is 959px or less wide */</w:t>
      </w:r>
    </w:p>
    <w:p w14:paraId="2BA04498" w14:textId="77777777" w:rsidR="004635C3" w:rsidRPr="004635C3" w:rsidRDefault="004635C3" w:rsidP="004635C3">
      <w:pPr>
        <w:spacing w:after="0" w:line="240" w:lineRule="auto"/>
        <w:rPr>
          <w:rStyle w:val="Courierforcode"/>
        </w:rPr>
      </w:pPr>
    </w:p>
    <w:p w14:paraId="3E744613" w14:textId="77777777" w:rsidR="004635C3" w:rsidRPr="004635C3" w:rsidRDefault="004635C3" w:rsidP="004635C3">
      <w:pPr>
        <w:spacing w:after="0" w:line="240" w:lineRule="auto"/>
        <w:rPr>
          <w:rStyle w:val="Courierforcode"/>
        </w:rPr>
      </w:pPr>
      <w:r w:rsidRPr="004635C3">
        <w:rPr>
          <w:rStyle w:val="Courierforcode"/>
        </w:rPr>
        <w:t>@media only screen and (max-width: 959px) {</w:t>
      </w:r>
    </w:p>
    <w:p w14:paraId="0DB10BFD" w14:textId="77777777" w:rsidR="004635C3" w:rsidRPr="004635C3" w:rsidRDefault="004635C3" w:rsidP="004635C3">
      <w:pPr>
        <w:spacing w:after="0" w:line="240" w:lineRule="auto"/>
        <w:rPr>
          <w:rStyle w:val="Courierforcode"/>
        </w:rPr>
      </w:pPr>
      <w:r w:rsidRPr="004635C3">
        <w:rPr>
          <w:rStyle w:val="Courierforcode"/>
        </w:rPr>
        <w:tab/>
      </w:r>
    </w:p>
    <w:p w14:paraId="5C25AE84" w14:textId="77777777" w:rsidR="004635C3" w:rsidRPr="004635C3" w:rsidRDefault="004635C3" w:rsidP="004635C3">
      <w:pPr>
        <w:spacing w:after="0" w:line="240" w:lineRule="auto"/>
        <w:rPr>
          <w:rStyle w:val="Courierforcode"/>
        </w:rPr>
      </w:pPr>
      <w:r w:rsidRPr="004635C3">
        <w:rPr>
          <w:rStyle w:val="Courierforcode"/>
        </w:rPr>
        <w:tab/>
        <w:t>section h1 {</w:t>
      </w:r>
    </w:p>
    <w:p w14:paraId="2CA4F457"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font-size: 130%;</w:t>
      </w:r>
    </w:p>
    <w:p w14:paraId="4F3E8725" w14:textId="77777777" w:rsidR="004635C3" w:rsidRPr="004635C3" w:rsidRDefault="004635C3" w:rsidP="004635C3">
      <w:pPr>
        <w:spacing w:after="0" w:line="240" w:lineRule="auto"/>
        <w:rPr>
          <w:rStyle w:val="Courierforcode"/>
        </w:rPr>
      </w:pPr>
      <w:r w:rsidRPr="004635C3">
        <w:rPr>
          <w:rStyle w:val="Courierforcode"/>
        </w:rPr>
        <w:tab/>
        <w:t>}</w:t>
      </w:r>
    </w:p>
    <w:p w14:paraId="2CD3729B" w14:textId="77777777" w:rsidR="004635C3" w:rsidRPr="004635C3" w:rsidRDefault="004635C3" w:rsidP="004635C3">
      <w:pPr>
        <w:spacing w:after="0" w:line="240" w:lineRule="auto"/>
        <w:rPr>
          <w:rStyle w:val="Courierforcode"/>
        </w:rPr>
      </w:pPr>
      <w:r w:rsidRPr="004635C3">
        <w:rPr>
          <w:rStyle w:val="Courierforcode"/>
        </w:rPr>
        <w:tab/>
        <w:t>section h2 {</w:t>
      </w:r>
    </w:p>
    <w:p w14:paraId="46E067D2"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font-size: 120%;</w:t>
      </w:r>
    </w:p>
    <w:p w14:paraId="29FBB004" w14:textId="77777777" w:rsidR="004635C3" w:rsidRPr="004635C3" w:rsidRDefault="004635C3" w:rsidP="004635C3">
      <w:pPr>
        <w:spacing w:after="0" w:line="240" w:lineRule="auto"/>
        <w:rPr>
          <w:rStyle w:val="Courierforcode"/>
        </w:rPr>
      </w:pPr>
      <w:r w:rsidRPr="004635C3">
        <w:rPr>
          <w:rStyle w:val="Courierforcode"/>
        </w:rPr>
        <w:tab/>
        <w:t>}</w:t>
      </w:r>
    </w:p>
    <w:p w14:paraId="379C634B" w14:textId="77777777" w:rsidR="004635C3" w:rsidRPr="004635C3" w:rsidRDefault="004635C3" w:rsidP="004635C3">
      <w:pPr>
        <w:spacing w:after="0" w:line="240" w:lineRule="auto"/>
        <w:rPr>
          <w:rStyle w:val="Courierforcode"/>
        </w:rPr>
      </w:pPr>
      <w:r w:rsidRPr="004635C3">
        <w:rPr>
          <w:rStyle w:val="Courierforcode"/>
        </w:rPr>
        <w:tab/>
        <w:t>aside h2 {</w:t>
      </w:r>
    </w:p>
    <w:p w14:paraId="059A05EC"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font-size: 120%;</w:t>
      </w:r>
    </w:p>
    <w:p w14:paraId="00E1E1C4" w14:textId="77777777" w:rsidR="004635C3" w:rsidRPr="004635C3" w:rsidRDefault="004635C3" w:rsidP="004635C3">
      <w:pPr>
        <w:spacing w:after="0" w:line="240" w:lineRule="auto"/>
        <w:rPr>
          <w:rStyle w:val="Courierforcode"/>
        </w:rPr>
      </w:pPr>
      <w:r w:rsidRPr="004635C3">
        <w:rPr>
          <w:rStyle w:val="Courierforcode"/>
        </w:rPr>
        <w:tab/>
        <w:t>}</w:t>
      </w:r>
    </w:p>
    <w:p w14:paraId="749EC410" w14:textId="77777777" w:rsidR="004635C3" w:rsidRPr="004635C3" w:rsidRDefault="004635C3" w:rsidP="004635C3">
      <w:pPr>
        <w:spacing w:after="0" w:line="240" w:lineRule="auto"/>
        <w:rPr>
          <w:rStyle w:val="Courierforcode"/>
        </w:rPr>
      </w:pPr>
    </w:p>
    <w:p w14:paraId="09D48BEF" w14:textId="77777777" w:rsidR="004635C3" w:rsidRPr="004635C3" w:rsidRDefault="004635C3" w:rsidP="004635C3">
      <w:pPr>
        <w:spacing w:after="0" w:line="240" w:lineRule="auto"/>
        <w:rPr>
          <w:rStyle w:val="Courierforcode"/>
        </w:rPr>
      </w:pPr>
      <w:r w:rsidRPr="004635C3">
        <w:rPr>
          <w:rStyle w:val="Courierforcode"/>
        </w:rPr>
        <w:t>}</w:t>
      </w:r>
    </w:p>
    <w:p w14:paraId="3A09010E" w14:textId="77777777" w:rsidR="004635C3" w:rsidRPr="004635C3" w:rsidRDefault="004635C3" w:rsidP="004635C3">
      <w:pPr>
        <w:spacing w:after="0" w:line="240" w:lineRule="auto"/>
        <w:rPr>
          <w:rStyle w:val="Courierforcode"/>
        </w:rPr>
      </w:pPr>
    </w:p>
    <w:p w14:paraId="067A3687" w14:textId="77777777" w:rsidR="004635C3" w:rsidRPr="004635C3" w:rsidRDefault="004635C3" w:rsidP="004635C3">
      <w:pPr>
        <w:spacing w:after="0" w:line="240" w:lineRule="auto"/>
        <w:rPr>
          <w:rStyle w:val="Courierforcode"/>
        </w:rPr>
      </w:pPr>
      <w:r w:rsidRPr="004635C3">
        <w:rPr>
          <w:rStyle w:val="Courierforcode"/>
        </w:rPr>
        <w:t>/* media query to check that viewport is 767px or less wide */</w:t>
      </w:r>
    </w:p>
    <w:p w14:paraId="198A949D" w14:textId="77777777" w:rsidR="004635C3" w:rsidRPr="004635C3" w:rsidRDefault="004635C3" w:rsidP="004635C3">
      <w:pPr>
        <w:spacing w:after="0" w:line="240" w:lineRule="auto"/>
        <w:rPr>
          <w:rStyle w:val="Courierforcode"/>
        </w:rPr>
      </w:pPr>
    </w:p>
    <w:p w14:paraId="74740E05" w14:textId="77777777" w:rsidR="004635C3" w:rsidRPr="004635C3" w:rsidRDefault="004635C3" w:rsidP="004635C3">
      <w:pPr>
        <w:spacing w:after="0" w:line="240" w:lineRule="auto"/>
        <w:rPr>
          <w:rStyle w:val="Courierforcode"/>
        </w:rPr>
      </w:pPr>
      <w:r w:rsidRPr="004635C3">
        <w:rPr>
          <w:rStyle w:val="Courierforcode"/>
        </w:rPr>
        <w:t>@media only screen and (max-width: 767px) {</w:t>
      </w:r>
    </w:p>
    <w:p w14:paraId="234ABE7E" w14:textId="77777777" w:rsidR="004635C3" w:rsidRPr="004635C3" w:rsidRDefault="004635C3" w:rsidP="004635C3">
      <w:pPr>
        <w:spacing w:after="0" w:line="240" w:lineRule="auto"/>
        <w:rPr>
          <w:rStyle w:val="Courierforcode"/>
        </w:rPr>
      </w:pPr>
      <w:r w:rsidRPr="004635C3">
        <w:rPr>
          <w:rStyle w:val="Courierforcode"/>
        </w:rPr>
        <w:tab/>
      </w:r>
    </w:p>
    <w:p w14:paraId="057AB82D" w14:textId="77777777" w:rsidR="004635C3" w:rsidRPr="004635C3" w:rsidRDefault="004635C3" w:rsidP="004635C3">
      <w:pPr>
        <w:spacing w:after="0" w:line="240" w:lineRule="auto"/>
        <w:rPr>
          <w:rStyle w:val="Courierforcode"/>
        </w:rPr>
      </w:pPr>
      <w:r w:rsidRPr="004635C3">
        <w:rPr>
          <w:rStyle w:val="Courierforcode"/>
        </w:rPr>
        <w:tab/>
        <w:t>#nav_menu {</w:t>
      </w:r>
    </w:p>
    <w:p w14:paraId="4FF84600"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display: none;</w:t>
      </w:r>
    </w:p>
    <w:p w14:paraId="02A25BED" w14:textId="77777777" w:rsidR="004635C3" w:rsidRPr="004635C3" w:rsidRDefault="004635C3" w:rsidP="004635C3">
      <w:pPr>
        <w:spacing w:after="0" w:line="240" w:lineRule="auto"/>
        <w:rPr>
          <w:rStyle w:val="Courierforcode"/>
        </w:rPr>
      </w:pPr>
      <w:r w:rsidRPr="004635C3">
        <w:rPr>
          <w:rStyle w:val="Courierforcode"/>
        </w:rPr>
        <w:tab/>
        <w:t>}</w:t>
      </w:r>
    </w:p>
    <w:p w14:paraId="29AD321F" w14:textId="77777777" w:rsidR="004635C3" w:rsidRPr="004635C3" w:rsidRDefault="004635C3" w:rsidP="004635C3">
      <w:pPr>
        <w:spacing w:after="0" w:line="240" w:lineRule="auto"/>
        <w:rPr>
          <w:rStyle w:val="Courierforcode"/>
        </w:rPr>
      </w:pPr>
    </w:p>
    <w:p w14:paraId="74688A61" w14:textId="77777777" w:rsidR="004635C3" w:rsidRPr="004635C3" w:rsidRDefault="004635C3" w:rsidP="004635C3">
      <w:pPr>
        <w:spacing w:after="0" w:line="240" w:lineRule="auto"/>
        <w:rPr>
          <w:rStyle w:val="Courierforcode"/>
        </w:rPr>
      </w:pPr>
      <w:r w:rsidRPr="004635C3">
        <w:rPr>
          <w:rStyle w:val="Courierforcode"/>
        </w:rPr>
        <w:tab/>
        <w:t>/* display mobile menu */</w:t>
      </w:r>
    </w:p>
    <w:p w14:paraId="6991A824" w14:textId="77777777" w:rsidR="004635C3" w:rsidRPr="004635C3" w:rsidRDefault="004635C3" w:rsidP="004635C3">
      <w:pPr>
        <w:spacing w:after="0" w:line="240" w:lineRule="auto"/>
        <w:rPr>
          <w:rStyle w:val="Courierforcode"/>
        </w:rPr>
      </w:pPr>
      <w:r w:rsidRPr="004635C3">
        <w:rPr>
          <w:rStyle w:val="Courierforcode"/>
        </w:rPr>
        <w:lastRenderedPageBreak/>
        <w:tab/>
        <w:t>#mobile_menu {</w:t>
      </w:r>
    </w:p>
    <w:p w14:paraId="13EC657E"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display: block;</w:t>
      </w:r>
    </w:p>
    <w:p w14:paraId="6EFE4247" w14:textId="77777777" w:rsidR="004635C3" w:rsidRPr="004635C3" w:rsidRDefault="004635C3" w:rsidP="004635C3">
      <w:pPr>
        <w:spacing w:after="0" w:line="240" w:lineRule="auto"/>
        <w:rPr>
          <w:rStyle w:val="Courierforcode"/>
        </w:rPr>
      </w:pPr>
      <w:r w:rsidRPr="004635C3">
        <w:rPr>
          <w:rStyle w:val="Courierforcode"/>
        </w:rPr>
        <w:tab/>
        <w:t>}</w:t>
      </w:r>
    </w:p>
    <w:p w14:paraId="2B417DC7"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.slicknav_menu {</w:t>
      </w:r>
    </w:p>
    <w:p w14:paraId="0A8308FF"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background-color: #800000 !important;</w:t>
      </w:r>
    </w:p>
    <w:p w14:paraId="5FFCDFF9" w14:textId="77777777" w:rsidR="004635C3" w:rsidRPr="004635C3" w:rsidRDefault="004635C3" w:rsidP="004635C3">
      <w:pPr>
        <w:spacing w:after="0" w:line="240" w:lineRule="auto"/>
        <w:rPr>
          <w:rStyle w:val="Courierforcode"/>
        </w:rPr>
      </w:pPr>
      <w:r w:rsidRPr="004635C3">
        <w:rPr>
          <w:rStyle w:val="Courierforcode"/>
        </w:rPr>
        <w:tab/>
        <w:t>}</w:t>
      </w:r>
    </w:p>
    <w:p w14:paraId="03293C49" w14:textId="77777777" w:rsidR="004635C3" w:rsidRPr="004635C3" w:rsidRDefault="004635C3" w:rsidP="004635C3">
      <w:pPr>
        <w:spacing w:after="0" w:line="240" w:lineRule="auto"/>
        <w:rPr>
          <w:rStyle w:val="Courierforcode"/>
        </w:rPr>
      </w:pPr>
    </w:p>
    <w:p w14:paraId="5FFA746A" w14:textId="77777777" w:rsidR="004635C3" w:rsidRPr="004635C3" w:rsidRDefault="004635C3" w:rsidP="004635C3">
      <w:pPr>
        <w:spacing w:after="0" w:line="240" w:lineRule="auto"/>
        <w:rPr>
          <w:rStyle w:val="Courierforcode"/>
        </w:rPr>
      </w:pPr>
      <w:r w:rsidRPr="004635C3">
        <w:rPr>
          <w:rStyle w:val="Courierforcode"/>
        </w:rPr>
        <w:tab/>
        <w:t>header img {</w:t>
      </w:r>
    </w:p>
    <w:p w14:paraId="2650F3AF"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float: none;</w:t>
      </w:r>
    </w:p>
    <w:p w14:paraId="0AA13DA5"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padding: 0;</w:t>
      </w:r>
    </w:p>
    <w:p w14:paraId="66C697D7"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display: block;</w:t>
      </w:r>
    </w:p>
    <w:p w14:paraId="6BBBF615" w14:textId="77777777" w:rsidR="004635C3" w:rsidRPr="004635C3" w:rsidRDefault="004635C3" w:rsidP="004635C3">
      <w:pPr>
        <w:spacing w:after="0" w:line="240" w:lineRule="auto"/>
        <w:rPr>
          <w:rStyle w:val="Courierforcode"/>
        </w:rPr>
      </w:pPr>
      <w:r w:rsidRPr="004635C3">
        <w:rPr>
          <w:rStyle w:val="Courierforcode"/>
        </w:rPr>
        <w:t xml:space="preserve">    </w:t>
      </w:r>
      <w:r w:rsidRPr="004635C3">
        <w:rPr>
          <w:rStyle w:val="Courierforcode"/>
        </w:rPr>
        <w:tab/>
      </w:r>
      <w:r w:rsidRPr="004635C3">
        <w:rPr>
          <w:rStyle w:val="Courierforcode"/>
        </w:rPr>
        <w:tab/>
        <w:t>margin-left: auto;</w:t>
      </w:r>
    </w:p>
    <w:p w14:paraId="24DC81CF" w14:textId="77777777" w:rsidR="004635C3" w:rsidRPr="004635C3" w:rsidRDefault="004635C3" w:rsidP="004635C3">
      <w:pPr>
        <w:spacing w:after="0" w:line="240" w:lineRule="auto"/>
        <w:rPr>
          <w:rStyle w:val="Courierforcode"/>
        </w:rPr>
      </w:pPr>
      <w:r w:rsidRPr="004635C3">
        <w:rPr>
          <w:rStyle w:val="Courierforcode"/>
        </w:rPr>
        <w:t xml:space="preserve">    </w:t>
      </w:r>
      <w:r w:rsidRPr="004635C3">
        <w:rPr>
          <w:rStyle w:val="Courierforcode"/>
        </w:rPr>
        <w:tab/>
      </w:r>
      <w:r w:rsidRPr="004635C3">
        <w:rPr>
          <w:rStyle w:val="Courierforcode"/>
        </w:rPr>
        <w:tab/>
        <w:t>margin-right: auto;</w:t>
      </w:r>
      <w:r w:rsidRPr="004635C3">
        <w:rPr>
          <w:rStyle w:val="Courierforcode"/>
        </w:rPr>
        <w:tab/>
      </w:r>
    </w:p>
    <w:p w14:paraId="3A6CB78B" w14:textId="77777777" w:rsidR="004635C3" w:rsidRPr="004635C3" w:rsidRDefault="004635C3" w:rsidP="004635C3">
      <w:pPr>
        <w:spacing w:after="0" w:line="240" w:lineRule="auto"/>
        <w:rPr>
          <w:rStyle w:val="Courierforcode"/>
        </w:rPr>
      </w:pPr>
      <w:r w:rsidRPr="004635C3">
        <w:rPr>
          <w:rStyle w:val="Courierforcode"/>
        </w:rPr>
        <w:tab/>
        <w:t>}</w:t>
      </w:r>
    </w:p>
    <w:p w14:paraId="77CA2510" w14:textId="77777777" w:rsidR="004635C3" w:rsidRPr="004635C3" w:rsidRDefault="004635C3" w:rsidP="004635C3">
      <w:pPr>
        <w:spacing w:after="0" w:line="240" w:lineRule="auto"/>
        <w:rPr>
          <w:rStyle w:val="Courierforcode"/>
        </w:rPr>
      </w:pPr>
      <w:r w:rsidRPr="004635C3">
        <w:rPr>
          <w:rStyle w:val="Courierforcode"/>
        </w:rPr>
        <w:tab/>
        <w:t>header h2 {</w:t>
      </w:r>
    </w:p>
    <w:p w14:paraId="20FCC14A"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clear: both;</w:t>
      </w:r>
    </w:p>
    <w:p w14:paraId="1B8FEBB5"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text-align: center;</w:t>
      </w:r>
    </w:p>
    <w:p w14:paraId="7B523E97" w14:textId="77777777" w:rsidR="004635C3" w:rsidRPr="004635C3" w:rsidRDefault="004635C3" w:rsidP="004635C3">
      <w:pPr>
        <w:spacing w:after="0" w:line="240" w:lineRule="auto"/>
        <w:rPr>
          <w:rStyle w:val="Courierforcode"/>
        </w:rPr>
      </w:pPr>
      <w:r w:rsidRPr="004635C3">
        <w:rPr>
          <w:rStyle w:val="Courierforcode"/>
        </w:rPr>
        <w:tab/>
        <w:t>}</w:t>
      </w:r>
    </w:p>
    <w:p w14:paraId="1D381DC5" w14:textId="77777777" w:rsidR="004635C3" w:rsidRPr="004635C3" w:rsidRDefault="004635C3" w:rsidP="004635C3">
      <w:pPr>
        <w:spacing w:after="0" w:line="240" w:lineRule="auto"/>
        <w:rPr>
          <w:rStyle w:val="Courierforcode"/>
        </w:rPr>
      </w:pPr>
    </w:p>
    <w:p w14:paraId="0CDACC3C" w14:textId="77777777" w:rsidR="004635C3" w:rsidRPr="004635C3" w:rsidRDefault="004635C3" w:rsidP="004635C3">
      <w:pPr>
        <w:spacing w:after="0" w:line="240" w:lineRule="auto"/>
        <w:rPr>
          <w:rStyle w:val="Courierforcode"/>
        </w:rPr>
      </w:pPr>
      <w:r w:rsidRPr="004635C3">
        <w:rPr>
          <w:rStyle w:val="Courierforcode"/>
        </w:rPr>
        <w:tab/>
        <w:t>header h3 {</w:t>
      </w:r>
    </w:p>
    <w:p w14:paraId="40D9E014"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clear: both;</w:t>
      </w:r>
    </w:p>
    <w:p w14:paraId="017647A5"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text-align: center;</w:t>
      </w:r>
    </w:p>
    <w:p w14:paraId="31A73964" w14:textId="77777777" w:rsidR="004635C3" w:rsidRPr="004635C3" w:rsidRDefault="004635C3" w:rsidP="004635C3">
      <w:pPr>
        <w:spacing w:after="0" w:line="240" w:lineRule="auto"/>
        <w:rPr>
          <w:rStyle w:val="Courierforcode"/>
        </w:rPr>
      </w:pPr>
      <w:r w:rsidRPr="004635C3">
        <w:rPr>
          <w:rStyle w:val="Courierforcode"/>
        </w:rPr>
        <w:tab/>
        <w:t>}</w:t>
      </w:r>
    </w:p>
    <w:p w14:paraId="775190DC" w14:textId="77777777" w:rsidR="004635C3" w:rsidRPr="004635C3" w:rsidRDefault="004635C3" w:rsidP="004635C3">
      <w:pPr>
        <w:spacing w:after="0" w:line="240" w:lineRule="auto"/>
        <w:rPr>
          <w:rStyle w:val="Courierforcode"/>
        </w:rPr>
      </w:pPr>
      <w:r w:rsidRPr="004635C3">
        <w:rPr>
          <w:rStyle w:val="Courierforcode"/>
        </w:rPr>
        <w:tab/>
        <w:t>section {</w:t>
      </w:r>
    </w:p>
    <w:p w14:paraId="0F2F43F8"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width: 96%;</w:t>
      </w:r>
    </w:p>
    <w:p w14:paraId="234F3C84"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float: none;</w:t>
      </w:r>
    </w:p>
    <w:p w14:paraId="31D14901" w14:textId="77777777" w:rsidR="004635C3" w:rsidRPr="004635C3" w:rsidRDefault="004635C3" w:rsidP="004635C3">
      <w:pPr>
        <w:spacing w:after="0" w:line="240" w:lineRule="auto"/>
        <w:rPr>
          <w:rStyle w:val="Courierforcode"/>
        </w:rPr>
      </w:pPr>
    </w:p>
    <w:p w14:paraId="44EA75EB" w14:textId="77777777" w:rsidR="004635C3" w:rsidRPr="004635C3" w:rsidRDefault="004635C3" w:rsidP="004635C3">
      <w:pPr>
        <w:spacing w:after="0" w:line="240" w:lineRule="auto"/>
        <w:rPr>
          <w:rStyle w:val="Courierforcode"/>
        </w:rPr>
      </w:pPr>
      <w:r w:rsidRPr="004635C3">
        <w:rPr>
          <w:rStyle w:val="Courierforcode"/>
        </w:rPr>
        <w:tab/>
        <w:t>}</w:t>
      </w:r>
    </w:p>
    <w:p w14:paraId="71BA87F1" w14:textId="77777777" w:rsidR="004635C3" w:rsidRPr="004635C3" w:rsidRDefault="004635C3" w:rsidP="004635C3">
      <w:pPr>
        <w:spacing w:after="0" w:line="240" w:lineRule="auto"/>
        <w:rPr>
          <w:rStyle w:val="Courierforcode"/>
        </w:rPr>
      </w:pPr>
      <w:r w:rsidRPr="004635C3">
        <w:rPr>
          <w:rStyle w:val="Courierforcode"/>
        </w:rPr>
        <w:tab/>
        <w:t>aside {</w:t>
      </w:r>
    </w:p>
    <w:p w14:paraId="1BFE2502"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width: 96%;</w:t>
      </w:r>
    </w:p>
    <w:p w14:paraId="7FDE8C53"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margin-right: auto;</w:t>
      </w:r>
    </w:p>
    <w:p w14:paraId="17BA3AC0"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margin-left: auto;</w:t>
      </w:r>
    </w:p>
    <w:p w14:paraId="5E6C8F1F"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float: none;</w:t>
      </w:r>
    </w:p>
    <w:p w14:paraId="05BB7B05"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clear: both;</w:t>
      </w:r>
    </w:p>
    <w:p w14:paraId="046B31BB"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padding: 0 2% 2% 2%;</w:t>
      </w:r>
    </w:p>
    <w:p w14:paraId="1F5F8E47" w14:textId="77777777" w:rsidR="004635C3" w:rsidRPr="004635C3" w:rsidRDefault="004635C3" w:rsidP="004635C3">
      <w:pPr>
        <w:spacing w:after="0" w:line="240" w:lineRule="auto"/>
        <w:rPr>
          <w:rStyle w:val="Courierforcode"/>
        </w:rPr>
      </w:pPr>
      <w:r w:rsidRPr="004635C3">
        <w:rPr>
          <w:rStyle w:val="Courierforcode"/>
        </w:rPr>
        <w:tab/>
        <w:t>}</w:t>
      </w:r>
    </w:p>
    <w:p w14:paraId="2FE20E3D" w14:textId="77777777" w:rsidR="004635C3" w:rsidRPr="004635C3" w:rsidRDefault="004635C3" w:rsidP="004635C3">
      <w:pPr>
        <w:spacing w:after="0" w:line="240" w:lineRule="auto"/>
        <w:rPr>
          <w:rStyle w:val="Courierforcode"/>
        </w:rPr>
      </w:pPr>
      <w:r w:rsidRPr="004635C3">
        <w:rPr>
          <w:rStyle w:val="Courierforcode"/>
        </w:rPr>
        <w:tab/>
        <w:t>article img {</w:t>
      </w:r>
    </w:p>
    <w:p w14:paraId="0E4908D7"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max-width: 30%;</w:t>
      </w:r>
    </w:p>
    <w:p w14:paraId="22E4C8F2" w14:textId="77777777" w:rsidR="004635C3" w:rsidRPr="004635C3" w:rsidRDefault="004635C3" w:rsidP="004635C3">
      <w:pPr>
        <w:spacing w:after="0" w:line="240" w:lineRule="auto"/>
        <w:rPr>
          <w:rStyle w:val="Courierforcode"/>
        </w:rPr>
      </w:pPr>
      <w:r w:rsidRPr="004635C3">
        <w:rPr>
          <w:rStyle w:val="Courierforcode"/>
        </w:rPr>
        <w:tab/>
      </w:r>
    </w:p>
    <w:p w14:paraId="3DFD9F2A" w14:textId="77777777" w:rsidR="004635C3" w:rsidRPr="004635C3" w:rsidRDefault="004635C3" w:rsidP="004635C3">
      <w:pPr>
        <w:spacing w:after="0" w:line="240" w:lineRule="auto"/>
        <w:rPr>
          <w:rStyle w:val="Courierforcode"/>
        </w:rPr>
      </w:pPr>
      <w:r w:rsidRPr="004635C3">
        <w:rPr>
          <w:rStyle w:val="Courierforcode"/>
        </w:rPr>
        <w:tab/>
        <w:t>}</w:t>
      </w:r>
    </w:p>
    <w:p w14:paraId="45CFF163" w14:textId="77777777" w:rsidR="004635C3" w:rsidRPr="004635C3" w:rsidRDefault="004635C3" w:rsidP="004635C3">
      <w:pPr>
        <w:spacing w:after="0" w:line="240" w:lineRule="auto"/>
        <w:rPr>
          <w:rStyle w:val="Courierforcode"/>
        </w:rPr>
      </w:pPr>
      <w:r w:rsidRPr="004635C3">
        <w:rPr>
          <w:rStyle w:val="Courierforcode"/>
        </w:rPr>
        <w:tab/>
        <w:t>div {</w:t>
      </w:r>
    </w:p>
    <w:p w14:paraId="556C48B7"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clear: both;</w:t>
      </w:r>
    </w:p>
    <w:p w14:paraId="362E87F2"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-moz-column-count: 2;</w:t>
      </w:r>
    </w:p>
    <w:p w14:paraId="3222253C"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-webkit-column-count: 2;</w:t>
      </w:r>
    </w:p>
    <w:p w14:paraId="62FB2BDD"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column-count: 2;</w:t>
      </w:r>
    </w:p>
    <w:p w14:paraId="58CE988C"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column-gap: 2em;</w:t>
      </w:r>
    </w:p>
    <w:p w14:paraId="08BF15D8" w14:textId="77777777" w:rsidR="004635C3" w:rsidRPr="004635C3" w:rsidRDefault="004635C3" w:rsidP="004635C3">
      <w:pPr>
        <w:spacing w:after="0" w:line="240" w:lineRule="auto"/>
        <w:rPr>
          <w:rStyle w:val="Courierforcode"/>
        </w:rPr>
      </w:pPr>
      <w:r w:rsidRPr="004635C3">
        <w:rPr>
          <w:rStyle w:val="Courierforcode"/>
        </w:rPr>
        <w:tab/>
        <w:t>}</w:t>
      </w:r>
    </w:p>
    <w:p w14:paraId="25B5B0EC" w14:textId="77777777" w:rsidR="004635C3" w:rsidRPr="004635C3" w:rsidRDefault="004635C3" w:rsidP="004635C3">
      <w:pPr>
        <w:spacing w:after="0" w:line="240" w:lineRule="auto"/>
        <w:rPr>
          <w:rStyle w:val="Courierforcode"/>
        </w:rPr>
      </w:pPr>
      <w:r w:rsidRPr="004635C3">
        <w:rPr>
          <w:rStyle w:val="Courierforcode"/>
        </w:rPr>
        <w:tab/>
      </w:r>
    </w:p>
    <w:p w14:paraId="46512314" w14:textId="77777777" w:rsidR="004635C3" w:rsidRPr="004635C3" w:rsidRDefault="004635C3" w:rsidP="004635C3">
      <w:pPr>
        <w:spacing w:after="0" w:line="240" w:lineRule="auto"/>
        <w:rPr>
          <w:rStyle w:val="Courierforcode"/>
        </w:rPr>
      </w:pPr>
      <w:r w:rsidRPr="004635C3">
        <w:rPr>
          <w:rStyle w:val="Courierforcode"/>
        </w:rPr>
        <w:t>}</w:t>
      </w:r>
    </w:p>
    <w:p w14:paraId="31BB8BD6" w14:textId="77777777" w:rsidR="004635C3" w:rsidRPr="004635C3" w:rsidRDefault="004635C3" w:rsidP="004635C3">
      <w:pPr>
        <w:spacing w:after="0" w:line="240" w:lineRule="auto"/>
        <w:rPr>
          <w:rStyle w:val="Courierforcode"/>
        </w:rPr>
      </w:pPr>
    </w:p>
    <w:p w14:paraId="02F054DB" w14:textId="77777777" w:rsidR="004635C3" w:rsidRPr="004635C3" w:rsidRDefault="004635C3" w:rsidP="004635C3">
      <w:pPr>
        <w:spacing w:after="0" w:line="240" w:lineRule="auto"/>
        <w:rPr>
          <w:rStyle w:val="Courierforcode"/>
        </w:rPr>
      </w:pPr>
      <w:r w:rsidRPr="004635C3">
        <w:rPr>
          <w:rStyle w:val="Courierforcode"/>
        </w:rPr>
        <w:t>/* media query to check that viewport is 479px or less wide */</w:t>
      </w:r>
    </w:p>
    <w:p w14:paraId="58F40D4E" w14:textId="77777777" w:rsidR="004635C3" w:rsidRPr="004635C3" w:rsidRDefault="004635C3" w:rsidP="004635C3">
      <w:pPr>
        <w:spacing w:after="0" w:line="240" w:lineRule="auto"/>
        <w:rPr>
          <w:rStyle w:val="Courierforcode"/>
        </w:rPr>
      </w:pPr>
    </w:p>
    <w:p w14:paraId="25AF4893" w14:textId="77777777" w:rsidR="004635C3" w:rsidRPr="004635C3" w:rsidRDefault="004635C3" w:rsidP="004635C3">
      <w:pPr>
        <w:spacing w:after="0" w:line="240" w:lineRule="auto"/>
        <w:rPr>
          <w:rStyle w:val="Courierforcode"/>
        </w:rPr>
      </w:pPr>
      <w:r w:rsidRPr="004635C3">
        <w:rPr>
          <w:rStyle w:val="Courierforcode"/>
        </w:rPr>
        <w:lastRenderedPageBreak/>
        <w:t>@media only screen and (max-width: 479px) {</w:t>
      </w:r>
    </w:p>
    <w:p w14:paraId="507FF4B6" w14:textId="77777777" w:rsidR="004635C3" w:rsidRPr="004635C3" w:rsidRDefault="004635C3" w:rsidP="004635C3">
      <w:pPr>
        <w:spacing w:after="0" w:line="240" w:lineRule="auto"/>
        <w:rPr>
          <w:rStyle w:val="Courierforcode"/>
        </w:rPr>
      </w:pPr>
      <w:r w:rsidRPr="004635C3">
        <w:rPr>
          <w:rStyle w:val="Courierforcode"/>
        </w:rPr>
        <w:tab/>
        <w:t>body {</w:t>
      </w:r>
    </w:p>
    <w:p w14:paraId="57DBC4A1" w14:textId="77777777" w:rsidR="004635C3" w:rsidRPr="004635C3" w:rsidRDefault="004635C3" w:rsidP="004635C3">
      <w:pPr>
        <w:spacing w:after="0" w:line="240" w:lineRule="auto"/>
        <w:rPr>
          <w:rStyle w:val="Courierforcode"/>
        </w:rPr>
      </w:pPr>
      <w:r w:rsidRPr="004635C3">
        <w:rPr>
          <w:rStyle w:val="Courierforcode"/>
        </w:rPr>
        <w:tab/>
      </w:r>
      <w:r w:rsidRPr="004635C3">
        <w:rPr>
          <w:rStyle w:val="Courierforcode"/>
        </w:rPr>
        <w:tab/>
        <w:t>font-size: 90%;</w:t>
      </w:r>
    </w:p>
    <w:p w14:paraId="25133E84" w14:textId="77777777" w:rsidR="004635C3" w:rsidRPr="004635C3" w:rsidRDefault="004635C3" w:rsidP="004635C3">
      <w:pPr>
        <w:spacing w:after="0" w:line="240" w:lineRule="auto"/>
        <w:rPr>
          <w:rStyle w:val="Courierforcode"/>
        </w:rPr>
      </w:pPr>
      <w:r w:rsidRPr="004635C3">
        <w:rPr>
          <w:rStyle w:val="Courierforcode"/>
        </w:rPr>
        <w:tab/>
        <w:t>}</w:t>
      </w:r>
    </w:p>
    <w:p w14:paraId="6E520240" w14:textId="77777777" w:rsidR="004635C3" w:rsidRPr="004635C3" w:rsidRDefault="004635C3" w:rsidP="004635C3">
      <w:pPr>
        <w:spacing w:after="0" w:line="240" w:lineRule="auto"/>
        <w:rPr>
          <w:rStyle w:val="Courierforcode"/>
        </w:rPr>
      </w:pPr>
      <w:r w:rsidRPr="004635C3">
        <w:rPr>
          <w:rStyle w:val="Courierforcode"/>
        </w:rPr>
        <w:tab/>
      </w:r>
    </w:p>
    <w:p w14:paraId="5B2D4935" w14:textId="77777777" w:rsidR="004635C3" w:rsidRPr="004635C3" w:rsidRDefault="004635C3" w:rsidP="004635C3">
      <w:pPr>
        <w:spacing w:after="0" w:line="240" w:lineRule="auto"/>
        <w:rPr>
          <w:rStyle w:val="Courierforcode"/>
        </w:rPr>
      </w:pPr>
      <w:r w:rsidRPr="004635C3">
        <w:rPr>
          <w:rStyle w:val="Courierforcode"/>
        </w:rPr>
        <w:t>}</w:t>
      </w:r>
    </w:p>
    <w:p w14:paraId="735E6F1C" w14:textId="77777777" w:rsidR="004635C3" w:rsidRPr="004635C3" w:rsidRDefault="004635C3" w:rsidP="004635C3">
      <w:pPr>
        <w:spacing w:after="0" w:line="240" w:lineRule="auto"/>
        <w:rPr>
          <w:rStyle w:val="Courierforcode"/>
        </w:rPr>
      </w:pPr>
    </w:p>
    <w:p w14:paraId="3484DC5A" w14:textId="0976196E" w:rsidR="0027322C" w:rsidRPr="00F70074" w:rsidRDefault="004635C3" w:rsidP="0027322C">
      <w:pPr>
        <w:pStyle w:val="Heading1"/>
        <w:spacing w:before="0" w:after="120" w:line="240" w:lineRule="auto"/>
        <w:rPr>
          <w:rFonts w:cs="Arial"/>
        </w:rPr>
      </w:pPr>
      <w:r>
        <w:rPr>
          <w:rStyle w:val="Courierforcode"/>
        </w:rPr>
        <w:br w:type="page"/>
      </w:r>
      <w:bookmarkStart w:id="9" w:name="_Toc510474994"/>
      <w:r w:rsidR="0027322C">
        <w:rPr>
          <w:rFonts w:cs="Arial"/>
        </w:rPr>
        <w:lastRenderedPageBreak/>
        <w:t>Halloween 8</w:t>
      </w:r>
      <w:bookmarkEnd w:id="9"/>
    </w:p>
    <w:p w14:paraId="680625C2" w14:textId="0AAFC0F9" w:rsidR="0027322C" w:rsidRDefault="00F84C3B" w:rsidP="0027322C">
      <w:pPr>
        <w:spacing w:after="0" w:line="240" w:lineRule="auto"/>
      </w:pPr>
      <w:r>
        <w:t>Again, this exercise reinforced the concepts introduced in the previous exercise. This exercise also provided a little extra practice rearranging the elements on the page using floats, since the vertical navigation on the left was supposed to be displayed underneath the main section on smaller screens.</w:t>
      </w:r>
    </w:p>
    <w:p w14:paraId="2BD40415" w14:textId="77777777" w:rsidR="00F84C3B" w:rsidRDefault="00F84C3B" w:rsidP="00F84C3B">
      <w:pPr>
        <w:rPr>
          <w:rStyle w:val="IntenseReference"/>
        </w:rPr>
      </w:pPr>
    </w:p>
    <w:p w14:paraId="2D8A405D" w14:textId="38709F97" w:rsidR="00F84C3B" w:rsidRPr="00482904" w:rsidRDefault="00F84C3B" w:rsidP="00F84C3B">
      <w:pPr>
        <w:rPr>
          <w:rStyle w:val="IntenseReference"/>
        </w:rPr>
      </w:pPr>
      <w:r w:rsidRPr="00482904">
        <w:rPr>
          <w:rStyle w:val="IntenseReference"/>
        </w:rPr>
        <w:t xml:space="preserve">The </w:t>
      </w:r>
      <w:r>
        <w:rPr>
          <w:rStyle w:val="IntenseReference"/>
        </w:rPr>
        <w:t>page, displayed at a larger size.</w:t>
      </w:r>
    </w:p>
    <w:p w14:paraId="12BA426B" w14:textId="77777777" w:rsidR="0027322C" w:rsidRDefault="0027322C" w:rsidP="0027322C">
      <w:pPr>
        <w:spacing w:after="0" w:line="240" w:lineRule="auto"/>
      </w:pPr>
    </w:p>
    <w:p w14:paraId="0E92B1DB" w14:textId="088B9C51" w:rsidR="0027322C" w:rsidRDefault="0027322C" w:rsidP="0027322C">
      <w:pPr>
        <w:spacing w:after="0" w:line="240" w:lineRule="auto"/>
      </w:pPr>
      <w:r>
        <w:rPr>
          <w:noProof/>
        </w:rPr>
        <w:drawing>
          <wp:inline distT="0" distB="0" distL="0" distR="0" wp14:anchorId="6EF8872B" wp14:editId="0F3460C0">
            <wp:extent cx="5943600" cy="5603240"/>
            <wp:effectExtent l="25400" t="25400" r="25400" b="35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loween8Lar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03240"/>
                    </a:xfrm>
                    <a:prstGeom prst="rect">
                      <a:avLst/>
                    </a:prstGeom>
                    <a:ln>
                      <a:solidFill>
                        <a:schemeClr val="accent1"/>
                      </a:solidFill>
                    </a:ln>
                  </pic:spPr>
                </pic:pic>
              </a:graphicData>
            </a:graphic>
          </wp:inline>
        </w:drawing>
      </w:r>
    </w:p>
    <w:p w14:paraId="533170F1" w14:textId="77777777" w:rsidR="00F84C3B" w:rsidRDefault="00F84C3B">
      <w:pPr>
        <w:spacing w:after="0" w:line="240" w:lineRule="auto"/>
      </w:pPr>
      <w:r>
        <w:br w:type="page"/>
      </w:r>
    </w:p>
    <w:p w14:paraId="5BA1FEBB" w14:textId="09C063E4" w:rsidR="0027322C" w:rsidRDefault="00F84C3B">
      <w:pPr>
        <w:spacing w:after="0" w:line="240" w:lineRule="auto"/>
      </w:pPr>
      <w:r>
        <w:rPr>
          <w:noProof/>
        </w:rPr>
        <w:lastRenderedPageBreak/>
        <w:drawing>
          <wp:inline distT="0" distB="0" distL="0" distR="0" wp14:anchorId="31D2E518" wp14:editId="02AB8956">
            <wp:extent cx="4626610" cy="8229600"/>
            <wp:effectExtent l="25400" t="25400" r="215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loween8Medium.png"/>
                    <pic:cNvPicPr/>
                  </pic:nvPicPr>
                  <pic:blipFill>
                    <a:blip r:embed="rId17">
                      <a:extLst>
                        <a:ext uri="{28A0092B-C50C-407E-A947-70E740481C1C}">
                          <a14:useLocalDpi xmlns:a14="http://schemas.microsoft.com/office/drawing/2010/main" val="0"/>
                        </a:ext>
                      </a:extLst>
                    </a:blip>
                    <a:stretch>
                      <a:fillRect/>
                    </a:stretch>
                  </pic:blipFill>
                  <pic:spPr>
                    <a:xfrm>
                      <a:off x="0" y="0"/>
                      <a:ext cx="4626610" cy="8229600"/>
                    </a:xfrm>
                    <a:prstGeom prst="rect">
                      <a:avLst/>
                    </a:prstGeom>
                    <a:ln>
                      <a:solidFill>
                        <a:schemeClr val="accent1"/>
                      </a:solidFill>
                    </a:ln>
                  </pic:spPr>
                </pic:pic>
              </a:graphicData>
            </a:graphic>
          </wp:inline>
        </w:drawing>
      </w:r>
    </w:p>
    <w:p w14:paraId="4E52CB83" w14:textId="60616C1F" w:rsidR="0027322C" w:rsidRDefault="0027322C" w:rsidP="0027322C">
      <w:pPr>
        <w:spacing w:after="0" w:line="240" w:lineRule="auto"/>
      </w:pPr>
    </w:p>
    <w:p w14:paraId="4EDD4863" w14:textId="3F89101C" w:rsidR="0027322C" w:rsidRPr="00482904" w:rsidRDefault="0027322C" w:rsidP="0027322C">
      <w:pPr>
        <w:rPr>
          <w:rStyle w:val="IntenseReference"/>
        </w:rPr>
      </w:pPr>
      <w:r w:rsidRPr="00482904">
        <w:rPr>
          <w:rStyle w:val="IntenseReference"/>
        </w:rPr>
        <w:t xml:space="preserve">The </w:t>
      </w:r>
      <w:r>
        <w:rPr>
          <w:rStyle w:val="IntenseReference"/>
        </w:rPr>
        <w:t>HTML</w:t>
      </w:r>
      <w:r w:rsidRPr="00482904">
        <w:rPr>
          <w:rStyle w:val="IntenseReference"/>
        </w:rPr>
        <w:t xml:space="preserve"> for </w:t>
      </w:r>
      <w:r>
        <w:rPr>
          <w:rStyle w:val="IntenseReference"/>
        </w:rPr>
        <w:t>Halloween</w:t>
      </w:r>
      <w:r w:rsidRPr="00482904">
        <w:rPr>
          <w:rStyle w:val="IntenseReference"/>
        </w:rPr>
        <w:t xml:space="preserve"> </w:t>
      </w:r>
      <w:r>
        <w:rPr>
          <w:rStyle w:val="IntenseReference"/>
        </w:rPr>
        <w:t>8</w:t>
      </w:r>
    </w:p>
    <w:p w14:paraId="18A29713" w14:textId="77777777" w:rsidR="00DD24CF" w:rsidRPr="00DD24CF" w:rsidRDefault="00DD24CF" w:rsidP="00DD24CF">
      <w:pPr>
        <w:spacing w:after="0" w:line="240" w:lineRule="auto"/>
        <w:rPr>
          <w:rStyle w:val="Courierforcode"/>
        </w:rPr>
      </w:pPr>
      <w:r w:rsidRPr="00DD24CF">
        <w:rPr>
          <w:rStyle w:val="Courierforcode"/>
        </w:rPr>
        <w:t>&lt;!DOCTYPE html&gt;</w:t>
      </w:r>
    </w:p>
    <w:p w14:paraId="308A6DAC" w14:textId="77777777" w:rsidR="00DD24CF" w:rsidRPr="00DD24CF" w:rsidRDefault="00DD24CF" w:rsidP="00DD24CF">
      <w:pPr>
        <w:spacing w:after="0" w:line="240" w:lineRule="auto"/>
        <w:rPr>
          <w:rStyle w:val="Courierforcode"/>
        </w:rPr>
      </w:pPr>
    </w:p>
    <w:p w14:paraId="499E3B0C" w14:textId="77777777" w:rsidR="00DD24CF" w:rsidRPr="00DD24CF" w:rsidRDefault="00DD24CF" w:rsidP="00DD24CF">
      <w:pPr>
        <w:spacing w:after="0" w:line="240" w:lineRule="auto"/>
        <w:rPr>
          <w:rStyle w:val="Courierforcode"/>
        </w:rPr>
      </w:pPr>
      <w:r w:rsidRPr="00DD24CF">
        <w:rPr>
          <w:rStyle w:val="Courierforcode"/>
        </w:rPr>
        <w:t>&lt;html lang="en"&gt;</w:t>
      </w:r>
    </w:p>
    <w:p w14:paraId="564C13D9" w14:textId="77777777" w:rsidR="00DD24CF" w:rsidRPr="00DD24CF" w:rsidRDefault="00DD24CF" w:rsidP="00DD24CF">
      <w:pPr>
        <w:spacing w:after="0" w:line="240" w:lineRule="auto"/>
        <w:rPr>
          <w:rStyle w:val="Courierforcode"/>
        </w:rPr>
      </w:pPr>
      <w:r w:rsidRPr="00DD24CF">
        <w:rPr>
          <w:rStyle w:val="Courierforcode"/>
        </w:rPr>
        <w:t>&lt;head&gt;</w:t>
      </w:r>
    </w:p>
    <w:p w14:paraId="3FA25987" w14:textId="77777777" w:rsidR="00DD24CF" w:rsidRPr="00DD24CF" w:rsidRDefault="00DD24CF" w:rsidP="00DD24CF">
      <w:pPr>
        <w:spacing w:after="0" w:line="240" w:lineRule="auto"/>
        <w:rPr>
          <w:rStyle w:val="Courierforcode"/>
        </w:rPr>
      </w:pPr>
      <w:r w:rsidRPr="00DD24CF">
        <w:rPr>
          <w:rStyle w:val="Courierforcode"/>
        </w:rPr>
        <w:tab/>
        <w:t>&lt;meta charset="utf-8" /&gt;</w:t>
      </w:r>
    </w:p>
    <w:p w14:paraId="525166E2" w14:textId="77777777" w:rsidR="00DD24CF" w:rsidRPr="00DD24CF" w:rsidRDefault="00DD24CF" w:rsidP="00DD24CF">
      <w:pPr>
        <w:spacing w:after="0" w:line="240" w:lineRule="auto"/>
        <w:rPr>
          <w:rStyle w:val="Courierforcode"/>
        </w:rPr>
      </w:pPr>
      <w:r w:rsidRPr="00DD24CF">
        <w:rPr>
          <w:rStyle w:val="Courierforcode"/>
        </w:rPr>
        <w:tab/>
        <w:t>&lt;meta name="viewport" content="width=device-width, initial-scale=1"&gt;</w:t>
      </w:r>
    </w:p>
    <w:p w14:paraId="17E4D9F3" w14:textId="77777777" w:rsidR="00DD24CF" w:rsidRPr="00DD24CF" w:rsidRDefault="00DD24CF" w:rsidP="00DD24CF">
      <w:pPr>
        <w:spacing w:after="0" w:line="240" w:lineRule="auto"/>
        <w:rPr>
          <w:rStyle w:val="Courierforcode"/>
        </w:rPr>
      </w:pPr>
      <w:r w:rsidRPr="00DD24CF">
        <w:rPr>
          <w:rStyle w:val="Courierforcode"/>
        </w:rPr>
        <w:tab/>
        <w:t>&lt;title&gt;Halloween Store&lt;/title&gt;</w:t>
      </w:r>
    </w:p>
    <w:p w14:paraId="4189FDB1" w14:textId="77777777" w:rsidR="00DD24CF" w:rsidRPr="00DD24CF" w:rsidRDefault="00DD24CF" w:rsidP="00DD24CF">
      <w:pPr>
        <w:spacing w:after="0" w:line="240" w:lineRule="auto"/>
        <w:rPr>
          <w:rStyle w:val="Courierforcode"/>
        </w:rPr>
      </w:pPr>
      <w:r w:rsidRPr="00DD24CF">
        <w:rPr>
          <w:rStyle w:val="Courierforcode"/>
        </w:rPr>
        <w:tab/>
        <w:t>&lt;link rel="stylesheet" href="styles/normalize.css"&gt;</w:t>
      </w:r>
    </w:p>
    <w:p w14:paraId="65D654E7" w14:textId="77777777" w:rsidR="00DD24CF" w:rsidRPr="00DD24CF" w:rsidRDefault="00DD24CF" w:rsidP="00DD24CF">
      <w:pPr>
        <w:spacing w:after="0" w:line="240" w:lineRule="auto"/>
        <w:rPr>
          <w:rStyle w:val="Courierforcode"/>
        </w:rPr>
      </w:pPr>
      <w:r w:rsidRPr="00DD24CF">
        <w:rPr>
          <w:rStyle w:val="Courierforcode"/>
        </w:rPr>
        <w:tab/>
        <w:t>&lt;link rel="stylesheet" href="styles/main_rwd.css"&gt;</w:t>
      </w:r>
    </w:p>
    <w:p w14:paraId="6A840772" w14:textId="77777777" w:rsidR="00DD24CF" w:rsidRPr="00DD24CF" w:rsidRDefault="00DD24CF" w:rsidP="00DD24CF">
      <w:pPr>
        <w:spacing w:after="0" w:line="240" w:lineRule="auto"/>
        <w:rPr>
          <w:rStyle w:val="Courierforcode"/>
        </w:rPr>
      </w:pPr>
      <w:r w:rsidRPr="00DD24CF">
        <w:rPr>
          <w:rStyle w:val="Courierforcode"/>
        </w:rPr>
        <w:t xml:space="preserve"> &lt;link rel="stylesheet" href="styles/slicknav.css"&gt;</w:t>
      </w:r>
    </w:p>
    <w:p w14:paraId="661E7EF9" w14:textId="77777777" w:rsidR="00DD24CF" w:rsidRPr="00DD24CF" w:rsidRDefault="00DD24CF" w:rsidP="00DD24CF">
      <w:pPr>
        <w:spacing w:after="0" w:line="240" w:lineRule="auto"/>
        <w:rPr>
          <w:rStyle w:val="Courierforcode"/>
        </w:rPr>
      </w:pPr>
      <w:r w:rsidRPr="00DD24CF">
        <w:rPr>
          <w:rStyle w:val="Courierforcode"/>
        </w:rPr>
        <w:t xml:space="preserve">    &lt;script src="https://code.jquery.com/jquery-2.1.3.min.js"&gt;&lt;/script&gt;</w:t>
      </w:r>
    </w:p>
    <w:p w14:paraId="3AF9F923" w14:textId="77777777" w:rsidR="00DD24CF" w:rsidRPr="00DD24CF" w:rsidRDefault="00DD24CF" w:rsidP="00DD24CF">
      <w:pPr>
        <w:spacing w:after="0" w:line="240" w:lineRule="auto"/>
        <w:rPr>
          <w:rStyle w:val="Courierforcode"/>
        </w:rPr>
      </w:pPr>
      <w:r w:rsidRPr="00DD24CF">
        <w:rPr>
          <w:rStyle w:val="Courierforcode"/>
        </w:rPr>
        <w:t xml:space="preserve">    &lt;script src="js/jquery.slicknav.min.js"&gt;&lt;/script&gt;</w:t>
      </w:r>
    </w:p>
    <w:p w14:paraId="22D79606" w14:textId="77777777" w:rsidR="00DD24CF" w:rsidRPr="00DD24CF" w:rsidRDefault="00DD24CF" w:rsidP="00DD24CF">
      <w:pPr>
        <w:spacing w:after="0" w:line="240" w:lineRule="auto"/>
        <w:rPr>
          <w:rStyle w:val="Courierforcode"/>
        </w:rPr>
      </w:pPr>
      <w:r w:rsidRPr="00DD24CF">
        <w:rPr>
          <w:rStyle w:val="Courierforcode"/>
        </w:rPr>
        <w:tab/>
        <w:t>&lt;script type="text/javascript"&gt;</w:t>
      </w:r>
    </w:p>
    <w:p w14:paraId="43A323A5" w14:textId="77777777" w:rsidR="00DD24CF" w:rsidRPr="00DD24CF" w:rsidRDefault="00DD24CF" w:rsidP="00DD24CF">
      <w:pPr>
        <w:spacing w:after="0" w:line="240" w:lineRule="auto"/>
        <w:rPr>
          <w:rStyle w:val="Courierforcode"/>
        </w:rPr>
      </w:pPr>
      <w:r w:rsidRPr="00DD24CF">
        <w:rPr>
          <w:rStyle w:val="Courierforcode"/>
        </w:rPr>
        <w:t xml:space="preserve">    $(document).ready(function(){</w:t>
      </w:r>
    </w:p>
    <w:p w14:paraId="649B4502"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$('#nav_menu').slicknav({prependTo:"#mobile_menu"});</w:t>
      </w:r>
    </w:p>
    <w:p w14:paraId="33B3564A" w14:textId="77777777" w:rsidR="00DD24CF" w:rsidRPr="00DD24CF" w:rsidRDefault="00DD24CF" w:rsidP="00DD24CF">
      <w:pPr>
        <w:spacing w:after="0" w:line="240" w:lineRule="auto"/>
        <w:rPr>
          <w:rStyle w:val="Courierforcode"/>
        </w:rPr>
      </w:pPr>
      <w:r w:rsidRPr="00DD24CF">
        <w:rPr>
          <w:rStyle w:val="Courierforcode"/>
        </w:rPr>
        <w:t xml:space="preserve">    });</w:t>
      </w:r>
    </w:p>
    <w:p w14:paraId="02021254" w14:textId="77777777" w:rsidR="00DD24CF" w:rsidRPr="00DD24CF" w:rsidRDefault="00DD24CF" w:rsidP="00DD24CF">
      <w:pPr>
        <w:spacing w:after="0" w:line="240" w:lineRule="auto"/>
        <w:rPr>
          <w:rStyle w:val="Courierforcode"/>
        </w:rPr>
      </w:pPr>
      <w:r w:rsidRPr="00DD24CF">
        <w:rPr>
          <w:rStyle w:val="Courierforcode"/>
        </w:rPr>
        <w:t xml:space="preserve">    &lt;/script&gt;</w:t>
      </w:r>
    </w:p>
    <w:p w14:paraId="2485D1E5" w14:textId="77777777" w:rsidR="00DD24CF" w:rsidRPr="00DD24CF" w:rsidRDefault="00DD24CF" w:rsidP="00DD24CF">
      <w:pPr>
        <w:spacing w:after="0" w:line="240" w:lineRule="auto"/>
        <w:rPr>
          <w:rStyle w:val="Courierforcode"/>
        </w:rPr>
      </w:pPr>
      <w:r w:rsidRPr="00DD24CF">
        <w:rPr>
          <w:rStyle w:val="Courierforcode"/>
        </w:rPr>
        <w:t>&lt;/head&gt;</w:t>
      </w:r>
    </w:p>
    <w:p w14:paraId="3CD20C92" w14:textId="77777777" w:rsidR="00DD24CF" w:rsidRPr="00DD24CF" w:rsidRDefault="00DD24CF" w:rsidP="00DD24CF">
      <w:pPr>
        <w:spacing w:after="0" w:line="240" w:lineRule="auto"/>
        <w:rPr>
          <w:rStyle w:val="Courierforcode"/>
        </w:rPr>
      </w:pPr>
    </w:p>
    <w:p w14:paraId="6139075E" w14:textId="77777777" w:rsidR="00DD24CF" w:rsidRPr="00DD24CF" w:rsidRDefault="00DD24CF" w:rsidP="00DD24CF">
      <w:pPr>
        <w:spacing w:after="0" w:line="240" w:lineRule="auto"/>
        <w:rPr>
          <w:rStyle w:val="Courierforcode"/>
        </w:rPr>
      </w:pPr>
      <w:r w:rsidRPr="00DD24CF">
        <w:rPr>
          <w:rStyle w:val="Courierforcode"/>
        </w:rPr>
        <w:t>&lt;body&gt;</w:t>
      </w:r>
    </w:p>
    <w:p w14:paraId="63DC822E" w14:textId="77777777" w:rsidR="00DD24CF" w:rsidRPr="00DD24CF" w:rsidRDefault="00DD24CF" w:rsidP="00DD24CF">
      <w:pPr>
        <w:spacing w:after="0" w:line="240" w:lineRule="auto"/>
        <w:rPr>
          <w:rStyle w:val="Courierforcode"/>
        </w:rPr>
      </w:pPr>
    </w:p>
    <w:p w14:paraId="1D7B012B" w14:textId="77777777" w:rsidR="00DD24CF" w:rsidRPr="00DD24CF" w:rsidRDefault="00DD24CF" w:rsidP="00DD24CF">
      <w:pPr>
        <w:spacing w:after="0" w:line="240" w:lineRule="auto"/>
        <w:rPr>
          <w:rStyle w:val="Courierforcode"/>
        </w:rPr>
      </w:pPr>
    </w:p>
    <w:p w14:paraId="12E89C06" w14:textId="77777777" w:rsidR="00DD24CF" w:rsidRPr="00DD24CF" w:rsidRDefault="00DD24CF" w:rsidP="00DD24CF">
      <w:pPr>
        <w:spacing w:after="0" w:line="240" w:lineRule="auto"/>
        <w:rPr>
          <w:rStyle w:val="Courierforcode"/>
        </w:rPr>
      </w:pPr>
      <w:r w:rsidRPr="00DD24CF">
        <w:rPr>
          <w:rStyle w:val="Courierforcode"/>
        </w:rPr>
        <w:t>&lt;header&gt;</w:t>
      </w:r>
    </w:p>
    <w:p w14:paraId="00B65E03" w14:textId="77777777" w:rsidR="00DD24CF" w:rsidRPr="00DD24CF" w:rsidRDefault="00DD24CF" w:rsidP="00DD24CF">
      <w:pPr>
        <w:spacing w:after="0" w:line="240" w:lineRule="auto"/>
        <w:rPr>
          <w:rStyle w:val="Courierforcode"/>
        </w:rPr>
      </w:pPr>
    </w:p>
    <w:p w14:paraId="6F4145AB" w14:textId="77777777" w:rsidR="00DD24CF" w:rsidRPr="00DD24CF" w:rsidRDefault="00DD24CF" w:rsidP="00DD24CF">
      <w:pPr>
        <w:spacing w:after="0" w:line="240" w:lineRule="auto"/>
        <w:rPr>
          <w:rStyle w:val="Courierforcode"/>
        </w:rPr>
      </w:pPr>
      <w:r w:rsidRPr="00DD24CF">
        <w:rPr>
          <w:rStyle w:val="Courierforcode"/>
        </w:rPr>
        <w:tab/>
        <w:t>&lt;img src="images/pumpkin.gif" alt="pumpkin"&gt;</w:t>
      </w:r>
    </w:p>
    <w:p w14:paraId="361AB43F" w14:textId="77777777" w:rsidR="00DD24CF" w:rsidRPr="00DD24CF" w:rsidRDefault="00DD24CF" w:rsidP="00DD24CF">
      <w:pPr>
        <w:spacing w:after="0" w:line="240" w:lineRule="auto"/>
        <w:rPr>
          <w:rStyle w:val="Courierforcode"/>
        </w:rPr>
      </w:pPr>
      <w:r w:rsidRPr="00DD24CF">
        <w:rPr>
          <w:rStyle w:val="Courierforcode"/>
        </w:rPr>
        <w:tab/>
        <w:t>&lt;h2&gt;The Halloween Store&lt;/h2&gt;</w:t>
      </w:r>
    </w:p>
    <w:p w14:paraId="3981B552" w14:textId="77777777" w:rsidR="00DD24CF" w:rsidRPr="00DD24CF" w:rsidRDefault="00DD24CF" w:rsidP="00DD24CF">
      <w:pPr>
        <w:spacing w:after="0" w:line="240" w:lineRule="auto"/>
        <w:rPr>
          <w:rStyle w:val="Courierforcode"/>
        </w:rPr>
      </w:pPr>
      <w:r w:rsidRPr="00DD24CF">
        <w:rPr>
          <w:rStyle w:val="Courierforcode"/>
        </w:rPr>
        <w:tab/>
        <w:t>&lt;h3&gt;For the little Goblin in all of us!&lt;/h3&gt;</w:t>
      </w:r>
    </w:p>
    <w:p w14:paraId="4015DBDD" w14:textId="77777777" w:rsidR="00DD24CF" w:rsidRPr="00DD24CF" w:rsidRDefault="00DD24CF" w:rsidP="00DD24CF">
      <w:pPr>
        <w:spacing w:after="0" w:line="240" w:lineRule="auto"/>
        <w:rPr>
          <w:rStyle w:val="Courierforcode"/>
        </w:rPr>
      </w:pPr>
    </w:p>
    <w:p w14:paraId="21A0754B" w14:textId="77777777" w:rsidR="00DD24CF" w:rsidRPr="00DD24CF" w:rsidRDefault="00DD24CF" w:rsidP="00DD24CF">
      <w:pPr>
        <w:spacing w:after="0" w:line="240" w:lineRule="auto"/>
        <w:rPr>
          <w:rStyle w:val="Courierforcode"/>
        </w:rPr>
      </w:pPr>
      <w:r w:rsidRPr="00DD24CF">
        <w:rPr>
          <w:rStyle w:val="Courierforcode"/>
        </w:rPr>
        <w:t>&lt;/header&gt;</w:t>
      </w:r>
    </w:p>
    <w:p w14:paraId="23C08714" w14:textId="77777777" w:rsidR="00DD24CF" w:rsidRPr="00DD24CF" w:rsidRDefault="00DD24CF" w:rsidP="00DD24CF">
      <w:pPr>
        <w:spacing w:after="0" w:line="240" w:lineRule="auto"/>
        <w:rPr>
          <w:rStyle w:val="Courierforcode"/>
        </w:rPr>
      </w:pPr>
    </w:p>
    <w:p w14:paraId="2C0AD306" w14:textId="77777777" w:rsidR="00DD24CF" w:rsidRPr="00DD24CF" w:rsidRDefault="00DD24CF" w:rsidP="00DD24CF">
      <w:pPr>
        <w:spacing w:after="0" w:line="240" w:lineRule="auto"/>
        <w:rPr>
          <w:rStyle w:val="Courierforcode"/>
        </w:rPr>
      </w:pPr>
    </w:p>
    <w:p w14:paraId="364E4EF8" w14:textId="77777777" w:rsidR="00DD24CF" w:rsidRPr="00DD24CF" w:rsidRDefault="00DD24CF" w:rsidP="00DD24CF">
      <w:pPr>
        <w:spacing w:after="0" w:line="240" w:lineRule="auto"/>
        <w:rPr>
          <w:rStyle w:val="Courierforcode"/>
        </w:rPr>
      </w:pPr>
      <w:r w:rsidRPr="00DD24CF">
        <w:rPr>
          <w:rStyle w:val="Courierforcode"/>
        </w:rPr>
        <w:tab/>
        <w:t>&lt;nav id="mobile_menu"&gt;&lt;/nav&gt;</w:t>
      </w:r>
    </w:p>
    <w:p w14:paraId="75384600" w14:textId="77777777" w:rsidR="00DD24CF" w:rsidRPr="00DD24CF" w:rsidRDefault="00DD24CF" w:rsidP="00DD24CF">
      <w:pPr>
        <w:spacing w:after="0" w:line="240" w:lineRule="auto"/>
        <w:rPr>
          <w:rStyle w:val="Courierforcode"/>
        </w:rPr>
      </w:pPr>
    </w:p>
    <w:p w14:paraId="0AE259E6" w14:textId="77777777" w:rsidR="00DD24CF" w:rsidRPr="00DD24CF" w:rsidRDefault="00DD24CF" w:rsidP="00DD24CF">
      <w:pPr>
        <w:spacing w:after="0" w:line="240" w:lineRule="auto"/>
        <w:rPr>
          <w:rStyle w:val="Courierforcode"/>
        </w:rPr>
      </w:pPr>
    </w:p>
    <w:p w14:paraId="289F959D" w14:textId="77777777" w:rsidR="00DD24CF" w:rsidRPr="00DD24CF" w:rsidRDefault="00DD24CF" w:rsidP="00DD24CF">
      <w:pPr>
        <w:spacing w:after="0" w:line="240" w:lineRule="auto"/>
        <w:rPr>
          <w:rStyle w:val="Courierforcode"/>
        </w:rPr>
      </w:pPr>
    </w:p>
    <w:p w14:paraId="0D3B5F56" w14:textId="77777777" w:rsidR="00DD24CF" w:rsidRPr="00DD24CF" w:rsidRDefault="00DD24CF" w:rsidP="00DD24CF">
      <w:pPr>
        <w:spacing w:after="0" w:line="240" w:lineRule="auto"/>
        <w:rPr>
          <w:rStyle w:val="Courierforcode"/>
        </w:rPr>
      </w:pPr>
      <w:r w:rsidRPr="00DD24CF">
        <w:rPr>
          <w:rStyle w:val="Courierforcode"/>
        </w:rPr>
        <w:tab/>
        <w:t>&lt;nav id="nav_menu"&gt;</w:t>
      </w:r>
    </w:p>
    <w:p w14:paraId="39C51BAB"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&lt;ul&gt;</w:t>
      </w:r>
    </w:p>
    <w:p w14:paraId="59C33627"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t>&lt;li&gt;&lt;a href="index.html" class="current"&gt;Home&lt;/a&gt;&lt;/li&gt;</w:t>
      </w:r>
    </w:p>
    <w:p w14:paraId="31015780"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t>&lt;li&gt;&lt;a href="products.html"&gt;Product List&lt;/a&gt;&lt;/li&gt;</w:t>
      </w:r>
    </w:p>
    <w:p w14:paraId="1B86A178"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t>&lt;li&gt;&lt;a href="personal.html"&gt;Personal&lt;/a&gt;&lt;/li&gt;</w:t>
      </w:r>
    </w:p>
    <w:p w14:paraId="16ED3583"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t>&lt;li&gt;&lt;a href="decorating.html"&gt;Decorating Ideas&lt;/a&gt;</w:t>
      </w:r>
    </w:p>
    <w:p w14:paraId="252AAFEB"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r>
      <w:r w:rsidRPr="00DD24CF">
        <w:rPr>
          <w:rStyle w:val="Courierforcode"/>
        </w:rPr>
        <w:tab/>
        <w:t>&lt;ul&gt;</w:t>
      </w:r>
    </w:p>
    <w:p w14:paraId="71AB8F3A"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r>
      <w:r w:rsidRPr="00DD24CF">
        <w:rPr>
          <w:rStyle w:val="Courierforcode"/>
        </w:rPr>
        <w:tab/>
      </w:r>
      <w:r w:rsidRPr="00DD24CF">
        <w:rPr>
          <w:rStyle w:val="Courierforcode"/>
        </w:rPr>
        <w:tab/>
        <w:t>&lt;li&gt;&lt;a&gt;Outdoor&lt;/a&gt;&lt;/li&gt;</w:t>
      </w:r>
    </w:p>
    <w:p w14:paraId="5DA2A180"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r>
      <w:r w:rsidRPr="00DD24CF">
        <w:rPr>
          <w:rStyle w:val="Courierforcode"/>
        </w:rPr>
        <w:tab/>
      </w:r>
      <w:r w:rsidRPr="00DD24CF">
        <w:rPr>
          <w:rStyle w:val="Courierforcode"/>
        </w:rPr>
        <w:tab/>
        <w:t>&lt;li&gt;&lt;a&gt;Indoor&lt;/a&gt;&lt;/li&gt;</w:t>
      </w:r>
    </w:p>
    <w:p w14:paraId="431A8809"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r>
      <w:r w:rsidRPr="00DD24CF">
        <w:rPr>
          <w:rStyle w:val="Courierforcode"/>
        </w:rPr>
        <w:tab/>
      </w:r>
      <w:r w:rsidRPr="00DD24CF">
        <w:rPr>
          <w:rStyle w:val="Courierforcode"/>
        </w:rPr>
        <w:tab/>
        <w:t>&lt;li&gt;&lt;a&gt;Table&lt;/a&gt;&lt;/li&gt;</w:t>
      </w:r>
    </w:p>
    <w:p w14:paraId="6BE1A79F"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r>
      <w:r w:rsidRPr="00DD24CF">
        <w:rPr>
          <w:rStyle w:val="Courierforcode"/>
        </w:rPr>
        <w:tab/>
      </w:r>
      <w:r w:rsidRPr="00DD24CF">
        <w:rPr>
          <w:rStyle w:val="Courierforcode"/>
        </w:rPr>
        <w:tab/>
        <w:t>&lt;li&gt;&lt;a&gt;Treats&lt;/a&gt;&lt;/li&gt;</w:t>
      </w:r>
    </w:p>
    <w:p w14:paraId="4AE85D3F"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r>
      <w:r w:rsidRPr="00DD24CF">
        <w:rPr>
          <w:rStyle w:val="Courierforcode"/>
        </w:rPr>
        <w:tab/>
      </w:r>
      <w:r w:rsidRPr="00DD24CF">
        <w:rPr>
          <w:rStyle w:val="Courierforcode"/>
        </w:rPr>
        <w:tab/>
        <w:t>&lt;/ul&gt;&lt;/li&gt;</w:t>
      </w:r>
    </w:p>
    <w:p w14:paraId="4F4E15AC" w14:textId="77777777" w:rsidR="00DD24CF" w:rsidRPr="00DD24CF" w:rsidRDefault="00DD24CF" w:rsidP="00DD24CF">
      <w:pPr>
        <w:spacing w:after="0" w:line="240" w:lineRule="auto"/>
        <w:rPr>
          <w:rStyle w:val="Courierforcode"/>
        </w:rPr>
      </w:pPr>
      <w:r w:rsidRPr="00DD24CF">
        <w:rPr>
          <w:rStyle w:val="Courierforcode"/>
        </w:rPr>
        <w:lastRenderedPageBreak/>
        <w:tab/>
      </w:r>
      <w:r w:rsidRPr="00DD24CF">
        <w:rPr>
          <w:rStyle w:val="Courierforcode"/>
        </w:rPr>
        <w:tab/>
      </w:r>
      <w:r w:rsidRPr="00DD24CF">
        <w:rPr>
          <w:rStyle w:val="Courierforcode"/>
        </w:rPr>
        <w:tab/>
        <w:t>&lt;li&gt;&lt;a href="email.html"&gt;Join Email&lt;/a&gt;&lt;/li&gt;</w:t>
      </w:r>
    </w:p>
    <w:p w14:paraId="01A254E2" w14:textId="77777777" w:rsidR="00DD24CF" w:rsidRPr="00DD24CF" w:rsidRDefault="00DD24CF" w:rsidP="00DD24CF">
      <w:pPr>
        <w:spacing w:after="0" w:line="240" w:lineRule="auto"/>
        <w:rPr>
          <w:rStyle w:val="Courierforcode"/>
        </w:rPr>
      </w:pPr>
    </w:p>
    <w:p w14:paraId="4B9F1D12"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&lt;/ul&gt;</w:t>
      </w:r>
    </w:p>
    <w:p w14:paraId="322B1382" w14:textId="77777777" w:rsidR="00DD24CF" w:rsidRPr="00DD24CF" w:rsidRDefault="00DD24CF" w:rsidP="00DD24CF">
      <w:pPr>
        <w:spacing w:after="0" w:line="240" w:lineRule="auto"/>
        <w:rPr>
          <w:rStyle w:val="Courierforcode"/>
        </w:rPr>
      </w:pPr>
      <w:r w:rsidRPr="00DD24CF">
        <w:rPr>
          <w:rStyle w:val="Courierforcode"/>
        </w:rPr>
        <w:tab/>
        <w:t>&lt;/nav&gt;</w:t>
      </w:r>
    </w:p>
    <w:p w14:paraId="39982A9C" w14:textId="77777777" w:rsidR="00DD24CF" w:rsidRPr="00DD24CF" w:rsidRDefault="00DD24CF" w:rsidP="00DD24CF">
      <w:pPr>
        <w:spacing w:after="0" w:line="240" w:lineRule="auto"/>
        <w:rPr>
          <w:rStyle w:val="Courierforcode"/>
        </w:rPr>
      </w:pPr>
    </w:p>
    <w:p w14:paraId="1DA767FC" w14:textId="77777777" w:rsidR="00DD24CF" w:rsidRPr="00DD24CF" w:rsidRDefault="00DD24CF" w:rsidP="00DD24CF">
      <w:pPr>
        <w:spacing w:after="0" w:line="240" w:lineRule="auto"/>
        <w:rPr>
          <w:rStyle w:val="Courierforcode"/>
        </w:rPr>
      </w:pPr>
    </w:p>
    <w:p w14:paraId="3A4CE2B3" w14:textId="77777777" w:rsidR="00DD24CF" w:rsidRPr="00DD24CF" w:rsidRDefault="00DD24CF" w:rsidP="00DD24CF">
      <w:pPr>
        <w:spacing w:after="0" w:line="240" w:lineRule="auto"/>
        <w:rPr>
          <w:rStyle w:val="Courierforcode"/>
        </w:rPr>
      </w:pPr>
    </w:p>
    <w:p w14:paraId="32A1B0B0" w14:textId="77777777" w:rsidR="00DD24CF" w:rsidRPr="00DD24CF" w:rsidRDefault="00DD24CF" w:rsidP="00DD24CF">
      <w:pPr>
        <w:spacing w:after="0" w:line="240" w:lineRule="auto"/>
        <w:rPr>
          <w:rStyle w:val="Courierforcode"/>
        </w:rPr>
      </w:pPr>
      <w:r w:rsidRPr="00DD24CF">
        <w:rPr>
          <w:rStyle w:val="Courierforcode"/>
        </w:rPr>
        <w:t>&lt;section&gt;</w:t>
      </w:r>
    </w:p>
    <w:p w14:paraId="00042A9B" w14:textId="77777777" w:rsidR="00DD24CF" w:rsidRPr="00DD24CF" w:rsidRDefault="00DD24CF" w:rsidP="00DD24CF">
      <w:pPr>
        <w:spacing w:after="0" w:line="240" w:lineRule="auto"/>
        <w:rPr>
          <w:rStyle w:val="Courierforcode"/>
        </w:rPr>
      </w:pPr>
      <w:r w:rsidRPr="00DD24CF">
        <w:rPr>
          <w:rStyle w:val="Courierforcode"/>
        </w:rPr>
        <w:tab/>
        <w:t>&lt;h1&gt;&lt;span class="large"&gt;W&lt;/span&gt;elcome to my site.&lt;br&gt;Please come in and stay awhile.&lt;/h1&gt;</w:t>
      </w:r>
    </w:p>
    <w:p w14:paraId="3AE3278B" w14:textId="77777777" w:rsidR="00DD24CF" w:rsidRPr="00DD24CF" w:rsidRDefault="00DD24CF" w:rsidP="00DD24CF">
      <w:pPr>
        <w:spacing w:after="0" w:line="240" w:lineRule="auto"/>
        <w:rPr>
          <w:rStyle w:val="Courierforcode"/>
        </w:rPr>
      </w:pPr>
    </w:p>
    <w:p w14:paraId="3770D1EB" w14:textId="77777777" w:rsidR="00DD24CF" w:rsidRPr="00DD24CF" w:rsidRDefault="00DD24CF" w:rsidP="00DD24CF">
      <w:pPr>
        <w:spacing w:after="0" w:line="240" w:lineRule="auto"/>
        <w:rPr>
          <w:rStyle w:val="Courierforcode"/>
        </w:rPr>
      </w:pPr>
      <w:r w:rsidRPr="00DD24CF">
        <w:rPr>
          <w:rStyle w:val="Courierforcode"/>
        </w:rPr>
        <w:tab/>
        <w:t>&lt;p&gt;I started this website because Halloween has always been my favorite holiday. But during the last year, I started selling some of my favorite Halloween products, and they've become quite a hit.&lt;/p&gt;</w:t>
      </w:r>
    </w:p>
    <w:p w14:paraId="7E320493" w14:textId="77777777" w:rsidR="00DD24CF" w:rsidRPr="00DD24CF" w:rsidRDefault="00DD24CF" w:rsidP="00DD24CF">
      <w:pPr>
        <w:spacing w:after="0" w:line="240" w:lineRule="auto"/>
        <w:rPr>
          <w:rStyle w:val="Courierforcode"/>
        </w:rPr>
      </w:pPr>
      <w:r w:rsidRPr="00DD24CF">
        <w:rPr>
          <w:rStyle w:val="Courierforcode"/>
        </w:rPr>
        <w:tab/>
        <w:t>&lt;p&gt;If you click on the Personal link, you can browse my favorite Halloween pictures, stories, and films. And if you join my email list, I will keep you up-to-date on all things Halloween.&lt;/p&gt;</w:t>
      </w:r>
    </w:p>
    <w:p w14:paraId="5FE6844B" w14:textId="77777777" w:rsidR="00DD24CF" w:rsidRPr="00DD24CF" w:rsidRDefault="00DD24CF" w:rsidP="00DD24CF">
      <w:pPr>
        <w:spacing w:after="0" w:line="240" w:lineRule="auto"/>
        <w:rPr>
          <w:rStyle w:val="Courierforcode"/>
        </w:rPr>
      </w:pPr>
    </w:p>
    <w:p w14:paraId="296E2C0E" w14:textId="77777777" w:rsidR="00DD24CF" w:rsidRPr="00DD24CF" w:rsidRDefault="00DD24CF" w:rsidP="00DD24CF">
      <w:pPr>
        <w:spacing w:after="0" w:line="240" w:lineRule="auto"/>
        <w:rPr>
          <w:rStyle w:val="Courierforcode"/>
        </w:rPr>
      </w:pPr>
      <w:r w:rsidRPr="00DD24CF">
        <w:rPr>
          <w:rStyle w:val="Courierforcode"/>
        </w:rPr>
        <w:tab/>
        <w:t>&lt;h3&gt;Product of the week&lt;/h3&gt;</w:t>
      </w:r>
    </w:p>
    <w:p w14:paraId="029CE3C4" w14:textId="77777777" w:rsidR="00DD24CF" w:rsidRPr="00DD24CF" w:rsidRDefault="00DD24CF" w:rsidP="00DD24CF">
      <w:pPr>
        <w:spacing w:after="0" w:line="240" w:lineRule="auto"/>
        <w:rPr>
          <w:rStyle w:val="Courierforcode"/>
        </w:rPr>
      </w:pPr>
      <w:r w:rsidRPr="00DD24CF">
        <w:rPr>
          <w:rStyle w:val="Courierforcode"/>
        </w:rPr>
        <w:tab/>
        <w:t>&lt;a href="slides/products/cat.html"&gt;&lt;img src="images/cat1.jpg" alt="cat"&gt;&lt;/a&gt;&lt;br&gt;</w:t>
      </w:r>
    </w:p>
    <w:p w14:paraId="57DA7F0A" w14:textId="77777777" w:rsidR="00DD24CF" w:rsidRPr="00DD24CF" w:rsidRDefault="00DD24CF" w:rsidP="00DD24CF">
      <w:pPr>
        <w:spacing w:after="0" w:line="240" w:lineRule="auto"/>
        <w:rPr>
          <w:rStyle w:val="Courierforcode"/>
        </w:rPr>
      </w:pPr>
      <w:r w:rsidRPr="00DD24CF">
        <w:rPr>
          <w:rStyle w:val="Courierforcode"/>
        </w:rPr>
        <w:tab/>
        <w:t>&lt;a href="slides/products/cat.html"&gt;20&amp;rdquo; Deranged Cat&lt;/a&gt;</w:t>
      </w:r>
    </w:p>
    <w:p w14:paraId="74487C3F" w14:textId="77777777" w:rsidR="00DD24CF" w:rsidRPr="00DD24CF" w:rsidRDefault="00DD24CF" w:rsidP="00DD24CF">
      <w:pPr>
        <w:spacing w:after="0" w:line="240" w:lineRule="auto"/>
        <w:rPr>
          <w:rStyle w:val="Courierforcode"/>
        </w:rPr>
      </w:pPr>
    </w:p>
    <w:p w14:paraId="1BD37706" w14:textId="77777777" w:rsidR="00DD24CF" w:rsidRPr="00DD24CF" w:rsidRDefault="00DD24CF" w:rsidP="00DD24CF">
      <w:pPr>
        <w:spacing w:after="0" w:line="240" w:lineRule="auto"/>
        <w:rPr>
          <w:rStyle w:val="Courierforcode"/>
        </w:rPr>
      </w:pPr>
      <w:r w:rsidRPr="00DD24CF">
        <w:rPr>
          <w:rStyle w:val="Courierforcode"/>
        </w:rPr>
        <w:tab/>
        <w:t>&lt;h3&gt;My guarantee&lt;/h3&gt;</w:t>
      </w:r>
    </w:p>
    <w:p w14:paraId="1A89D7A8" w14:textId="77777777" w:rsidR="00DD24CF" w:rsidRPr="00DD24CF" w:rsidRDefault="00DD24CF" w:rsidP="00DD24CF">
      <w:pPr>
        <w:spacing w:after="0" w:line="240" w:lineRule="auto"/>
        <w:rPr>
          <w:rStyle w:val="Courierforcode"/>
        </w:rPr>
      </w:pPr>
    </w:p>
    <w:p w14:paraId="3522FD88" w14:textId="77777777" w:rsidR="00DD24CF" w:rsidRPr="00DD24CF" w:rsidRDefault="00DD24CF" w:rsidP="00DD24CF">
      <w:pPr>
        <w:spacing w:after="0" w:line="240" w:lineRule="auto"/>
        <w:rPr>
          <w:rStyle w:val="Courierforcode"/>
        </w:rPr>
      </w:pPr>
      <w:r w:rsidRPr="00DD24CF">
        <w:rPr>
          <w:rStyle w:val="Courierforcode"/>
        </w:rPr>
        <w:tab/>
        <w:t xml:space="preserve">&lt;p&gt;If you aren't completely satisfied with everything you buy from my site, you can return it for a full refund. </w:t>
      </w:r>
    </w:p>
    <w:p w14:paraId="1A651869" w14:textId="77777777" w:rsidR="00DD24CF" w:rsidRPr="00DD24CF" w:rsidRDefault="00DD24CF" w:rsidP="00DD24CF">
      <w:pPr>
        <w:spacing w:after="0" w:line="240" w:lineRule="auto"/>
        <w:rPr>
          <w:rStyle w:val="Courierforcode"/>
        </w:rPr>
      </w:pPr>
      <w:r w:rsidRPr="00DD24CF">
        <w:rPr>
          <w:rStyle w:val="Courierforcode"/>
        </w:rPr>
        <w:tab/>
        <w:t>&lt;b&gt;No questions asked!&lt;/b&gt;&lt;/p&gt;</w:t>
      </w:r>
      <w:r w:rsidRPr="00DD24CF">
        <w:rPr>
          <w:rStyle w:val="Courierforcode"/>
        </w:rPr>
        <w:tab/>
      </w:r>
      <w:r w:rsidRPr="00DD24CF">
        <w:rPr>
          <w:rStyle w:val="Courierforcode"/>
        </w:rPr>
        <w:tab/>
      </w:r>
    </w:p>
    <w:p w14:paraId="33662AFE" w14:textId="77777777" w:rsidR="00DD24CF" w:rsidRPr="00DD24CF" w:rsidRDefault="00DD24CF" w:rsidP="00DD24CF">
      <w:pPr>
        <w:spacing w:after="0" w:line="240" w:lineRule="auto"/>
        <w:rPr>
          <w:rStyle w:val="Courierforcode"/>
        </w:rPr>
      </w:pPr>
    </w:p>
    <w:p w14:paraId="718C2A9C" w14:textId="77777777" w:rsidR="00DD24CF" w:rsidRPr="00DD24CF" w:rsidRDefault="00DD24CF" w:rsidP="00DD24CF">
      <w:pPr>
        <w:spacing w:after="0" w:line="240" w:lineRule="auto"/>
        <w:rPr>
          <w:rStyle w:val="Courierforcode"/>
        </w:rPr>
      </w:pPr>
      <w:r w:rsidRPr="00DD24CF">
        <w:rPr>
          <w:rStyle w:val="Courierforcode"/>
        </w:rPr>
        <w:t>&lt;/section&gt;</w:t>
      </w:r>
    </w:p>
    <w:p w14:paraId="294BA8CC" w14:textId="77777777" w:rsidR="00DD24CF" w:rsidRPr="00DD24CF" w:rsidRDefault="00DD24CF" w:rsidP="00DD24CF">
      <w:pPr>
        <w:spacing w:after="0" w:line="240" w:lineRule="auto"/>
        <w:rPr>
          <w:rStyle w:val="Courierforcode"/>
        </w:rPr>
      </w:pPr>
    </w:p>
    <w:p w14:paraId="569752FB" w14:textId="77777777" w:rsidR="00DD24CF" w:rsidRPr="00DD24CF" w:rsidRDefault="00DD24CF" w:rsidP="00DD24CF">
      <w:pPr>
        <w:spacing w:after="0" w:line="240" w:lineRule="auto"/>
        <w:rPr>
          <w:rStyle w:val="Courierforcode"/>
        </w:rPr>
      </w:pPr>
      <w:r w:rsidRPr="00DD24CF">
        <w:rPr>
          <w:rStyle w:val="Courierforcode"/>
        </w:rPr>
        <w:t>&lt;aside id="sidebar"&gt;</w:t>
      </w:r>
    </w:p>
    <w:p w14:paraId="06573BDB" w14:textId="77777777" w:rsidR="00DD24CF" w:rsidRPr="00DD24CF" w:rsidRDefault="00DD24CF" w:rsidP="00DD24CF">
      <w:pPr>
        <w:spacing w:after="0" w:line="240" w:lineRule="auto"/>
        <w:rPr>
          <w:rStyle w:val="Courierforcode"/>
        </w:rPr>
      </w:pPr>
      <w:r w:rsidRPr="00DD24CF">
        <w:rPr>
          <w:rStyle w:val="Courierforcode"/>
        </w:rPr>
        <w:tab/>
        <w:t>&lt;ul&gt;</w:t>
      </w:r>
    </w:p>
    <w:p w14:paraId="5B9FFDC6"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&lt;li&gt;&lt;a href="slides/products/props.html"&gt;Props&lt;/a&gt;</w:t>
      </w:r>
    </w:p>
    <w:p w14:paraId="23D77E22"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&lt;li&gt;&lt;a href="slides/products/costumes.html"&gt;Costumes&lt;/a&gt;</w:t>
      </w:r>
    </w:p>
    <w:p w14:paraId="1D0E92BB"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&lt;li&gt;&lt;a href="slides/products/effects.html"&gt;Special Effects&lt;/a&gt;</w:t>
      </w:r>
    </w:p>
    <w:p w14:paraId="531FC222"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&lt;li&gt;&lt;a href="slides/products/masks.html"&gt;Masks&lt;/a&gt;</w:t>
      </w:r>
    </w:p>
    <w:p w14:paraId="04678705" w14:textId="77777777" w:rsidR="00DD24CF" w:rsidRPr="00DD24CF" w:rsidRDefault="00DD24CF" w:rsidP="00DD24CF">
      <w:pPr>
        <w:spacing w:after="0" w:line="240" w:lineRule="auto"/>
        <w:rPr>
          <w:rStyle w:val="Courierforcode"/>
        </w:rPr>
      </w:pPr>
      <w:r w:rsidRPr="00DD24CF">
        <w:rPr>
          <w:rStyle w:val="Courierforcode"/>
        </w:rPr>
        <w:tab/>
        <w:t>&lt;/ul&gt;</w:t>
      </w:r>
    </w:p>
    <w:p w14:paraId="12B3772D" w14:textId="77777777" w:rsidR="00DD24CF" w:rsidRPr="00DD24CF" w:rsidRDefault="00DD24CF" w:rsidP="00DD24CF">
      <w:pPr>
        <w:spacing w:after="0" w:line="240" w:lineRule="auto"/>
        <w:rPr>
          <w:rStyle w:val="Courierforcode"/>
        </w:rPr>
      </w:pPr>
      <w:r w:rsidRPr="00DD24CF">
        <w:rPr>
          <w:rStyle w:val="Courierforcode"/>
        </w:rPr>
        <w:t>&lt;/aside&gt;</w:t>
      </w:r>
    </w:p>
    <w:p w14:paraId="09EFC135" w14:textId="77777777" w:rsidR="00DD24CF" w:rsidRPr="00DD24CF" w:rsidRDefault="00DD24CF" w:rsidP="00DD24CF">
      <w:pPr>
        <w:spacing w:after="0" w:line="240" w:lineRule="auto"/>
        <w:rPr>
          <w:rStyle w:val="Courierforcode"/>
        </w:rPr>
      </w:pPr>
    </w:p>
    <w:p w14:paraId="4DD3C926" w14:textId="77777777" w:rsidR="00DD24CF" w:rsidRPr="00DD24CF" w:rsidRDefault="00DD24CF" w:rsidP="00DD24CF">
      <w:pPr>
        <w:spacing w:after="0" w:line="240" w:lineRule="auto"/>
        <w:rPr>
          <w:rStyle w:val="Courierforcode"/>
        </w:rPr>
      </w:pPr>
    </w:p>
    <w:p w14:paraId="50D887CD" w14:textId="77777777" w:rsidR="00DD24CF" w:rsidRPr="00DD24CF" w:rsidRDefault="00DD24CF" w:rsidP="00DD24CF">
      <w:pPr>
        <w:spacing w:after="0" w:line="240" w:lineRule="auto"/>
        <w:rPr>
          <w:rStyle w:val="Courierforcode"/>
        </w:rPr>
      </w:pPr>
    </w:p>
    <w:p w14:paraId="1DDEAAE0" w14:textId="77777777" w:rsidR="00DD24CF" w:rsidRPr="00DD24CF" w:rsidRDefault="00DD24CF" w:rsidP="00DD24CF">
      <w:pPr>
        <w:spacing w:after="0" w:line="240" w:lineRule="auto"/>
        <w:rPr>
          <w:rStyle w:val="Courierforcode"/>
        </w:rPr>
      </w:pPr>
      <w:r w:rsidRPr="00DD24CF">
        <w:rPr>
          <w:rStyle w:val="Courierforcode"/>
        </w:rPr>
        <w:t>&lt;footer&gt;</w:t>
      </w:r>
      <w:r w:rsidRPr="00DD24CF">
        <w:rPr>
          <w:rStyle w:val="Courierforcode"/>
        </w:rPr>
        <w:tab/>
      </w:r>
    </w:p>
    <w:p w14:paraId="024E2055" w14:textId="77777777" w:rsidR="00DD24CF" w:rsidRPr="00DD24CF" w:rsidRDefault="00DD24CF" w:rsidP="00DD24CF">
      <w:pPr>
        <w:spacing w:after="0" w:line="240" w:lineRule="auto"/>
        <w:rPr>
          <w:rStyle w:val="Courierforcode"/>
        </w:rPr>
      </w:pPr>
    </w:p>
    <w:p w14:paraId="0A3AFEE6" w14:textId="77777777" w:rsidR="00DD24CF" w:rsidRPr="00DD24CF" w:rsidRDefault="00DD24CF" w:rsidP="00DD24CF">
      <w:pPr>
        <w:spacing w:after="0" w:line="240" w:lineRule="auto"/>
        <w:rPr>
          <w:rStyle w:val="Courierforcode"/>
        </w:rPr>
      </w:pPr>
      <w:r w:rsidRPr="00DD24CF">
        <w:rPr>
          <w:rStyle w:val="Courierforcode"/>
        </w:rPr>
        <w:tab/>
        <w:t>&lt;p&gt;&amp;copy; 2016 Ben Murach&lt;/p&gt;</w:t>
      </w:r>
    </w:p>
    <w:p w14:paraId="145182DE" w14:textId="77777777" w:rsidR="00DD24CF" w:rsidRPr="00DD24CF" w:rsidRDefault="00DD24CF" w:rsidP="00DD24CF">
      <w:pPr>
        <w:spacing w:after="0" w:line="240" w:lineRule="auto"/>
        <w:rPr>
          <w:rStyle w:val="Courierforcode"/>
        </w:rPr>
      </w:pPr>
    </w:p>
    <w:p w14:paraId="161649CC" w14:textId="77777777" w:rsidR="00DD24CF" w:rsidRPr="00DD24CF" w:rsidRDefault="00DD24CF" w:rsidP="00DD24CF">
      <w:pPr>
        <w:spacing w:after="0" w:line="240" w:lineRule="auto"/>
        <w:rPr>
          <w:rStyle w:val="Courierforcode"/>
        </w:rPr>
      </w:pPr>
      <w:r w:rsidRPr="00DD24CF">
        <w:rPr>
          <w:rStyle w:val="Courierforcode"/>
        </w:rPr>
        <w:t>&lt;/footer&gt;</w:t>
      </w:r>
      <w:r w:rsidRPr="00DD24CF">
        <w:rPr>
          <w:rStyle w:val="Courierforcode"/>
        </w:rPr>
        <w:tab/>
      </w:r>
    </w:p>
    <w:p w14:paraId="7019C274" w14:textId="77777777" w:rsidR="00DD24CF" w:rsidRPr="00DD24CF" w:rsidRDefault="00DD24CF" w:rsidP="00DD24CF">
      <w:pPr>
        <w:spacing w:after="0" w:line="240" w:lineRule="auto"/>
        <w:rPr>
          <w:rStyle w:val="Courierforcode"/>
        </w:rPr>
      </w:pPr>
    </w:p>
    <w:p w14:paraId="2745CC33" w14:textId="77777777" w:rsidR="00DD24CF" w:rsidRPr="00DD24CF" w:rsidRDefault="00DD24CF" w:rsidP="00DD24CF">
      <w:pPr>
        <w:spacing w:after="0" w:line="240" w:lineRule="auto"/>
        <w:rPr>
          <w:rStyle w:val="Courierforcode"/>
        </w:rPr>
      </w:pPr>
      <w:r w:rsidRPr="00DD24CF">
        <w:rPr>
          <w:rStyle w:val="Courierforcode"/>
        </w:rPr>
        <w:t>&lt;/body&gt;</w:t>
      </w:r>
    </w:p>
    <w:p w14:paraId="325F2EBC" w14:textId="3BB7798C" w:rsidR="0027322C" w:rsidRDefault="00DD24CF" w:rsidP="00DD24CF">
      <w:pPr>
        <w:spacing w:after="0" w:line="240" w:lineRule="auto"/>
        <w:rPr>
          <w:rStyle w:val="Courierforcode"/>
        </w:rPr>
      </w:pPr>
      <w:r w:rsidRPr="00DD24CF">
        <w:rPr>
          <w:rStyle w:val="Courierforcode"/>
        </w:rPr>
        <w:t>&lt;/html&gt;</w:t>
      </w:r>
      <w:r w:rsidR="0027322C">
        <w:rPr>
          <w:rStyle w:val="Courierforcode"/>
        </w:rPr>
        <w:br w:type="page"/>
      </w:r>
    </w:p>
    <w:p w14:paraId="0890AF8D" w14:textId="3B33001A" w:rsidR="0027322C" w:rsidRPr="00482904" w:rsidRDefault="0027322C" w:rsidP="0027322C">
      <w:pPr>
        <w:rPr>
          <w:rStyle w:val="IntenseReference"/>
        </w:rPr>
      </w:pPr>
      <w:r w:rsidRPr="00482904">
        <w:rPr>
          <w:rStyle w:val="IntenseReference"/>
        </w:rPr>
        <w:lastRenderedPageBreak/>
        <w:t xml:space="preserve">The </w:t>
      </w:r>
      <w:r>
        <w:rPr>
          <w:rStyle w:val="IntenseReference"/>
        </w:rPr>
        <w:t>CSS</w:t>
      </w:r>
      <w:r w:rsidRPr="00482904">
        <w:rPr>
          <w:rStyle w:val="IntenseReference"/>
        </w:rPr>
        <w:t xml:space="preserve"> for </w:t>
      </w:r>
      <w:r>
        <w:rPr>
          <w:rStyle w:val="IntenseReference"/>
        </w:rPr>
        <w:t>Halloween</w:t>
      </w:r>
      <w:r w:rsidRPr="00482904">
        <w:rPr>
          <w:rStyle w:val="IntenseReference"/>
        </w:rPr>
        <w:t xml:space="preserve"> </w:t>
      </w:r>
      <w:r>
        <w:rPr>
          <w:rStyle w:val="IntenseReference"/>
        </w:rPr>
        <w:t>8</w:t>
      </w:r>
    </w:p>
    <w:p w14:paraId="4623FA9F" w14:textId="77777777" w:rsidR="00DD24CF" w:rsidRPr="00DD24CF" w:rsidRDefault="00DD24CF" w:rsidP="00DD24CF">
      <w:pPr>
        <w:spacing w:after="0" w:line="240" w:lineRule="auto"/>
        <w:rPr>
          <w:rStyle w:val="Courierforcode"/>
        </w:rPr>
      </w:pPr>
      <w:r w:rsidRPr="00DD24CF">
        <w:rPr>
          <w:rStyle w:val="Courierforcode"/>
        </w:rPr>
        <w:t>/* reset selector */</w:t>
      </w:r>
    </w:p>
    <w:p w14:paraId="6D528046" w14:textId="77777777" w:rsidR="00DD24CF" w:rsidRPr="00DD24CF" w:rsidRDefault="00DD24CF" w:rsidP="00DD24CF">
      <w:pPr>
        <w:spacing w:after="0" w:line="240" w:lineRule="auto"/>
        <w:rPr>
          <w:rStyle w:val="Courierforcode"/>
        </w:rPr>
      </w:pPr>
    </w:p>
    <w:p w14:paraId="110FE775" w14:textId="77777777" w:rsidR="00DD24CF" w:rsidRPr="00DD24CF" w:rsidRDefault="00DD24CF" w:rsidP="00DD24CF">
      <w:pPr>
        <w:spacing w:after="0" w:line="240" w:lineRule="auto"/>
        <w:rPr>
          <w:rStyle w:val="Courierforcode"/>
        </w:rPr>
      </w:pPr>
      <w:r w:rsidRPr="00DD24CF">
        <w:rPr>
          <w:rStyle w:val="Courierforcode"/>
        </w:rPr>
        <w:t>* {</w:t>
      </w:r>
    </w:p>
    <w:p w14:paraId="2A2F27E1" w14:textId="77777777" w:rsidR="00DD24CF" w:rsidRPr="00DD24CF" w:rsidRDefault="00DD24CF" w:rsidP="00DD24CF">
      <w:pPr>
        <w:spacing w:after="0" w:line="240" w:lineRule="auto"/>
        <w:rPr>
          <w:rStyle w:val="Courierforcode"/>
        </w:rPr>
      </w:pPr>
      <w:r w:rsidRPr="00DD24CF">
        <w:rPr>
          <w:rStyle w:val="Courierforcode"/>
        </w:rPr>
        <w:tab/>
        <w:t>margin: 0;</w:t>
      </w:r>
    </w:p>
    <w:p w14:paraId="6E19BB4D" w14:textId="77777777" w:rsidR="00DD24CF" w:rsidRPr="00DD24CF" w:rsidRDefault="00DD24CF" w:rsidP="00DD24CF">
      <w:pPr>
        <w:spacing w:after="0" w:line="240" w:lineRule="auto"/>
        <w:rPr>
          <w:rStyle w:val="Courierforcode"/>
        </w:rPr>
      </w:pPr>
      <w:r w:rsidRPr="00DD24CF">
        <w:rPr>
          <w:rStyle w:val="Courierforcode"/>
        </w:rPr>
        <w:tab/>
        <w:t>padding: 0;</w:t>
      </w:r>
    </w:p>
    <w:p w14:paraId="6C336DA2" w14:textId="77777777" w:rsidR="00DD24CF" w:rsidRPr="00DD24CF" w:rsidRDefault="00DD24CF" w:rsidP="00DD24CF">
      <w:pPr>
        <w:spacing w:after="0" w:line="240" w:lineRule="auto"/>
        <w:rPr>
          <w:rStyle w:val="Courierforcode"/>
        </w:rPr>
      </w:pPr>
      <w:r w:rsidRPr="00DD24CF">
        <w:rPr>
          <w:rStyle w:val="Courierforcode"/>
        </w:rPr>
        <w:t>}</w:t>
      </w:r>
    </w:p>
    <w:p w14:paraId="0C01D904" w14:textId="77777777" w:rsidR="00DD24CF" w:rsidRPr="00DD24CF" w:rsidRDefault="00DD24CF" w:rsidP="00DD24CF">
      <w:pPr>
        <w:spacing w:after="0" w:line="240" w:lineRule="auto"/>
        <w:rPr>
          <w:rStyle w:val="Courierforcode"/>
        </w:rPr>
      </w:pPr>
      <w:r w:rsidRPr="00DD24CF">
        <w:rPr>
          <w:rStyle w:val="Courierforcode"/>
        </w:rPr>
        <w:t>/* style for background behind body */</w:t>
      </w:r>
    </w:p>
    <w:p w14:paraId="3DEF16FD" w14:textId="77777777" w:rsidR="00DD24CF" w:rsidRPr="00DD24CF" w:rsidRDefault="00DD24CF" w:rsidP="00DD24CF">
      <w:pPr>
        <w:spacing w:after="0" w:line="240" w:lineRule="auto"/>
        <w:rPr>
          <w:rStyle w:val="Courierforcode"/>
        </w:rPr>
      </w:pPr>
    </w:p>
    <w:p w14:paraId="1851CC04" w14:textId="77777777" w:rsidR="00DD24CF" w:rsidRPr="00DD24CF" w:rsidRDefault="00DD24CF" w:rsidP="00DD24CF">
      <w:pPr>
        <w:spacing w:after="0" w:line="240" w:lineRule="auto"/>
        <w:rPr>
          <w:rStyle w:val="Courierforcode"/>
        </w:rPr>
      </w:pPr>
      <w:r w:rsidRPr="00DD24CF">
        <w:rPr>
          <w:rStyle w:val="Courierforcode"/>
        </w:rPr>
        <w:t>html {</w:t>
      </w:r>
    </w:p>
    <w:p w14:paraId="150C82B5" w14:textId="77777777" w:rsidR="00DD24CF" w:rsidRPr="00DD24CF" w:rsidRDefault="00DD24CF" w:rsidP="00DD24CF">
      <w:pPr>
        <w:spacing w:after="0" w:line="240" w:lineRule="auto"/>
        <w:rPr>
          <w:rStyle w:val="Courierforcode"/>
        </w:rPr>
      </w:pPr>
      <w:r w:rsidRPr="00DD24CF">
        <w:rPr>
          <w:rStyle w:val="Courierforcode"/>
        </w:rPr>
        <w:tab/>
        <w:t>background-image: url("../images/bats.gif")</w:t>
      </w:r>
    </w:p>
    <w:p w14:paraId="1BFF17A6" w14:textId="77777777" w:rsidR="00DD24CF" w:rsidRPr="00DD24CF" w:rsidRDefault="00DD24CF" w:rsidP="00DD24CF">
      <w:pPr>
        <w:spacing w:after="0" w:line="240" w:lineRule="auto"/>
        <w:rPr>
          <w:rStyle w:val="Courierforcode"/>
        </w:rPr>
      </w:pPr>
      <w:r w:rsidRPr="00DD24CF">
        <w:rPr>
          <w:rStyle w:val="Courierforcode"/>
        </w:rPr>
        <w:t>}</w:t>
      </w:r>
    </w:p>
    <w:p w14:paraId="243AF022" w14:textId="77777777" w:rsidR="00DD24CF" w:rsidRPr="00DD24CF" w:rsidRDefault="00DD24CF" w:rsidP="00DD24CF">
      <w:pPr>
        <w:spacing w:after="0" w:line="240" w:lineRule="auto"/>
        <w:rPr>
          <w:rStyle w:val="Courierforcode"/>
        </w:rPr>
      </w:pPr>
    </w:p>
    <w:p w14:paraId="041AFE01" w14:textId="77777777" w:rsidR="00DD24CF" w:rsidRPr="00DD24CF" w:rsidRDefault="00DD24CF" w:rsidP="00DD24CF">
      <w:pPr>
        <w:spacing w:after="0" w:line="240" w:lineRule="auto"/>
        <w:rPr>
          <w:rStyle w:val="Courierforcode"/>
        </w:rPr>
      </w:pPr>
      <w:r w:rsidRPr="00DD24CF">
        <w:rPr>
          <w:rStyle w:val="Courierforcode"/>
        </w:rPr>
        <w:t>/* the styles for the elements */</w:t>
      </w:r>
    </w:p>
    <w:p w14:paraId="1A8F21F1" w14:textId="77777777" w:rsidR="00DD24CF" w:rsidRPr="00DD24CF" w:rsidRDefault="00DD24CF" w:rsidP="00DD24CF">
      <w:pPr>
        <w:spacing w:after="0" w:line="240" w:lineRule="auto"/>
        <w:rPr>
          <w:rStyle w:val="Courierforcode"/>
        </w:rPr>
      </w:pPr>
    </w:p>
    <w:p w14:paraId="0015C929" w14:textId="77777777" w:rsidR="00DD24CF" w:rsidRPr="00DD24CF" w:rsidRDefault="00DD24CF" w:rsidP="00DD24CF">
      <w:pPr>
        <w:spacing w:after="0" w:line="240" w:lineRule="auto"/>
        <w:rPr>
          <w:rStyle w:val="Courierforcode"/>
        </w:rPr>
      </w:pPr>
      <w:r w:rsidRPr="00DD24CF">
        <w:rPr>
          <w:rStyle w:val="Courierforcode"/>
        </w:rPr>
        <w:t>body {</w:t>
      </w:r>
    </w:p>
    <w:p w14:paraId="5ED2DC9F" w14:textId="77777777" w:rsidR="00DD24CF" w:rsidRPr="00DD24CF" w:rsidRDefault="00DD24CF" w:rsidP="00DD24CF">
      <w:pPr>
        <w:spacing w:after="0" w:line="240" w:lineRule="auto"/>
        <w:rPr>
          <w:rStyle w:val="Courierforcode"/>
        </w:rPr>
      </w:pPr>
      <w:r w:rsidRPr="00DD24CF">
        <w:rPr>
          <w:rStyle w:val="Courierforcode"/>
        </w:rPr>
        <w:tab/>
        <w:t>font-family: Arial, Helvetica, sans-serif;</w:t>
      </w:r>
    </w:p>
    <w:p w14:paraId="5A66987A" w14:textId="77777777" w:rsidR="00DD24CF" w:rsidRPr="00DD24CF" w:rsidRDefault="00DD24CF" w:rsidP="00DD24CF">
      <w:pPr>
        <w:spacing w:after="0" w:line="240" w:lineRule="auto"/>
        <w:rPr>
          <w:rStyle w:val="Courierforcode"/>
        </w:rPr>
      </w:pPr>
      <w:r w:rsidRPr="00DD24CF">
        <w:rPr>
          <w:rStyle w:val="Courierforcode"/>
        </w:rPr>
        <w:t xml:space="preserve">    font-size: 100%;</w:t>
      </w:r>
    </w:p>
    <w:p w14:paraId="2CF46A32" w14:textId="77777777" w:rsidR="00DD24CF" w:rsidRPr="00DD24CF" w:rsidRDefault="00DD24CF" w:rsidP="00DD24CF">
      <w:pPr>
        <w:spacing w:after="0" w:line="240" w:lineRule="auto"/>
        <w:rPr>
          <w:rStyle w:val="Courierforcode"/>
        </w:rPr>
      </w:pPr>
      <w:r w:rsidRPr="00DD24CF">
        <w:rPr>
          <w:rStyle w:val="Courierforcode"/>
        </w:rPr>
        <w:tab/>
        <w:t>width: 95%;</w:t>
      </w:r>
    </w:p>
    <w:p w14:paraId="379ACCE4" w14:textId="77777777" w:rsidR="00DD24CF" w:rsidRPr="00DD24CF" w:rsidRDefault="00DD24CF" w:rsidP="00DD24CF">
      <w:pPr>
        <w:spacing w:after="0" w:line="240" w:lineRule="auto"/>
        <w:rPr>
          <w:rStyle w:val="Courierforcode"/>
        </w:rPr>
      </w:pPr>
      <w:r w:rsidRPr="00DD24CF">
        <w:rPr>
          <w:rStyle w:val="Courierforcode"/>
        </w:rPr>
        <w:tab/>
        <w:t>max-width: 960px;</w:t>
      </w:r>
    </w:p>
    <w:p w14:paraId="48B320AB" w14:textId="77777777" w:rsidR="00DD24CF" w:rsidRPr="00DD24CF" w:rsidRDefault="00DD24CF" w:rsidP="00DD24CF">
      <w:pPr>
        <w:spacing w:after="0" w:line="240" w:lineRule="auto"/>
        <w:rPr>
          <w:rStyle w:val="Courierforcode"/>
        </w:rPr>
      </w:pPr>
      <w:r w:rsidRPr="00DD24CF">
        <w:rPr>
          <w:rStyle w:val="Courierforcode"/>
        </w:rPr>
        <w:tab/>
        <w:t>background-color: white;</w:t>
      </w:r>
    </w:p>
    <w:p w14:paraId="1AF911CC" w14:textId="77777777" w:rsidR="00DD24CF" w:rsidRPr="00DD24CF" w:rsidRDefault="00DD24CF" w:rsidP="00DD24CF">
      <w:pPr>
        <w:spacing w:after="0" w:line="240" w:lineRule="auto"/>
        <w:rPr>
          <w:rStyle w:val="Courierforcode"/>
        </w:rPr>
      </w:pPr>
      <w:r w:rsidRPr="00DD24CF">
        <w:rPr>
          <w:rStyle w:val="Courierforcode"/>
        </w:rPr>
        <w:tab/>
        <w:t>margin: 1em auto;</w:t>
      </w:r>
    </w:p>
    <w:p w14:paraId="602C7222" w14:textId="77777777" w:rsidR="00DD24CF" w:rsidRPr="00DD24CF" w:rsidRDefault="00DD24CF" w:rsidP="00DD24CF">
      <w:pPr>
        <w:spacing w:after="0" w:line="240" w:lineRule="auto"/>
        <w:rPr>
          <w:rStyle w:val="Courierforcode"/>
        </w:rPr>
      </w:pPr>
      <w:r w:rsidRPr="00DD24CF">
        <w:rPr>
          <w:rStyle w:val="Courierforcode"/>
        </w:rPr>
        <w:tab/>
        <w:t>border: 3px solid black;</w:t>
      </w:r>
    </w:p>
    <w:p w14:paraId="242376F1" w14:textId="77777777" w:rsidR="00DD24CF" w:rsidRPr="00DD24CF" w:rsidRDefault="00DD24CF" w:rsidP="00DD24CF">
      <w:pPr>
        <w:spacing w:after="0" w:line="240" w:lineRule="auto"/>
        <w:rPr>
          <w:rStyle w:val="Courierforcode"/>
        </w:rPr>
      </w:pPr>
      <w:r w:rsidRPr="00DD24CF">
        <w:rPr>
          <w:rStyle w:val="Courierforcode"/>
        </w:rPr>
        <w:tab/>
        <w:t>box-shadow: .5em .5em .9em black;</w:t>
      </w:r>
    </w:p>
    <w:p w14:paraId="7F96C74D" w14:textId="77777777" w:rsidR="00DD24CF" w:rsidRPr="00DD24CF" w:rsidRDefault="00DD24CF" w:rsidP="00DD24CF">
      <w:pPr>
        <w:spacing w:after="0" w:line="240" w:lineRule="auto"/>
        <w:rPr>
          <w:rStyle w:val="Courierforcode"/>
        </w:rPr>
      </w:pPr>
      <w:r w:rsidRPr="00DD24CF">
        <w:rPr>
          <w:rStyle w:val="Courierforcode"/>
        </w:rPr>
        <w:t>}</w:t>
      </w:r>
    </w:p>
    <w:p w14:paraId="5668C750" w14:textId="77777777" w:rsidR="00DD24CF" w:rsidRPr="00DD24CF" w:rsidRDefault="00DD24CF" w:rsidP="00DD24CF">
      <w:pPr>
        <w:spacing w:after="0" w:line="240" w:lineRule="auto"/>
        <w:rPr>
          <w:rStyle w:val="Courierforcode"/>
        </w:rPr>
      </w:pPr>
    </w:p>
    <w:p w14:paraId="0CB32919" w14:textId="77777777" w:rsidR="00DD24CF" w:rsidRPr="00DD24CF" w:rsidRDefault="00DD24CF" w:rsidP="00DD24CF">
      <w:pPr>
        <w:spacing w:after="0" w:line="240" w:lineRule="auto"/>
        <w:rPr>
          <w:rStyle w:val="Courierforcode"/>
        </w:rPr>
      </w:pPr>
      <w:r w:rsidRPr="00DD24CF">
        <w:rPr>
          <w:rStyle w:val="Courierforcode"/>
        </w:rPr>
        <w:t>/* the styles for the header */</w:t>
      </w:r>
    </w:p>
    <w:p w14:paraId="503C602D" w14:textId="77777777" w:rsidR="00DD24CF" w:rsidRPr="00DD24CF" w:rsidRDefault="00DD24CF" w:rsidP="00DD24CF">
      <w:pPr>
        <w:spacing w:after="0" w:line="240" w:lineRule="auto"/>
        <w:rPr>
          <w:rStyle w:val="Courierforcode"/>
        </w:rPr>
      </w:pPr>
      <w:r w:rsidRPr="00DD24CF">
        <w:rPr>
          <w:rStyle w:val="Courierforcode"/>
        </w:rPr>
        <w:t>header img {</w:t>
      </w:r>
    </w:p>
    <w:p w14:paraId="37426BC0" w14:textId="77777777" w:rsidR="00DD24CF" w:rsidRPr="00DD24CF" w:rsidRDefault="00DD24CF" w:rsidP="00DD24CF">
      <w:pPr>
        <w:spacing w:after="0" w:line="240" w:lineRule="auto"/>
        <w:rPr>
          <w:rStyle w:val="Courierforcode"/>
        </w:rPr>
      </w:pPr>
      <w:r w:rsidRPr="00DD24CF">
        <w:rPr>
          <w:rStyle w:val="Courierforcode"/>
        </w:rPr>
        <w:tab/>
        <w:t>float: left;</w:t>
      </w:r>
    </w:p>
    <w:p w14:paraId="0A2C7095" w14:textId="77777777" w:rsidR="00DD24CF" w:rsidRPr="00DD24CF" w:rsidRDefault="00DD24CF" w:rsidP="00DD24CF">
      <w:pPr>
        <w:spacing w:after="0" w:line="240" w:lineRule="auto"/>
        <w:rPr>
          <w:rStyle w:val="Courierforcode"/>
        </w:rPr>
      </w:pPr>
      <w:r w:rsidRPr="00DD24CF">
        <w:rPr>
          <w:rStyle w:val="Courierforcode"/>
        </w:rPr>
        <w:tab/>
        <w:t>width: 100%;</w:t>
      </w:r>
    </w:p>
    <w:p w14:paraId="65E7B0B6" w14:textId="77777777" w:rsidR="00DD24CF" w:rsidRPr="00DD24CF" w:rsidRDefault="00DD24CF" w:rsidP="00DD24CF">
      <w:pPr>
        <w:spacing w:after="0" w:line="240" w:lineRule="auto"/>
        <w:rPr>
          <w:rStyle w:val="Courierforcode"/>
        </w:rPr>
      </w:pPr>
      <w:r w:rsidRPr="00DD24CF">
        <w:rPr>
          <w:rStyle w:val="Courierforcode"/>
        </w:rPr>
        <w:tab/>
        <w:t>max-width: 70px;</w:t>
      </w:r>
    </w:p>
    <w:p w14:paraId="047312E2" w14:textId="77777777" w:rsidR="00DD24CF" w:rsidRPr="00DD24CF" w:rsidRDefault="00DD24CF" w:rsidP="00DD24CF">
      <w:pPr>
        <w:spacing w:after="0" w:line="240" w:lineRule="auto"/>
        <w:rPr>
          <w:rStyle w:val="Courierforcode"/>
        </w:rPr>
      </w:pPr>
      <w:r w:rsidRPr="00DD24CF">
        <w:rPr>
          <w:rStyle w:val="Courierforcode"/>
        </w:rPr>
        <w:tab/>
        <w:t>min-width: 40px;</w:t>
      </w:r>
    </w:p>
    <w:p w14:paraId="4DA816A2" w14:textId="77777777" w:rsidR="00DD24CF" w:rsidRPr="00DD24CF" w:rsidRDefault="00DD24CF" w:rsidP="00DD24CF">
      <w:pPr>
        <w:spacing w:after="0" w:line="240" w:lineRule="auto"/>
        <w:rPr>
          <w:rStyle w:val="Courierforcode"/>
        </w:rPr>
      </w:pPr>
      <w:r w:rsidRPr="00DD24CF">
        <w:rPr>
          <w:rStyle w:val="Courierforcode"/>
        </w:rPr>
        <w:t>}</w:t>
      </w:r>
    </w:p>
    <w:p w14:paraId="447916F9" w14:textId="77777777" w:rsidR="00DD24CF" w:rsidRPr="00DD24CF" w:rsidRDefault="00DD24CF" w:rsidP="00DD24CF">
      <w:pPr>
        <w:spacing w:after="0" w:line="240" w:lineRule="auto"/>
        <w:rPr>
          <w:rStyle w:val="Courierforcode"/>
        </w:rPr>
      </w:pPr>
    </w:p>
    <w:p w14:paraId="74732B4A" w14:textId="77777777" w:rsidR="00DD24CF" w:rsidRPr="00DD24CF" w:rsidRDefault="00DD24CF" w:rsidP="00DD24CF">
      <w:pPr>
        <w:spacing w:after="0" w:line="240" w:lineRule="auto"/>
        <w:rPr>
          <w:rStyle w:val="Courierforcode"/>
        </w:rPr>
      </w:pPr>
      <w:r w:rsidRPr="00DD24CF">
        <w:rPr>
          <w:rStyle w:val="Courierforcode"/>
        </w:rPr>
        <w:t>header h2 {</w:t>
      </w:r>
    </w:p>
    <w:p w14:paraId="0150B81D" w14:textId="77777777" w:rsidR="00DD24CF" w:rsidRPr="00DD24CF" w:rsidRDefault="00DD24CF" w:rsidP="00DD24CF">
      <w:pPr>
        <w:spacing w:after="0" w:line="240" w:lineRule="auto"/>
        <w:rPr>
          <w:rStyle w:val="Courierforcode"/>
        </w:rPr>
      </w:pPr>
      <w:r w:rsidRPr="00DD24CF">
        <w:rPr>
          <w:rStyle w:val="Courierforcode"/>
        </w:rPr>
        <w:tab/>
        <w:t>font-size: 230%;</w:t>
      </w:r>
    </w:p>
    <w:p w14:paraId="10B3D853" w14:textId="77777777" w:rsidR="00DD24CF" w:rsidRPr="00DD24CF" w:rsidRDefault="00DD24CF" w:rsidP="00DD24CF">
      <w:pPr>
        <w:spacing w:after="0" w:line="240" w:lineRule="auto"/>
        <w:rPr>
          <w:rStyle w:val="Courierforcode"/>
        </w:rPr>
      </w:pPr>
      <w:r w:rsidRPr="00DD24CF">
        <w:rPr>
          <w:rStyle w:val="Courierforcode"/>
        </w:rPr>
        <w:tab/>
        <w:t>text-indent: 25px;</w:t>
      </w:r>
    </w:p>
    <w:p w14:paraId="5E7EACF0" w14:textId="77777777" w:rsidR="00DD24CF" w:rsidRPr="00DD24CF" w:rsidRDefault="00DD24CF" w:rsidP="00DD24CF">
      <w:pPr>
        <w:spacing w:after="0" w:line="240" w:lineRule="auto"/>
        <w:rPr>
          <w:rStyle w:val="Courierforcode"/>
        </w:rPr>
      </w:pPr>
      <w:r w:rsidRPr="00DD24CF">
        <w:rPr>
          <w:rStyle w:val="Courierforcode"/>
        </w:rPr>
        <w:t>}</w:t>
      </w:r>
    </w:p>
    <w:p w14:paraId="3CBD4ECA" w14:textId="77777777" w:rsidR="00DD24CF" w:rsidRPr="00DD24CF" w:rsidRDefault="00DD24CF" w:rsidP="00DD24CF">
      <w:pPr>
        <w:spacing w:after="0" w:line="240" w:lineRule="auto"/>
        <w:rPr>
          <w:rStyle w:val="Courierforcode"/>
        </w:rPr>
      </w:pPr>
    </w:p>
    <w:p w14:paraId="45846437" w14:textId="77777777" w:rsidR="00DD24CF" w:rsidRPr="00DD24CF" w:rsidRDefault="00DD24CF" w:rsidP="00DD24CF">
      <w:pPr>
        <w:spacing w:after="0" w:line="240" w:lineRule="auto"/>
        <w:rPr>
          <w:rStyle w:val="Courierforcode"/>
        </w:rPr>
      </w:pPr>
      <w:r w:rsidRPr="00DD24CF">
        <w:rPr>
          <w:rStyle w:val="Courierforcode"/>
        </w:rPr>
        <w:t>header h3 {</w:t>
      </w:r>
    </w:p>
    <w:p w14:paraId="03055ABD" w14:textId="77777777" w:rsidR="00DD24CF" w:rsidRPr="00DD24CF" w:rsidRDefault="00DD24CF" w:rsidP="00DD24CF">
      <w:pPr>
        <w:spacing w:after="0" w:line="240" w:lineRule="auto"/>
        <w:rPr>
          <w:rStyle w:val="Courierforcode"/>
        </w:rPr>
      </w:pPr>
      <w:r w:rsidRPr="00DD24CF">
        <w:rPr>
          <w:rStyle w:val="Courierforcode"/>
        </w:rPr>
        <w:tab/>
        <w:t>font-size: 120%;</w:t>
      </w:r>
    </w:p>
    <w:p w14:paraId="7F76C672" w14:textId="77777777" w:rsidR="00DD24CF" w:rsidRPr="00DD24CF" w:rsidRDefault="00DD24CF" w:rsidP="00DD24CF">
      <w:pPr>
        <w:spacing w:after="0" w:line="240" w:lineRule="auto"/>
        <w:rPr>
          <w:rStyle w:val="Courierforcode"/>
        </w:rPr>
      </w:pPr>
      <w:r w:rsidRPr="00DD24CF">
        <w:rPr>
          <w:rStyle w:val="Courierforcode"/>
        </w:rPr>
        <w:tab/>
        <w:t>text-indent: 25px;</w:t>
      </w:r>
    </w:p>
    <w:p w14:paraId="0AA7EFB1" w14:textId="77777777" w:rsidR="00DD24CF" w:rsidRPr="00DD24CF" w:rsidRDefault="00DD24CF" w:rsidP="00DD24CF">
      <w:pPr>
        <w:spacing w:after="0" w:line="240" w:lineRule="auto"/>
        <w:rPr>
          <w:rStyle w:val="Courierforcode"/>
        </w:rPr>
      </w:pPr>
      <w:r w:rsidRPr="00DD24CF">
        <w:rPr>
          <w:rStyle w:val="Courierforcode"/>
        </w:rPr>
        <w:t>}</w:t>
      </w:r>
    </w:p>
    <w:p w14:paraId="67A30F79" w14:textId="77777777" w:rsidR="00DD24CF" w:rsidRPr="00DD24CF" w:rsidRDefault="00DD24CF" w:rsidP="00DD24CF">
      <w:pPr>
        <w:spacing w:after="0" w:line="240" w:lineRule="auto"/>
        <w:rPr>
          <w:rStyle w:val="Courierforcode"/>
        </w:rPr>
      </w:pPr>
    </w:p>
    <w:p w14:paraId="75957B4E" w14:textId="77777777" w:rsidR="00DD24CF" w:rsidRPr="00DD24CF" w:rsidRDefault="00DD24CF" w:rsidP="00DD24CF">
      <w:pPr>
        <w:spacing w:after="0" w:line="240" w:lineRule="auto"/>
        <w:rPr>
          <w:rStyle w:val="Courierforcode"/>
        </w:rPr>
      </w:pPr>
      <w:r w:rsidRPr="00DD24CF">
        <w:rPr>
          <w:rStyle w:val="Courierforcode"/>
        </w:rPr>
        <w:t>header {padding: 1em;</w:t>
      </w:r>
    </w:p>
    <w:p w14:paraId="02A86430" w14:textId="77777777" w:rsidR="00DD24CF" w:rsidRPr="00DD24CF" w:rsidRDefault="00DD24CF" w:rsidP="00DD24CF">
      <w:pPr>
        <w:spacing w:after="0" w:line="240" w:lineRule="auto"/>
        <w:rPr>
          <w:rStyle w:val="Courierforcode"/>
        </w:rPr>
      </w:pPr>
      <w:r w:rsidRPr="00DD24CF">
        <w:rPr>
          <w:rStyle w:val="Courierforcode"/>
        </w:rPr>
        <w:tab/>
        <w:t>border-bottom: 3px solid black;</w:t>
      </w:r>
    </w:p>
    <w:p w14:paraId="11183ADD" w14:textId="77777777" w:rsidR="00DD24CF" w:rsidRPr="00DD24CF" w:rsidRDefault="00DD24CF" w:rsidP="00DD24CF">
      <w:pPr>
        <w:spacing w:after="0" w:line="240" w:lineRule="auto"/>
        <w:rPr>
          <w:rStyle w:val="Courierforcode"/>
        </w:rPr>
      </w:pPr>
      <w:r w:rsidRPr="00DD24CF">
        <w:rPr>
          <w:rStyle w:val="Courierforcode"/>
        </w:rPr>
        <w:tab/>
        <w:t>background-image: linear-gradient(45deg, #ffffff 0%, #FF8033 75%, #000000 100%);</w:t>
      </w:r>
    </w:p>
    <w:p w14:paraId="6996F751" w14:textId="77777777" w:rsidR="00DD24CF" w:rsidRPr="00DD24CF" w:rsidRDefault="00DD24CF" w:rsidP="00DD24CF">
      <w:pPr>
        <w:spacing w:after="0" w:line="240" w:lineRule="auto"/>
        <w:rPr>
          <w:rStyle w:val="Courierforcode"/>
        </w:rPr>
      </w:pPr>
      <w:r w:rsidRPr="00DD24CF">
        <w:rPr>
          <w:rStyle w:val="Courierforcode"/>
        </w:rPr>
        <w:tab/>
        <w:t>background-image: -webkit-linear-gradient(45deg, #ffffff 0%, #FF8033 75%, #000000 100%);</w:t>
      </w:r>
    </w:p>
    <w:p w14:paraId="5F9AD6C2" w14:textId="77777777" w:rsidR="00DD24CF" w:rsidRPr="00DD24CF" w:rsidRDefault="00DD24CF" w:rsidP="00DD24CF">
      <w:pPr>
        <w:spacing w:after="0" w:line="240" w:lineRule="auto"/>
        <w:rPr>
          <w:rStyle w:val="Courierforcode"/>
        </w:rPr>
      </w:pPr>
      <w:r w:rsidRPr="00DD24CF">
        <w:rPr>
          <w:rStyle w:val="Courierforcode"/>
        </w:rPr>
        <w:lastRenderedPageBreak/>
        <w:tab/>
        <w:t>background-image: -moz-linear-gradient(45deg, #ffffff 0%, #FF8033 75%, #000000 100%);</w:t>
      </w:r>
    </w:p>
    <w:p w14:paraId="522DC5BD" w14:textId="77777777" w:rsidR="00DD24CF" w:rsidRPr="00DD24CF" w:rsidRDefault="00DD24CF" w:rsidP="00DD24CF">
      <w:pPr>
        <w:spacing w:after="0" w:line="240" w:lineRule="auto"/>
        <w:rPr>
          <w:rStyle w:val="Courierforcode"/>
        </w:rPr>
      </w:pPr>
      <w:r w:rsidRPr="00DD24CF">
        <w:rPr>
          <w:rStyle w:val="Courierforcode"/>
        </w:rPr>
        <w:tab/>
        <w:t>background-image: -o-linear-gradient(45deg, #ffffff 0%, #FF8033 75%, #000000 100%);</w:t>
      </w:r>
    </w:p>
    <w:p w14:paraId="4107C7C4" w14:textId="77777777" w:rsidR="00DD24CF" w:rsidRPr="00DD24CF" w:rsidRDefault="00DD24CF" w:rsidP="00DD24CF">
      <w:pPr>
        <w:spacing w:after="0" w:line="240" w:lineRule="auto"/>
        <w:rPr>
          <w:rStyle w:val="Courierforcode"/>
        </w:rPr>
      </w:pPr>
    </w:p>
    <w:p w14:paraId="62877774" w14:textId="77777777" w:rsidR="00DD24CF" w:rsidRPr="00DD24CF" w:rsidRDefault="00DD24CF" w:rsidP="00DD24CF">
      <w:pPr>
        <w:spacing w:after="0" w:line="240" w:lineRule="auto"/>
        <w:rPr>
          <w:rStyle w:val="Courierforcode"/>
        </w:rPr>
      </w:pPr>
      <w:r w:rsidRPr="00DD24CF">
        <w:rPr>
          <w:rStyle w:val="Courierforcode"/>
        </w:rPr>
        <w:t>}</w:t>
      </w:r>
    </w:p>
    <w:p w14:paraId="01FE8166" w14:textId="77777777" w:rsidR="00DD24CF" w:rsidRPr="00DD24CF" w:rsidRDefault="00DD24CF" w:rsidP="00DD24CF">
      <w:pPr>
        <w:spacing w:after="0" w:line="240" w:lineRule="auto"/>
        <w:rPr>
          <w:rStyle w:val="Courierforcode"/>
        </w:rPr>
      </w:pPr>
    </w:p>
    <w:p w14:paraId="1BB6DAE2" w14:textId="77777777" w:rsidR="00DD24CF" w:rsidRPr="00DD24CF" w:rsidRDefault="00DD24CF" w:rsidP="00DD24CF">
      <w:pPr>
        <w:spacing w:after="0" w:line="240" w:lineRule="auto"/>
        <w:rPr>
          <w:rStyle w:val="Courierforcode"/>
        </w:rPr>
      </w:pPr>
      <w:r w:rsidRPr="00DD24CF">
        <w:rPr>
          <w:rStyle w:val="Courierforcode"/>
        </w:rPr>
        <w:t>/* hide mobile menu initially */</w:t>
      </w:r>
    </w:p>
    <w:p w14:paraId="50F7C5C0" w14:textId="77777777" w:rsidR="00DD24CF" w:rsidRPr="00DD24CF" w:rsidRDefault="00DD24CF" w:rsidP="00DD24CF">
      <w:pPr>
        <w:spacing w:after="0" w:line="240" w:lineRule="auto"/>
        <w:rPr>
          <w:rStyle w:val="Courierforcode"/>
        </w:rPr>
      </w:pPr>
    </w:p>
    <w:p w14:paraId="4C6A49B1" w14:textId="77777777" w:rsidR="00DD24CF" w:rsidRPr="00DD24CF" w:rsidRDefault="00DD24CF" w:rsidP="00DD24CF">
      <w:pPr>
        <w:spacing w:after="0" w:line="240" w:lineRule="auto"/>
        <w:rPr>
          <w:rStyle w:val="Courierforcode"/>
        </w:rPr>
      </w:pPr>
      <w:r w:rsidRPr="00DD24CF">
        <w:rPr>
          <w:rStyle w:val="Courierforcode"/>
        </w:rPr>
        <w:t>#mobile_menu {</w:t>
      </w:r>
    </w:p>
    <w:p w14:paraId="2499D735" w14:textId="77777777" w:rsidR="00DD24CF" w:rsidRPr="00DD24CF" w:rsidRDefault="00DD24CF" w:rsidP="00DD24CF">
      <w:pPr>
        <w:spacing w:after="0" w:line="240" w:lineRule="auto"/>
        <w:rPr>
          <w:rStyle w:val="Courierforcode"/>
        </w:rPr>
      </w:pPr>
      <w:r w:rsidRPr="00DD24CF">
        <w:rPr>
          <w:rStyle w:val="Courierforcode"/>
        </w:rPr>
        <w:tab/>
        <w:t>display: none;</w:t>
      </w:r>
    </w:p>
    <w:p w14:paraId="3CE1BFCE" w14:textId="77777777" w:rsidR="00DD24CF" w:rsidRPr="00DD24CF" w:rsidRDefault="00DD24CF" w:rsidP="00DD24CF">
      <w:pPr>
        <w:spacing w:after="0" w:line="240" w:lineRule="auto"/>
        <w:rPr>
          <w:rStyle w:val="Courierforcode"/>
        </w:rPr>
      </w:pPr>
      <w:r w:rsidRPr="00DD24CF">
        <w:rPr>
          <w:rStyle w:val="Courierforcode"/>
        </w:rPr>
        <w:t>}</w:t>
      </w:r>
    </w:p>
    <w:p w14:paraId="3B881A7A" w14:textId="77777777" w:rsidR="00DD24CF" w:rsidRPr="00DD24CF" w:rsidRDefault="00DD24CF" w:rsidP="00DD24CF">
      <w:pPr>
        <w:spacing w:after="0" w:line="240" w:lineRule="auto"/>
        <w:rPr>
          <w:rStyle w:val="Courierforcode"/>
        </w:rPr>
      </w:pPr>
    </w:p>
    <w:p w14:paraId="6F6C8F96" w14:textId="77777777" w:rsidR="00DD24CF" w:rsidRPr="00DD24CF" w:rsidRDefault="00DD24CF" w:rsidP="00DD24CF">
      <w:pPr>
        <w:spacing w:after="0" w:line="240" w:lineRule="auto"/>
        <w:rPr>
          <w:rStyle w:val="Courierforcode"/>
        </w:rPr>
      </w:pPr>
    </w:p>
    <w:p w14:paraId="32CD6275" w14:textId="77777777" w:rsidR="00DD24CF" w:rsidRPr="00DD24CF" w:rsidRDefault="00DD24CF" w:rsidP="00DD24CF">
      <w:pPr>
        <w:spacing w:after="0" w:line="240" w:lineRule="auto"/>
        <w:rPr>
          <w:rStyle w:val="Courierforcode"/>
        </w:rPr>
      </w:pPr>
      <w:r w:rsidRPr="00DD24CF">
        <w:rPr>
          <w:rStyle w:val="Courierforcode"/>
        </w:rPr>
        <w:t>/* Styles for the navigation menus */</w:t>
      </w:r>
    </w:p>
    <w:p w14:paraId="0C46EAD0" w14:textId="77777777" w:rsidR="00DD24CF" w:rsidRPr="00DD24CF" w:rsidRDefault="00DD24CF" w:rsidP="00DD24CF">
      <w:pPr>
        <w:spacing w:after="0" w:line="240" w:lineRule="auto"/>
        <w:rPr>
          <w:rStyle w:val="Courierforcode"/>
        </w:rPr>
      </w:pPr>
    </w:p>
    <w:p w14:paraId="17AAEBE8" w14:textId="77777777" w:rsidR="00DD24CF" w:rsidRPr="00DD24CF" w:rsidRDefault="00DD24CF" w:rsidP="00DD24CF">
      <w:pPr>
        <w:spacing w:after="0" w:line="240" w:lineRule="auto"/>
        <w:rPr>
          <w:rStyle w:val="Courierforcode"/>
        </w:rPr>
      </w:pPr>
      <w:r w:rsidRPr="00DD24CF">
        <w:rPr>
          <w:rStyle w:val="Courierforcode"/>
        </w:rPr>
        <w:t>/* the styles for the nav_menu class */</w:t>
      </w:r>
    </w:p>
    <w:p w14:paraId="1328DB8E" w14:textId="77777777" w:rsidR="00DD24CF" w:rsidRPr="00DD24CF" w:rsidRDefault="00DD24CF" w:rsidP="00DD24CF">
      <w:pPr>
        <w:spacing w:after="0" w:line="240" w:lineRule="auto"/>
        <w:rPr>
          <w:rStyle w:val="Courierforcode"/>
        </w:rPr>
      </w:pPr>
    </w:p>
    <w:p w14:paraId="217B99E0" w14:textId="77777777" w:rsidR="00DD24CF" w:rsidRPr="00DD24CF" w:rsidRDefault="00DD24CF" w:rsidP="00DD24CF">
      <w:pPr>
        <w:spacing w:after="0" w:line="240" w:lineRule="auto"/>
        <w:rPr>
          <w:rStyle w:val="Courierforcode"/>
        </w:rPr>
      </w:pPr>
      <w:r w:rsidRPr="00DD24CF">
        <w:rPr>
          <w:rStyle w:val="Courierforcode"/>
        </w:rPr>
        <w:t>#nav_menu ul {</w:t>
      </w:r>
    </w:p>
    <w:p w14:paraId="1DCADE33" w14:textId="77777777" w:rsidR="00DD24CF" w:rsidRPr="00DD24CF" w:rsidRDefault="00DD24CF" w:rsidP="00DD24CF">
      <w:pPr>
        <w:spacing w:after="0" w:line="240" w:lineRule="auto"/>
        <w:rPr>
          <w:rStyle w:val="Courierforcode"/>
        </w:rPr>
      </w:pPr>
      <w:r w:rsidRPr="00DD24CF">
        <w:rPr>
          <w:rStyle w:val="Courierforcode"/>
        </w:rPr>
        <w:tab/>
        <w:t>margin: 0;</w:t>
      </w:r>
    </w:p>
    <w:p w14:paraId="0ABB0A5F" w14:textId="77777777" w:rsidR="00DD24CF" w:rsidRPr="00DD24CF" w:rsidRDefault="00DD24CF" w:rsidP="00DD24CF">
      <w:pPr>
        <w:spacing w:after="0" w:line="240" w:lineRule="auto"/>
        <w:rPr>
          <w:rStyle w:val="Courierforcode"/>
        </w:rPr>
      </w:pPr>
      <w:r w:rsidRPr="00DD24CF">
        <w:rPr>
          <w:rStyle w:val="Courierforcode"/>
        </w:rPr>
        <w:tab/>
        <w:t>padding: 0;</w:t>
      </w:r>
    </w:p>
    <w:p w14:paraId="448988B2" w14:textId="77777777" w:rsidR="00DD24CF" w:rsidRPr="00DD24CF" w:rsidRDefault="00DD24CF" w:rsidP="00DD24CF">
      <w:pPr>
        <w:spacing w:after="0" w:line="240" w:lineRule="auto"/>
        <w:rPr>
          <w:rStyle w:val="Courierforcode"/>
        </w:rPr>
      </w:pPr>
      <w:r w:rsidRPr="00DD24CF">
        <w:rPr>
          <w:rStyle w:val="Courierforcode"/>
        </w:rPr>
        <w:tab/>
        <w:t>list-style-type: none;</w:t>
      </w:r>
    </w:p>
    <w:p w14:paraId="6B4DF89E" w14:textId="77777777" w:rsidR="00DD24CF" w:rsidRPr="00DD24CF" w:rsidRDefault="00DD24CF" w:rsidP="00DD24CF">
      <w:pPr>
        <w:spacing w:after="0" w:line="240" w:lineRule="auto"/>
        <w:rPr>
          <w:rStyle w:val="Courierforcode"/>
        </w:rPr>
      </w:pPr>
      <w:r w:rsidRPr="00DD24CF">
        <w:rPr>
          <w:rStyle w:val="Courierforcode"/>
        </w:rPr>
        <w:tab/>
        <w:t>position: relative;</w:t>
      </w:r>
    </w:p>
    <w:p w14:paraId="2947AB14" w14:textId="77777777" w:rsidR="00DD24CF" w:rsidRPr="00DD24CF" w:rsidRDefault="00DD24CF" w:rsidP="00DD24CF">
      <w:pPr>
        <w:spacing w:after="0" w:line="240" w:lineRule="auto"/>
        <w:rPr>
          <w:rStyle w:val="Courierforcode"/>
        </w:rPr>
      </w:pPr>
      <w:r w:rsidRPr="00DD24CF">
        <w:rPr>
          <w:rStyle w:val="Courierforcode"/>
        </w:rPr>
        <w:t>}</w:t>
      </w:r>
    </w:p>
    <w:p w14:paraId="3D7AE479" w14:textId="77777777" w:rsidR="00DD24CF" w:rsidRPr="00DD24CF" w:rsidRDefault="00DD24CF" w:rsidP="00DD24CF">
      <w:pPr>
        <w:spacing w:after="0" w:line="240" w:lineRule="auto"/>
        <w:rPr>
          <w:rStyle w:val="Courierforcode"/>
        </w:rPr>
      </w:pPr>
    </w:p>
    <w:p w14:paraId="2E9BD75D" w14:textId="77777777" w:rsidR="00DD24CF" w:rsidRPr="00DD24CF" w:rsidRDefault="00DD24CF" w:rsidP="00DD24CF">
      <w:pPr>
        <w:spacing w:after="0" w:line="240" w:lineRule="auto"/>
        <w:rPr>
          <w:rStyle w:val="Courierforcode"/>
        </w:rPr>
      </w:pPr>
      <w:r w:rsidRPr="00DD24CF">
        <w:rPr>
          <w:rStyle w:val="Courierforcode"/>
        </w:rPr>
        <w:t>#nav_menu ul li {</w:t>
      </w:r>
    </w:p>
    <w:p w14:paraId="2BA1E9B9" w14:textId="77777777" w:rsidR="00DD24CF" w:rsidRPr="00DD24CF" w:rsidRDefault="00DD24CF" w:rsidP="00DD24CF">
      <w:pPr>
        <w:spacing w:after="0" w:line="240" w:lineRule="auto"/>
        <w:rPr>
          <w:rStyle w:val="Courierforcode"/>
        </w:rPr>
      </w:pPr>
      <w:r w:rsidRPr="00DD24CF">
        <w:rPr>
          <w:rStyle w:val="Courierforcode"/>
        </w:rPr>
        <w:tab/>
        <w:t>display: block;</w:t>
      </w:r>
    </w:p>
    <w:p w14:paraId="7D901700" w14:textId="77777777" w:rsidR="00DD24CF" w:rsidRPr="00DD24CF" w:rsidRDefault="00DD24CF" w:rsidP="00DD24CF">
      <w:pPr>
        <w:spacing w:after="0" w:line="240" w:lineRule="auto"/>
        <w:rPr>
          <w:rStyle w:val="Courierforcode"/>
        </w:rPr>
      </w:pPr>
      <w:r w:rsidRPr="00DD24CF">
        <w:rPr>
          <w:rStyle w:val="Courierforcode"/>
        </w:rPr>
        <w:tab/>
        <w:t>width: 20%;</w:t>
      </w:r>
    </w:p>
    <w:p w14:paraId="1BCF4F11" w14:textId="77777777" w:rsidR="00DD24CF" w:rsidRPr="00DD24CF" w:rsidRDefault="00DD24CF" w:rsidP="00DD24CF">
      <w:pPr>
        <w:spacing w:after="0" w:line="240" w:lineRule="auto"/>
        <w:rPr>
          <w:rStyle w:val="Courierforcode"/>
        </w:rPr>
      </w:pPr>
      <w:r w:rsidRPr="00DD24CF">
        <w:rPr>
          <w:rStyle w:val="Courierforcode"/>
        </w:rPr>
        <w:tab/>
        <w:t>float: left;</w:t>
      </w:r>
    </w:p>
    <w:p w14:paraId="7B190096" w14:textId="77777777" w:rsidR="00DD24CF" w:rsidRPr="00DD24CF" w:rsidRDefault="00DD24CF" w:rsidP="00DD24CF">
      <w:pPr>
        <w:spacing w:after="0" w:line="240" w:lineRule="auto"/>
        <w:rPr>
          <w:rStyle w:val="Courierforcode"/>
        </w:rPr>
      </w:pPr>
      <w:r w:rsidRPr="00DD24CF">
        <w:rPr>
          <w:rStyle w:val="Courierforcode"/>
        </w:rPr>
        <w:t>}</w:t>
      </w:r>
    </w:p>
    <w:p w14:paraId="09386A4A" w14:textId="77777777" w:rsidR="00DD24CF" w:rsidRPr="00DD24CF" w:rsidRDefault="00DD24CF" w:rsidP="00DD24CF">
      <w:pPr>
        <w:spacing w:after="0" w:line="240" w:lineRule="auto"/>
        <w:rPr>
          <w:rStyle w:val="Courierforcode"/>
        </w:rPr>
      </w:pPr>
    </w:p>
    <w:p w14:paraId="54524CA8" w14:textId="77777777" w:rsidR="00DD24CF" w:rsidRPr="00DD24CF" w:rsidRDefault="00DD24CF" w:rsidP="00DD24CF">
      <w:pPr>
        <w:spacing w:after="0" w:line="240" w:lineRule="auto"/>
        <w:rPr>
          <w:rStyle w:val="Courierforcode"/>
        </w:rPr>
      </w:pPr>
      <w:r w:rsidRPr="00DD24CF">
        <w:rPr>
          <w:rStyle w:val="Courierforcode"/>
        </w:rPr>
        <w:t>#nav_menu ul li a {</w:t>
      </w:r>
    </w:p>
    <w:p w14:paraId="7453B693" w14:textId="77777777" w:rsidR="00DD24CF" w:rsidRPr="00DD24CF" w:rsidRDefault="00DD24CF" w:rsidP="00DD24CF">
      <w:pPr>
        <w:spacing w:after="0" w:line="240" w:lineRule="auto"/>
        <w:rPr>
          <w:rStyle w:val="Courierforcode"/>
        </w:rPr>
      </w:pPr>
      <w:r w:rsidRPr="00DD24CF">
        <w:rPr>
          <w:rStyle w:val="Courierforcode"/>
        </w:rPr>
        <w:tab/>
        <w:t>text-align: center;</w:t>
      </w:r>
    </w:p>
    <w:p w14:paraId="4A9014AC" w14:textId="77777777" w:rsidR="00DD24CF" w:rsidRPr="00DD24CF" w:rsidRDefault="00DD24CF" w:rsidP="00DD24CF">
      <w:pPr>
        <w:spacing w:after="0" w:line="240" w:lineRule="auto"/>
        <w:rPr>
          <w:rStyle w:val="Courierforcode"/>
        </w:rPr>
      </w:pPr>
      <w:r w:rsidRPr="00DD24CF">
        <w:rPr>
          <w:rStyle w:val="Courierforcode"/>
        </w:rPr>
        <w:tab/>
        <w:t>display: block;</w:t>
      </w:r>
    </w:p>
    <w:p w14:paraId="1475DA49" w14:textId="77777777" w:rsidR="00DD24CF" w:rsidRPr="00DD24CF" w:rsidRDefault="00DD24CF" w:rsidP="00DD24CF">
      <w:pPr>
        <w:spacing w:after="0" w:line="240" w:lineRule="auto"/>
        <w:rPr>
          <w:rStyle w:val="Courierforcode"/>
        </w:rPr>
      </w:pPr>
      <w:r w:rsidRPr="00DD24CF">
        <w:rPr>
          <w:rStyle w:val="Courierforcode"/>
        </w:rPr>
        <w:tab/>
        <w:t>padding: 1em 0;</w:t>
      </w:r>
    </w:p>
    <w:p w14:paraId="0843E728" w14:textId="77777777" w:rsidR="00DD24CF" w:rsidRPr="00DD24CF" w:rsidRDefault="00DD24CF" w:rsidP="00DD24CF">
      <w:pPr>
        <w:spacing w:after="0" w:line="240" w:lineRule="auto"/>
        <w:rPr>
          <w:rStyle w:val="Courierforcode"/>
        </w:rPr>
      </w:pPr>
      <w:r w:rsidRPr="00DD24CF">
        <w:rPr>
          <w:rStyle w:val="Courierforcode"/>
        </w:rPr>
        <w:tab/>
        <w:t>text-decoration: none;</w:t>
      </w:r>
    </w:p>
    <w:p w14:paraId="3007ABB2" w14:textId="77777777" w:rsidR="00DD24CF" w:rsidRPr="00DD24CF" w:rsidRDefault="00DD24CF" w:rsidP="00DD24CF">
      <w:pPr>
        <w:spacing w:after="0" w:line="240" w:lineRule="auto"/>
        <w:rPr>
          <w:rStyle w:val="Courierforcode"/>
        </w:rPr>
      </w:pPr>
      <w:r w:rsidRPr="00DD24CF">
        <w:rPr>
          <w:rStyle w:val="Courierforcode"/>
        </w:rPr>
        <w:tab/>
        <w:t>background-color: #000000;</w:t>
      </w:r>
    </w:p>
    <w:p w14:paraId="31528E0D" w14:textId="77777777" w:rsidR="00DD24CF" w:rsidRPr="00DD24CF" w:rsidRDefault="00DD24CF" w:rsidP="00DD24CF">
      <w:pPr>
        <w:spacing w:after="0" w:line="240" w:lineRule="auto"/>
        <w:rPr>
          <w:rStyle w:val="Courierforcode"/>
        </w:rPr>
      </w:pPr>
      <w:r w:rsidRPr="00DD24CF">
        <w:rPr>
          <w:rStyle w:val="Courierforcode"/>
        </w:rPr>
        <w:tab/>
        <w:t>color: white;</w:t>
      </w:r>
    </w:p>
    <w:p w14:paraId="47206004" w14:textId="77777777" w:rsidR="00DD24CF" w:rsidRPr="00DD24CF" w:rsidRDefault="00DD24CF" w:rsidP="00DD24CF">
      <w:pPr>
        <w:spacing w:after="0" w:line="240" w:lineRule="auto"/>
        <w:rPr>
          <w:rStyle w:val="Courierforcode"/>
        </w:rPr>
      </w:pPr>
      <w:r w:rsidRPr="00DD24CF">
        <w:rPr>
          <w:rStyle w:val="Courierforcode"/>
        </w:rPr>
        <w:tab/>
        <w:t>font-weight: bold;</w:t>
      </w:r>
    </w:p>
    <w:p w14:paraId="40104462" w14:textId="77777777" w:rsidR="00DD24CF" w:rsidRPr="00DD24CF" w:rsidRDefault="00DD24CF" w:rsidP="00DD24CF">
      <w:pPr>
        <w:spacing w:after="0" w:line="240" w:lineRule="auto"/>
        <w:rPr>
          <w:rStyle w:val="Courierforcode"/>
        </w:rPr>
      </w:pPr>
      <w:r w:rsidRPr="00DD24CF">
        <w:rPr>
          <w:rStyle w:val="Courierforcode"/>
        </w:rPr>
        <w:t>}</w:t>
      </w:r>
    </w:p>
    <w:p w14:paraId="4B1C2FA7" w14:textId="77777777" w:rsidR="00DD24CF" w:rsidRPr="00DD24CF" w:rsidRDefault="00DD24CF" w:rsidP="00DD24CF">
      <w:pPr>
        <w:spacing w:after="0" w:line="240" w:lineRule="auto"/>
        <w:rPr>
          <w:rStyle w:val="Courierforcode"/>
        </w:rPr>
      </w:pPr>
    </w:p>
    <w:p w14:paraId="135D0186" w14:textId="77777777" w:rsidR="00DD24CF" w:rsidRPr="00DD24CF" w:rsidRDefault="00DD24CF" w:rsidP="00DD24CF">
      <w:pPr>
        <w:spacing w:after="0" w:line="240" w:lineRule="auto"/>
        <w:rPr>
          <w:rStyle w:val="Courierforcode"/>
        </w:rPr>
      </w:pPr>
    </w:p>
    <w:p w14:paraId="72101BB6" w14:textId="77777777" w:rsidR="00DD24CF" w:rsidRPr="00DD24CF" w:rsidRDefault="00DD24CF" w:rsidP="00DD24CF">
      <w:pPr>
        <w:spacing w:after="0" w:line="240" w:lineRule="auto"/>
        <w:rPr>
          <w:rStyle w:val="Courierforcode"/>
        </w:rPr>
      </w:pPr>
      <w:r w:rsidRPr="00DD24CF">
        <w:rPr>
          <w:rStyle w:val="Courierforcode"/>
        </w:rPr>
        <w:t>#nav_menu ul li a.current {</w:t>
      </w:r>
    </w:p>
    <w:p w14:paraId="6F04117F"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color: #FF8033;</w:t>
      </w:r>
    </w:p>
    <w:p w14:paraId="0A20230F" w14:textId="77777777" w:rsidR="00DD24CF" w:rsidRPr="00DD24CF" w:rsidRDefault="00DD24CF" w:rsidP="00DD24CF">
      <w:pPr>
        <w:spacing w:after="0" w:line="240" w:lineRule="auto"/>
        <w:rPr>
          <w:rStyle w:val="Courierforcode"/>
        </w:rPr>
      </w:pPr>
      <w:r w:rsidRPr="00DD24CF">
        <w:rPr>
          <w:rStyle w:val="Courierforcode"/>
        </w:rPr>
        <w:t>}</w:t>
      </w:r>
    </w:p>
    <w:p w14:paraId="0DEDBBE9" w14:textId="77777777" w:rsidR="00DD24CF" w:rsidRPr="00DD24CF" w:rsidRDefault="00DD24CF" w:rsidP="00DD24CF">
      <w:pPr>
        <w:spacing w:after="0" w:line="240" w:lineRule="auto"/>
        <w:rPr>
          <w:rStyle w:val="Courierforcode"/>
        </w:rPr>
      </w:pPr>
    </w:p>
    <w:p w14:paraId="744E9BBA" w14:textId="77777777" w:rsidR="00DD24CF" w:rsidRPr="00DD24CF" w:rsidRDefault="00DD24CF" w:rsidP="00DD24CF">
      <w:pPr>
        <w:spacing w:after="0" w:line="240" w:lineRule="auto"/>
        <w:rPr>
          <w:rStyle w:val="Courierforcode"/>
        </w:rPr>
      </w:pPr>
      <w:r w:rsidRPr="00DD24CF">
        <w:rPr>
          <w:rStyle w:val="Courierforcode"/>
        </w:rPr>
        <w:t>#nav_menu ul ul {</w:t>
      </w:r>
    </w:p>
    <w:p w14:paraId="06B936B8" w14:textId="77777777" w:rsidR="00DD24CF" w:rsidRPr="00DD24CF" w:rsidRDefault="00DD24CF" w:rsidP="00DD24CF">
      <w:pPr>
        <w:spacing w:after="0" w:line="240" w:lineRule="auto"/>
        <w:rPr>
          <w:rStyle w:val="Courierforcode"/>
        </w:rPr>
      </w:pPr>
      <w:r w:rsidRPr="00DD24CF">
        <w:rPr>
          <w:rStyle w:val="Courierforcode"/>
        </w:rPr>
        <w:tab/>
        <w:t>display: none;</w:t>
      </w:r>
    </w:p>
    <w:p w14:paraId="0A74E5F9" w14:textId="77777777" w:rsidR="00DD24CF" w:rsidRPr="00DD24CF" w:rsidRDefault="00DD24CF" w:rsidP="00DD24CF">
      <w:pPr>
        <w:spacing w:after="0" w:line="240" w:lineRule="auto"/>
        <w:rPr>
          <w:rStyle w:val="Courierforcode"/>
        </w:rPr>
      </w:pPr>
      <w:r w:rsidRPr="00DD24CF">
        <w:rPr>
          <w:rStyle w:val="Courierforcode"/>
        </w:rPr>
        <w:tab/>
        <w:t>position: absolute;</w:t>
      </w:r>
    </w:p>
    <w:p w14:paraId="41A72C9E" w14:textId="77777777" w:rsidR="00DD24CF" w:rsidRPr="00DD24CF" w:rsidRDefault="00DD24CF" w:rsidP="00DD24CF">
      <w:pPr>
        <w:spacing w:after="0" w:line="240" w:lineRule="auto"/>
        <w:rPr>
          <w:rStyle w:val="Courierforcode"/>
        </w:rPr>
      </w:pPr>
      <w:r w:rsidRPr="00DD24CF">
        <w:rPr>
          <w:rStyle w:val="Courierforcode"/>
        </w:rPr>
        <w:tab/>
        <w:t>top: 100%;</w:t>
      </w:r>
    </w:p>
    <w:p w14:paraId="456774DA" w14:textId="77777777" w:rsidR="00DD24CF" w:rsidRPr="00DD24CF" w:rsidRDefault="00DD24CF" w:rsidP="00DD24CF">
      <w:pPr>
        <w:spacing w:after="0" w:line="240" w:lineRule="auto"/>
        <w:rPr>
          <w:rStyle w:val="Courierforcode"/>
        </w:rPr>
      </w:pPr>
      <w:r w:rsidRPr="00DD24CF">
        <w:rPr>
          <w:rStyle w:val="Courierforcode"/>
        </w:rPr>
        <w:t>}</w:t>
      </w:r>
    </w:p>
    <w:p w14:paraId="2CFAA5AA" w14:textId="77777777" w:rsidR="00DD24CF" w:rsidRPr="00DD24CF" w:rsidRDefault="00DD24CF" w:rsidP="00DD24CF">
      <w:pPr>
        <w:spacing w:after="0" w:line="240" w:lineRule="auto"/>
        <w:rPr>
          <w:rStyle w:val="Courierforcode"/>
        </w:rPr>
      </w:pPr>
    </w:p>
    <w:p w14:paraId="26B235C3" w14:textId="77777777" w:rsidR="00DD24CF" w:rsidRPr="00DD24CF" w:rsidRDefault="00DD24CF" w:rsidP="00DD24CF">
      <w:pPr>
        <w:spacing w:after="0" w:line="240" w:lineRule="auto"/>
        <w:rPr>
          <w:rStyle w:val="Courierforcode"/>
        </w:rPr>
      </w:pPr>
      <w:r w:rsidRPr="00DD24CF">
        <w:rPr>
          <w:rStyle w:val="Courierforcode"/>
        </w:rPr>
        <w:lastRenderedPageBreak/>
        <w:t>/* makes 2nd tier menu appear vertically*/</w:t>
      </w:r>
    </w:p>
    <w:p w14:paraId="1DC54CDD" w14:textId="77777777" w:rsidR="00DD24CF" w:rsidRPr="00DD24CF" w:rsidRDefault="00DD24CF" w:rsidP="00DD24CF">
      <w:pPr>
        <w:spacing w:after="0" w:line="240" w:lineRule="auto"/>
        <w:rPr>
          <w:rStyle w:val="Courierforcode"/>
        </w:rPr>
      </w:pPr>
      <w:r w:rsidRPr="00DD24CF">
        <w:rPr>
          <w:rStyle w:val="Courierforcode"/>
        </w:rPr>
        <w:t>#nav_menu ul ul li {</w:t>
      </w:r>
    </w:p>
    <w:p w14:paraId="352277A7" w14:textId="77777777" w:rsidR="00DD24CF" w:rsidRPr="00DD24CF" w:rsidRDefault="00DD24CF" w:rsidP="00DD24CF">
      <w:pPr>
        <w:spacing w:after="0" w:line="240" w:lineRule="auto"/>
        <w:rPr>
          <w:rStyle w:val="Courierforcode"/>
        </w:rPr>
      </w:pPr>
      <w:r w:rsidRPr="00DD24CF">
        <w:rPr>
          <w:rStyle w:val="Courierforcode"/>
        </w:rPr>
        <w:t>display: block;</w:t>
      </w:r>
    </w:p>
    <w:p w14:paraId="06551272" w14:textId="77777777" w:rsidR="00DD24CF" w:rsidRPr="00DD24CF" w:rsidRDefault="00DD24CF" w:rsidP="00DD24CF">
      <w:pPr>
        <w:spacing w:after="0" w:line="240" w:lineRule="auto"/>
        <w:rPr>
          <w:rStyle w:val="Courierforcode"/>
        </w:rPr>
      </w:pPr>
      <w:r w:rsidRPr="00DD24CF">
        <w:rPr>
          <w:rStyle w:val="Courierforcode"/>
        </w:rPr>
        <w:tab/>
        <w:t>width: 20%;</w:t>
      </w:r>
    </w:p>
    <w:p w14:paraId="08B14B8D" w14:textId="77777777" w:rsidR="00DD24CF" w:rsidRPr="00DD24CF" w:rsidRDefault="00DD24CF" w:rsidP="00DD24CF">
      <w:pPr>
        <w:spacing w:after="0" w:line="240" w:lineRule="auto"/>
        <w:rPr>
          <w:rStyle w:val="Courierforcode"/>
        </w:rPr>
      </w:pPr>
      <w:r w:rsidRPr="00DD24CF">
        <w:rPr>
          <w:rStyle w:val="Courierforcode"/>
        </w:rPr>
        <w:t>}</w:t>
      </w:r>
    </w:p>
    <w:p w14:paraId="14AC132D" w14:textId="77777777" w:rsidR="00DD24CF" w:rsidRPr="00DD24CF" w:rsidRDefault="00DD24CF" w:rsidP="00DD24CF">
      <w:pPr>
        <w:spacing w:after="0" w:line="240" w:lineRule="auto"/>
        <w:rPr>
          <w:rStyle w:val="Courierforcode"/>
        </w:rPr>
      </w:pPr>
    </w:p>
    <w:p w14:paraId="28686C9B" w14:textId="77777777" w:rsidR="00DD24CF" w:rsidRPr="00DD24CF" w:rsidRDefault="00DD24CF" w:rsidP="00DD24CF">
      <w:pPr>
        <w:spacing w:after="0" w:line="240" w:lineRule="auto"/>
        <w:rPr>
          <w:rStyle w:val="Courierforcode"/>
        </w:rPr>
      </w:pPr>
      <w:r w:rsidRPr="00DD24CF">
        <w:rPr>
          <w:rStyle w:val="Courierforcode"/>
        </w:rPr>
        <w:t>#nav_menu ul ul li {</w:t>
      </w:r>
    </w:p>
    <w:p w14:paraId="491B462F" w14:textId="77777777" w:rsidR="00DD24CF" w:rsidRPr="00DD24CF" w:rsidRDefault="00DD24CF" w:rsidP="00DD24CF">
      <w:pPr>
        <w:spacing w:after="0" w:line="240" w:lineRule="auto"/>
        <w:rPr>
          <w:rStyle w:val="Courierforcode"/>
        </w:rPr>
      </w:pPr>
      <w:r w:rsidRPr="00DD24CF">
        <w:rPr>
          <w:rStyle w:val="Courierforcode"/>
        </w:rPr>
        <w:tab/>
        <w:t>display: block;</w:t>
      </w:r>
    </w:p>
    <w:p w14:paraId="366044AE" w14:textId="77777777" w:rsidR="00DD24CF" w:rsidRPr="00DD24CF" w:rsidRDefault="00DD24CF" w:rsidP="00DD24CF">
      <w:pPr>
        <w:spacing w:after="0" w:line="240" w:lineRule="auto"/>
        <w:rPr>
          <w:rStyle w:val="Courierforcode"/>
        </w:rPr>
      </w:pPr>
      <w:r w:rsidRPr="00DD24CF">
        <w:rPr>
          <w:rStyle w:val="Courierforcode"/>
        </w:rPr>
        <w:tab/>
        <w:t>width: 20%;</w:t>
      </w:r>
    </w:p>
    <w:p w14:paraId="26378541" w14:textId="77777777" w:rsidR="00DD24CF" w:rsidRPr="00DD24CF" w:rsidRDefault="00DD24CF" w:rsidP="00DD24CF">
      <w:pPr>
        <w:spacing w:after="0" w:line="240" w:lineRule="auto"/>
        <w:rPr>
          <w:rStyle w:val="Courierforcode"/>
        </w:rPr>
      </w:pPr>
    </w:p>
    <w:p w14:paraId="3AFFD160" w14:textId="77777777" w:rsidR="00DD24CF" w:rsidRPr="00DD24CF" w:rsidRDefault="00DD24CF" w:rsidP="00DD24CF">
      <w:pPr>
        <w:spacing w:after="0" w:line="240" w:lineRule="auto"/>
        <w:rPr>
          <w:rStyle w:val="Courierforcode"/>
        </w:rPr>
      </w:pPr>
      <w:r w:rsidRPr="00DD24CF">
        <w:rPr>
          <w:rStyle w:val="Courierforcode"/>
        </w:rPr>
        <w:tab/>
      </w:r>
    </w:p>
    <w:p w14:paraId="031023A6" w14:textId="77777777" w:rsidR="00DD24CF" w:rsidRPr="00DD24CF" w:rsidRDefault="00DD24CF" w:rsidP="00DD24CF">
      <w:pPr>
        <w:spacing w:after="0" w:line="240" w:lineRule="auto"/>
        <w:rPr>
          <w:rStyle w:val="Courierforcode"/>
        </w:rPr>
      </w:pPr>
      <w:r w:rsidRPr="00DD24CF">
        <w:rPr>
          <w:rStyle w:val="Courierforcode"/>
        </w:rPr>
        <w:tab/>
        <w:t>float: none;</w:t>
      </w:r>
    </w:p>
    <w:p w14:paraId="1D344DA1" w14:textId="77777777" w:rsidR="00DD24CF" w:rsidRPr="00DD24CF" w:rsidRDefault="00DD24CF" w:rsidP="00DD24CF">
      <w:pPr>
        <w:spacing w:after="0" w:line="240" w:lineRule="auto"/>
        <w:rPr>
          <w:rStyle w:val="Courierforcode"/>
        </w:rPr>
      </w:pPr>
      <w:r w:rsidRPr="00DD24CF">
        <w:rPr>
          <w:rStyle w:val="Courierforcode"/>
        </w:rPr>
        <w:t>}</w:t>
      </w:r>
    </w:p>
    <w:p w14:paraId="7A92E76A" w14:textId="77777777" w:rsidR="00DD24CF" w:rsidRPr="00DD24CF" w:rsidRDefault="00DD24CF" w:rsidP="00DD24CF">
      <w:pPr>
        <w:spacing w:after="0" w:line="240" w:lineRule="auto"/>
        <w:rPr>
          <w:rStyle w:val="Courierforcode"/>
        </w:rPr>
      </w:pPr>
      <w:r w:rsidRPr="00DD24CF">
        <w:rPr>
          <w:rStyle w:val="Courierforcode"/>
        </w:rPr>
        <w:t>/* makes 2nd tier menu appear when hovering over li of main menu*/</w:t>
      </w:r>
    </w:p>
    <w:p w14:paraId="70C4BAC0" w14:textId="77777777" w:rsidR="00DD24CF" w:rsidRPr="00DD24CF" w:rsidRDefault="00DD24CF" w:rsidP="00DD24CF">
      <w:pPr>
        <w:spacing w:after="0" w:line="240" w:lineRule="auto"/>
        <w:rPr>
          <w:rStyle w:val="Courierforcode"/>
        </w:rPr>
      </w:pPr>
      <w:r w:rsidRPr="00DD24CF">
        <w:rPr>
          <w:rStyle w:val="Courierforcode"/>
        </w:rPr>
        <w:t>#nav_menu ul li:hover &gt; ul {</w:t>
      </w:r>
    </w:p>
    <w:p w14:paraId="463D51A9" w14:textId="77777777" w:rsidR="00DD24CF" w:rsidRPr="00DD24CF" w:rsidRDefault="00DD24CF" w:rsidP="00DD24CF">
      <w:pPr>
        <w:spacing w:after="0" w:line="240" w:lineRule="auto"/>
        <w:rPr>
          <w:rStyle w:val="Courierforcode"/>
        </w:rPr>
      </w:pPr>
      <w:r w:rsidRPr="00DD24CF">
        <w:rPr>
          <w:rStyle w:val="Courierforcode"/>
        </w:rPr>
        <w:tab/>
        <w:t>display: block;</w:t>
      </w:r>
    </w:p>
    <w:p w14:paraId="39728840" w14:textId="77777777" w:rsidR="00DD24CF" w:rsidRPr="00DD24CF" w:rsidRDefault="00DD24CF" w:rsidP="00DD24CF">
      <w:pPr>
        <w:spacing w:after="0" w:line="240" w:lineRule="auto"/>
        <w:rPr>
          <w:rStyle w:val="Courierforcode"/>
        </w:rPr>
      </w:pPr>
      <w:r w:rsidRPr="00DD24CF">
        <w:rPr>
          <w:rStyle w:val="Courierforcode"/>
        </w:rPr>
        <w:t>}</w:t>
      </w:r>
    </w:p>
    <w:p w14:paraId="79E1E081" w14:textId="77777777" w:rsidR="00DD24CF" w:rsidRPr="00DD24CF" w:rsidRDefault="00DD24CF" w:rsidP="00DD24CF">
      <w:pPr>
        <w:spacing w:after="0" w:line="240" w:lineRule="auto"/>
        <w:rPr>
          <w:rStyle w:val="Courierforcode"/>
        </w:rPr>
      </w:pPr>
    </w:p>
    <w:p w14:paraId="696EAC39" w14:textId="77777777" w:rsidR="00DD24CF" w:rsidRPr="00DD24CF" w:rsidRDefault="00DD24CF" w:rsidP="00DD24CF">
      <w:pPr>
        <w:spacing w:after="0" w:line="240" w:lineRule="auto"/>
        <w:rPr>
          <w:rStyle w:val="Courierforcode"/>
        </w:rPr>
      </w:pPr>
      <w:r w:rsidRPr="00DD24CF">
        <w:rPr>
          <w:rStyle w:val="Courierforcode"/>
        </w:rPr>
        <w:t>/* creates an empty block to push 2nd tier menu down*/</w:t>
      </w:r>
    </w:p>
    <w:p w14:paraId="55D1EE2F" w14:textId="77777777" w:rsidR="00DD24CF" w:rsidRPr="00DD24CF" w:rsidRDefault="00DD24CF" w:rsidP="00DD24CF">
      <w:pPr>
        <w:spacing w:after="0" w:line="240" w:lineRule="auto"/>
        <w:rPr>
          <w:rStyle w:val="Courierforcode"/>
        </w:rPr>
      </w:pPr>
      <w:r w:rsidRPr="00DD24CF">
        <w:rPr>
          <w:rStyle w:val="Courierforcode"/>
        </w:rPr>
        <w:t>#nav_menu &gt; ul::after {</w:t>
      </w:r>
    </w:p>
    <w:p w14:paraId="71AB54FE" w14:textId="77777777" w:rsidR="00DD24CF" w:rsidRPr="00DD24CF" w:rsidRDefault="00DD24CF" w:rsidP="00DD24CF">
      <w:pPr>
        <w:spacing w:after="0" w:line="240" w:lineRule="auto"/>
        <w:rPr>
          <w:rStyle w:val="Courierforcode"/>
        </w:rPr>
      </w:pPr>
      <w:r w:rsidRPr="00DD24CF">
        <w:rPr>
          <w:rStyle w:val="Courierforcode"/>
        </w:rPr>
        <w:tab/>
        <w:t>content: "";</w:t>
      </w:r>
    </w:p>
    <w:p w14:paraId="54E87EE5" w14:textId="77777777" w:rsidR="00DD24CF" w:rsidRPr="00DD24CF" w:rsidRDefault="00DD24CF" w:rsidP="00DD24CF">
      <w:pPr>
        <w:spacing w:after="0" w:line="240" w:lineRule="auto"/>
        <w:rPr>
          <w:rStyle w:val="Courierforcode"/>
        </w:rPr>
      </w:pPr>
      <w:r w:rsidRPr="00DD24CF">
        <w:rPr>
          <w:rStyle w:val="Courierforcode"/>
        </w:rPr>
        <w:tab/>
        <w:t>display: block;</w:t>
      </w:r>
      <w:r w:rsidRPr="00DD24CF">
        <w:rPr>
          <w:rStyle w:val="Courierforcode"/>
        </w:rPr>
        <w:tab/>
      </w:r>
    </w:p>
    <w:p w14:paraId="7659034F" w14:textId="77777777" w:rsidR="00DD24CF" w:rsidRPr="00DD24CF" w:rsidRDefault="00DD24CF" w:rsidP="00DD24CF">
      <w:pPr>
        <w:spacing w:after="0" w:line="240" w:lineRule="auto"/>
        <w:rPr>
          <w:rStyle w:val="Courierforcode"/>
        </w:rPr>
      </w:pPr>
      <w:r w:rsidRPr="00DD24CF">
        <w:rPr>
          <w:rStyle w:val="Courierforcode"/>
        </w:rPr>
        <w:tab/>
        <w:t>clear: both;</w:t>
      </w:r>
    </w:p>
    <w:p w14:paraId="4FE0F206" w14:textId="77777777" w:rsidR="00DD24CF" w:rsidRPr="00DD24CF" w:rsidRDefault="00DD24CF" w:rsidP="00DD24CF">
      <w:pPr>
        <w:spacing w:after="0" w:line="240" w:lineRule="auto"/>
        <w:rPr>
          <w:rStyle w:val="Courierforcode"/>
        </w:rPr>
      </w:pPr>
      <w:r w:rsidRPr="00DD24CF">
        <w:rPr>
          <w:rStyle w:val="Courierforcode"/>
        </w:rPr>
        <w:t>}</w:t>
      </w:r>
    </w:p>
    <w:p w14:paraId="03B1A1A1" w14:textId="77777777" w:rsidR="00DD24CF" w:rsidRPr="00DD24CF" w:rsidRDefault="00DD24CF" w:rsidP="00DD24CF">
      <w:pPr>
        <w:spacing w:after="0" w:line="240" w:lineRule="auto"/>
        <w:rPr>
          <w:rStyle w:val="Courierforcode"/>
        </w:rPr>
      </w:pPr>
    </w:p>
    <w:p w14:paraId="509261F9" w14:textId="77777777" w:rsidR="00DD24CF" w:rsidRPr="00DD24CF" w:rsidRDefault="00DD24CF" w:rsidP="00DD24CF">
      <w:pPr>
        <w:spacing w:after="0" w:line="240" w:lineRule="auto"/>
        <w:rPr>
          <w:rStyle w:val="Courierforcode"/>
        </w:rPr>
      </w:pPr>
    </w:p>
    <w:p w14:paraId="1AC5680C" w14:textId="77777777" w:rsidR="00DD24CF" w:rsidRPr="00DD24CF" w:rsidRDefault="00DD24CF" w:rsidP="00DD24CF">
      <w:pPr>
        <w:spacing w:after="0" w:line="240" w:lineRule="auto"/>
        <w:rPr>
          <w:rStyle w:val="Courierforcode"/>
        </w:rPr>
      </w:pPr>
      <w:r w:rsidRPr="00DD24CF">
        <w:rPr>
          <w:rStyle w:val="Courierforcode"/>
        </w:rPr>
        <w:t>/* makes 2nd tier menu li blocks display in gray when hovered over*/</w:t>
      </w:r>
    </w:p>
    <w:p w14:paraId="22355EFD" w14:textId="77777777" w:rsidR="00DD24CF" w:rsidRPr="00DD24CF" w:rsidRDefault="00DD24CF" w:rsidP="00DD24CF">
      <w:pPr>
        <w:spacing w:after="0" w:line="240" w:lineRule="auto"/>
        <w:rPr>
          <w:rStyle w:val="Courierforcode"/>
        </w:rPr>
      </w:pPr>
      <w:r w:rsidRPr="00DD24CF">
        <w:rPr>
          <w:rStyle w:val="Courierforcode"/>
        </w:rPr>
        <w:t>#nav_menu ul li ul li a:hover {</w:t>
      </w:r>
    </w:p>
    <w:p w14:paraId="7489E673" w14:textId="77777777" w:rsidR="00DD24CF" w:rsidRPr="00DD24CF" w:rsidRDefault="00DD24CF" w:rsidP="00DD24CF">
      <w:pPr>
        <w:spacing w:after="0" w:line="240" w:lineRule="auto"/>
        <w:rPr>
          <w:rStyle w:val="Courierforcode"/>
        </w:rPr>
      </w:pPr>
      <w:r w:rsidRPr="00DD24CF">
        <w:rPr>
          <w:rStyle w:val="Courierforcode"/>
        </w:rPr>
        <w:tab/>
        <w:t>background-color: gray;</w:t>
      </w:r>
    </w:p>
    <w:p w14:paraId="695AC21C" w14:textId="77777777" w:rsidR="00DD24CF" w:rsidRPr="00DD24CF" w:rsidRDefault="00DD24CF" w:rsidP="00DD24CF">
      <w:pPr>
        <w:spacing w:after="0" w:line="240" w:lineRule="auto"/>
        <w:rPr>
          <w:rStyle w:val="Courierforcode"/>
        </w:rPr>
      </w:pPr>
      <w:r w:rsidRPr="00DD24CF">
        <w:rPr>
          <w:rStyle w:val="Courierforcode"/>
        </w:rPr>
        <w:t>}</w:t>
      </w:r>
    </w:p>
    <w:p w14:paraId="59D5A195" w14:textId="77777777" w:rsidR="00DD24CF" w:rsidRPr="00DD24CF" w:rsidRDefault="00DD24CF" w:rsidP="00DD24CF">
      <w:pPr>
        <w:spacing w:after="0" w:line="240" w:lineRule="auto"/>
        <w:rPr>
          <w:rStyle w:val="Courierforcode"/>
        </w:rPr>
      </w:pPr>
    </w:p>
    <w:p w14:paraId="73A4C32B" w14:textId="77777777" w:rsidR="00DD24CF" w:rsidRPr="00DD24CF" w:rsidRDefault="00DD24CF" w:rsidP="00DD24CF">
      <w:pPr>
        <w:spacing w:after="0" w:line="240" w:lineRule="auto"/>
        <w:rPr>
          <w:rStyle w:val="Courierforcode"/>
        </w:rPr>
      </w:pPr>
    </w:p>
    <w:p w14:paraId="12E033FF" w14:textId="77777777" w:rsidR="00DD24CF" w:rsidRPr="00DD24CF" w:rsidRDefault="00DD24CF" w:rsidP="00DD24CF">
      <w:pPr>
        <w:spacing w:after="0" w:line="240" w:lineRule="auto"/>
        <w:rPr>
          <w:rStyle w:val="Courierforcode"/>
        </w:rPr>
      </w:pPr>
    </w:p>
    <w:p w14:paraId="3E377C5A" w14:textId="77777777" w:rsidR="00DD24CF" w:rsidRPr="00DD24CF" w:rsidRDefault="00DD24CF" w:rsidP="00DD24CF">
      <w:pPr>
        <w:spacing w:after="0" w:line="240" w:lineRule="auto"/>
        <w:rPr>
          <w:rStyle w:val="Courierforcode"/>
        </w:rPr>
      </w:pPr>
    </w:p>
    <w:p w14:paraId="71AA63CE" w14:textId="77777777" w:rsidR="00DD24CF" w:rsidRPr="00DD24CF" w:rsidRDefault="00DD24CF" w:rsidP="00DD24CF">
      <w:pPr>
        <w:spacing w:after="0" w:line="240" w:lineRule="auto"/>
        <w:rPr>
          <w:rStyle w:val="Courierforcode"/>
        </w:rPr>
      </w:pPr>
    </w:p>
    <w:p w14:paraId="30C3D13E" w14:textId="77777777" w:rsidR="00DD24CF" w:rsidRPr="00DD24CF" w:rsidRDefault="00DD24CF" w:rsidP="00DD24CF">
      <w:pPr>
        <w:spacing w:after="0" w:line="240" w:lineRule="auto"/>
        <w:rPr>
          <w:rStyle w:val="Courierforcode"/>
        </w:rPr>
      </w:pPr>
    </w:p>
    <w:p w14:paraId="633F17A8" w14:textId="77777777" w:rsidR="00DD24CF" w:rsidRPr="00DD24CF" w:rsidRDefault="00DD24CF" w:rsidP="00DD24CF">
      <w:pPr>
        <w:spacing w:after="0" w:line="240" w:lineRule="auto"/>
        <w:rPr>
          <w:rStyle w:val="Courierforcode"/>
        </w:rPr>
      </w:pPr>
    </w:p>
    <w:p w14:paraId="067B6399" w14:textId="77777777" w:rsidR="00DD24CF" w:rsidRPr="00DD24CF" w:rsidRDefault="00DD24CF" w:rsidP="00DD24CF">
      <w:pPr>
        <w:spacing w:after="0" w:line="240" w:lineRule="auto"/>
        <w:rPr>
          <w:rStyle w:val="Courierforcode"/>
        </w:rPr>
      </w:pPr>
      <w:r w:rsidRPr="00DD24CF">
        <w:rPr>
          <w:rStyle w:val="Courierforcode"/>
        </w:rPr>
        <w:t>/* the styles for the sidebar */</w:t>
      </w:r>
    </w:p>
    <w:p w14:paraId="46A896B5" w14:textId="77777777" w:rsidR="00DD24CF" w:rsidRPr="00DD24CF" w:rsidRDefault="00DD24CF" w:rsidP="00DD24CF">
      <w:pPr>
        <w:spacing w:after="0" w:line="240" w:lineRule="auto"/>
        <w:rPr>
          <w:rStyle w:val="Courierforcode"/>
        </w:rPr>
      </w:pPr>
    </w:p>
    <w:p w14:paraId="4CAA8B73" w14:textId="77777777" w:rsidR="00DD24CF" w:rsidRPr="00DD24CF" w:rsidRDefault="00DD24CF" w:rsidP="00DD24CF">
      <w:pPr>
        <w:spacing w:after="0" w:line="240" w:lineRule="auto"/>
        <w:rPr>
          <w:rStyle w:val="Courierforcode"/>
        </w:rPr>
      </w:pPr>
      <w:r w:rsidRPr="00DD24CF">
        <w:rPr>
          <w:rStyle w:val="Courierforcode"/>
        </w:rPr>
        <w:t>#sidebar {</w:t>
      </w:r>
    </w:p>
    <w:p w14:paraId="45B4919F" w14:textId="77777777" w:rsidR="00DD24CF" w:rsidRPr="00DD24CF" w:rsidRDefault="00DD24CF" w:rsidP="00DD24CF">
      <w:pPr>
        <w:spacing w:after="0" w:line="240" w:lineRule="auto"/>
        <w:rPr>
          <w:rStyle w:val="Courierforcode"/>
        </w:rPr>
      </w:pPr>
      <w:r w:rsidRPr="00DD24CF">
        <w:rPr>
          <w:rStyle w:val="Courierforcode"/>
        </w:rPr>
        <w:tab/>
        <w:t>float: left;</w:t>
      </w:r>
    </w:p>
    <w:p w14:paraId="3B43483E" w14:textId="77777777" w:rsidR="00DD24CF" w:rsidRPr="00DD24CF" w:rsidRDefault="00DD24CF" w:rsidP="00DD24CF">
      <w:pPr>
        <w:spacing w:after="0" w:line="240" w:lineRule="auto"/>
        <w:rPr>
          <w:rStyle w:val="Courierforcode"/>
        </w:rPr>
      </w:pPr>
      <w:r w:rsidRPr="00DD24CF">
        <w:rPr>
          <w:rStyle w:val="Courierforcode"/>
        </w:rPr>
        <w:tab/>
        <w:t>margin: 1.5em 1.5em 0 0;</w:t>
      </w:r>
    </w:p>
    <w:p w14:paraId="1F37574E" w14:textId="77777777" w:rsidR="00DD24CF" w:rsidRPr="00DD24CF" w:rsidRDefault="00DD24CF" w:rsidP="00DD24CF">
      <w:pPr>
        <w:spacing w:after="0" w:line="240" w:lineRule="auto"/>
        <w:rPr>
          <w:rStyle w:val="Courierforcode"/>
        </w:rPr>
      </w:pPr>
      <w:r w:rsidRPr="00DD24CF">
        <w:rPr>
          <w:rStyle w:val="Courierforcode"/>
        </w:rPr>
        <w:tab/>
        <w:t>width: 20%;</w:t>
      </w:r>
    </w:p>
    <w:p w14:paraId="291D0A94" w14:textId="77777777" w:rsidR="00DD24CF" w:rsidRPr="00DD24CF" w:rsidRDefault="00DD24CF" w:rsidP="00DD24CF">
      <w:pPr>
        <w:spacing w:after="0" w:line="240" w:lineRule="auto"/>
        <w:rPr>
          <w:rStyle w:val="Courierforcode"/>
        </w:rPr>
      </w:pPr>
      <w:r w:rsidRPr="00DD24CF">
        <w:rPr>
          <w:rStyle w:val="Courierforcode"/>
        </w:rPr>
        <w:tab/>
        <w:t>height: 500px;</w:t>
      </w:r>
    </w:p>
    <w:p w14:paraId="5A2B8EEE" w14:textId="77777777" w:rsidR="00DD24CF" w:rsidRPr="00DD24CF" w:rsidRDefault="00DD24CF" w:rsidP="00DD24CF">
      <w:pPr>
        <w:spacing w:after="0" w:line="240" w:lineRule="auto"/>
        <w:rPr>
          <w:rStyle w:val="Courierforcode"/>
        </w:rPr>
      </w:pPr>
      <w:r w:rsidRPr="00DD24CF">
        <w:rPr>
          <w:rStyle w:val="Courierforcode"/>
        </w:rPr>
        <w:tab/>
      </w:r>
    </w:p>
    <w:p w14:paraId="54171F05" w14:textId="77777777" w:rsidR="00DD24CF" w:rsidRPr="00DD24CF" w:rsidRDefault="00DD24CF" w:rsidP="00DD24CF">
      <w:pPr>
        <w:spacing w:after="0" w:line="240" w:lineRule="auto"/>
        <w:rPr>
          <w:rStyle w:val="Courierforcode"/>
        </w:rPr>
      </w:pPr>
      <w:r w:rsidRPr="00DD24CF">
        <w:rPr>
          <w:rStyle w:val="Courierforcode"/>
        </w:rPr>
        <w:t>}</w:t>
      </w:r>
    </w:p>
    <w:p w14:paraId="160DE580" w14:textId="77777777" w:rsidR="00DD24CF" w:rsidRPr="00DD24CF" w:rsidRDefault="00DD24CF" w:rsidP="00DD24CF">
      <w:pPr>
        <w:spacing w:after="0" w:line="240" w:lineRule="auto"/>
        <w:rPr>
          <w:rStyle w:val="Courierforcode"/>
        </w:rPr>
      </w:pPr>
      <w:r w:rsidRPr="00DD24CF">
        <w:rPr>
          <w:rStyle w:val="Courierforcode"/>
        </w:rPr>
        <w:t>#sidebar ul {</w:t>
      </w:r>
    </w:p>
    <w:p w14:paraId="2E2A1B72" w14:textId="77777777" w:rsidR="00DD24CF" w:rsidRPr="00DD24CF" w:rsidRDefault="00DD24CF" w:rsidP="00DD24CF">
      <w:pPr>
        <w:spacing w:after="0" w:line="240" w:lineRule="auto"/>
        <w:rPr>
          <w:rStyle w:val="Courierforcode"/>
        </w:rPr>
      </w:pPr>
      <w:r w:rsidRPr="00DD24CF">
        <w:rPr>
          <w:rStyle w:val="Courierforcode"/>
        </w:rPr>
        <w:tab/>
        <w:t>line-height: 1.5;</w:t>
      </w:r>
    </w:p>
    <w:p w14:paraId="206BA3E1" w14:textId="77777777" w:rsidR="00DD24CF" w:rsidRPr="00DD24CF" w:rsidRDefault="00DD24CF" w:rsidP="00DD24CF">
      <w:pPr>
        <w:spacing w:after="0" w:line="240" w:lineRule="auto"/>
        <w:rPr>
          <w:rStyle w:val="Courierforcode"/>
        </w:rPr>
      </w:pPr>
      <w:r w:rsidRPr="00DD24CF">
        <w:rPr>
          <w:rStyle w:val="Courierforcode"/>
        </w:rPr>
        <w:t>}</w:t>
      </w:r>
    </w:p>
    <w:p w14:paraId="5C7AC2CE" w14:textId="77777777" w:rsidR="00DD24CF" w:rsidRPr="00DD24CF" w:rsidRDefault="00DD24CF" w:rsidP="00DD24CF">
      <w:pPr>
        <w:spacing w:after="0" w:line="240" w:lineRule="auto"/>
        <w:rPr>
          <w:rStyle w:val="Courierforcode"/>
        </w:rPr>
      </w:pPr>
    </w:p>
    <w:p w14:paraId="6C905165" w14:textId="77777777" w:rsidR="00DD24CF" w:rsidRPr="00DD24CF" w:rsidRDefault="00DD24CF" w:rsidP="00DD24CF">
      <w:pPr>
        <w:spacing w:after="0" w:line="240" w:lineRule="auto"/>
        <w:rPr>
          <w:rStyle w:val="Courierforcode"/>
        </w:rPr>
      </w:pPr>
      <w:r w:rsidRPr="00DD24CF">
        <w:rPr>
          <w:rStyle w:val="Courierforcode"/>
        </w:rPr>
        <w:t>#sidebar li {</w:t>
      </w:r>
    </w:p>
    <w:p w14:paraId="778F737E" w14:textId="77777777" w:rsidR="00DD24CF" w:rsidRPr="00DD24CF" w:rsidRDefault="00DD24CF" w:rsidP="00DD24CF">
      <w:pPr>
        <w:spacing w:after="0" w:line="240" w:lineRule="auto"/>
        <w:rPr>
          <w:rStyle w:val="Courierforcode"/>
        </w:rPr>
      </w:pPr>
      <w:r w:rsidRPr="00DD24CF">
        <w:rPr>
          <w:rStyle w:val="Courierforcode"/>
        </w:rPr>
        <w:tab/>
        <w:t>margin-left: 2em;</w:t>
      </w:r>
    </w:p>
    <w:p w14:paraId="554EA6E0" w14:textId="77777777" w:rsidR="00DD24CF" w:rsidRPr="00DD24CF" w:rsidRDefault="00DD24CF" w:rsidP="00DD24CF">
      <w:pPr>
        <w:spacing w:after="0" w:line="240" w:lineRule="auto"/>
        <w:rPr>
          <w:rStyle w:val="Courierforcode"/>
        </w:rPr>
      </w:pPr>
      <w:r w:rsidRPr="00DD24CF">
        <w:rPr>
          <w:rStyle w:val="Courierforcode"/>
        </w:rPr>
        <w:lastRenderedPageBreak/>
        <w:tab/>
        <w:t>margin-bottom: .5em;</w:t>
      </w:r>
    </w:p>
    <w:p w14:paraId="4564D430" w14:textId="77777777" w:rsidR="00DD24CF" w:rsidRPr="00DD24CF" w:rsidRDefault="00DD24CF" w:rsidP="00DD24CF">
      <w:pPr>
        <w:spacing w:after="0" w:line="240" w:lineRule="auto"/>
        <w:rPr>
          <w:rStyle w:val="Courierforcode"/>
        </w:rPr>
      </w:pPr>
      <w:r w:rsidRPr="00DD24CF">
        <w:rPr>
          <w:rStyle w:val="Courierforcode"/>
        </w:rPr>
        <w:tab/>
        <w:t>display: block;</w:t>
      </w:r>
    </w:p>
    <w:p w14:paraId="482D1618" w14:textId="77777777" w:rsidR="00DD24CF" w:rsidRPr="00DD24CF" w:rsidRDefault="00DD24CF" w:rsidP="00DD24CF">
      <w:pPr>
        <w:spacing w:after="0" w:line="240" w:lineRule="auto"/>
        <w:rPr>
          <w:rStyle w:val="Courierforcode"/>
        </w:rPr>
      </w:pPr>
      <w:r w:rsidRPr="00DD24CF">
        <w:rPr>
          <w:rStyle w:val="Courierforcode"/>
        </w:rPr>
        <w:t>}</w:t>
      </w:r>
    </w:p>
    <w:p w14:paraId="04B57CB3" w14:textId="77777777" w:rsidR="00DD24CF" w:rsidRPr="00DD24CF" w:rsidRDefault="00DD24CF" w:rsidP="00DD24CF">
      <w:pPr>
        <w:spacing w:after="0" w:line="240" w:lineRule="auto"/>
        <w:rPr>
          <w:rStyle w:val="Courierforcode"/>
        </w:rPr>
      </w:pPr>
    </w:p>
    <w:p w14:paraId="417D9AAC" w14:textId="77777777" w:rsidR="00DD24CF" w:rsidRPr="00DD24CF" w:rsidRDefault="00DD24CF" w:rsidP="00DD24CF">
      <w:pPr>
        <w:spacing w:after="0" w:line="240" w:lineRule="auto"/>
        <w:rPr>
          <w:rStyle w:val="Courierforcode"/>
        </w:rPr>
      </w:pPr>
      <w:r w:rsidRPr="00DD24CF">
        <w:rPr>
          <w:rStyle w:val="Courierforcode"/>
        </w:rPr>
        <w:t>#sidebar ul li a {</w:t>
      </w:r>
    </w:p>
    <w:p w14:paraId="0AA38271" w14:textId="77777777" w:rsidR="00DD24CF" w:rsidRPr="00DD24CF" w:rsidRDefault="00DD24CF" w:rsidP="00DD24CF">
      <w:pPr>
        <w:spacing w:after="0" w:line="240" w:lineRule="auto"/>
        <w:rPr>
          <w:rStyle w:val="Courierforcode"/>
        </w:rPr>
      </w:pPr>
      <w:r w:rsidRPr="00DD24CF">
        <w:rPr>
          <w:rStyle w:val="Courierforcode"/>
        </w:rPr>
        <w:tab/>
        <w:t>color: black;</w:t>
      </w:r>
    </w:p>
    <w:p w14:paraId="3DCFE73E" w14:textId="77777777" w:rsidR="00DD24CF" w:rsidRPr="00DD24CF" w:rsidRDefault="00DD24CF" w:rsidP="00DD24CF">
      <w:pPr>
        <w:spacing w:after="0" w:line="240" w:lineRule="auto"/>
        <w:rPr>
          <w:rStyle w:val="Courierforcode"/>
        </w:rPr>
      </w:pPr>
      <w:r w:rsidRPr="00DD24CF">
        <w:rPr>
          <w:rStyle w:val="Courierforcode"/>
        </w:rPr>
        <w:tab/>
        <w:t>text-decoration: none;</w:t>
      </w:r>
    </w:p>
    <w:p w14:paraId="6BE70638" w14:textId="77777777" w:rsidR="00DD24CF" w:rsidRPr="00DD24CF" w:rsidRDefault="00DD24CF" w:rsidP="00DD24CF">
      <w:pPr>
        <w:spacing w:after="0" w:line="240" w:lineRule="auto"/>
        <w:rPr>
          <w:rStyle w:val="Courierforcode"/>
        </w:rPr>
      </w:pPr>
      <w:r w:rsidRPr="00DD24CF">
        <w:rPr>
          <w:rStyle w:val="Courierforcode"/>
        </w:rPr>
        <w:tab/>
        <w:t>padding: .25em;</w:t>
      </w:r>
    </w:p>
    <w:p w14:paraId="18E6843D" w14:textId="77777777" w:rsidR="00DD24CF" w:rsidRPr="00DD24CF" w:rsidRDefault="00DD24CF" w:rsidP="00DD24CF">
      <w:pPr>
        <w:spacing w:after="0" w:line="240" w:lineRule="auto"/>
        <w:rPr>
          <w:rStyle w:val="Courierforcode"/>
        </w:rPr>
      </w:pPr>
      <w:r w:rsidRPr="00DD24CF">
        <w:rPr>
          <w:rStyle w:val="Courierforcode"/>
        </w:rPr>
        <w:tab/>
        <w:t>display: block;</w:t>
      </w:r>
    </w:p>
    <w:p w14:paraId="5E6BCF3B" w14:textId="77777777" w:rsidR="00DD24CF" w:rsidRPr="00DD24CF" w:rsidRDefault="00DD24CF" w:rsidP="00DD24CF">
      <w:pPr>
        <w:spacing w:after="0" w:line="240" w:lineRule="auto"/>
        <w:rPr>
          <w:rStyle w:val="Courierforcode"/>
        </w:rPr>
      </w:pPr>
      <w:r w:rsidRPr="00DD24CF">
        <w:rPr>
          <w:rStyle w:val="Courierforcode"/>
        </w:rPr>
        <w:tab/>
        <w:t>background-color: #FF8033;</w:t>
      </w:r>
    </w:p>
    <w:p w14:paraId="68F9F7AD" w14:textId="77777777" w:rsidR="00DD24CF" w:rsidRPr="00DD24CF" w:rsidRDefault="00DD24CF" w:rsidP="00DD24CF">
      <w:pPr>
        <w:spacing w:after="0" w:line="240" w:lineRule="auto"/>
        <w:rPr>
          <w:rStyle w:val="Courierforcode"/>
        </w:rPr>
      </w:pPr>
      <w:r w:rsidRPr="00DD24CF">
        <w:rPr>
          <w:rStyle w:val="Courierforcode"/>
        </w:rPr>
        <w:tab/>
        <w:t>border: 2px solid black;</w:t>
      </w:r>
    </w:p>
    <w:p w14:paraId="589FA19B" w14:textId="77777777" w:rsidR="00DD24CF" w:rsidRPr="00DD24CF" w:rsidRDefault="00DD24CF" w:rsidP="00DD24CF">
      <w:pPr>
        <w:spacing w:after="0" w:line="240" w:lineRule="auto"/>
        <w:rPr>
          <w:rStyle w:val="Courierforcode"/>
        </w:rPr>
      </w:pPr>
    </w:p>
    <w:p w14:paraId="7F079783" w14:textId="77777777" w:rsidR="00DD24CF" w:rsidRPr="00DD24CF" w:rsidRDefault="00DD24CF" w:rsidP="00DD24CF">
      <w:pPr>
        <w:spacing w:after="0" w:line="240" w:lineRule="auto"/>
        <w:rPr>
          <w:rStyle w:val="Courierforcode"/>
        </w:rPr>
      </w:pPr>
      <w:r w:rsidRPr="00DD24CF">
        <w:rPr>
          <w:rStyle w:val="Courierforcode"/>
        </w:rPr>
        <w:t>}</w:t>
      </w:r>
    </w:p>
    <w:p w14:paraId="614C857B" w14:textId="77777777" w:rsidR="00DD24CF" w:rsidRPr="00DD24CF" w:rsidRDefault="00DD24CF" w:rsidP="00DD24CF">
      <w:pPr>
        <w:spacing w:after="0" w:line="240" w:lineRule="auto"/>
        <w:rPr>
          <w:rStyle w:val="Courierforcode"/>
        </w:rPr>
      </w:pPr>
    </w:p>
    <w:p w14:paraId="4FA9BA7E" w14:textId="77777777" w:rsidR="00DD24CF" w:rsidRPr="00DD24CF" w:rsidRDefault="00DD24CF" w:rsidP="00DD24CF">
      <w:pPr>
        <w:spacing w:after="0" w:line="240" w:lineRule="auto"/>
        <w:rPr>
          <w:rStyle w:val="Courierforcode"/>
        </w:rPr>
      </w:pPr>
    </w:p>
    <w:p w14:paraId="3D644273" w14:textId="77777777" w:rsidR="00DD24CF" w:rsidRPr="00DD24CF" w:rsidRDefault="00DD24CF" w:rsidP="00DD24CF">
      <w:pPr>
        <w:spacing w:after="0" w:line="240" w:lineRule="auto"/>
        <w:rPr>
          <w:rStyle w:val="Courierforcode"/>
        </w:rPr>
      </w:pPr>
      <w:r w:rsidRPr="00DD24CF">
        <w:rPr>
          <w:rStyle w:val="Courierforcode"/>
        </w:rPr>
        <w:t>/* the styles for the section */</w:t>
      </w:r>
    </w:p>
    <w:p w14:paraId="4A5604FA" w14:textId="77777777" w:rsidR="00DD24CF" w:rsidRPr="00DD24CF" w:rsidRDefault="00DD24CF" w:rsidP="00DD24CF">
      <w:pPr>
        <w:spacing w:after="0" w:line="240" w:lineRule="auto"/>
        <w:rPr>
          <w:rStyle w:val="Courierforcode"/>
        </w:rPr>
      </w:pPr>
      <w:r w:rsidRPr="00DD24CF">
        <w:rPr>
          <w:rStyle w:val="Courierforcode"/>
        </w:rPr>
        <w:t>section {</w:t>
      </w:r>
    </w:p>
    <w:p w14:paraId="6109C46F" w14:textId="77777777" w:rsidR="00DD24CF" w:rsidRPr="00DD24CF" w:rsidRDefault="00DD24CF" w:rsidP="00DD24CF">
      <w:pPr>
        <w:spacing w:after="0" w:line="240" w:lineRule="auto"/>
        <w:rPr>
          <w:rStyle w:val="Courierforcode"/>
        </w:rPr>
      </w:pPr>
      <w:r w:rsidRPr="00DD24CF">
        <w:rPr>
          <w:rStyle w:val="Courierforcode"/>
        </w:rPr>
        <w:tab/>
        <w:t>width: 70%;</w:t>
      </w:r>
    </w:p>
    <w:p w14:paraId="4EC1B974" w14:textId="77777777" w:rsidR="00DD24CF" w:rsidRPr="00DD24CF" w:rsidRDefault="00DD24CF" w:rsidP="00DD24CF">
      <w:pPr>
        <w:spacing w:after="0" w:line="240" w:lineRule="auto"/>
        <w:rPr>
          <w:rStyle w:val="Courierforcode"/>
        </w:rPr>
      </w:pPr>
      <w:r w:rsidRPr="00DD24CF">
        <w:rPr>
          <w:rStyle w:val="Courierforcode"/>
        </w:rPr>
        <w:tab/>
        <w:t>float: right;</w:t>
      </w:r>
    </w:p>
    <w:p w14:paraId="78F47CE4" w14:textId="77777777" w:rsidR="00DD24CF" w:rsidRPr="00DD24CF" w:rsidRDefault="00DD24CF" w:rsidP="00DD24CF">
      <w:pPr>
        <w:spacing w:after="0" w:line="240" w:lineRule="auto"/>
        <w:rPr>
          <w:rStyle w:val="Courierforcode"/>
        </w:rPr>
      </w:pPr>
      <w:r w:rsidRPr="00DD24CF">
        <w:rPr>
          <w:rStyle w:val="Courierforcode"/>
        </w:rPr>
        <w:tab/>
        <w:t>margin: 0 1.5em 2em;</w:t>
      </w:r>
    </w:p>
    <w:p w14:paraId="56682A4B" w14:textId="77777777" w:rsidR="00DD24CF" w:rsidRPr="00DD24CF" w:rsidRDefault="00DD24CF" w:rsidP="00DD24CF">
      <w:pPr>
        <w:spacing w:after="0" w:line="240" w:lineRule="auto"/>
        <w:rPr>
          <w:rStyle w:val="Courierforcode"/>
        </w:rPr>
      </w:pPr>
      <w:r w:rsidRPr="00DD24CF">
        <w:rPr>
          <w:rStyle w:val="Courierforcode"/>
        </w:rPr>
        <w:t>}</w:t>
      </w:r>
    </w:p>
    <w:p w14:paraId="752B55A3" w14:textId="77777777" w:rsidR="00DD24CF" w:rsidRPr="00DD24CF" w:rsidRDefault="00DD24CF" w:rsidP="00DD24CF">
      <w:pPr>
        <w:spacing w:after="0" w:line="240" w:lineRule="auto"/>
        <w:rPr>
          <w:rStyle w:val="Courierforcode"/>
        </w:rPr>
      </w:pPr>
    </w:p>
    <w:p w14:paraId="1A81389E" w14:textId="77777777" w:rsidR="00DD24CF" w:rsidRPr="00DD24CF" w:rsidRDefault="00DD24CF" w:rsidP="00DD24CF">
      <w:pPr>
        <w:spacing w:after="0" w:line="240" w:lineRule="auto"/>
        <w:rPr>
          <w:rStyle w:val="Courierforcode"/>
        </w:rPr>
      </w:pPr>
      <w:r w:rsidRPr="00DD24CF">
        <w:rPr>
          <w:rStyle w:val="Courierforcode"/>
        </w:rPr>
        <w:t>section h1 {</w:t>
      </w:r>
    </w:p>
    <w:p w14:paraId="6A65B62D" w14:textId="77777777" w:rsidR="00DD24CF" w:rsidRPr="00DD24CF" w:rsidRDefault="00DD24CF" w:rsidP="00DD24CF">
      <w:pPr>
        <w:spacing w:after="0" w:line="240" w:lineRule="auto"/>
        <w:rPr>
          <w:rStyle w:val="Courierforcode"/>
        </w:rPr>
      </w:pPr>
      <w:r w:rsidRPr="00DD24CF">
        <w:rPr>
          <w:rStyle w:val="Courierforcode"/>
        </w:rPr>
        <w:tab/>
        <w:t>font-size: 150%;</w:t>
      </w:r>
    </w:p>
    <w:p w14:paraId="5B0ABFB4" w14:textId="77777777" w:rsidR="00DD24CF" w:rsidRPr="00DD24CF" w:rsidRDefault="00DD24CF" w:rsidP="00DD24CF">
      <w:pPr>
        <w:spacing w:after="0" w:line="240" w:lineRule="auto"/>
        <w:rPr>
          <w:rStyle w:val="Courierforcode"/>
        </w:rPr>
      </w:pPr>
      <w:r w:rsidRPr="00DD24CF">
        <w:rPr>
          <w:rStyle w:val="Courierforcode"/>
        </w:rPr>
        <w:tab/>
        <w:t>margin-bottom: .25em;</w:t>
      </w:r>
    </w:p>
    <w:p w14:paraId="466930AF" w14:textId="77777777" w:rsidR="00DD24CF" w:rsidRPr="00DD24CF" w:rsidRDefault="00DD24CF" w:rsidP="00DD24CF">
      <w:pPr>
        <w:spacing w:after="0" w:line="240" w:lineRule="auto"/>
        <w:rPr>
          <w:rStyle w:val="Courierforcode"/>
        </w:rPr>
      </w:pPr>
      <w:r w:rsidRPr="00DD24CF">
        <w:rPr>
          <w:rStyle w:val="Courierforcode"/>
        </w:rPr>
        <w:t>}</w:t>
      </w:r>
    </w:p>
    <w:p w14:paraId="4C7D90AD" w14:textId="77777777" w:rsidR="00DD24CF" w:rsidRPr="00DD24CF" w:rsidRDefault="00DD24CF" w:rsidP="00DD24CF">
      <w:pPr>
        <w:spacing w:after="0" w:line="240" w:lineRule="auto"/>
        <w:rPr>
          <w:rStyle w:val="Courierforcode"/>
        </w:rPr>
      </w:pPr>
    </w:p>
    <w:p w14:paraId="0824144B" w14:textId="77777777" w:rsidR="00DD24CF" w:rsidRPr="00DD24CF" w:rsidRDefault="00DD24CF" w:rsidP="00DD24CF">
      <w:pPr>
        <w:spacing w:after="0" w:line="240" w:lineRule="auto"/>
        <w:rPr>
          <w:rStyle w:val="Courierforcode"/>
        </w:rPr>
      </w:pPr>
      <w:r w:rsidRPr="00DD24CF">
        <w:rPr>
          <w:rStyle w:val="Courierforcode"/>
        </w:rPr>
        <w:t>section h2 {</w:t>
      </w:r>
    </w:p>
    <w:p w14:paraId="6B2B33BF" w14:textId="77777777" w:rsidR="00DD24CF" w:rsidRPr="00DD24CF" w:rsidRDefault="00DD24CF" w:rsidP="00DD24CF">
      <w:pPr>
        <w:spacing w:after="0" w:line="240" w:lineRule="auto"/>
        <w:rPr>
          <w:rStyle w:val="Courierforcode"/>
        </w:rPr>
      </w:pPr>
      <w:r w:rsidRPr="00DD24CF">
        <w:rPr>
          <w:rStyle w:val="Courierforcode"/>
        </w:rPr>
        <w:tab/>
        <w:t>font-size: 130%;</w:t>
      </w:r>
    </w:p>
    <w:p w14:paraId="736D108F" w14:textId="77777777" w:rsidR="00DD24CF" w:rsidRPr="00DD24CF" w:rsidRDefault="00DD24CF" w:rsidP="00DD24CF">
      <w:pPr>
        <w:spacing w:after="0" w:line="240" w:lineRule="auto"/>
        <w:rPr>
          <w:rStyle w:val="Courierforcode"/>
        </w:rPr>
      </w:pPr>
      <w:r w:rsidRPr="00DD24CF">
        <w:rPr>
          <w:rStyle w:val="Courierforcode"/>
        </w:rPr>
        <w:t>}</w:t>
      </w:r>
    </w:p>
    <w:p w14:paraId="3A2126A0" w14:textId="77777777" w:rsidR="00DD24CF" w:rsidRPr="00DD24CF" w:rsidRDefault="00DD24CF" w:rsidP="00DD24CF">
      <w:pPr>
        <w:spacing w:after="0" w:line="240" w:lineRule="auto"/>
        <w:rPr>
          <w:rStyle w:val="Courierforcode"/>
        </w:rPr>
      </w:pPr>
    </w:p>
    <w:p w14:paraId="24D39886" w14:textId="77777777" w:rsidR="00DD24CF" w:rsidRPr="00DD24CF" w:rsidRDefault="00DD24CF" w:rsidP="00DD24CF">
      <w:pPr>
        <w:spacing w:after="0" w:line="240" w:lineRule="auto"/>
        <w:rPr>
          <w:rStyle w:val="Courierforcode"/>
        </w:rPr>
      </w:pPr>
      <w:r w:rsidRPr="00DD24CF">
        <w:rPr>
          <w:rStyle w:val="Courierforcode"/>
        </w:rPr>
        <w:t>section h3 {</w:t>
      </w:r>
    </w:p>
    <w:p w14:paraId="648F22B2" w14:textId="77777777" w:rsidR="00DD24CF" w:rsidRPr="00DD24CF" w:rsidRDefault="00DD24CF" w:rsidP="00DD24CF">
      <w:pPr>
        <w:spacing w:after="0" w:line="240" w:lineRule="auto"/>
        <w:rPr>
          <w:rStyle w:val="Courierforcode"/>
        </w:rPr>
      </w:pPr>
      <w:r w:rsidRPr="00DD24CF">
        <w:rPr>
          <w:rStyle w:val="Courierforcode"/>
        </w:rPr>
        <w:tab/>
        <w:t>margin: .75em 0 .25em;</w:t>
      </w:r>
    </w:p>
    <w:p w14:paraId="6232F495" w14:textId="77777777" w:rsidR="00DD24CF" w:rsidRPr="00DD24CF" w:rsidRDefault="00DD24CF" w:rsidP="00DD24CF">
      <w:pPr>
        <w:spacing w:after="0" w:line="240" w:lineRule="auto"/>
        <w:rPr>
          <w:rStyle w:val="Courierforcode"/>
        </w:rPr>
      </w:pPr>
      <w:r w:rsidRPr="00DD24CF">
        <w:rPr>
          <w:rStyle w:val="Courierforcode"/>
        </w:rPr>
        <w:tab/>
        <w:t>font-size: 115%;</w:t>
      </w:r>
    </w:p>
    <w:p w14:paraId="57DDE3E0" w14:textId="77777777" w:rsidR="00DD24CF" w:rsidRPr="00DD24CF" w:rsidRDefault="00DD24CF" w:rsidP="00DD24CF">
      <w:pPr>
        <w:spacing w:after="0" w:line="240" w:lineRule="auto"/>
        <w:rPr>
          <w:rStyle w:val="Courierforcode"/>
        </w:rPr>
      </w:pPr>
      <w:r w:rsidRPr="00DD24CF">
        <w:rPr>
          <w:rStyle w:val="Courierforcode"/>
        </w:rPr>
        <w:t>}</w:t>
      </w:r>
    </w:p>
    <w:p w14:paraId="767BE9DB" w14:textId="77777777" w:rsidR="00DD24CF" w:rsidRPr="00DD24CF" w:rsidRDefault="00DD24CF" w:rsidP="00DD24CF">
      <w:pPr>
        <w:spacing w:after="0" w:line="240" w:lineRule="auto"/>
        <w:rPr>
          <w:rStyle w:val="Courierforcode"/>
        </w:rPr>
      </w:pPr>
    </w:p>
    <w:p w14:paraId="0AC75C77" w14:textId="77777777" w:rsidR="00DD24CF" w:rsidRPr="00DD24CF" w:rsidRDefault="00DD24CF" w:rsidP="00DD24CF">
      <w:pPr>
        <w:spacing w:after="0" w:line="240" w:lineRule="auto"/>
        <w:rPr>
          <w:rStyle w:val="Courierforcode"/>
        </w:rPr>
      </w:pPr>
    </w:p>
    <w:p w14:paraId="1D32F5E8" w14:textId="77777777" w:rsidR="00DD24CF" w:rsidRPr="00DD24CF" w:rsidRDefault="00DD24CF" w:rsidP="00DD24CF">
      <w:pPr>
        <w:spacing w:after="0" w:line="240" w:lineRule="auto"/>
        <w:rPr>
          <w:rStyle w:val="Courierforcode"/>
        </w:rPr>
      </w:pPr>
      <w:r w:rsidRPr="00DD24CF">
        <w:rPr>
          <w:rStyle w:val="Courierforcode"/>
        </w:rPr>
        <w:t>section p {</w:t>
      </w:r>
    </w:p>
    <w:p w14:paraId="4710935B" w14:textId="77777777" w:rsidR="00DD24CF" w:rsidRPr="00DD24CF" w:rsidRDefault="00DD24CF" w:rsidP="00DD24CF">
      <w:pPr>
        <w:spacing w:after="0" w:line="240" w:lineRule="auto"/>
        <w:rPr>
          <w:rStyle w:val="Courierforcode"/>
        </w:rPr>
      </w:pPr>
      <w:r w:rsidRPr="00DD24CF">
        <w:rPr>
          <w:rStyle w:val="Courierforcode"/>
        </w:rPr>
        <w:tab/>
        <w:t>margin-bottom: .75em;</w:t>
      </w:r>
    </w:p>
    <w:p w14:paraId="61F1EE3C" w14:textId="77777777" w:rsidR="00DD24CF" w:rsidRPr="00DD24CF" w:rsidRDefault="00DD24CF" w:rsidP="00DD24CF">
      <w:pPr>
        <w:spacing w:after="0" w:line="240" w:lineRule="auto"/>
        <w:rPr>
          <w:rStyle w:val="Courierforcode"/>
        </w:rPr>
      </w:pPr>
      <w:r w:rsidRPr="00DD24CF">
        <w:rPr>
          <w:rStyle w:val="Courierforcode"/>
        </w:rPr>
        <w:t>}</w:t>
      </w:r>
    </w:p>
    <w:p w14:paraId="194D6E62" w14:textId="77777777" w:rsidR="00DD24CF" w:rsidRPr="00DD24CF" w:rsidRDefault="00DD24CF" w:rsidP="00DD24CF">
      <w:pPr>
        <w:spacing w:after="0" w:line="240" w:lineRule="auto"/>
        <w:rPr>
          <w:rStyle w:val="Courierforcode"/>
        </w:rPr>
      </w:pPr>
    </w:p>
    <w:p w14:paraId="4A905F5F" w14:textId="77777777" w:rsidR="00DD24CF" w:rsidRPr="00DD24CF" w:rsidRDefault="00DD24CF" w:rsidP="00DD24CF">
      <w:pPr>
        <w:spacing w:after="0" w:line="240" w:lineRule="auto"/>
        <w:rPr>
          <w:rStyle w:val="Courierforcode"/>
        </w:rPr>
      </w:pPr>
      <w:r w:rsidRPr="00DD24CF">
        <w:rPr>
          <w:rStyle w:val="Courierforcode"/>
        </w:rPr>
        <w:t>section img {</w:t>
      </w:r>
    </w:p>
    <w:p w14:paraId="1FA79B14" w14:textId="77777777" w:rsidR="00DD24CF" w:rsidRPr="00DD24CF" w:rsidRDefault="00DD24CF" w:rsidP="00DD24CF">
      <w:pPr>
        <w:spacing w:after="0" w:line="240" w:lineRule="auto"/>
        <w:rPr>
          <w:rStyle w:val="Courierforcode"/>
        </w:rPr>
      </w:pPr>
      <w:r w:rsidRPr="00DD24CF">
        <w:rPr>
          <w:rStyle w:val="Courierforcode"/>
        </w:rPr>
        <w:tab/>
        <w:t>width: 100%;</w:t>
      </w:r>
    </w:p>
    <w:p w14:paraId="7BF50064" w14:textId="77777777" w:rsidR="00DD24CF" w:rsidRPr="00DD24CF" w:rsidRDefault="00DD24CF" w:rsidP="00DD24CF">
      <w:pPr>
        <w:spacing w:after="0" w:line="240" w:lineRule="auto"/>
        <w:rPr>
          <w:rStyle w:val="Courierforcode"/>
        </w:rPr>
      </w:pPr>
      <w:r w:rsidRPr="00DD24CF">
        <w:rPr>
          <w:rStyle w:val="Courierforcode"/>
        </w:rPr>
        <w:tab/>
        <w:t>max-width: 154px;</w:t>
      </w:r>
    </w:p>
    <w:p w14:paraId="011CEA07" w14:textId="77777777" w:rsidR="00DD24CF" w:rsidRPr="00DD24CF" w:rsidRDefault="00DD24CF" w:rsidP="00DD24CF">
      <w:pPr>
        <w:spacing w:after="0" w:line="240" w:lineRule="auto"/>
        <w:rPr>
          <w:rStyle w:val="Courierforcode"/>
        </w:rPr>
      </w:pPr>
      <w:r w:rsidRPr="00DD24CF">
        <w:rPr>
          <w:rStyle w:val="Courierforcode"/>
        </w:rPr>
        <w:tab/>
        <w:t>min-width: 40px;</w:t>
      </w:r>
    </w:p>
    <w:p w14:paraId="4D4ABF05" w14:textId="77777777" w:rsidR="00DD24CF" w:rsidRPr="00DD24CF" w:rsidRDefault="00DD24CF" w:rsidP="00DD24CF">
      <w:pPr>
        <w:spacing w:after="0" w:line="240" w:lineRule="auto"/>
        <w:rPr>
          <w:rStyle w:val="Courierforcode"/>
        </w:rPr>
      </w:pPr>
      <w:r w:rsidRPr="00DD24CF">
        <w:rPr>
          <w:rStyle w:val="Courierforcode"/>
        </w:rPr>
        <w:t>}</w:t>
      </w:r>
    </w:p>
    <w:p w14:paraId="478F10AA" w14:textId="77777777" w:rsidR="00DD24CF" w:rsidRPr="00DD24CF" w:rsidRDefault="00DD24CF" w:rsidP="00DD24CF">
      <w:pPr>
        <w:spacing w:after="0" w:line="240" w:lineRule="auto"/>
        <w:rPr>
          <w:rStyle w:val="Courierforcode"/>
        </w:rPr>
      </w:pPr>
      <w:r w:rsidRPr="00DD24CF">
        <w:rPr>
          <w:rStyle w:val="Courierforcode"/>
        </w:rPr>
        <w:t>/* style for a class */</w:t>
      </w:r>
    </w:p>
    <w:p w14:paraId="567F13A3" w14:textId="77777777" w:rsidR="00DD24CF" w:rsidRPr="00DD24CF" w:rsidRDefault="00DD24CF" w:rsidP="00DD24CF">
      <w:pPr>
        <w:spacing w:after="0" w:line="240" w:lineRule="auto"/>
        <w:rPr>
          <w:rStyle w:val="Courierforcode"/>
        </w:rPr>
      </w:pPr>
      <w:r w:rsidRPr="00DD24CF">
        <w:rPr>
          <w:rStyle w:val="Courierforcode"/>
        </w:rPr>
        <w:t>.large {</w:t>
      </w:r>
    </w:p>
    <w:p w14:paraId="642131CC"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font-size: 230%;</w:t>
      </w:r>
    </w:p>
    <w:p w14:paraId="68805A4A" w14:textId="77777777" w:rsidR="00DD24CF" w:rsidRPr="00DD24CF" w:rsidRDefault="00DD24CF" w:rsidP="00DD24CF">
      <w:pPr>
        <w:spacing w:after="0" w:line="240" w:lineRule="auto"/>
        <w:rPr>
          <w:rStyle w:val="Courierforcode"/>
        </w:rPr>
      </w:pPr>
      <w:r w:rsidRPr="00DD24CF">
        <w:rPr>
          <w:rStyle w:val="Courierforcode"/>
        </w:rPr>
        <w:t>}</w:t>
      </w:r>
    </w:p>
    <w:p w14:paraId="1F14BA67" w14:textId="77777777" w:rsidR="00DD24CF" w:rsidRPr="00DD24CF" w:rsidRDefault="00DD24CF" w:rsidP="00DD24CF">
      <w:pPr>
        <w:spacing w:after="0" w:line="240" w:lineRule="auto"/>
        <w:rPr>
          <w:rStyle w:val="Courierforcode"/>
        </w:rPr>
      </w:pPr>
    </w:p>
    <w:p w14:paraId="793FBC02" w14:textId="77777777" w:rsidR="00DD24CF" w:rsidRPr="00DD24CF" w:rsidRDefault="00DD24CF" w:rsidP="00DD24CF">
      <w:pPr>
        <w:spacing w:after="0" w:line="240" w:lineRule="auto"/>
        <w:rPr>
          <w:rStyle w:val="Courierforcode"/>
        </w:rPr>
      </w:pPr>
      <w:r w:rsidRPr="00DD24CF">
        <w:rPr>
          <w:rStyle w:val="Courierforcode"/>
        </w:rPr>
        <w:t>/* the styles for links */</w:t>
      </w:r>
    </w:p>
    <w:p w14:paraId="1D1C9A94" w14:textId="77777777" w:rsidR="00DD24CF" w:rsidRPr="00DD24CF" w:rsidRDefault="00DD24CF" w:rsidP="00DD24CF">
      <w:pPr>
        <w:spacing w:after="0" w:line="240" w:lineRule="auto"/>
        <w:rPr>
          <w:rStyle w:val="Courierforcode"/>
        </w:rPr>
      </w:pPr>
      <w:r w:rsidRPr="00DD24CF">
        <w:rPr>
          <w:rStyle w:val="Courierforcode"/>
        </w:rPr>
        <w:lastRenderedPageBreak/>
        <w:t>a:link, a:focus, a:visited {</w:t>
      </w:r>
    </w:p>
    <w:p w14:paraId="6D62F15C" w14:textId="77777777" w:rsidR="00DD24CF" w:rsidRPr="00DD24CF" w:rsidRDefault="00DD24CF" w:rsidP="00DD24CF">
      <w:pPr>
        <w:spacing w:after="0" w:line="240" w:lineRule="auto"/>
        <w:rPr>
          <w:rStyle w:val="Courierforcode"/>
        </w:rPr>
      </w:pPr>
      <w:r w:rsidRPr="00DD24CF">
        <w:rPr>
          <w:rStyle w:val="Courierforcode"/>
        </w:rPr>
        <w:tab/>
        <w:t>font-weight: bold;</w:t>
      </w:r>
    </w:p>
    <w:p w14:paraId="07D24F36" w14:textId="77777777" w:rsidR="00DD24CF" w:rsidRPr="00DD24CF" w:rsidRDefault="00DD24CF" w:rsidP="00DD24CF">
      <w:pPr>
        <w:spacing w:after="0" w:line="240" w:lineRule="auto"/>
        <w:rPr>
          <w:rStyle w:val="Courierforcode"/>
        </w:rPr>
      </w:pPr>
      <w:r w:rsidRPr="00DD24CF">
        <w:rPr>
          <w:rStyle w:val="Courierforcode"/>
        </w:rPr>
        <w:tab/>
        <w:t>color: #FF8033;</w:t>
      </w:r>
    </w:p>
    <w:p w14:paraId="2A35769A" w14:textId="77777777" w:rsidR="00DD24CF" w:rsidRPr="00DD24CF" w:rsidRDefault="00DD24CF" w:rsidP="00DD24CF">
      <w:pPr>
        <w:spacing w:after="0" w:line="240" w:lineRule="auto"/>
        <w:rPr>
          <w:rStyle w:val="Courierforcode"/>
        </w:rPr>
      </w:pPr>
      <w:r w:rsidRPr="00DD24CF">
        <w:rPr>
          <w:rStyle w:val="Courierforcode"/>
        </w:rPr>
        <w:t>}</w:t>
      </w:r>
    </w:p>
    <w:p w14:paraId="6013BD52" w14:textId="77777777" w:rsidR="00DD24CF" w:rsidRPr="00DD24CF" w:rsidRDefault="00DD24CF" w:rsidP="00DD24CF">
      <w:pPr>
        <w:spacing w:after="0" w:line="240" w:lineRule="auto"/>
        <w:rPr>
          <w:rStyle w:val="Courierforcode"/>
        </w:rPr>
      </w:pPr>
    </w:p>
    <w:p w14:paraId="7052E8A6" w14:textId="77777777" w:rsidR="00DD24CF" w:rsidRPr="00DD24CF" w:rsidRDefault="00DD24CF" w:rsidP="00DD24CF">
      <w:pPr>
        <w:spacing w:after="0" w:line="240" w:lineRule="auto"/>
        <w:rPr>
          <w:rStyle w:val="Courierforcode"/>
        </w:rPr>
      </w:pPr>
    </w:p>
    <w:p w14:paraId="37B41DCB" w14:textId="77777777" w:rsidR="00DD24CF" w:rsidRPr="00DD24CF" w:rsidRDefault="00DD24CF" w:rsidP="00DD24CF">
      <w:pPr>
        <w:spacing w:after="0" w:line="240" w:lineRule="auto"/>
        <w:rPr>
          <w:rStyle w:val="Courierforcode"/>
        </w:rPr>
      </w:pPr>
      <w:r w:rsidRPr="00DD24CF">
        <w:rPr>
          <w:rStyle w:val="Courierforcode"/>
        </w:rPr>
        <w:t>a:hover {</w:t>
      </w:r>
    </w:p>
    <w:p w14:paraId="13E7C765" w14:textId="77777777" w:rsidR="00DD24CF" w:rsidRPr="00DD24CF" w:rsidRDefault="00DD24CF" w:rsidP="00DD24CF">
      <w:pPr>
        <w:spacing w:after="0" w:line="240" w:lineRule="auto"/>
        <w:rPr>
          <w:rStyle w:val="Courierforcode"/>
        </w:rPr>
      </w:pPr>
      <w:r w:rsidRPr="00DD24CF">
        <w:rPr>
          <w:rStyle w:val="Courierforcode"/>
        </w:rPr>
        <w:tab/>
        <w:t>color: green;</w:t>
      </w:r>
    </w:p>
    <w:p w14:paraId="3DD92E94" w14:textId="77777777" w:rsidR="00DD24CF" w:rsidRPr="00DD24CF" w:rsidRDefault="00DD24CF" w:rsidP="00DD24CF">
      <w:pPr>
        <w:spacing w:after="0" w:line="240" w:lineRule="auto"/>
        <w:rPr>
          <w:rStyle w:val="Courierforcode"/>
        </w:rPr>
      </w:pPr>
      <w:r w:rsidRPr="00DD24CF">
        <w:rPr>
          <w:rStyle w:val="Courierforcode"/>
        </w:rPr>
        <w:t>}</w:t>
      </w:r>
    </w:p>
    <w:p w14:paraId="4FDCC925" w14:textId="77777777" w:rsidR="00DD24CF" w:rsidRPr="00DD24CF" w:rsidRDefault="00DD24CF" w:rsidP="00DD24CF">
      <w:pPr>
        <w:spacing w:after="0" w:line="240" w:lineRule="auto"/>
        <w:rPr>
          <w:rStyle w:val="Courierforcode"/>
        </w:rPr>
      </w:pPr>
    </w:p>
    <w:p w14:paraId="641D6110" w14:textId="77777777" w:rsidR="00DD24CF" w:rsidRPr="00DD24CF" w:rsidRDefault="00DD24CF" w:rsidP="00DD24CF">
      <w:pPr>
        <w:spacing w:after="0" w:line="240" w:lineRule="auto"/>
        <w:rPr>
          <w:rStyle w:val="Courierforcode"/>
        </w:rPr>
      </w:pPr>
      <w:r w:rsidRPr="00DD24CF">
        <w:rPr>
          <w:rStyle w:val="Courierforcode"/>
        </w:rPr>
        <w:t>/* the styles for the footer */</w:t>
      </w:r>
    </w:p>
    <w:p w14:paraId="56218DBC" w14:textId="77777777" w:rsidR="00DD24CF" w:rsidRPr="00DD24CF" w:rsidRDefault="00DD24CF" w:rsidP="00DD24CF">
      <w:pPr>
        <w:spacing w:after="0" w:line="240" w:lineRule="auto"/>
        <w:rPr>
          <w:rStyle w:val="Courierforcode"/>
        </w:rPr>
      </w:pPr>
    </w:p>
    <w:p w14:paraId="604746DA" w14:textId="77777777" w:rsidR="00DD24CF" w:rsidRPr="00DD24CF" w:rsidRDefault="00DD24CF" w:rsidP="00DD24CF">
      <w:pPr>
        <w:spacing w:after="0" w:line="240" w:lineRule="auto"/>
        <w:rPr>
          <w:rStyle w:val="Courierforcode"/>
        </w:rPr>
      </w:pPr>
      <w:r w:rsidRPr="00DD24CF">
        <w:rPr>
          <w:rStyle w:val="Courierforcode"/>
        </w:rPr>
        <w:t>footer</w:t>
      </w:r>
      <w:r w:rsidRPr="00DD24CF">
        <w:rPr>
          <w:rStyle w:val="Courierforcode"/>
        </w:rPr>
        <w:tab/>
        <w:t>{</w:t>
      </w:r>
    </w:p>
    <w:p w14:paraId="29760611" w14:textId="77777777" w:rsidR="00DD24CF" w:rsidRPr="00DD24CF" w:rsidRDefault="00DD24CF" w:rsidP="00DD24CF">
      <w:pPr>
        <w:spacing w:after="0" w:line="240" w:lineRule="auto"/>
        <w:rPr>
          <w:rStyle w:val="Courierforcode"/>
        </w:rPr>
      </w:pPr>
      <w:r w:rsidRPr="00DD24CF">
        <w:rPr>
          <w:rStyle w:val="Courierforcode"/>
        </w:rPr>
        <w:tab/>
        <w:t>clear: both;</w:t>
      </w:r>
    </w:p>
    <w:p w14:paraId="2FD39118" w14:textId="77777777" w:rsidR="00DD24CF" w:rsidRPr="00DD24CF" w:rsidRDefault="00DD24CF" w:rsidP="00DD24CF">
      <w:pPr>
        <w:spacing w:after="0" w:line="240" w:lineRule="auto"/>
        <w:rPr>
          <w:rStyle w:val="Courierforcode"/>
        </w:rPr>
      </w:pPr>
      <w:r w:rsidRPr="00DD24CF">
        <w:rPr>
          <w:rStyle w:val="Courierforcode"/>
        </w:rPr>
        <w:t>border-top: 3px solid black;</w:t>
      </w:r>
    </w:p>
    <w:p w14:paraId="6272142B" w14:textId="77777777" w:rsidR="00DD24CF" w:rsidRPr="00DD24CF" w:rsidRDefault="00DD24CF" w:rsidP="00DD24CF">
      <w:pPr>
        <w:spacing w:after="0" w:line="240" w:lineRule="auto"/>
        <w:rPr>
          <w:rStyle w:val="Courierforcode"/>
        </w:rPr>
      </w:pPr>
      <w:r w:rsidRPr="00DD24CF">
        <w:rPr>
          <w:rStyle w:val="Courierforcode"/>
        </w:rPr>
        <w:t>padding: 1em;</w:t>
      </w:r>
    </w:p>
    <w:p w14:paraId="4D7C9647" w14:textId="77777777" w:rsidR="00DD24CF" w:rsidRPr="00DD24CF" w:rsidRDefault="00DD24CF" w:rsidP="00DD24CF">
      <w:pPr>
        <w:spacing w:after="0" w:line="240" w:lineRule="auto"/>
        <w:rPr>
          <w:rStyle w:val="Courierforcode"/>
        </w:rPr>
      </w:pPr>
      <w:r w:rsidRPr="00DD24CF">
        <w:rPr>
          <w:rStyle w:val="Courierforcode"/>
        </w:rPr>
        <w:tab/>
        <w:t>border-bottom: 3px solid black;</w:t>
      </w:r>
    </w:p>
    <w:p w14:paraId="3F9E07C5" w14:textId="77777777" w:rsidR="00DD24CF" w:rsidRPr="00DD24CF" w:rsidRDefault="00DD24CF" w:rsidP="00DD24CF">
      <w:pPr>
        <w:spacing w:after="0" w:line="240" w:lineRule="auto"/>
        <w:rPr>
          <w:rStyle w:val="Courierforcode"/>
        </w:rPr>
      </w:pPr>
      <w:r w:rsidRPr="00DD24CF">
        <w:rPr>
          <w:rStyle w:val="Courierforcode"/>
        </w:rPr>
        <w:tab/>
        <w:t>background-image: linear-gradient(45deg, #000000 0%, #FF8033 25%, #FFFFFF 100%);</w:t>
      </w:r>
    </w:p>
    <w:p w14:paraId="2C9CF293" w14:textId="77777777" w:rsidR="00DD24CF" w:rsidRPr="00DD24CF" w:rsidRDefault="00DD24CF" w:rsidP="00DD24CF">
      <w:pPr>
        <w:spacing w:after="0" w:line="240" w:lineRule="auto"/>
        <w:rPr>
          <w:rStyle w:val="Courierforcode"/>
        </w:rPr>
      </w:pPr>
      <w:r w:rsidRPr="00DD24CF">
        <w:rPr>
          <w:rStyle w:val="Courierforcode"/>
        </w:rPr>
        <w:tab/>
        <w:t>background-image: -webkit-linear-gradient(45deg, #000000 0%, #FF8033 25%, #FFFFFF 100%);</w:t>
      </w:r>
    </w:p>
    <w:p w14:paraId="1C12BB5C" w14:textId="77777777" w:rsidR="00DD24CF" w:rsidRPr="00DD24CF" w:rsidRDefault="00DD24CF" w:rsidP="00DD24CF">
      <w:pPr>
        <w:spacing w:after="0" w:line="240" w:lineRule="auto"/>
        <w:rPr>
          <w:rStyle w:val="Courierforcode"/>
        </w:rPr>
      </w:pPr>
      <w:r w:rsidRPr="00DD24CF">
        <w:rPr>
          <w:rStyle w:val="Courierforcode"/>
        </w:rPr>
        <w:tab/>
        <w:t>background-image: -moz-linear-gradient(45deg, #000000 0%, #FF8033 25%, #FFFFFF 100%);</w:t>
      </w:r>
    </w:p>
    <w:p w14:paraId="15AA769E" w14:textId="77777777" w:rsidR="00DD24CF" w:rsidRPr="00DD24CF" w:rsidRDefault="00DD24CF" w:rsidP="00DD24CF">
      <w:pPr>
        <w:spacing w:after="0" w:line="240" w:lineRule="auto"/>
        <w:rPr>
          <w:rStyle w:val="Courierforcode"/>
        </w:rPr>
      </w:pPr>
      <w:r w:rsidRPr="00DD24CF">
        <w:rPr>
          <w:rStyle w:val="Courierforcode"/>
        </w:rPr>
        <w:tab/>
        <w:t>background-image: -o-linear-gradient(45deg, #000000 0%, #FF8033 25%, #FFFFFF 100%);</w:t>
      </w:r>
    </w:p>
    <w:p w14:paraId="479535BC" w14:textId="77777777" w:rsidR="00DD24CF" w:rsidRPr="00DD24CF" w:rsidRDefault="00DD24CF" w:rsidP="00DD24CF">
      <w:pPr>
        <w:spacing w:after="0" w:line="240" w:lineRule="auto"/>
        <w:rPr>
          <w:rStyle w:val="Courierforcode"/>
        </w:rPr>
      </w:pPr>
    </w:p>
    <w:p w14:paraId="423B38D3" w14:textId="77777777" w:rsidR="00DD24CF" w:rsidRPr="00DD24CF" w:rsidRDefault="00DD24CF" w:rsidP="00DD24CF">
      <w:pPr>
        <w:spacing w:after="0" w:line="240" w:lineRule="auto"/>
        <w:rPr>
          <w:rStyle w:val="Courierforcode"/>
        </w:rPr>
      </w:pPr>
      <w:r w:rsidRPr="00DD24CF">
        <w:rPr>
          <w:rStyle w:val="Courierforcode"/>
        </w:rPr>
        <w:t>}</w:t>
      </w:r>
    </w:p>
    <w:p w14:paraId="74FFD416" w14:textId="77777777" w:rsidR="00DD24CF" w:rsidRPr="00DD24CF" w:rsidRDefault="00DD24CF" w:rsidP="00DD24CF">
      <w:pPr>
        <w:spacing w:after="0" w:line="240" w:lineRule="auto"/>
        <w:rPr>
          <w:rStyle w:val="Courierforcode"/>
        </w:rPr>
      </w:pPr>
      <w:r w:rsidRPr="00DD24CF">
        <w:rPr>
          <w:rStyle w:val="Courierforcode"/>
        </w:rPr>
        <w:t>footer p {</w:t>
      </w:r>
    </w:p>
    <w:p w14:paraId="15783D3E" w14:textId="77777777" w:rsidR="00DD24CF" w:rsidRPr="00DD24CF" w:rsidRDefault="00DD24CF" w:rsidP="00DD24CF">
      <w:pPr>
        <w:spacing w:after="0" w:line="240" w:lineRule="auto"/>
        <w:rPr>
          <w:rStyle w:val="Courierforcode"/>
        </w:rPr>
      </w:pPr>
      <w:r w:rsidRPr="00DD24CF">
        <w:rPr>
          <w:rStyle w:val="Courierforcode"/>
        </w:rPr>
        <w:tab/>
        <w:t>text-align: center;</w:t>
      </w:r>
    </w:p>
    <w:p w14:paraId="40D220B5" w14:textId="77777777" w:rsidR="00DD24CF" w:rsidRPr="00DD24CF" w:rsidRDefault="00DD24CF" w:rsidP="00DD24CF">
      <w:pPr>
        <w:spacing w:after="0" w:line="240" w:lineRule="auto"/>
        <w:rPr>
          <w:rStyle w:val="Courierforcode"/>
        </w:rPr>
      </w:pPr>
      <w:r w:rsidRPr="00DD24CF">
        <w:rPr>
          <w:rStyle w:val="Courierforcode"/>
        </w:rPr>
        <w:tab/>
        <w:t>font-size: 50%;</w:t>
      </w:r>
    </w:p>
    <w:p w14:paraId="583D8789" w14:textId="77777777" w:rsidR="00DD24CF" w:rsidRPr="00DD24CF" w:rsidRDefault="00DD24CF" w:rsidP="00DD24CF">
      <w:pPr>
        <w:spacing w:after="0" w:line="240" w:lineRule="auto"/>
        <w:rPr>
          <w:rStyle w:val="Courierforcode"/>
        </w:rPr>
      </w:pPr>
      <w:r w:rsidRPr="00DD24CF">
        <w:rPr>
          <w:rStyle w:val="Courierforcode"/>
        </w:rPr>
        <w:t>}</w:t>
      </w:r>
    </w:p>
    <w:p w14:paraId="4B856D0F" w14:textId="77777777" w:rsidR="00DD24CF" w:rsidRPr="00DD24CF" w:rsidRDefault="00DD24CF" w:rsidP="00DD24CF">
      <w:pPr>
        <w:spacing w:after="0" w:line="240" w:lineRule="auto"/>
        <w:rPr>
          <w:rStyle w:val="Courierforcode"/>
        </w:rPr>
      </w:pPr>
    </w:p>
    <w:p w14:paraId="58B5AD91" w14:textId="77777777" w:rsidR="00DD24CF" w:rsidRPr="00DD24CF" w:rsidRDefault="00DD24CF" w:rsidP="00DD24CF">
      <w:pPr>
        <w:spacing w:after="0" w:line="240" w:lineRule="auto"/>
        <w:rPr>
          <w:rStyle w:val="Courierforcode"/>
        </w:rPr>
      </w:pPr>
      <w:r w:rsidRPr="00DD24CF">
        <w:rPr>
          <w:rStyle w:val="Courierforcode"/>
        </w:rPr>
        <w:t>/* media query to check that viewport is 800px or less wide */</w:t>
      </w:r>
    </w:p>
    <w:p w14:paraId="4CD07AB4" w14:textId="77777777" w:rsidR="00DD24CF" w:rsidRPr="00DD24CF" w:rsidRDefault="00DD24CF" w:rsidP="00DD24CF">
      <w:pPr>
        <w:spacing w:after="0" w:line="240" w:lineRule="auto"/>
        <w:rPr>
          <w:rStyle w:val="Courierforcode"/>
        </w:rPr>
      </w:pPr>
    </w:p>
    <w:p w14:paraId="75001BDC" w14:textId="77777777" w:rsidR="00DD24CF" w:rsidRPr="00DD24CF" w:rsidRDefault="00DD24CF" w:rsidP="00DD24CF">
      <w:pPr>
        <w:spacing w:after="0" w:line="240" w:lineRule="auto"/>
        <w:rPr>
          <w:rStyle w:val="Courierforcode"/>
        </w:rPr>
      </w:pPr>
      <w:r w:rsidRPr="00DD24CF">
        <w:rPr>
          <w:rStyle w:val="Courierforcode"/>
        </w:rPr>
        <w:t>@media only screen and (max-width: 800px) {</w:t>
      </w:r>
    </w:p>
    <w:p w14:paraId="2039CA46" w14:textId="77777777" w:rsidR="00DD24CF" w:rsidRPr="00DD24CF" w:rsidRDefault="00DD24CF" w:rsidP="00DD24CF">
      <w:pPr>
        <w:spacing w:after="0" w:line="240" w:lineRule="auto"/>
        <w:rPr>
          <w:rStyle w:val="Courierforcode"/>
        </w:rPr>
      </w:pPr>
      <w:r w:rsidRPr="00DD24CF">
        <w:rPr>
          <w:rStyle w:val="Courierforcode"/>
        </w:rPr>
        <w:tab/>
      </w:r>
    </w:p>
    <w:p w14:paraId="6411A2F0" w14:textId="77777777" w:rsidR="00DD24CF" w:rsidRPr="00DD24CF" w:rsidRDefault="00DD24CF" w:rsidP="00DD24CF">
      <w:pPr>
        <w:spacing w:after="0" w:line="240" w:lineRule="auto"/>
        <w:rPr>
          <w:rStyle w:val="Courierforcode"/>
        </w:rPr>
      </w:pPr>
      <w:r w:rsidRPr="00DD24CF">
        <w:rPr>
          <w:rStyle w:val="Courierforcode"/>
        </w:rPr>
        <w:t>html {</w:t>
      </w:r>
    </w:p>
    <w:p w14:paraId="13A4C448" w14:textId="77777777" w:rsidR="00DD24CF" w:rsidRPr="00DD24CF" w:rsidRDefault="00DD24CF" w:rsidP="00DD24CF">
      <w:pPr>
        <w:spacing w:after="0" w:line="240" w:lineRule="auto"/>
        <w:rPr>
          <w:rStyle w:val="Courierforcode"/>
        </w:rPr>
      </w:pPr>
      <w:r w:rsidRPr="00DD24CF">
        <w:rPr>
          <w:rStyle w:val="Courierforcode"/>
        </w:rPr>
        <w:tab/>
        <w:t>background-image: none;</w:t>
      </w:r>
    </w:p>
    <w:p w14:paraId="330AB1A2" w14:textId="77777777" w:rsidR="00DD24CF" w:rsidRPr="00DD24CF" w:rsidRDefault="00DD24CF" w:rsidP="00DD24CF">
      <w:pPr>
        <w:spacing w:after="0" w:line="240" w:lineRule="auto"/>
        <w:rPr>
          <w:rStyle w:val="Courierforcode"/>
        </w:rPr>
      </w:pPr>
      <w:r w:rsidRPr="00DD24CF">
        <w:rPr>
          <w:rStyle w:val="Courierforcode"/>
        </w:rPr>
        <w:t>}</w:t>
      </w:r>
    </w:p>
    <w:p w14:paraId="3C4D6586" w14:textId="77777777" w:rsidR="00DD24CF" w:rsidRPr="00DD24CF" w:rsidRDefault="00DD24CF" w:rsidP="00DD24CF">
      <w:pPr>
        <w:spacing w:after="0" w:line="240" w:lineRule="auto"/>
        <w:rPr>
          <w:rStyle w:val="Courierforcode"/>
        </w:rPr>
      </w:pPr>
      <w:r w:rsidRPr="00DD24CF">
        <w:rPr>
          <w:rStyle w:val="Courierforcode"/>
        </w:rPr>
        <w:tab/>
        <w:t>body {</w:t>
      </w:r>
    </w:p>
    <w:p w14:paraId="003C9F13" w14:textId="77777777" w:rsidR="00DD24CF" w:rsidRPr="00DD24CF" w:rsidRDefault="00DD24CF" w:rsidP="00DD24CF">
      <w:pPr>
        <w:spacing w:after="0" w:line="240" w:lineRule="auto"/>
        <w:rPr>
          <w:rStyle w:val="Courierforcode"/>
        </w:rPr>
      </w:pPr>
      <w:r w:rsidRPr="00DD24CF">
        <w:rPr>
          <w:rStyle w:val="Courierforcode"/>
        </w:rPr>
        <w:t xml:space="preserve">    font-size: 90%;</w:t>
      </w:r>
    </w:p>
    <w:p w14:paraId="30AF43C4" w14:textId="77777777" w:rsidR="00DD24CF" w:rsidRPr="00DD24CF" w:rsidRDefault="00DD24CF" w:rsidP="00DD24CF">
      <w:pPr>
        <w:spacing w:after="0" w:line="240" w:lineRule="auto"/>
        <w:rPr>
          <w:rStyle w:val="Courierforcode"/>
        </w:rPr>
      </w:pPr>
      <w:r w:rsidRPr="00DD24CF">
        <w:rPr>
          <w:rStyle w:val="Courierforcode"/>
        </w:rPr>
        <w:tab/>
        <w:t>width: 100%;</w:t>
      </w:r>
    </w:p>
    <w:p w14:paraId="4EC781F5" w14:textId="77777777" w:rsidR="00DD24CF" w:rsidRPr="00DD24CF" w:rsidRDefault="00DD24CF" w:rsidP="00DD24CF">
      <w:pPr>
        <w:spacing w:after="0" w:line="240" w:lineRule="auto"/>
        <w:rPr>
          <w:rStyle w:val="Courierforcode"/>
        </w:rPr>
      </w:pPr>
      <w:r w:rsidRPr="00DD24CF">
        <w:rPr>
          <w:rStyle w:val="Courierforcode"/>
        </w:rPr>
        <w:tab/>
        <w:t>box-shadow: none;</w:t>
      </w:r>
    </w:p>
    <w:p w14:paraId="56D16E5E" w14:textId="77777777" w:rsidR="00DD24CF" w:rsidRPr="00DD24CF" w:rsidRDefault="00DD24CF" w:rsidP="00DD24CF">
      <w:pPr>
        <w:spacing w:after="0" w:line="240" w:lineRule="auto"/>
        <w:rPr>
          <w:rStyle w:val="Courierforcode"/>
        </w:rPr>
      </w:pPr>
      <w:r w:rsidRPr="00DD24CF">
        <w:rPr>
          <w:rStyle w:val="Courierforcode"/>
        </w:rPr>
        <w:t>}</w:t>
      </w:r>
    </w:p>
    <w:p w14:paraId="3B83E83C" w14:textId="77777777" w:rsidR="00DD24CF" w:rsidRPr="00DD24CF" w:rsidRDefault="00DD24CF" w:rsidP="00DD24CF">
      <w:pPr>
        <w:spacing w:after="0" w:line="240" w:lineRule="auto"/>
        <w:rPr>
          <w:rStyle w:val="Courierforcode"/>
        </w:rPr>
      </w:pPr>
      <w:r w:rsidRPr="00DD24CF">
        <w:rPr>
          <w:rStyle w:val="Courierforcode"/>
        </w:rPr>
        <w:t>}</w:t>
      </w:r>
    </w:p>
    <w:p w14:paraId="4E7128B4" w14:textId="77777777" w:rsidR="00DD24CF" w:rsidRPr="00DD24CF" w:rsidRDefault="00DD24CF" w:rsidP="00DD24CF">
      <w:pPr>
        <w:spacing w:after="0" w:line="240" w:lineRule="auto"/>
        <w:rPr>
          <w:rStyle w:val="Courierforcode"/>
        </w:rPr>
      </w:pPr>
    </w:p>
    <w:p w14:paraId="6633523C" w14:textId="77777777" w:rsidR="00DD24CF" w:rsidRPr="00DD24CF" w:rsidRDefault="00DD24CF" w:rsidP="00DD24CF">
      <w:pPr>
        <w:spacing w:after="0" w:line="240" w:lineRule="auto"/>
        <w:rPr>
          <w:rStyle w:val="Courierforcode"/>
        </w:rPr>
      </w:pPr>
      <w:r w:rsidRPr="00DD24CF">
        <w:rPr>
          <w:rStyle w:val="Courierforcode"/>
        </w:rPr>
        <w:t>/* media query to check that viewport is 767px or less wide */</w:t>
      </w:r>
    </w:p>
    <w:p w14:paraId="59E6C7A0" w14:textId="77777777" w:rsidR="00DD24CF" w:rsidRPr="00DD24CF" w:rsidRDefault="00DD24CF" w:rsidP="00DD24CF">
      <w:pPr>
        <w:spacing w:after="0" w:line="240" w:lineRule="auto"/>
        <w:rPr>
          <w:rStyle w:val="Courierforcode"/>
        </w:rPr>
      </w:pPr>
    </w:p>
    <w:p w14:paraId="05851A53" w14:textId="77777777" w:rsidR="00DD24CF" w:rsidRPr="00DD24CF" w:rsidRDefault="00DD24CF" w:rsidP="00DD24CF">
      <w:pPr>
        <w:spacing w:after="0" w:line="240" w:lineRule="auto"/>
        <w:rPr>
          <w:rStyle w:val="Courierforcode"/>
        </w:rPr>
      </w:pPr>
      <w:r w:rsidRPr="00DD24CF">
        <w:rPr>
          <w:rStyle w:val="Courierforcode"/>
        </w:rPr>
        <w:t>@media only screen and (max-width: 767px) {</w:t>
      </w:r>
    </w:p>
    <w:p w14:paraId="5E4F836B" w14:textId="77777777" w:rsidR="00DD24CF" w:rsidRPr="00DD24CF" w:rsidRDefault="00DD24CF" w:rsidP="00DD24CF">
      <w:pPr>
        <w:spacing w:after="0" w:line="240" w:lineRule="auto"/>
        <w:rPr>
          <w:rStyle w:val="Courierforcode"/>
        </w:rPr>
      </w:pPr>
    </w:p>
    <w:p w14:paraId="2B719296" w14:textId="77777777" w:rsidR="00DD24CF" w:rsidRPr="00DD24CF" w:rsidRDefault="00DD24CF" w:rsidP="00DD24CF">
      <w:pPr>
        <w:spacing w:after="0" w:line="240" w:lineRule="auto"/>
        <w:rPr>
          <w:rStyle w:val="Courierforcode"/>
        </w:rPr>
      </w:pPr>
      <w:r w:rsidRPr="00DD24CF">
        <w:rPr>
          <w:rStyle w:val="Courierforcode"/>
        </w:rPr>
        <w:t>#nav_menu {</w:t>
      </w:r>
    </w:p>
    <w:p w14:paraId="3F1161DA" w14:textId="77777777" w:rsidR="00DD24CF" w:rsidRPr="00DD24CF" w:rsidRDefault="00DD24CF" w:rsidP="00DD24CF">
      <w:pPr>
        <w:spacing w:after="0" w:line="240" w:lineRule="auto"/>
        <w:rPr>
          <w:rStyle w:val="Courierforcode"/>
        </w:rPr>
      </w:pPr>
      <w:r w:rsidRPr="00DD24CF">
        <w:rPr>
          <w:rStyle w:val="Courierforcode"/>
        </w:rPr>
        <w:tab/>
        <w:t>display: none;</w:t>
      </w:r>
    </w:p>
    <w:p w14:paraId="18E3CE7A" w14:textId="77777777" w:rsidR="00DD24CF" w:rsidRPr="00DD24CF" w:rsidRDefault="00DD24CF" w:rsidP="00DD24CF">
      <w:pPr>
        <w:spacing w:after="0" w:line="240" w:lineRule="auto"/>
        <w:rPr>
          <w:rStyle w:val="Courierforcode"/>
        </w:rPr>
      </w:pPr>
      <w:r w:rsidRPr="00DD24CF">
        <w:rPr>
          <w:rStyle w:val="Courierforcode"/>
        </w:rPr>
        <w:lastRenderedPageBreak/>
        <w:t>}</w:t>
      </w:r>
    </w:p>
    <w:p w14:paraId="7674CF78" w14:textId="77777777" w:rsidR="00DD24CF" w:rsidRPr="00DD24CF" w:rsidRDefault="00DD24CF" w:rsidP="00DD24CF">
      <w:pPr>
        <w:spacing w:after="0" w:line="240" w:lineRule="auto"/>
        <w:rPr>
          <w:rStyle w:val="Courierforcode"/>
        </w:rPr>
      </w:pPr>
    </w:p>
    <w:p w14:paraId="7A4834C9" w14:textId="77777777" w:rsidR="00DD24CF" w:rsidRPr="00DD24CF" w:rsidRDefault="00DD24CF" w:rsidP="00DD24CF">
      <w:pPr>
        <w:spacing w:after="0" w:line="240" w:lineRule="auto"/>
        <w:rPr>
          <w:rStyle w:val="Courierforcode"/>
        </w:rPr>
      </w:pPr>
      <w:r w:rsidRPr="00DD24CF">
        <w:rPr>
          <w:rStyle w:val="Courierforcode"/>
        </w:rPr>
        <w:t>#mobile_menu {</w:t>
      </w:r>
    </w:p>
    <w:p w14:paraId="3F1E0F83" w14:textId="77777777" w:rsidR="00DD24CF" w:rsidRPr="00DD24CF" w:rsidRDefault="00DD24CF" w:rsidP="00DD24CF">
      <w:pPr>
        <w:spacing w:after="0" w:line="240" w:lineRule="auto"/>
        <w:rPr>
          <w:rStyle w:val="Courierforcode"/>
        </w:rPr>
      </w:pPr>
      <w:r w:rsidRPr="00DD24CF">
        <w:rPr>
          <w:rStyle w:val="Courierforcode"/>
        </w:rPr>
        <w:tab/>
        <w:t>display: block;</w:t>
      </w:r>
    </w:p>
    <w:p w14:paraId="7F45DE3E" w14:textId="77777777" w:rsidR="00DD24CF" w:rsidRPr="00DD24CF" w:rsidRDefault="00DD24CF" w:rsidP="00DD24CF">
      <w:pPr>
        <w:spacing w:after="0" w:line="240" w:lineRule="auto"/>
        <w:rPr>
          <w:rStyle w:val="Courierforcode"/>
        </w:rPr>
      </w:pPr>
      <w:r w:rsidRPr="00DD24CF">
        <w:rPr>
          <w:rStyle w:val="Courierforcode"/>
        </w:rPr>
        <w:t>}</w:t>
      </w:r>
    </w:p>
    <w:p w14:paraId="366BDF91" w14:textId="77777777" w:rsidR="00DD24CF" w:rsidRPr="00DD24CF" w:rsidRDefault="00DD24CF" w:rsidP="00DD24CF">
      <w:pPr>
        <w:spacing w:after="0" w:line="240" w:lineRule="auto"/>
        <w:rPr>
          <w:rStyle w:val="Courierforcode"/>
        </w:rPr>
      </w:pPr>
    </w:p>
    <w:p w14:paraId="636C9F01" w14:textId="77777777" w:rsidR="00DD24CF" w:rsidRPr="00DD24CF" w:rsidRDefault="00DD24CF" w:rsidP="00DD24CF">
      <w:pPr>
        <w:spacing w:after="0" w:line="240" w:lineRule="auto"/>
        <w:rPr>
          <w:rStyle w:val="Courierforcode"/>
        </w:rPr>
      </w:pPr>
      <w:r w:rsidRPr="00DD24CF">
        <w:rPr>
          <w:rStyle w:val="Courierforcode"/>
        </w:rPr>
        <w:t xml:space="preserve">.slicknav_menu { </w:t>
      </w:r>
    </w:p>
    <w:p w14:paraId="591CE7B1" w14:textId="77777777" w:rsidR="00DD24CF" w:rsidRPr="00DD24CF" w:rsidRDefault="00DD24CF" w:rsidP="00DD24CF">
      <w:pPr>
        <w:spacing w:after="0" w:line="240" w:lineRule="auto"/>
        <w:rPr>
          <w:rStyle w:val="Courierforcode"/>
        </w:rPr>
      </w:pPr>
      <w:r w:rsidRPr="00DD24CF">
        <w:rPr>
          <w:rStyle w:val="Courierforcode"/>
        </w:rPr>
        <w:tab/>
        <w:t>background-color: black !important;</w:t>
      </w:r>
    </w:p>
    <w:p w14:paraId="44F15495" w14:textId="77777777" w:rsidR="00DD24CF" w:rsidRPr="00DD24CF" w:rsidRDefault="00DD24CF" w:rsidP="00DD24CF">
      <w:pPr>
        <w:spacing w:after="0" w:line="240" w:lineRule="auto"/>
        <w:rPr>
          <w:rStyle w:val="Courierforcode"/>
        </w:rPr>
      </w:pPr>
      <w:r w:rsidRPr="00DD24CF">
        <w:rPr>
          <w:rStyle w:val="Courierforcode"/>
        </w:rPr>
        <w:t>}</w:t>
      </w:r>
    </w:p>
    <w:p w14:paraId="7946A574" w14:textId="77777777" w:rsidR="00DD24CF" w:rsidRPr="00DD24CF" w:rsidRDefault="00DD24CF" w:rsidP="00DD24CF">
      <w:pPr>
        <w:spacing w:after="0" w:line="240" w:lineRule="auto"/>
        <w:rPr>
          <w:rStyle w:val="Courierforcode"/>
        </w:rPr>
      </w:pPr>
    </w:p>
    <w:p w14:paraId="26463E5D" w14:textId="77777777" w:rsidR="00DD24CF" w:rsidRPr="00DD24CF" w:rsidRDefault="00DD24CF" w:rsidP="00DD24CF">
      <w:pPr>
        <w:spacing w:after="0" w:line="240" w:lineRule="auto"/>
        <w:rPr>
          <w:rStyle w:val="Courierforcode"/>
        </w:rPr>
      </w:pPr>
      <w:r w:rsidRPr="00DD24CF">
        <w:rPr>
          <w:rStyle w:val="Courierforcode"/>
        </w:rPr>
        <w:t>section {</w:t>
      </w:r>
    </w:p>
    <w:p w14:paraId="6FD34CED" w14:textId="77777777" w:rsidR="00DD24CF" w:rsidRPr="00DD24CF" w:rsidRDefault="00DD24CF" w:rsidP="00DD24CF">
      <w:pPr>
        <w:spacing w:after="0" w:line="240" w:lineRule="auto"/>
        <w:rPr>
          <w:rStyle w:val="Courierforcode"/>
        </w:rPr>
      </w:pPr>
      <w:r w:rsidRPr="00DD24CF">
        <w:rPr>
          <w:rStyle w:val="Courierforcode"/>
        </w:rPr>
        <w:tab/>
        <w:t>float: left;</w:t>
      </w:r>
    </w:p>
    <w:p w14:paraId="183B0375" w14:textId="77777777" w:rsidR="00DD24CF" w:rsidRPr="00DD24CF" w:rsidRDefault="00DD24CF" w:rsidP="00DD24CF">
      <w:pPr>
        <w:spacing w:after="0" w:line="240" w:lineRule="auto"/>
        <w:rPr>
          <w:rStyle w:val="Courierforcode"/>
        </w:rPr>
      </w:pPr>
      <w:r w:rsidRPr="00DD24CF">
        <w:rPr>
          <w:rStyle w:val="Courierforcode"/>
        </w:rPr>
        <w:tab/>
        <w:t>width: 95%;</w:t>
      </w:r>
    </w:p>
    <w:p w14:paraId="2B004D96" w14:textId="77777777" w:rsidR="00DD24CF" w:rsidRPr="00DD24CF" w:rsidRDefault="00DD24CF" w:rsidP="00DD24CF">
      <w:pPr>
        <w:spacing w:after="0" w:line="240" w:lineRule="auto"/>
        <w:rPr>
          <w:rStyle w:val="Courierforcode"/>
        </w:rPr>
      </w:pPr>
      <w:r w:rsidRPr="00DD24CF">
        <w:rPr>
          <w:rStyle w:val="Courierforcode"/>
        </w:rPr>
        <w:tab/>
        <w:t>margin-right: 1em;</w:t>
      </w:r>
    </w:p>
    <w:p w14:paraId="45AD422B" w14:textId="77777777" w:rsidR="00DD24CF" w:rsidRPr="00DD24CF" w:rsidRDefault="00DD24CF" w:rsidP="00DD24CF">
      <w:pPr>
        <w:spacing w:after="0" w:line="240" w:lineRule="auto"/>
        <w:rPr>
          <w:rStyle w:val="Courierforcode"/>
        </w:rPr>
      </w:pPr>
      <w:r w:rsidRPr="00DD24CF">
        <w:rPr>
          <w:rStyle w:val="Courierforcode"/>
        </w:rPr>
        <w:tab/>
        <w:t>padding: .5em;</w:t>
      </w:r>
    </w:p>
    <w:p w14:paraId="22D03AD3" w14:textId="77777777" w:rsidR="00DD24CF" w:rsidRPr="00DD24CF" w:rsidRDefault="00DD24CF" w:rsidP="00DD24CF">
      <w:pPr>
        <w:spacing w:after="0" w:line="240" w:lineRule="auto"/>
        <w:rPr>
          <w:rStyle w:val="Courierforcode"/>
        </w:rPr>
      </w:pPr>
      <w:r w:rsidRPr="00DD24CF">
        <w:rPr>
          <w:rStyle w:val="Courierforcode"/>
        </w:rPr>
        <w:t>}</w:t>
      </w:r>
    </w:p>
    <w:p w14:paraId="296D63E8" w14:textId="77777777" w:rsidR="00DD24CF" w:rsidRPr="00DD24CF" w:rsidRDefault="00DD24CF" w:rsidP="00DD24CF">
      <w:pPr>
        <w:spacing w:after="0" w:line="240" w:lineRule="auto"/>
        <w:rPr>
          <w:rStyle w:val="Courierforcode"/>
        </w:rPr>
      </w:pPr>
      <w:r w:rsidRPr="00DD24CF">
        <w:rPr>
          <w:rStyle w:val="Courierforcode"/>
        </w:rPr>
        <w:t>#sidebar {</w:t>
      </w:r>
    </w:p>
    <w:p w14:paraId="649E780C" w14:textId="77777777" w:rsidR="00DD24CF" w:rsidRPr="00DD24CF" w:rsidRDefault="00DD24CF" w:rsidP="00DD24CF">
      <w:pPr>
        <w:spacing w:after="0" w:line="240" w:lineRule="auto"/>
        <w:rPr>
          <w:rStyle w:val="Courierforcode"/>
        </w:rPr>
      </w:pPr>
      <w:r w:rsidRPr="00DD24CF">
        <w:rPr>
          <w:rStyle w:val="Courierforcode"/>
        </w:rPr>
        <w:tab/>
        <w:t>clear: both;</w:t>
      </w:r>
    </w:p>
    <w:p w14:paraId="2E704A1D" w14:textId="77777777" w:rsidR="00DD24CF" w:rsidRPr="00DD24CF" w:rsidRDefault="00DD24CF" w:rsidP="00DD24CF">
      <w:pPr>
        <w:spacing w:after="0" w:line="240" w:lineRule="auto"/>
        <w:rPr>
          <w:rStyle w:val="Courierforcode"/>
        </w:rPr>
      </w:pPr>
      <w:r w:rsidRPr="00DD24CF">
        <w:rPr>
          <w:rStyle w:val="Courierforcode"/>
        </w:rPr>
        <w:tab/>
        <w:t>float: none;</w:t>
      </w:r>
    </w:p>
    <w:p w14:paraId="24D807A3" w14:textId="77777777" w:rsidR="00DD24CF" w:rsidRPr="00DD24CF" w:rsidRDefault="00DD24CF" w:rsidP="00DD24CF">
      <w:pPr>
        <w:spacing w:after="0" w:line="240" w:lineRule="auto"/>
        <w:rPr>
          <w:rStyle w:val="Courierforcode"/>
        </w:rPr>
      </w:pPr>
      <w:r w:rsidRPr="00DD24CF">
        <w:rPr>
          <w:rStyle w:val="Courierforcode"/>
        </w:rPr>
        <w:tab/>
        <w:t>width: 45%;</w:t>
      </w:r>
    </w:p>
    <w:p w14:paraId="0EA9CE89" w14:textId="77777777" w:rsidR="00DD24CF" w:rsidRPr="00DD24CF" w:rsidRDefault="00DD24CF" w:rsidP="00DD24CF">
      <w:pPr>
        <w:spacing w:after="0" w:line="240" w:lineRule="auto"/>
        <w:rPr>
          <w:rStyle w:val="Courierforcode"/>
        </w:rPr>
      </w:pPr>
      <w:r w:rsidRPr="00DD24CF">
        <w:rPr>
          <w:rStyle w:val="Courierforcode"/>
        </w:rPr>
        <w:tab/>
        <w:t>margin: auto;</w:t>
      </w:r>
    </w:p>
    <w:p w14:paraId="23651AD7" w14:textId="77777777" w:rsidR="00DD24CF" w:rsidRPr="00DD24CF" w:rsidRDefault="00DD24CF" w:rsidP="00DD24CF">
      <w:pPr>
        <w:spacing w:after="0" w:line="240" w:lineRule="auto"/>
        <w:rPr>
          <w:rStyle w:val="Courierforcode"/>
        </w:rPr>
      </w:pPr>
      <w:r w:rsidRPr="00DD24CF">
        <w:rPr>
          <w:rStyle w:val="Courierforcode"/>
        </w:rPr>
        <w:tab/>
      </w:r>
      <w:r w:rsidRPr="00DD24CF">
        <w:rPr>
          <w:rStyle w:val="Courierforcode"/>
        </w:rPr>
        <w:tab/>
        <w:t>}</w:t>
      </w:r>
    </w:p>
    <w:p w14:paraId="78C35F00" w14:textId="77777777" w:rsidR="00DD24CF" w:rsidRPr="00DD24CF" w:rsidRDefault="00DD24CF" w:rsidP="00DD24CF">
      <w:pPr>
        <w:spacing w:after="0" w:line="240" w:lineRule="auto"/>
        <w:rPr>
          <w:rStyle w:val="Courierforcode"/>
        </w:rPr>
      </w:pPr>
      <w:r w:rsidRPr="00DD24CF">
        <w:rPr>
          <w:rStyle w:val="Courierforcode"/>
        </w:rPr>
        <w:t>#sidebar ul li {</w:t>
      </w:r>
    </w:p>
    <w:p w14:paraId="7A208C57" w14:textId="77777777" w:rsidR="00DD24CF" w:rsidRPr="00DD24CF" w:rsidRDefault="00DD24CF" w:rsidP="00DD24CF">
      <w:pPr>
        <w:spacing w:after="0" w:line="240" w:lineRule="auto"/>
        <w:rPr>
          <w:rStyle w:val="Courierforcode"/>
        </w:rPr>
      </w:pPr>
      <w:r w:rsidRPr="00DD24CF">
        <w:rPr>
          <w:rStyle w:val="Courierforcode"/>
        </w:rPr>
        <w:tab/>
        <w:t>text-align: center;}</w:t>
      </w:r>
    </w:p>
    <w:p w14:paraId="4DB4E3DC" w14:textId="77777777" w:rsidR="00DD24CF" w:rsidRPr="00DD24CF" w:rsidRDefault="00DD24CF" w:rsidP="00DD24CF">
      <w:pPr>
        <w:spacing w:after="0" w:line="240" w:lineRule="auto"/>
        <w:rPr>
          <w:rStyle w:val="Courierforcode"/>
        </w:rPr>
      </w:pPr>
    </w:p>
    <w:p w14:paraId="2F964B4F" w14:textId="77777777" w:rsidR="00DD24CF" w:rsidRPr="00DD24CF" w:rsidRDefault="00DD24CF" w:rsidP="00DD24CF">
      <w:pPr>
        <w:spacing w:after="0" w:line="240" w:lineRule="auto"/>
        <w:rPr>
          <w:rStyle w:val="Courierforcode"/>
        </w:rPr>
      </w:pPr>
      <w:r w:rsidRPr="00DD24CF">
        <w:rPr>
          <w:rStyle w:val="Courierforcode"/>
        </w:rPr>
        <w:t>/* media query to check that viewport is 479px or less wide */</w:t>
      </w:r>
    </w:p>
    <w:p w14:paraId="33D3EE1E" w14:textId="77777777" w:rsidR="00DD24CF" w:rsidRPr="00DD24CF" w:rsidRDefault="00DD24CF" w:rsidP="00DD24CF">
      <w:pPr>
        <w:spacing w:after="0" w:line="240" w:lineRule="auto"/>
        <w:rPr>
          <w:rStyle w:val="Courierforcode"/>
        </w:rPr>
      </w:pPr>
    </w:p>
    <w:p w14:paraId="6462B543" w14:textId="77777777" w:rsidR="00DD24CF" w:rsidRPr="00DD24CF" w:rsidRDefault="00DD24CF" w:rsidP="00DD24CF">
      <w:pPr>
        <w:spacing w:after="0" w:line="240" w:lineRule="auto"/>
        <w:rPr>
          <w:rStyle w:val="Courierforcode"/>
        </w:rPr>
      </w:pPr>
      <w:r w:rsidRPr="00DD24CF">
        <w:rPr>
          <w:rStyle w:val="Courierforcode"/>
        </w:rPr>
        <w:t>@media only screen and (max-width: 479px) {</w:t>
      </w:r>
    </w:p>
    <w:p w14:paraId="39D0A64E" w14:textId="77777777" w:rsidR="00DD24CF" w:rsidRPr="00DD24CF" w:rsidRDefault="00DD24CF" w:rsidP="00DD24CF">
      <w:pPr>
        <w:spacing w:after="0" w:line="240" w:lineRule="auto"/>
        <w:rPr>
          <w:rStyle w:val="Courierforcode"/>
        </w:rPr>
      </w:pPr>
      <w:r w:rsidRPr="00DD24CF">
        <w:rPr>
          <w:rStyle w:val="Courierforcode"/>
        </w:rPr>
        <w:t>section h1 {</w:t>
      </w:r>
    </w:p>
    <w:p w14:paraId="1488C572" w14:textId="77777777" w:rsidR="00DD24CF" w:rsidRPr="00DD24CF" w:rsidRDefault="00DD24CF" w:rsidP="00DD24CF">
      <w:pPr>
        <w:spacing w:after="0" w:line="240" w:lineRule="auto"/>
        <w:rPr>
          <w:rStyle w:val="Courierforcode"/>
        </w:rPr>
      </w:pPr>
      <w:r w:rsidRPr="00DD24CF">
        <w:rPr>
          <w:rStyle w:val="Courierforcode"/>
        </w:rPr>
        <w:tab/>
        <w:t>font-size: 70%;</w:t>
      </w:r>
    </w:p>
    <w:p w14:paraId="5E0B6859" w14:textId="77777777" w:rsidR="00DD24CF" w:rsidRPr="00DD24CF" w:rsidRDefault="00DD24CF" w:rsidP="00DD24CF">
      <w:pPr>
        <w:spacing w:after="0" w:line="240" w:lineRule="auto"/>
        <w:rPr>
          <w:rStyle w:val="Courierforcode"/>
        </w:rPr>
      </w:pPr>
      <w:r w:rsidRPr="00DD24CF">
        <w:rPr>
          <w:rStyle w:val="Courierforcode"/>
        </w:rPr>
        <w:tab/>
        <w:t>}</w:t>
      </w:r>
    </w:p>
    <w:p w14:paraId="76AF1889" w14:textId="77777777" w:rsidR="00DD24CF" w:rsidRPr="00DD24CF" w:rsidRDefault="00DD24CF" w:rsidP="00DD24CF">
      <w:pPr>
        <w:spacing w:after="0" w:line="240" w:lineRule="auto"/>
        <w:rPr>
          <w:rStyle w:val="Courierforcode"/>
        </w:rPr>
      </w:pPr>
      <w:r w:rsidRPr="00DD24CF">
        <w:rPr>
          <w:rStyle w:val="Courierforcode"/>
        </w:rPr>
        <w:t>header {</w:t>
      </w:r>
    </w:p>
    <w:p w14:paraId="364D49CA" w14:textId="77777777" w:rsidR="00DD24CF" w:rsidRPr="00DD24CF" w:rsidRDefault="00DD24CF" w:rsidP="00DD24CF">
      <w:pPr>
        <w:spacing w:after="0" w:line="240" w:lineRule="auto"/>
        <w:rPr>
          <w:rStyle w:val="Courierforcode"/>
        </w:rPr>
      </w:pPr>
      <w:r w:rsidRPr="00DD24CF">
        <w:rPr>
          <w:rStyle w:val="Courierforcode"/>
        </w:rPr>
        <w:tab/>
        <w:t>font-size: 70%;</w:t>
      </w:r>
    </w:p>
    <w:p w14:paraId="4E149456" w14:textId="77777777" w:rsidR="00DD24CF" w:rsidRPr="00DD24CF" w:rsidRDefault="00DD24CF" w:rsidP="00DD24CF">
      <w:pPr>
        <w:spacing w:after="0" w:line="240" w:lineRule="auto"/>
        <w:rPr>
          <w:rStyle w:val="Courierforcode"/>
        </w:rPr>
      </w:pPr>
      <w:r w:rsidRPr="00DD24CF">
        <w:rPr>
          <w:rStyle w:val="Courierforcode"/>
        </w:rPr>
        <w:tab/>
        <w:t>}</w:t>
      </w:r>
    </w:p>
    <w:p w14:paraId="068B8BCD" w14:textId="77777777" w:rsidR="00DD24CF" w:rsidRPr="00DD24CF" w:rsidRDefault="00DD24CF" w:rsidP="00DD24CF">
      <w:pPr>
        <w:spacing w:after="0" w:line="240" w:lineRule="auto"/>
        <w:rPr>
          <w:rStyle w:val="Courierforcode"/>
        </w:rPr>
      </w:pPr>
    </w:p>
    <w:p w14:paraId="327EE1CF" w14:textId="77777777" w:rsidR="00DD24CF" w:rsidRPr="00DD24CF" w:rsidRDefault="00DD24CF" w:rsidP="00DD24CF">
      <w:pPr>
        <w:spacing w:after="0" w:line="240" w:lineRule="auto"/>
        <w:rPr>
          <w:rStyle w:val="Courierforcode"/>
        </w:rPr>
      </w:pPr>
      <w:r w:rsidRPr="00DD24CF">
        <w:rPr>
          <w:rStyle w:val="Courierforcode"/>
        </w:rPr>
        <w:t>}</w:t>
      </w:r>
    </w:p>
    <w:p w14:paraId="5D5C22BA" w14:textId="118C1590" w:rsidR="00084FC7" w:rsidRDefault="00084FC7" w:rsidP="0027322C">
      <w:pPr>
        <w:spacing w:after="0" w:line="240" w:lineRule="auto"/>
        <w:rPr>
          <w:rStyle w:val="Courierforcode"/>
        </w:rPr>
      </w:pPr>
      <w:r>
        <w:rPr>
          <w:rStyle w:val="Courierforcode"/>
        </w:rPr>
        <w:br w:type="page"/>
      </w:r>
    </w:p>
    <w:p w14:paraId="59251602" w14:textId="77777777" w:rsidR="00084FC7" w:rsidRPr="00F70074" w:rsidRDefault="00084FC7" w:rsidP="00084FC7">
      <w:pPr>
        <w:pStyle w:val="Heading1"/>
        <w:spacing w:before="0" w:after="120" w:line="240" w:lineRule="auto"/>
        <w:rPr>
          <w:rFonts w:cs="Arial"/>
        </w:rPr>
      </w:pPr>
      <w:bookmarkStart w:id="10" w:name="_Toc510474995"/>
      <w:r w:rsidRPr="00F70074">
        <w:rPr>
          <w:rFonts w:cs="Arial"/>
        </w:rPr>
        <w:lastRenderedPageBreak/>
        <w:t>Conclusion</w:t>
      </w:r>
      <w:bookmarkEnd w:id="10"/>
    </w:p>
    <w:p w14:paraId="2CD3EC83" w14:textId="79201598" w:rsidR="00084FC7" w:rsidRDefault="00F84C3B" w:rsidP="00084FC7">
      <w:pPr>
        <w:spacing w:after="0" w:line="240" w:lineRule="auto"/>
      </w:pPr>
      <w:r>
        <w:t xml:space="preserve">As the saying goes, “the devil is in the details”. Most of the rules behind creating a responsive design aren’t that hard to master, but there are so many individual rule sets and interactions and combinations that it can (and did!) become confusing. These exercises took me far longer to complete than I had thought they would. </w:t>
      </w:r>
    </w:p>
    <w:p w14:paraId="5EE95457" w14:textId="77777777" w:rsidR="00F84C3B" w:rsidRDefault="00F84C3B" w:rsidP="00084FC7">
      <w:pPr>
        <w:spacing w:after="0" w:line="240" w:lineRule="auto"/>
      </w:pPr>
    </w:p>
    <w:p w14:paraId="38556BA4" w14:textId="79649C02" w:rsidR="00F84C3B" w:rsidRDefault="00F84C3B" w:rsidP="00084FC7">
      <w:pPr>
        <w:spacing w:after="0" w:line="240" w:lineRule="auto"/>
      </w:pPr>
      <w:r>
        <w:t>I also struggled with the slick nav menus. I suspect</w:t>
      </w:r>
      <w:r w:rsidR="00D23B5F">
        <w:t xml:space="preserve"> that learning more about javascript will help me gain a better understanding of these in the future. </w:t>
      </w:r>
    </w:p>
    <w:p w14:paraId="2066E776" w14:textId="77777777" w:rsidR="00084FC7" w:rsidRDefault="00084FC7">
      <w:pPr>
        <w:spacing w:after="0" w:line="240" w:lineRule="auto"/>
      </w:pPr>
      <w:r>
        <w:br w:type="page"/>
      </w:r>
    </w:p>
    <w:p w14:paraId="376E4F34" w14:textId="618FBD07" w:rsidR="00BB7337" w:rsidRPr="00F70074" w:rsidRDefault="000116B7" w:rsidP="000D0BEC">
      <w:pPr>
        <w:pStyle w:val="Heading1"/>
        <w:spacing w:before="0" w:after="120" w:line="240" w:lineRule="auto"/>
        <w:rPr>
          <w:rFonts w:cs="Arial"/>
        </w:rPr>
      </w:pPr>
      <w:bookmarkStart w:id="11" w:name="_Toc510474996"/>
      <w:bookmarkEnd w:id="6"/>
      <w:r>
        <w:rPr>
          <w:rFonts w:cs="Arial"/>
        </w:rPr>
        <w:lastRenderedPageBreak/>
        <w:t>Resources</w:t>
      </w:r>
      <w:bookmarkEnd w:id="11"/>
    </w:p>
    <w:p w14:paraId="1DE14826" w14:textId="77777777" w:rsidR="00F30135" w:rsidRDefault="00F30135" w:rsidP="00BC7473">
      <w:pPr>
        <w:pStyle w:val="Bibliographyentries"/>
      </w:pPr>
    </w:p>
    <w:p w14:paraId="5998355A" w14:textId="4E73717E" w:rsidR="00741F99" w:rsidRDefault="00981119" w:rsidP="00D15554">
      <w:pPr>
        <w:pStyle w:val="Bibliographyentries"/>
      </w:pPr>
      <w:r>
        <w:t xml:space="preserve">Boehm, Anne and Ruvalcaba, Zak. </w:t>
      </w:r>
      <w:r>
        <w:rPr>
          <w:i/>
        </w:rPr>
        <w:t>Murach’s HTML5 and CSS3</w:t>
      </w:r>
      <w:r w:rsidRPr="00C84B2C">
        <w:rPr>
          <w:i/>
        </w:rPr>
        <w:t xml:space="preserve"> </w:t>
      </w:r>
      <w:r>
        <w:t>3</w:t>
      </w:r>
      <w:r w:rsidRPr="00741F99">
        <w:rPr>
          <w:vertAlign w:val="superscript"/>
        </w:rPr>
        <w:t>rd</w:t>
      </w:r>
      <w:r>
        <w:t xml:space="preserve"> ed. Mike Murach &amp; </w:t>
      </w:r>
      <w:r>
        <w:br/>
      </w:r>
      <w:r>
        <w:tab/>
        <w:t>Associates, Inc. 2015</w:t>
      </w:r>
    </w:p>
    <w:p w14:paraId="512D2FC2" w14:textId="77777777" w:rsidR="00CE47E6" w:rsidRDefault="00CE47E6" w:rsidP="00BC7473">
      <w:pPr>
        <w:pStyle w:val="Bibliographyentries"/>
      </w:pPr>
    </w:p>
    <w:sectPr w:rsidR="00CE47E6" w:rsidSect="00F744E4">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09D7B" w14:textId="77777777" w:rsidR="006D0BE1" w:rsidRDefault="006D0BE1" w:rsidP="00F744E4">
      <w:pPr>
        <w:spacing w:after="0" w:line="240" w:lineRule="auto"/>
      </w:pPr>
      <w:r>
        <w:separator/>
      </w:r>
    </w:p>
  </w:endnote>
  <w:endnote w:type="continuationSeparator" w:id="0">
    <w:p w14:paraId="6AD05BAF" w14:textId="77777777" w:rsidR="006D0BE1" w:rsidRDefault="006D0BE1" w:rsidP="00F7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roman"/>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5A87" w14:textId="77777777" w:rsidR="00DB31DA" w:rsidRDefault="00DB31DA" w:rsidP="00F744E4">
    <w:pPr>
      <w:pStyle w:val="Footer"/>
      <w:jc w:val="center"/>
    </w:pPr>
  </w:p>
  <w:p w14:paraId="1BB1E994" w14:textId="77777777" w:rsidR="00DB31DA" w:rsidRDefault="00DB31DA" w:rsidP="00F744E4">
    <w:pPr>
      <w:pStyle w:val="Footer"/>
      <w:jc w:val="center"/>
    </w:pPr>
    <w:r>
      <w:fldChar w:fldCharType="begin"/>
    </w:r>
    <w:r>
      <w:instrText xml:space="preserve"> PAGE   \* MERGEFORMAT </w:instrText>
    </w:r>
    <w:r>
      <w:fldChar w:fldCharType="separate"/>
    </w:r>
    <w:r w:rsidR="00210500">
      <w:rPr>
        <w:noProof/>
      </w:rPr>
      <w:t>4</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0CDB3" w14:textId="77777777" w:rsidR="006D0BE1" w:rsidRDefault="006D0BE1" w:rsidP="00F744E4">
      <w:pPr>
        <w:spacing w:after="0" w:line="240" w:lineRule="auto"/>
      </w:pPr>
      <w:r>
        <w:separator/>
      </w:r>
    </w:p>
  </w:footnote>
  <w:footnote w:type="continuationSeparator" w:id="0">
    <w:p w14:paraId="2E81835F" w14:textId="77777777" w:rsidR="006D0BE1" w:rsidRDefault="006D0BE1" w:rsidP="00F744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EE4"/>
    <w:rsid w:val="000003DC"/>
    <w:rsid w:val="00001C4A"/>
    <w:rsid w:val="0000783E"/>
    <w:rsid w:val="00007C02"/>
    <w:rsid w:val="00010C71"/>
    <w:rsid w:val="000116B7"/>
    <w:rsid w:val="00011BDF"/>
    <w:rsid w:val="00012DDE"/>
    <w:rsid w:val="000138A4"/>
    <w:rsid w:val="00013AAB"/>
    <w:rsid w:val="00015AB1"/>
    <w:rsid w:val="00016140"/>
    <w:rsid w:val="0001759E"/>
    <w:rsid w:val="000204BC"/>
    <w:rsid w:val="00026F4A"/>
    <w:rsid w:val="00027037"/>
    <w:rsid w:val="00030489"/>
    <w:rsid w:val="0003530B"/>
    <w:rsid w:val="000356F4"/>
    <w:rsid w:val="00037496"/>
    <w:rsid w:val="000375F3"/>
    <w:rsid w:val="000444FB"/>
    <w:rsid w:val="00053B42"/>
    <w:rsid w:val="00054306"/>
    <w:rsid w:val="00057524"/>
    <w:rsid w:val="00057830"/>
    <w:rsid w:val="000607F4"/>
    <w:rsid w:val="000620EE"/>
    <w:rsid w:val="00064C6B"/>
    <w:rsid w:val="000666C2"/>
    <w:rsid w:val="00066F65"/>
    <w:rsid w:val="0006791F"/>
    <w:rsid w:val="0007150B"/>
    <w:rsid w:val="00072A2A"/>
    <w:rsid w:val="00073E09"/>
    <w:rsid w:val="00077EC4"/>
    <w:rsid w:val="00080174"/>
    <w:rsid w:val="000847DC"/>
    <w:rsid w:val="00084FC7"/>
    <w:rsid w:val="00085268"/>
    <w:rsid w:val="000866DF"/>
    <w:rsid w:val="00090F86"/>
    <w:rsid w:val="00095928"/>
    <w:rsid w:val="00096123"/>
    <w:rsid w:val="00097E23"/>
    <w:rsid w:val="000A3167"/>
    <w:rsid w:val="000A5CDD"/>
    <w:rsid w:val="000A6E2C"/>
    <w:rsid w:val="000A7EF9"/>
    <w:rsid w:val="000B2362"/>
    <w:rsid w:val="000B39EA"/>
    <w:rsid w:val="000B4166"/>
    <w:rsid w:val="000B4E08"/>
    <w:rsid w:val="000B6EAE"/>
    <w:rsid w:val="000D0BEC"/>
    <w:rsid w:val="000D0D94"/>
    <w:rsid w:val="000D33CD"/>
    <w:rsid w:val="000D7DE5"/>
    <w:rsid w:val="000E0CF8"/>
    <w:rsid w:val="000E1DDB"/>
    <w:rsid w:val="000E433B"/>
    <w:rsid w:val="000E4B6C"/>
    <w:rsid w:val="000E777C"/>
    <w:rsid w:val="000E7853"/>
    <w:rsid w:val="000E7E52"/>
    <w:rsid w:val="000F1173"/>
    <w:rsid w:val="000F4BC7"/>
    <w:rsid w:val="000F61E1"/>
    <w:rsid w:val="000F7085"/>
    <w:rsid w:val="00101A7E"/>
    <w:rsid w:val="00104DEA"/>
    <w:rsid w:val="001222F1"/>
    <w:rsid w:val="00125F28"/>
    <w:rsid w:val="001263AA"/>
    <w:rsid w:val="001264BB"/>
    <w:rsid w:val="0012703B"/>
    <w:rsid w:val="0013574D"/>
    <w:rsid w:val="00136BF9"/>
    <w:rsid w:val="00140A5C"/>
    <w:rsid w:val="001433EF"/>
    <w:rsid w:val="0015000B"/>
    <w:rsid w:val="00151FC3"/>
    <w:rsid w:val="001524B2"/>
    <w:rsid w:val="00161036"/>
    <w:rsid w:val="001619CA"/>
    <w:rsid w:val="00166630"/>
    <w:rsid w:val="00171035"/>
    <w:rsid w:val="001721BF"/>
    <w:rsid w:val="00172912"/>
    <w:rsid w:val="00176C53"/>
    <w:rsid w:val="00183C8A"/>
    <w:rsid w:val="00186136"/>
    <w:rsid w:val="00186A37"/>
    <w:rsid w:val="001878B0"/>
    <w:rsid w:val="001906EF"/>
    <w:rsid w:val="00192822"/>
    <w:rsid w:val="001939FA"/>
    <w:rsid w:val="00193AB6"/>
    <w:rsid w:val="00195B4B"/>
    <w:rsid w:val="00196F97"/>
    <w:rsid w:val="001A03D0"/>
    <w:rsid w:val="001A169A"/>
    <w:rsid w:val="001B150F"/>
    <w:rsid w:val="001B2958"/>
    <w:rsid w:val="001B407D"/>
    <w:rsid w:val="001B458E"/>
    <w:rsid w:val="001B63FA"/>
    <w:rsid w:val="001B7D38"/>
    <w:rsid w:val="001C14FF"/>
    <w:rsid w:val="001C2B19"/>
    <w:rsid w:val="001C3C10"/>
    <w:rsid w:val="001C49BE"/>
    <w:rsid w:val="001C517F"/>
    <w:rsid w:val="001C59CA"/>
    <w:rsid w:val="001C7FCF"/>
    <w:rsid w:val="001D0C5B"/>
    <w:rsid w:val="001D129A"/>
    <w:rsid w:val="001D1388"/>
    <w:rsid w:val="001E29F7"/>
    <w:rsid w:val="001E53E4"/>
    <w:rsid w:val="001E6B33"/>
    <w:rsid w:val="001F4AB1"/>
    <w:rsid w:val="001F51EF"/>
    <w:rsid w:val="001F553C"/>
    <w:rsid w:val="001F62FF"/>
    <w:rsid w:val="001F7F2A"/>
    <w:rsid w:val="0020071B"/>
    <w:rsid w:val="00202882"/>
    <w:rsid w:val="002077B5"/>
    <w:rsid w:val="00210500"/>
    <w:rsid w:val="00210E7D"/>
    <w:rsid w:val="00214C65"/>
    <w:rsid w:val="00215CA9"/>
    <w:rsid w:val="00216A7C"/>
    <w:rsid w:val="00216A8F"/>
    <w:rsid w:val="00220025"/>
    <w:rsid w:val="00221389"/>
    <w:rsid w:val="00222F61"/>
    <w:rsid w:val="00224129"/>
    <w:rsid w:val="00226AEB"/>
    <w:rsid w:val="00227795"/>
    <w:rsid w:val="00227B16"/>
    <w:rsid w:val="00231701"/>
    <w:rsid w:val="00233F32"/>
    <w:rsid w:val="002434C7"/>
    <w:rsid w:val="00243D12"/>
    <w:rsid w:val="00244B01"/>
    <w:rsid w:val="00246375"/>
    <w:rsid w:val="00251A90"/>
    <w:rsid w:val="0025769F"/>
    <w:rsid w:val="00257D19"/>
    <w:rsid w:val="00257D90"/>
    <w:rsid w:val="002624B3"/>
    <w:rsid w:val="002639D6"/>
    <w:rsid w:val="00264C13"/>
    <w:rsid w:val="00266C16"/>
    <w:rsid w:val="0027322C"/>
    <w:rsid w:val="0027351C"/>
    <w:rsid w:val="00274C81"/>
    <w:rsid w:val="0027662A"/>
    <w:rsid w:val="00276835"/>
    <w:rsid w:val="002770F2"/>
    <w:rsid w:val="00280978"/>
    <w:rsid w:val="00281376"/>
    <w:rsid w:val="00281986"/>
    <w:rsid w:val="0028367F"/>
    <w:rsid w:val="0028492F"/>
    <w:rsid w:val="00285188"/>
    <w:rsid w:val="00286763"/>
    <w:rsid w:val="002869A1"/>
    <w:rsid w:val="00287F8D"/>
    <w:rsid w:val="00290B7F"/>
    <w:rsid w:val="00292DF5"/>
    <w:rsid w:val="00293F6C"/>
    <w:rsid w:val="002A1365"/>
    <w:rsid w:val="002A696A"/>
    <w:rsid w:val="002A791F"/>
    <w:rsid w:val="002B04A9"/>
    <w:rsid w:val="002B7318"/>
    <w:rsid w:val="002C12AA"/>
    <w:rsid w:val="002C13DC"/>
    <w:rsid w:val="002C1DC1"/>
    <w:rsid w:val="002C2460"/>
    <w:rsid w:val="002C7B3B"/>
    <w:rsid w:val="002D1F20"/>
    <w:rsid w:val="002D5D39"/>
    <w:rsid w:val="002D79AA"/>
    <w:rsid w:val="002E79B6"/>
    <w:rsid w:val="002E7D28"/>
    <w:rsid w:val="002F1CE8"/>
    <w:rsid w:val="002F2340"/>
    <w:rsid w:val="002F4DCE"/>
    <w:rsid w:val="002F7B5D"/>
    <w:rsid w:val="003024F8"/>
    <w:rsid w:val="00307EC4"/>
    <w:rsid w:val="00310D44"/>
    <w:rsid w:val="0031638E"/>
    <w:rsid w:val="0031689B"/>
    <w:rsid w:val="00316C1C"/>
    <w:rsid w:val="00327246"/>
    <w:rsid w:val="00331250"/>
    <w:rsid w:val="00332384"/>
    <w:rsid w:val="003361D5"/>
    <w:rsid w:val="00341124"/>
    <w:rsid w:val="00341812"/>
    <w:rsid w:val="00341CB8"/>
    <w:rsid w:val="00345FFF"/>
    <w:rsid w:val="0034732E"/>
    <w:rsid w:val="00350596"/>
    <w:rsid w:val="003505CB"/>
    <w:rsid w:val="0035135F"/>
    <w:rsid w:val="00353C56"/>
    <w:rsid w:val="003548EB"/>
    <w:rsid w:val="00357D8B"/>
    <w:rsid w:val="0036395B"/>
    <w:rsid w:val="00364F4B"/>
    <w:rsid w:val="003675A9"/>
    <w:rsid w:val="00367D69"/>
    <w:rsid w:val="00370859"/>
    <w:rsid w:val="003742AA"/>
    <w:rsid w:val="00376D20"/>
    <w:rsid w:val="00377607"/>
    <w:rsid w:val="00380049"/>
    <w:rsid w:val="00390330"/>
    <w:rsid w:val="00390470"/>
    <w:rsid w:val="003924C6"/>
    <w:rsid w:val="00392B4F"/>
    <w:rsid w:val="00392C36"/>
    <w:rsid w:val="00392F89"/>
    <w:rsid w:val="003963A4"/>
    <w:rsid w:val="00397283"/>
    <w:rsid w:val="003A7C30"/>
    <w:rsid w:val="003B05C8"/>
    <w:rsid w:val="003B198B"/>
    <w:rsid w:val="003C1E64"/>
    <w:rsid w:val="003C5EFD"/>
    <w:rsid w:val="003D03F7"/>
    <w:rsid w:val="003D1B00"/>
    <w:rsid w:val="003D2B85"/>
    <w:rsid w:val="003F1E13"/>
    <w:rsid w:val="003F41A1"/>
    <w:rsid w:val="003F5083"/>
    <w:rsid w:val="003F601A"/>
    <w:rsid w:val="004033C1"/>
    <w:rsid w:val="004044BF"/>
    <w:rsid w:val="00404EF0"/>
    <w:rsid w:val="0041205C"/>
    <w:rsid w:val="0041419D"/>
    <w:rsid w:val="00415206"/>
    <w:rsid w:val="004169B3"/>
    <w:rsid w:val="004203D7"/>
    <w:rsid w:val="0042058C"/>
    <w:rsid w:val="00423BEA"/>
    <w:rsid w:val="004252F7"/>
    <w:rsid w:val="004308F7"/>
    <w:rsid w:val="00430B84"/>
    <w:rsid w:val="004432D8"/>
    <w:rsid w:val="00445B09"/>
    <w:rsid w:val="004468A7"/>
    <w:rsid w:val="0045256B"/>
    <w:rsid w:val="00453443"/>
    <w:rsid w:val="0045365D"/>
    <w:rsid w:val="00456313"/>
    <w:rsid w:val="00456A61"/>
    <w:rsid w:val="00456F1F"/>
    <w:rsid w:val="0045739B"/>
    <w:rsid w:val="00460601"/>
    <w:rsid w:val="004627F7"/>
    <w:rsid w:val="004635C3"/>
    <w:rsid w:val="004660CF"/>
    <w:rsid w:val="0046769D"/>
    <w:rsid w:val="00473CA8"/>
    <w:rsid w:val="0047506F"/>
    <w:rsid w:val="00476BF2"/>
    <w:rsid w:val="00481712"/>
    <w:rsid w:val="00481D0D"/>
    <w:rsid w:val="00482904"/>
    <w:rsid w:val="004850E3"/>
    <w:rsid w:val="00486F72"/>
    <w:rsid w:val="0048741F"/>
    <w:rsid w:val="00491B54"/>
    <w:rsid w:val="0049261F"/>
    <w:rsid w:val="004938F3"/>
    <w:rsid w:val="00494CFC"/>
    <w:rsid w:val="0049691E"/>
    <w:rsid w:val="004A1D8F"/>
    <w:rsid w:val="004A4AAF"/>
    <w:rsid w:val="004A5DE4"/>
    <w:rsid w:val="004B0D3D"/>
    <w:rsid w:val="004B5DF1"/>
    <w:rsid w:val="004B7D99"/>
    <w:rsid w:val="004C07E2"/>
    <w:rsid w:val="004C0CC7"/>
    <w:rsid w:val="004C4F44"/>
    <w:rsid w:val="004C6E48"/>
    <w:rsid w:val="004C79EF"/>
    <w:rsid w:val="004C7CFF"/>
    <w:rsid w:val="004D2CEA"/>
    <w:rsid w:val="004D7515"/>
    <w:rsid w:val="004E095B"/>
    <w:rsid w:val="004E6F70"/>
    <w:rsid w:val="004F038F"/>
    <w:rsid w:val="004F2E2A"/>
    <w:rsid w:val="004F36B5"/>
    <w:rsid w:val="004F39B5"/>
    <w:rsid w:val="004F3C8F"/>
    <w:rsid w:val="004F6890"/>
    <w:rsid w:val="0050036D"/>
    <w:rsid w:val="00502336"/>
    <w:rsid w:val="005031F4"/>
    <w:rsid w:val="00505260"/>
    <w:rsid w:val="005052BF"/>
    <w:rsid w:val="005059BD"/>
    <w:rsid w:val="00511FD1"/>
    <w:rsid w:val="0051471F"/>
    <w:rsid w:val="00514DE8"/>
    <w:rsid w:val="00515067"/>
    <w:rsid w:val="0051585F"/>
    <w:rsid w:val="00516DC1"/>
    <w:rsid w:val="005224B6"/>
    <w:rsid w:val="00524A04"/>
    <w:rsid w:val="00524DDE"/>
    <w:rsid w:val="00530DA2"/>
    <w:rsid w:val="00534DE8"/>
    <w:rsid w:val="005351D1"/>
    <w:rsid w:val="00535E78"/>
    <w:rsid w:val="00535F17"/>
    <w:rsid w:val="00536E82"/>
    <w:rsid w:val="00540234"/>
    <w:rsid w:val="00541103"/>
    <w:rsid w:val="00546118"/>
    <w:rsid w:val="0055053F"/>
    <w:rsid w:val="0055065B"/>
    <w:rsid w:val="00551F5E"/>
    <w:rsid w:val="00552106"/>
    <w:rsid w:val="00552B59"/>
    <w:rsid w:val="005547CE"/>
    <w:rsid w:val="00554DD6"/>
    <w:rsid w:val="00556DEF"/>
    <w:rsid w:val="005611EA"/>
    <w:rsid w:val="005619E8"/>
    <w:rsid w:val="00562242"/>
    <w:rsid w:val="00562AE8"/>
    <w:rsid w:val="00562DF1"/>
    <w:rsid w:val="00564132"/>
    <w:rsid w:val="00574BCF"/>
    <w:rsid w:val="005821B3"/>
    <w:rsid w:val="005828D4"/>
    <w:rsid w:val="0058342B"/>
    <w:rsid w:val="00584019"/>
    <w:rsid w:val="00584848"/>
    <w:rsid w:val="00584DE7"/>
    <w:rsid w:val="0058510E"/>
    <w:rsid w:val="005856B8"/>
    <w:rsid w:val="005870B7"/>
    <w:rsid w:val="00590335"/>
    <w:rsid w:val="00590D39"/>
    <w:rsid w:val="005926EC"/>
    <w:rsid w:val="00596446"/>
    <w:rsid w:val="005975C5"/>
    <w:rsid w:val="00597A8F"/>
    <w:rsid w:val="00597DA5"/>
    <w:rsid w:val="005A1F4C"/>
    <w:rsid w:val="005A68A0"/>
    <w:rsid w:val="005B243D"/>
    <w:rsid w:val="005B2BEF"/>
    <w:rsid w:val="005B3C90"/>
    <w:rsid w:val="005B3F51"/>
    <w:rsid w:val="005C17A3"/>
    <w:rsid w:val="005C466B"/>
    <w:rsid w:val="005C4A92"/>
    <w:rsid w:val="005C4B4E"/>
    <w:rsid w:val="005D6C76"/>
    <w:rsid w:val="005D7709"/>
    <w:rsid w:val="005E3104"/>
    <w:rsid w:val="005E3F20"/>
    <w:rsid w:val="005E5AC0"/>
    <w:rsid w:val="005E5E5E"/>
    <w:rsid w:val="005E6B53"/>
    <w:rsid w:val="005E75D6"/>
    <w:rsid w:val="005F0183"/>
    <w:rsid w:val="005F0D2C"/>
    <w:rsid w:val="005F4411"/>
    <w:rsid w:val="006024C3"/>
    <w:rsid w:val="00602CD4"/>
    <w:rsid w:val="00603613"/>
    <w:rsid w:val="006044B1"/>
    <w:rsid w:val="00606885"/>
    <w:rsid w:val="00607DFC"/>
    <w:rsid w:val="006112E1"/>
    <w:rsid w:val="00612C3C"/>
    <w:rsid w:val="00612D32"/>
    <w:rsid w:val="00613471"/>
    <w:rsid w:val="006142AA"/>
    <w:rsid w:val="00615192"/>
    <w:rsid w:val="00617C4D"/>
    <w:rsid w:val="00621095"/>
    <w:rsid w:val="0062140E"/>
    <w:rsid w:val="006228C2"/>
    <w:rsid w:val="006233D3"/>
    <w:rsid w:val="006254F1"/>
    <w:rsid w:val="0062760B"/>
    <w:rsid w:val="00627748"/>
    <w:rsid w:val="006305C3"/>
    <w:rsid w:val="00631785"/>
    <w:rsid w:val="00636263"/>
    <w:rsid w:val="0063637D"/>
    <w:rsid w:val="00637282"/>
    <w:rsid w:val="00637738"/>
    <w:rsid w:val="00637CA4"/>
    <w:rsid w:val="006411EA"/>
    <w:rsid w:val="00641D65"/>
    <w:rsid w:val="00642AB8"/>
    <w:rsid w:val="006432EF"/>
    <w:rsid w:val="006523F3"/>
    <w:rsid w:val="00652458"/>
    <w:rsid w:val="006570E8"/>
    <w:rsid w:val="00657128"/>
    <w:rsid w:val="0066072D"/>
    <w:rsid w:val="00661305"/>
    <w:rsid w:val="00673FB0"/>
    <w:rsid w:val="00674163"/>
    <w:rsid w:val="00674711"/>
    <w:rsid w:val="006779F9"/>
    <w:rsid w:val="0068031E"/>
    <w:rsid w:val="00681168"/>
    <w:rsid w:val="00681C50"/>
    <w:rsid w:val="00684160"/>
    <w:rsid w:val="00685DCD"/>
    <w:rsid w:val="00687B55"/>
    <w:rsid w:val="0069157E"/>
    <w:rsid w:val="00692E16"/>
    <w:rsid w:val="006963BD"/>
    <w:rsid w:val="006A0C84"/>
    <w:rsid w:val="006A1FB7"/>
    <w:rsid w:val="006A3D42"/>
    <w:rsid w:val="006A4752"/>
    <w:rsid w:val="006A4839"/>
    <w:rsid w:val="006A644B"/>
    <w:rsid w:val="006A6B2C"/>
    <w:rsid w:val="006B2AC4"/>
    <w:rsid w:val="006B560C"/>
    <w:rsid w:val="006B70DF"/>
    <w:rsid w:val="006C01C8"/>
    <w:rsid w:val="006C05F2"/>
    <w:rsid w:val="006C2A2D"/>
    <w:rsid w:val="006C3B7F"/>
    <w:rsid w:val="006C526A"/>
    <w:rsid w:val="006C57AF"/>
    <w:rsid w:val="006C5AA1"/>
    <w:rsid w:val="006C6532"/>
    <w:rsid w:val="006C6F82"/>
    <w:rsid w:val="006C75CA"/>
    <w:rsid w:val="006D0BE1"/>
    <w:rsid w:val="006D268C"/>
    <w:rsid w:val="006D661F"/>
    <w:rsid w:val="006E0140"/>
    <w:rsid w:val="006E1152"/>
    <w:rsid w:val="006E57C4"/>
    <w:rsid w:val="006E5EA1"/>
    <w:rsid w:val="006E6FEB"/>
    <w:rsid w:val="006E79D4"/>
    <w:rsid w:val="006F03A4"/>
    <w:rsid w:val="006F5587"/>
    <w:rsid w:val="006F64B8"/>
    <w:rsid w:val="00700B0F"/>
    <w:rsid w:val="00701817"/>
    <w:rsid w:val="00701BD9"/>
    <w:rsid w:val="0070735E"/>
    <w:rsid w:val="00710F11"/>
    <w:rsid w:val="00712D65"/>
    <w:rsid w:val="0071322A"/>
    <w:rsid w:val="00713C73"/>
    <w:rsid w:val="00714850"/>
    <w:rsid w:val="00717A8E"/>
    <w:rsid w:val="00720545"/>
    <w:rsid w:val="00721592"/>
    <w:rsid w:val="00725E56"/>
    <w:rsid w:val="00727F1A"/>
    <w:rsid w:val="007300CD"/>
    <w:rsid w:val="00732817"/>
    <w:rsid w:val="00741311"/>
    <w:rsid w:val="00741E29"/>
    <w:rsid w:val="00741F99"/>
    <w:rsid w:val="00743418"/>
    <w:rsid w:val="0074521A"/>
    <w:rsid w:val="00745840"/>
    <w:rsid w:val="007474DB"/>
    <w:rsid w:val="0075010A"/>
    <w:rsid w:val="0075076D"/>
    <w:rsid w:val="00755872"/>
    <w:rsid w:val="00760122"/>
    <w:rsid w:val="00760ABB"/>
    <w:rsid w:val="007612FC"/>
    <w:rsid w:val="00762787"/>
    <w:rsid w:val="00762EB1"/>
    <w:rsid w:val="00766599"/>
    <w:rsid w:val="007672B0"/>
    <w:rsid w:val="00771F83"/>
    <w:rsid w:val="00772FF5"/>
    <w:rsid w:val="00777516"/>
    <w:rsid w:val="00780C6B"/>
    <w:rsid w:val="00780EB4"/>
    <w:rsid w:val="007829CE"/>
    <w:rsid w:val="0078595F"/>
    <w:rsid w:val="00786089"/>
    <w:rsid w:val="00791692"/>
    <w:rsid w:val="007956FF"/>
    <w:rsid w:val="0079775B"/>
    <w:rsid w:val="007A198B"/>
    <w:rsid w:val="007A411F"/>
    <w:rsid w:val="007A4248"/>
    <w:rsid w:val="007A5F2E"/>
    <w:rsid w:val="007A638A"/>
    <w:rsid w:val="007A6C5B"/>
    <w:rsid w:val="007A7BCE"/>
    <w:rsid w:val="007B306C"/>
    <w:rsid w:val="007B30D5"/>
    <w:rsid w:val="007B3F95"/>
    <w:rsid w:val="007B4A4E"/>
    <w:rsid w:val="007B68B1"/>
    <w:rsid w:val="007B7797"/>
    <w:rsid w:val="007C0482"/>
    <w:rsid w:val="007C06AE"/>
    <w:rsid w:val="007C106F"/>
    <w:rsid w:val="007C1A9B"/>
    <w:rsid w:val="007C1F0B"/>
    <w:rsid w:val="007C2900"/>
    <w:rsid w:val="007C4570"/>
    <w:rsid w:val="007C65FC"/>
    <w:rsid w:val="007C6D8F"/>
    <w:rsid w:val="007C70C4"/>
    <w:rsid w:val="007D1767"/>
    <w:rsid w:val="007D216E"/>
    <w:rsid w:val="007D5B31"/>
    <w:rsid w:val="007D623F"/>
    <w:rsid w:val="007D6419"/>
    <w:rsid w:val="007D7762"/>
    <w:rsid w:val="007E02FB"/>
    <w:rsid w:val="007E049D"/>
    <w:rsid w:val="007E149B"/>
    <w:rsid w:val="007E1800"/>
    <w:rsid w:val="007E5B1C"/>
    <w:rsid w:val="007E5EF8"/>
    <w:rsid w:val="007E7DCC"/>
    <w:rsid w:val="007F1704"/>
    <w:rsid w:val="007F1D86"/>
    <w:rsid w:val="008007B5"/>
    <w:rsid w:val="008011C7"/>
    <w:rsid w:val="008043CA"/>
    <w:rsid w:val="00805339"/>
    <w:rsid w:val="00814453"/>
    <w:rsid w:val="00815CA8"/>
    <w:rsid w:val="008179D7"/>
    <w:rsid w:val="00821189"/>
    <w:rsid w:val="00823A96"/>
    <w:rsid w:val="0082441E"/>
    <w:rsid w:val="0082484C"/>
    <w:rsid w:val="00824F06"/>
    <w:rsid w:val="008251BE"/>
    <w:rsid w:val="00833396"/>
    <w:rsid w:val="008345AC"/>
    <w:rsid w:val="00836AAA"/>
    <w:rsid w:val="00840B07"/>
    <w:rsid w:val="00840BA0"/>
    <w:rsid w:val="0084166E"/>
    <w:rsid w:val="00842742"/>
    <w:rsid w:val="008439DC"/>
    <w:rsid w:val="00843B82"/>
    <w:rsid w:val="00845AE9"/>
    <w:rsid w:val="00852CD7"/>
    <w:rsid w:val="00855C35"/>
    <w:rsid w:val="008565E7"/>
    <w:rsid w:val="0085717F"/>
    <w:rsid w:val="0086146B"/>
    <w:rsid w:val="00861C34"/>
    <w:rsid w:val="00866B77"/>
    <w:rsid w:val="00866E56"/>
    <w:rsid w:val="008741E1"/>
    <w:rsid w:val="00876936"/>
    <w:rsid w:val="00876D71"/>
    <w:rsid w:val="0087732F"/>
    <w:rsid w:val="0088303F"/>
    <w:rsid w:val="008845B1"/>
    <w:rsid w:val="00887B8D"/>
    <w:rsid w:val="0089059E"/>
    <w:rsid w:val="00895DF7"/>
    <w:rsid w:val="008960E0"/>
    <w:rsid w:val="008A0E4F"/>
    <w:rsid w:val="008A23E6"/>
    <w:rsid w:val="008A64A0"/>
    <w:rsid w:val="008A7A20"/>
    <w:rsid w:val="008A7C00"/>
    <w:rsid w:val="008B11EA"/>
    <w:rsid w:val="008B5F97"/>
    <w:rsid w:val="008B7581"/>
    <w:rsid w:val="008C0348"/>
    <w:rsid w:val="008C141E"/>
    <w:rsid w:val="008C2628"/>
    <w:rsid w:val="008C2656"/>
    <w:rsid w:val="008C746C"/>
    <w:rsid w:val="008D0232"/>
    <w:rsid w:val="008D5F93"/>
    <w:rsid w:val="008E0BA7"/>
    <w:rsid w:val="008F2366"/>
    <w:rsid w:val="008F27E2"/>
    <w:rsid w:val="008F28F8"/>
    <w:rsid w:val="008F7648"/>
    <w:rsid w:val="00901D04"/>
    <w:rsid w:val="0090204A"/>
    <w:rsid w:val="00906263"/>
    <w:rsid w:val="00910728"/>
    <w:rsid w:val="009129B6"/>
    <w:rsid w:val="00913301"/>
    <w:rsid w:val="00913B4D"/>
    <w:rsid w:val="00915BB2"/>
    <w:rsid w:val="00916002"/>
    <w:rsid w:val="00917CCF"/>
    <w:rsid w:val="00921641"/>
    <w:rsid w:val="00921BED"/>
    <w:rsid w:val="0092321C"/>
    <w:rsid w:val="00926781"/>
    <w:rsid w:val="00927C63"/>
    <w:rsid w:val="00930C81"/>
    <w:rsid w:val="00931F17"/>
    <w:rsid w:val="009324E2"/>
    <w:rsid w:val="00933CB2"/>
    <w:rsid w:val="009347FB"/>
    <w:rsid w:val="0093583E"/>
    <w:rsid w:val="00937E2C"/>
    <w:rsid w:val="00940DB9"/>
    <w:rsid w:val="00942889"/>
    <w:rsid w:val="00942E2C"/>
    <w:rsid w:val="00943813"/>
    <w:rsid w:val="009455F5"/>
    <w:rsid w:val="00945DD8"/>
    <w:rsid w:val="00946D88"/>
    <w:rsid w:val="009472C4"/>
    <w:rsid w:val="00952448"/>
    <w:rsid w:val="00953A46"/>
    <w:rsid w:val="009546CD"/>
    <w:rsid w:val="00965355"/>
    <w:rsid w:val="00970EEA"/>
    <w:rsid w:val="00972364"/>
    <w:rsid w:val="00972902"/>
    <w:rsid w:val="009740E4"/>
    <w:rsid w:val="0097778F"/>
    <w:rsid w:val="00981119"/>
    <w:rsid w:val="00981D2F"/>
    <w:rsid w:val="009831A1"/>
    <w:rsid w:val="00985BBE"/>
    <w:rsid w:val="00986194"/>
    <w:rsid w:val="00986200"/>
    <w:rsid w:val="00986904"/>
    <w:rsid w:val="00993215"/>
    <w:rsid w:val="00995663"/>
    <w:rsid w:val="0099620F"/>
    <w:rsid w:val="00996E52"/>
    <w:rsid w:val="009A007A"/>
    <w:rsid w:val="009A17FB"/>
    <w:rsid w:val="009A2C7C"/>
    <w:rsid w:val="009A36EB"/>
    <w:rsid w:val="009A5EE4"/>
    <w:rsid w:val="009A7273"/>
    <w:rsid w:val="009A7A4E"/>
    <w:rsid w:val="009B02B7"/>
    <w:rsid w:val="009B11F2"/>
    <w:rsid w:val="009B4D22"/>
    <w:rsid w:val="009B53EC"/>
    <w:rsid w:val="009B621D"/>
    <w:rsid w:val="009B6BFC"/>
    <w:rsid w:val="009B71C5"/>
    <w:rsid w:val="009B7531"/>
    <w:rsid w:val="009B7ACE"/>
    <w:rsid w:val="009C08F5"/>
    <w:rsid w:val="009C41A4"/>
    <w:rsid w:val="009C671A"/>
    <w:rsid w:val="009C7A2E"/>
    <w:rsid w:val="009F25CC"/>
    <w:rsid w:val="009F415D"/>
    <w:rsid w:val="009F5978"/>
    <w:rsid w:val="00A00AE4"/>
    <w:rsid w:val="00A02FDC"/>
    <w:rsid w:val="00A03486"/>
    <w:rsid w:val="00A03741"/>
    <w:rsid w:val="00A052ED"/>
    <w:rsid w:val="00A1324D"/>
    <w:rsid w:val="00A15EA6"/>
    <w:rsid w:val="00A17586"/>
    <w:rsid w:val="00A25B5B"/>
    <w:rsid w:val="00A25FAC"/>
    <w:rsid w:val="00A27FF7"/>
    <w:rsid w:val="00A33B42"/>
    <w:rsid w:val="00A4347B"/>
    <w:rsid w:val="00A52F42"/>
    <w:rsid w:val="00A5432E"/>
    <w:rsid w:val="00A54E36"/>
    <w:rsid w:val="00A627E6"/>
    <w:rsid w:val="00A63D14"/>
    <w:rsid w:val="00A745B8"/>
    <w:rsid w:val="00A755F9"/>
    <w:rsid w:val="00A75A98"/>
    <w:rsid w:val="00A76227"/>
    <w:rsid w:val="00A80DB5"/>
    <w:rsid w:val="00A82BF9"/>
    <w:rsid w:val="00A85E68"/>
    <w:rsid w:val="00A872D5"/>
    <w:rsid w:val="00A87D81"/>
    <w:rsid w:val="00AA021E"/>
    <w:rsid w:val="00AA0381"/>
    <w:rsid w:val="00AA0990"/>
    <w:rsid w:val="00AA3A4E"/>
    <w:rsid w:val="00AB0AB6"/>
    <w:rsid w:val="00AB13B8"/>
    <w:rsid w:val="00AB15C9"/>
    <w:rsid w:val="00AB1FF8"/>
    <w:rsid w:val="00AC145D"/>
    <w:rsid w:val="00AC1538"/>
    <w:rsid w:val="00AC1E70"/>
    <w:rsid w:val="00AC34DC"/>
    <w:rsid w:val="00AC6A69"/>
    <w:rsid w:val="00AD4F9C"/>
    <w:rsid w:val="00AD54A7"/>
    <w:rsid w:val="00AD58B5"/>
    <w:rsid w:val="00AD634A"/>
    <w:rsid w:val="00AE3989"/>
    <w:rsid w:val="00AE470D"/>
    <w:rsid w:val="00AE49E9"/>
    <w:rsid w:val="00AE780A"/>
    <w:rsid w:val="00AF29E7"/>
    <w:rsid w:val="00AF526A"/>
    <w:rsid w:val="00B07F38"/>
    <w:rsid w:val="00B11F45"/>
    <w:rsid w:val="00B1325B"/>
    <w:rsid w:val="00B13A63"/>
    <w:rsid w:val="00B14CF5"/>
    <w:rsid w:val="00B20FE4"/>
    <w:rsid w:val="00B3026E"/>
    <w:rsid w:val="00B3039E"/>
    <w:rsid w:val="00B33E94"/>
    <w:rsid w:val="00B411D0"/>
    <w:rsid w:val="00B452DB"/>
    <w:rsid w:val="00B453D5"/>
    <w:rsid w:val="00B55798"/>
    <w:rsid w:val="00B629A8"/>
    <w:rsid w:val="00B62A0D"/>
    <w:rsid w:val="00B63396"/>
    <w:rsid w:val="00B63494"/>
    <w:rsid w:val="00B6547A"/>
    <w:rsid w:val="00B6695B"/>
    <w:rsid w:val="00B66E29"/>
    <w:rsid w:val="00B70F01"/>
    <w:rsid w:val="00B71AD7"/>
    <w:rsid w:val="00B76DBD"/>
    <w:rsid w:val="00B80E29"/>
    <w:rsid w:val="00B8100E"/>
    <w:rsid w:val="00B82B23"/>
    <w:rsid w:val="00B83583"/>
    <w:rsid w:val="00B873FE"/>
    <w:rsid w:val="00B904FC"/>
    <w:rsid w:val="00B9086E"/>
    <w:rsid w:val="00B911A6"/>
    <w:rsid w:val="00B92CF6"/>
    <w:rsid w:val="00B94155"/>
    <w:rsid w:val="00B95184"/>
    <w:rsid w:val="00B96000"/>
    <w:rsid w:val="00B969B5"/>
    <w:rsid w:val="00BA35EB"/>
    <w:rsid w:val="00BA77BC"/>
    <w:rsid w:val="00BA7CAA"/>
    <w:rsid w:val="00BB2346"/>
    <w:rsid w:val="00BB7337"/>
    <w:rsid w:val="00BC39AA"/>
    <w:rsid w:val="00BC5741"/>
    <w:rsid w:val="00BC5EF3"/>
    <w:rsid w:val="00BC7473"/>
    <w:rsid w:val="00BC7C1F"/>
    <w:rsid w:val="00BD0A9B"/>
    <w:rsid w:val="00BD0AFA"/>
    <w:rsid w:val="00BD47AC"/>
    <w:rsid w:val="00BD79F7"/>
    <w:rsid w:val="00BE179C"/>
    <w:rsid w:val="00BE30A4"/>
    <w:rsid w:val="00BE4792"/>
    <w:rsid w:val="00BE73AF"/>
    <w:rsid w:val="00BF0BC4"/>
    <w:rsid w:val="00BF41C2"/>
    <w:rsid w:val="00BF563A"/>
    <w:rsid w:val="00BF66B8"/>
    <w:rsid w:val="00C00A4A"/>
    <w:rsid w:val="00C02574"/>
    <w:rsid w:val="00C059A0"/>
    <w:rsid w:val="00C10082"/>
    <w:rsid w:val="00C10702"/>
    <w:rsid w:val="00C11B59"/>
    <w:rsid w:val="00C13977"/>
    <w:rsid w:val="00C14FBE"/>
    <w:rsid w:val="00C157CB"/>
    <w:rsid w:val="00C1597D"/>
    <w:rsid w:val="00C15F01"/>
    <w:rsid w:val="00C16E5D"/>
    <w:rsid w:val="00C2076D"/>
    <w:rsid w:val="00C24882"/>
    <w:rsid w:val="00C30C9E"/>
    <w:rsid w:val="00C35CE0"/>
    <w:rsid w:val="00C36929"/>
    <w:rsid w:val="00C4431A"/>
    <w:rsid w:val="00C44C42"/>
    <w:rsid w:val="00C51ED6"/>
    <w:rsid w:val="00C53B30"/>
    <w:rsid w:val="00C53D8F"/>
    <w:rsid w:val="00C55CF4"/>
    <w:rsid w:val="00C56F8F"/>
    <w:rsid w:val="00C67B6C"/>
    <w:rsid w:val="00C713D7"/>
    <w:rsid w:val="00C75A8E"/>
    <w:rsid w:val="00C828CB"/>
    <w:rsid w:val="00C82927"/>
    <w:rsid w:val="00C84B2C"/>
    <w:rsid w:val="00C85448"/>
    <w:rsid w:val="00C8638B"/>
    <w:rsid w:val="00C92240"/>
    <w:rsid w:val="00CA0C40"/>
    <w:rsid w:val="00CA1DC3"/>
    <w:rsid w:val="00CA6896"/>
    <w:rsid w:val="00CA7A1A"/>
    <w:rsid w:val="00CB45F1"/>
    <w:rsid w:val="00CB5031"/>
    <w:rsid w:val="00CB702F"/>
    <w:rsid w:val="00CC454C"/>
    <w:rsid w:val="00CC6201"/>
    <w:rsid w:val="00CC6646"/>
    <w:rsid w:val="00CD0B6F"/>
    <w:rsid w:val="00CD103D"/>
    <w:rsid w:val="00CD4EF8"/>
    <w:rsid w:val="00CD4F77"/>
    <w:rsid w:val="00CD655F"/>
    <w:rsid w:val="00CD7165"/>
    <w:rsid w:val="00CD7C18"/>
    <w:rsid w:val="00CE0FCC"/>
    <w:rsid w:val="00CE1348"/>
    <w:rsid w:val="00CE207C"/>
    <w:rsid w:val="00CE47E6"/>
    <w:rsid w:val="00CE5BD0"/>
    <w:rsid w:val="00CE6B8D"/>
    <w:rsid w:val="00CE7310"/>
    <w:rsid w:val="00CE785D"/>
    <w:rsid w:val="00CF4338"/>
    <w:rsid w:val="00D02817"/>
    <w:rsid w:val="00D037E4"/>
    <w:rsid w:val="00D0498A"/>
    <w:rsid w:val="00D05BC1"/>
    <w:rsid w:val="00D060E3"/>
    <w:rsid w:val="00D10185"/>
    <w:rsid w:val="00D15554"/>
    <w:rsid w:val="00D1624B"/>
    <w:rsid w:val="00D16E97"/>
    <w:rsid w:val="00D1781B"/>
    <w:rsid w:val="00D20947"/>
    <w:rsid w:val="00D2239E"/>
    <w:rsid w:val="00D23B5F"/>
    <w:rsid w:val="00D24607"/>
    <w:rsid w:val="00D24A58"/>
    <w:rsid w:val="00D252F9"/>
    <w:rsid w:val="00D25392"/>
    <w:rsid w:val="00D31025"/>
    <w:rsid w:val="00D31930"/>
    <w:rsid w:val="00D31F0B"/>
    <w:rsid w:val="00D32561"/>
    <w:rsid w:val="00D365DC"/>
    <w:rsid w:val="00D37EF2"/>
    <w:rsid w:val="00D40461"/>
    <w:rsid w:val="00D4134A"/>
    <w:rsid w:val="00D415B8"/>
    <w:rsid w:val="00D42035"/>
    <w:rsid w:val="00D43719"/>
    <w:rsid w:val="00D45F13"/>
    <w:rsid w:val="00D462FA"/>
    <w:rsid w:val="00D46CA9"/>
    <w:rsid w:val="00D475BC"/>
    <w:rsid w:val="00D51399"/>
    <w:rsid w:val="00D52C6B"/>
    <w:rsid w:val="00D54202"/>
    <w:rsid w:val="00D57D23"/>
    <w:rsid w:val="00D609DA"/>
    <w:rsid w:val="00D622EF"/>
    <w:rsid w:val="00D65C51"/>
    <w:rsid w:val="00D66A57"/>
    <w:rsid w:val="00D708BF"/>
    <w:rsid w:val="00D73047"/>
    <w:rsid w:val="00D7473B"/>
    <w:rsid w:val="00D76EE4"/>
    <w:rsid w:val="00D80073"/>
    <w:rsid w:val="00D8154D"/>
    <w:rsid w:val="00D83E54"/>
    <w:rsid w:val="00D90F9E"/>
    <w:rsid w:val="00D936CF"/>
    <w:rsid w:val="00D941CF"/>
    <w:rsid w:val="00D96B7A"/>
    <w:rsid w:val="00D9740A"/>
    <w:rsid w:val="00D97CDF"/>
    <w:rsid w:val="00DA0336"/>
    <w:rsid w:val="00DA07A5"/>
    <w:rsid w:val="00DA204D"/>
    <w:rsid w:val="00DA463F"/>
    <w:rsid w:val="00DA538E"/>
    <w:rsid w:val="00DA6BA9"/>
    <w:rsid w:val="00DA7501"/>
    <w:rsid w:val="00DB0064"/>
    <w:rsid w:val="00DB298F"/>
    <w:rsid w:val="00DB31DA"/>
    <w:rsid w:val="00DB33F8"/>
    <w:rsid w:val="00DB382B"/>
    <w:rsid w:val="00DB3C9A"/>
    <w:rsid w:val="00DB69A8"/>
    <w:rsid w:val="00DB719F"/>
    <w:rsid w:val="00DB73FF"/>
    <w:rsid w:val="00DB77C4"/>
    <w:rsid w:val="00DC51AC"/>
    <w:rsid w:val="00DD0579"/>
    <w:rsid w:val="00DD1BFF"/>
    <w:rsid w:val="00DD1F3D"/>
    <w:rsid w:val="00DD24CF"/>
    <w:rsid w:val="00DD3DD0"/>
    <w:rsid w:val="00DD4DAF"/>
    <w:rsid w:val="00DD519B"/>
    <w:rsid w:val="00DD7B95"/>
    <w:rsid w:val="00DE3CAE"/>
    <w:rsid w:val="00DE4A5A"/>
    <w:rsid w:val="00DE61EA"/>
    <w:rsid w:val="00DF23CC"/>
    <w:rsid w:val="00DF3CFD"/>
    <w:rsid w:val="00DF791F"/>
    <w:rsid w:val="00E03446"/>
    <w:rsid w:val="00E04774"/>
    <w:rsid w:val="00E1187E"/>
    <w:rsid w:val="00E12087"/>
    <w:rsid w:val="00E121CD"/>
    <w:rsid w:val="00E125B3"/>
    <w:rsid w:val="00E15E4A"/>
    <w:rsid w:val="00E17F06"/>
    <w:rsid w:val="00E21407"/>
    <w:rsid w:val="00E21ABA"/>
    <w:rsid w:val="00E31B7D"/>
    <w:rsid w:val="00E34AA4"/>
    <w:rsid w:val="00E37000"/>
    <w:rsid w:val="00E457F4"/>
    <w:rsid w:val="00E51AB2"/>
    <w:rsid w:val="00E52D25"/>
    <w:rsid w:val="00E5317C"/>
    <w:rsid w:val="00E531E6"/>
    <w:rsid w:val="00E60EA9"/>
    <w:rsid w:val="00E63FDC"/>
    <w:rsid w:val="00E64279"/>
    <w:rsid w:val="00E666F9"/>
    <w:rsid w:val="00E67FC4"/>
    <w:rsid w:val="00E71B49"/>
    <w:rsid w:val="00E723C3"/>
    <w:rsid w:val="00E742A6"/>
    <w:rsid w:val="00E757EF"/>
    <w:rsid w:val="00E765F2"/>
    <w:rsid w:val="00E76C15"/>
    <w:rsid w:val="00E77D49"/>
    <w:rsid w:val="00E8262A"/>
    <w:rsid w:val="00E83F4A"/>
    <w:rsid w:val="00E863CF"/>
    <w:rsid w:val="00E87842"/>
    <w:rsid w:val="00E9013B"/>
    <w:rsid w:val="00E913BE"/>
    <w:rsid w:val="00E92124"/>
    <w:rsid w:val="00E9221E"/>
    <w:rsid w:val="00E93DA4"/>
    <w:rsid w:val="00E960E1"/>
    <w:rsid w:val="00E9659E"/>
    <w:rsid w:val="00EA0389"/>
    <w:rsid w:val="00EA2655"/>
    <w:rsid w:val="00EA7CF6"/>
    <w:rsid w:val="00EB153C"/>
    <w:rsid w:val="00EB2947"/>
    <w:rsid w:val="00EB4EB4"/>
    <w:rsid w:val="00EB5BAF"/>
    <w:rsid w:val="00EB7CBE"/>
    <w:rsid w:val="00EC0CD9"/>
    <w:rsid w:val="00EC1527"/>
    <w:rsid w:val="00ED345A"/>
    <w:rsid w:val="00EE0621"/>
    <w:rsid w:val="00EE3E5A"/>
    <w:rsid w:val="00EE52A4"/>
    <w:rsid w:val="00EE7AED"/>
    <w:rsid w:val="00EF0E51"/>
    <w:rsid w:val="00EF14A4"/>
    <w:rsid w:val="00EF2490"/>
    <w:rsid w:val="00EF4D91"/>
    <w:rsid w:val="00F044F1"/>
    <w:rsid w:val="00F053A4"/>
    <w:rsid w:val="00F053FF"/>
    <w:rsid w:val="00F0612F"/>
    <w:rsid w:val="00F06AE7"/>
    <w:rsid w:val="00F1311C"/>
    <w:rsid w:val="00F16373"/>
    <w:rsid w:val="00F203FC"/>
    <w:rsid w:val="00F26FD6"/>
    <w:rsid w:val="00F27564"/>
    <w:rsid w:val="00F30135"/>
    <w:rsid w:val="00F33722"/>
    <w:rsid w:val="00F36C59"/>
    <w:rsid w:val="00F46A11"/>
    <w:rsid w:val="00F50F7B"/>
    <w:rsid w:val="00F519C3"/>
    <w:rsid w:val="00F61958"/>
    <w:rsid w:val="00F64B49"/>
    <w:rsid w:val="00F65061"/>
    <w:rsid w:val="00F70074"/>
    <w:rsid w:val="00F744E4"/>
    <w:rsid w:val="00F77594"/>
    <w:rsid w:val="00F8092F"/>
    <w:rsid w:val="00F84C3B"/>
    <w:rsid w:val="00F859A4"/>
    <w:rsid w:val="00F8719D"/>
    <w:rsid w:val="00F925FC"/>
    <w:rsid w:val="00F927CE"/>
    <w:rsid w:val="00F931D1"/>
    <w:rsid w:val="00F977EB"/>
    <w:rsid w:val="00FA5D86"/>
    <w:rsid w:val="00FA79CB"/>
    <w:rsid w:val="00FB6A9F"/>
    <w:rsid w:val="00FB7C5F"/>
    <w:rsid w:val="00FB7C99"/>
    <w:rsid w:val="00FC05B0"/>
    <w:rsid w:val="00FC225B"/>
    <w:rsid w:val="00FC238A"/>
    <w:rsid w:val="00FC27CD"/>
    <w:rsid w:val="00FC3F76"/>
    <w:rsid w:val="00FD1DC9"/>
    <w:rsid w:val="00FD7942"/>
    <w:rsid w:val="00FE2111"/>
    <w:rsid w:val="00FE319F"/>
    <w:rsid w:val="00FE3882"/>
    <w:rsid w:val="00FE4D11"/>
    <w:rsid w:val="00FE75C4"/>
    <w:rsid w:val="00FE788E"/>
    <w:rsid w:val="00FF33BA"/>
    <w:rsid w:val="00FF567C"/>
    <w:rsid w:val="00FF64E9"/>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1F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086E"/>
    <w:pPr>
      <w:spacing w:after="200" w:line="276" w:lineRule="auto"/>
    </w:pPr>
    <w:rPr>
      <w:rFonts w:ascii="Arial" w:hAnsi="Arial"/>
      <w:sz w:val="22"/>
      <w:szCs w:val="22"/>
    </w:rPr>
  </w:style>
  <w:style w:type="paragraph" w:styleId="Heading1">
    <w:name w:val="heading 1"/>
    <w:basedOn w:val="Normal"/>
    <w:next w:val="Normal"/>
    <w:link w:val="Heading1Char"/>
    <w:uiPriority w:val="9"/>
    <w:qFormat/>
    <w:rsid w:val="00B9086E"/>
    <w:pPr>
      <w:keepNext/>
      <w:keepLines/>
      <w:spacing w:before="480" w:after="0"/>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B9086E"/>
    <w:pPr>
      <w:keepNext/>
      <w:spacing w:before="240" w:after="60"/>
      <w:outlineLvl w:val="1"/>
    </w:pPr>
    <w:rPr>
      <w:rFonts w:eastAsia="Times New Roman"/>
      <w:b/>
      <w:bCs/>
      <w:szCs w:val="28"/>
    </w:rPr>
  </w:style>
  <w:style w:type="paragraph" w:styleId="Heading3">
    <w:name w:val="heading 3"/>
    <w:basedOn w:val="Normal"/>
    <w:next w:val="Normal"/>
    <w:link w:val="Heading3Char"/>
    <w:uiPriority w:val="9"/>
    <w:semiHidden/>
    <w:unhideWhenUsed/>
    <w:qFormat/>
    <w:rsid w:val="00053B42"/>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semiHidden/>
    <w:unhideWhenUsed/>
    <w:qFormat/>
    <w:rsid w:val="00BE4792"/>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9086E"/>
    <w:rPr>
      <w:rFonts w:ascii="Arial" w:eastAsia="Times New Roman" w:hAnsi="Arial"/>
      <w:b/>
      <w:bCs/>
      <w:color w:val="365F91"/>
      <w:sz w:val="28"/>
      <w:szCs w:val="28"/>
    </w:rPr>
  </w:style>
  <w:style w:type="paragraph" w:styleId="TOCHeading">
    <w:name w:val="TOC Heading"/>
    <w:basedOn w:val="Heading1"/>
    <w:next w:val="Normal"/>
    <w:uiPriority w:val="39"/>
    <w:semiHidden/>
    <w:unhideWhenUsed/>
    <w:qFormat/>
    <w:rsid w:val="00101A7E"/>
    <w:pPr>
      <w:outlineLvl w:val="9"/>
    </w:pPr>
    <w:rPr>
      <w:lang w:eastAsia="ja-JP"/>
    </w:rPr>
  </w:style>
  <w:style w:type="paragraph" w:styleId="TOC1">
    <w:name w:val="toc 1"/>
    <w:basedOn w:val="Normal"/>
    <w:next w:val="Normal"/>
    <w:autoRedefine/>
    <w:uiPriority w:val="39"/>
    <w:unhideWhenUsed/>
    <w:rsid w:val="00101A7E"/>
    <w:pPr>
      <w:spacing w:after="100"/>
    </w:pPr>
  </w:style>
  <w:style w:type="character" w:styleId="Hyperlink">
    <w:name w:val="Hyperlink"/>
    <w:uiPriority w:val="99"/>
    <w:unhideWhenUsed/>
    <w:rsid w:val="00101A7E"/>
    <w:rPr>
      <w:color w:val="0000FF"/>
      <w:u w:val="single"/>
    </w:rPr>
  </w:style>
  <w:style w:type="paragraph" w:styleId="BalloonText">
    <w:name w:val="Balloon Text"/>
    <w:basedOn w:val="Normal"/>
    <w:link w:val="BalloonTextChar"/>
    <w:uiPriority w:val="99"/>
    <w:semiHidden/>
    <w:unhideWhenUsed/>
    <w:rsid w:val="00101A7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1A7E"/>
    <w:rPr>
      <w:rFonts w:ascii="Tahoma" w:hAnsi="Tahoma" w:cs="Tahoma"/>
      <w:sz w:val="16"/>
      <w:szCs w:val="16"/>
    </w:rPr>
  </w:style>
  <w:style w:type="paragraph" w:styleId="Header">
    <w:name w:val="header"/>
    <w:basedOn w:val="Normal"/>
    <w:link w:val="HeaderChar"/>
    <w:uiPriority w:val="99"/>
    <w:unhideWhenUsed/>
    <w:rsid w:val="00F744E4"/>
    <w:pPr>
      <w:tabs>
        <w:tab w:val="center" w:pos="4680"/>
        <w:tab w:val="right" w:pos="9360"/>
      </w:tabs>
    </w:pPr>
  </w:style>
  <w:style w:type="character" w:customStyle="1" w:styleId="HeaderChar">
    <w:name w:val="Header Char"/>
    <w:link w:val="Header"/>
    <w:uiPriority w:val="99"/>
    <w:rsid w:val="00F744E4"/>
    <w:rPr>
      <w:sz w:val="22"/>
      <w:szCs w:val="22"/>
    </w:rPr>
  </w:style>
  <w:style w:type="paragraph" w:styleId="Footer">
    <w:name w:val="footer"/>
    <w:basedOn w:val="Normal"/>
    <w:link w:val="FooterChar"/>
    <w:uiPriority w:val="99"/>
    <w:unhideWhenUsed/>
    <w:rsid w:val="00F744E4"/>
    <w:pPr>
      <w:tabs>
        <w:tab w:val="center" w:pos="4680"/>
        <w:tab w:val="right" w:pos="9360"/>
      </w:tabs>
    </w:pPr>
  </w:style>
  <w:style w:type="character" w:customStyle="1" w:styleId="FooterChar">
    <w:name w:val="Footer Char"/>
    <w:link w:val="Footer"/>
    <w:uiPriority w:val="99"/>
    <w:rsid w:val="00F744E4"/>
    <w:rPr>
      <w:sz w:val="22"/>
      <w:szCs w:val="22"/>
    </w:rPr>
  </w:style>
  <w:style w:type="character" w:customStyle="1" w:styleId="Heading2Char">
    <w:name w:val="Heading 2 Char"/>
    <w:link w:val="Heading2"/>
    <w:uiPriority w:val="9"/>
    <w:rsid w:val="00B9086E"/>
    <w:rPr>
      <w:rFonts w:ascii="Arial" w:eastAsia="Times New Roman" w:hAnsi="Arial" w:cs="Times New Roman"/>
      <w:b/>
      <w:bCs/>
      <w:sz w:val="22"/>
      <w:szCs w:val="28"/>
    </w:rPr>
  </w:style>
  <w:style w:type="paragraph" w:styleId="TOC2">
    <w:name w:val="toc 2"/>
    <w:basedOn w:val="Normal"/>
    <w:next w:val="Normal"/>
    <w:autoRedefine/>
    <w:uiPriority w:val="39"/>
    <w:unhideWhenUsed/>
    <w:rsid w:val="0047506F"/>
    <w:pPr>
      <w:ind w:left="220"/>
    </w:pPr>
  </w:style>
  <w:style w:type="paragraph" w:customStyle="1" w:styleId="Bibliographyentries">
    <w:name w:val="Bibliography entries"/>
    <w:basedOn w:val="Normal"/>
    <w:qFormat/>
    <w:rsid w:val="00B9086E"/>
    <w:pPr>
      <w:tabs>
        <w:tab w:val="left" w:pos="360"/>
      </w:tabs>
      <w:spacing w:after="0"/>
    </w:pPr>
  </w:style>
  <w:style w:type="character" w:customStyle="1" w:styleId="Heading3Char">
    <w:name w:val="Heading 3 Char"/>
    <w:link w:val="Heading3"/>
    <w:uiPriority w:val="9"/>
    <w:semiHidden/>
    <w:rsid w:val="00053B42"/>
    <w:rPr>
      <w:rFonts w:ascii="Calibri Light" w:eastAsia="Times New Roman" w:hAnsi="Calibri Light" w:cs="Times New Roman"/>
      <w:color w:val="1F3763"/>
      <w:sz w:val="24"/>
      <w:szCs w:val="24"/>
    </w:rPr>
  </w:style>
  <w:style w:type="character" w:styleId="FollowedHyperlink">
    <w:name w:val="FollowedHyperlink"/>
    <w:uiPriority w:val="99"/>
    <w:semiHidden/>
    <w:unhideWhenUsed/>
    <w:rsid w:val="008A7C00"/>
    <w:rPr>
      <w:color w:val="954F72"/>
      <w:u w:val="single"/>
    </w:rPr>
  </w:style>
  <w:style w:type="table" w:styleId="TableGrid">
    <w:name w:val="Table Grid"/>
    <w:basedOn w:val="TableNormal"/>
    <w:uiPriority w:val="59"/>
    <w:rsid w:val="00B669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
    <w:semiHidden/>
    <w:rsid w:val="00BE4792"/>
    <w:rPr>
      <w:rFonts w:ascii="Calibri Light" w:eastAsia="Times New Roman" w:hAnsi="Calibri Light" w:cs="Times New Roman"/>
      <w:i/>
      <w:iCs/>
      <w:color w:val="2F5496"/>
      <w:sz w:val="22"/>
      <w:szCs w:val="22"/>
    </w:rPr>
  </w:style>
  <w:style w:type="paragraph" w:customStyle="1" w:styleId="epubnoindent">
    <w:name w:val="epub__noindent"/>
    <w:basedOn w:val="Normal"/>
    <w:rsid w:val="00BE4792"/>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BE4792"/>
  </w:style>
  <w:style w:type="character" w:styleId="Emphasis">
    <w:name w:val="Emphasis"/>
    <w:uiPriority w:val="20"/>
    <w:qFormat/>
    <w:rsid w:val="00BE4792"/>
    <w:rPr>
      <w:i/>
      <w:iCs/>
    </w:rPr>
  </w:style>
  <w:style w:type="character" w:customStyle="1" w:styleId="Courierforcode">
    <w:name w:val="Courier for code"/>
    <w:basedOn w:val="DefaultParagraphFont"/>
    <w:uiPriority w:val="1"/>
    <w:qFormat/>
    <w:rsid w:val="0062760B"/>
    <w:rPr>
      <w:rFonts w:ascii="Courier" w:hAnsi="Courier"/>
    </w:rPr>
  </w:style>
  <w:style w:type="character" w:styleId="IntenseReference">
    <w:name w:val="Intense Reference"/>
    <w:aliases w:val="Captions"/>
    <w:basedOn w:val="DefaultParagraphFont"/>
    <w:uiPriority w:val="32"/>
    <w:qFormat/>
    <w:rsid w:val="008F2366"/>
    <w:rPr>
      <w:b/>
      <w:bCs/>
      <w:caps w:val="0"/>
      <w:smallCaps w:val="0"/>
      <w:color w:val="4472C4" w:themeColor="accent1"/>
      <w:spacing w:val="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5678">
      <w:bodyDiv w:val="1"/>
      <w:marLeft w:val="0"/>
      <w:marRight w:val="0"/>
      <w:marTop w:val="0"/>
      <w:marBottom w:val="0"/>
      <w:divBdr>
        <w:top w:val="none" w:sz="0" w:space="0" w:color="auto"/>
        <w:left w:val="none" w:sz="0" w:space="0" w:color="auto"/>
        <w:bottom w:val="none" w:sz="0" w:space="0" w:color="auto"/>
        <w:right w:val="none" w:sz="0" w:space="0" w:color="auto"/>
      </w:divBdr>
    </w:div>
    <w:div w:id="643589050">
      <w:bodyDiv w:val="1"/>
      <w:marLeft w:val="0"/>
      <w:marRight w:val="0"/>
      <w:marTop w:val="0"/>
      <w:marBottom w:val="0"/>
      <w:divBdr>
        <w:top w:val="none" w:sz="0" w:space="0" w:color="auto"/>
        <w:left w:val="none" w:sz="0" w:space="0" w:color="auto"/>
        <w:bottom w:val="none" w:sz="0" w:space="0" w:color="auto"/>
        <w:right w:val="none" w:sz="0" w:space="0" w:color="auto"/>
      </w:divBdr>
    </w:div>
    <w:div w:id="17318788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liesweany/Documents/Coding/IT1150IntroToWebProgramming/IT1150LabXSpring2018JulieSwean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BAA61-1261-4E45-998D-2F0F1550E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IT1150LabXSpring2018JulieSweany.dotx</Template>
  <TotalTime>388</TotalTime>
  <Pages>53</Pages>
  <Words>5114</Words>
  <Characters>29153</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34199</CharactersWithSpaces>
  <SharedDoc>false</SharedDoc>
  <HLinks>
    <vt:vector size="54" baseType="variant">
      <vt:variant>
        <vt:i4>4063332</vt:i4>
      </vt:variant>
      <vt:variant>
        <vt:i4>51</vt:i4>
      </vt:variant>
      <vt:variant>
        <vt:i4>0</vt:i4>
      </vt:variant>
      <vt:variant>
        <vt:i4>5</vt:i4>
      </vt:variant>
      <vt:variant>
        <vt:lpwstr>http://searchnetworking.techtarget.com/definition/ICMP</vt:lpwstr>
      </vt:variant>
      <vt:variant>
        <vt:lpwstr/>
      </vt:variant>
      <vt:variant>
        <vt:i4>1310724</vt:i4>
      </vt:variant>
      <vt:variant>
        <vt:i4>44</vt:i4>
      </vt:variant>
      <vt:variant>
        <vt:i4>0</vt:i4>
      </vt:variant>
      <vt:variant>
        <vt:i4>5</vt:i4>
      </vt:variant>
      <vt:variant>
        <vt:lpwstr/>
      </vt:variant>
      <vt:variant>
        <vt:lpwstr>_Toc500681841</vt:lpwstr>
      </vt:variant>
      <vt:variant>
        <vt:i4>1310725</vt:i4>
      </vt:variant>
      <vt:variant>
        <vt:i4>38</vt:i4>
      </vt:variant>
      <vt:variant>
        <vt:i4>0</vt:i4>
      </vt:variant>
      <vt:variant>
        <vt:i4>5</vt:i4>
      </vt:variant>
      <vt:variant>
        <vt:lpwstr/>
      </vt:variant>
      <vt:variant>
        <vt:lpwstr>_Toc500681840</vt:lpwstr>
      </vt:variant>
      <vt:variant>
        <vt:i4>1245190</vt:i4>
      </vt:variant>
      <vt:variant>
        <vt:i4>32</vt:i4>
      </vt:variant>
      <vt:variant>
        <vt:i4>0</vt:i4>
      </vt:variant>
      <vt:variant>
        <vt:i4>5</vt:i4>
      </vt:variant>
      <vt:variant>
        <vt:lpwstr/>
      </vt:variant>
      <vt:variant>
        <vt:lpwstr>_Toc500681833</vt:lpwstr>
      </vt:variant>
      <vt:variant>
        <vt:i4>1245191</vt:i4>
      </vt:variant>
      <vt:variant>
        <vt:i4>26</vt:i4>
      </vt:variant>
      <vt:variant>
        <vt:i4>0</vt:i4>
      </vt:variant>
      <vt:variant>
        <vt:i4>5</vt:i4>
      </vt:variant>
      <vt:variant>
        <vt:lpwstr/>
      </vt:variant>
      <vt:variant>
        <vt:lpwstr>_Toc500681832</vt:lpwstr>
      </vt:variant>
      <vt:variant>
        <vt:i4>1245188</vt:i4>
      </vt:variant>
      <vt:variant>
        <vt:i4>20</vt:i4>
      </vt:variant>
      <vt:variant>
        <vt:i4>0</vt:i4>
      </vt:variant>
      <vt:variant>
        <vt:i4>5</vt:i4>
      </vt:variant>
      <vt:variant>
        <vt:lpwstr/>
      </vt:variant>
      <vt:variant>
        <vt:lpwstr>_Toc500681831</vt:lpwstr>
      </vt:variant>
      <vt:variant>
        <vt:i4>1179649</vt:i4>
      </vt:variant>
      <vt:variant>
        <vt:i4>14</vt:i4>
      </vt:variant>
      <vt:variant>
        <vt:i4>0</vt:i4>
      </vt:variant>
      <vt:variant>
        <vt:i4>5</vt:i4>
      </vt:variant>
      <vt:variant>
        <vt:lpwstr/>
      </vt:variant>
      <vt:variant>
        <vt:lpwstr>_Toc500681824</vt:lpwstr>
      </vt:variant>
      <vt:variant>
        <vt:i4>1179654</vt:i4>
      </vt:variant>
      <vt:variant>
        <vt:i4>8</vt:i4>
      </vt:variant>
      <vt:variant>
        <vt:i4>0</vt:i4>
      </vt:variant>
      <vt:variant>
        <vt:i4>5</vt:i4>
      </vt:variant>
      <vt:variant>
        <vt:lpwstr/>
      </vt:variant>
      <vt:variant>
        <vt:lpwstr>_Toc500681823</vt:lpwstr>
      </vt:variant>
      <vt:variant>
        <vt:i4>1179655</vt:i4>
      </vt:variant>
      <vt:variant>
        <vt:i4>2</vt:i4>
      </vt:variant>
      <vt:variant>
        <vt:i4>0</vt:i4>
      </vt:variant>
      <vt:variant>
        <vt:i4>5</vt:i4>
      </vt:variant>
      <vt:variant>
        <vt:lpwstr/>
      </vt:variant>
      <vt:variant>
        <vt:lpwstr>_Toc500681822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Sweany, Juliet - S01179577</dc:creator>
  <cp:keywords/>
  <cp:lastModifiedBy>Sweany, Juliet - S01179577</cp:lastModifiedBy>
  <cp:revision>42</cp:revision>
  <dcterms:created xsi:type="dcterms:W3CDTF">2018-02-18T21:27:00Z</dcterms:created>
  <dcterms:modified xsi:type="dcterms:W3CDTF">2018-04-03T03:27:00Z</dcterms:modified>
</cp:coreProperties>
</file>