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E44EF" w14:textId="77777777" w:rsidR="00AA0381" w:rsidRPr="00F70074" w:rsidRDefault="00AA0381" w:rsidP="000D0BEC">
      <w:pPr>
        <w:spacing w:after="120" w:line="240" w:lineRule="auto"/>
        <w:jc w:val="center"/>
        <w:rPr>
          <w:rFonts w:cs="Arial"/>
        </w:rPr>
      </w:pPr>
    </w:p>
    <w:p w14:paraId="72374E7A" w14:textId="77777777" w:rsidR="00101A7E" w:rsidRPr="00F70074" w:rsidRDefault="00101A7E" w:rsidP="000D0BEC">
      <w:pPr>
        <w:spacing w:after="120" w:line="240" w:lineRule="auto"/>
        <w:jc w:val="center"/>
        <w:rPr>
          <w:rFonts w:cs="Arial"/>
        </w:rPr>
      </w:pPr>
    </w:p>
    <w:p w14:paraId="4ECA8D5D" w14:textId="77777777" w:rsidR="00101A7E" w:rsidRPr="00F70074" w:rsidRDefault="00101A7E" w:rsidP="000D0BEC">
      <w:pPr>
        <w:spacing w:after="120" w:line="240" w:lineRule="auto"/>
        <w:jc w:val="center"/>
        <w:rPr>
          <w:rFonts w:cs="Arial"/>
        </w:rPr>
      </w:pPr>
    </w:p>
    <w:p w14:paraId="4B9E0A1E" w14:textId="77777777" w:rsidR="00101A7E" w:rsidRDefault="007829CE" w:rsidP="00B9086E">
      <w:pPr>
        <w:jc w:val="center"/>
      </w:pPr>
      <w:r>
        <w:t>Julie Sweany</w:t>
      </w:r>
    </w:p>
    <w:p w14:paraId="08F6F8DE" w14:textId="77777777" w:rsidR="005B243D" w:rsidRDefault="005B243D" w:rsidP="00B9086E">
      <w:pPr>
        <w:jc w:val="center"/>
      </w:pPr>
    </w:p>
    <w:p w14:paraId="05B61992" w14:textId="732587C3" w:rsidR="00101A7E" w:rsidRDefault="00515067" w:rsidP="00B9086E">
      <w:pPr>
        <w:jc w:val="center"/>
      </w:pPr>
      <w:r>
        <w:t xml:space="preserve">Lab </w:t>
      </w:r>
      <w:r w:rsidR="00693F32">
        <w:t>5</w:t>
      </w:r>
    </w:p>
    <w:p w14:paraId="35FF9D01" w14:textId="77777777" w:rsidR="00515067" w:rsidRDefault="00515067" w:rsidP="00B9086E">
      <w:pPr>
        <w:jc w:val="center"/>
      </w:pPr>
    </w:p>
    <w:p w14:paraId="2A36F439" w14:textId="1153EA79" w:rsidR="00515067" w:rsidRDefault="0090204A" w:rsidP="00B9086E">
      <w:pPr>
        <w:jc w:val="center"/>
      </w:pPr>
      <w:r>
        <w:t xml:space="preserve">April </w:t>
      </w:r>
      <w:r w:rsidR="00693F32">
        <w:t>16</w:t>
      </w:r>
      <w:r w:rsidR="00515067">
        <w:t>, 2018</w:t>
      </w:r>
    </w:p>
    <w:p w14:paraId="194405C7" w14:textId="77777777" w:rsidR="001C2B19" w:rsidRDefault="001C2B19" w:rsidP="00B9086E">
      <w:pPr>
        <w:jc w:val="center"/>
      </w:pPr>
    </w:p>
    <w:p w14:paraId="619E5951" w14:textId="77777777" w:rsidR="001C2B19" w:rsidRPr="00F70074" w:rsidRDefault="001C2B19" w:rsidP="00B9086E">
      <w:pPr>
        <w:jc w:val="center"/>
      </w:pPr>
      <w:r>
        <w:t>IT1150, CRN13094</w:t>
      </w:r>
    </w:p>
    <w:p w14:paraId="12D550D8" w14:textId="77777777" w:rsidR="00101A7E" w:rsidRPr="00F70074" w:rsidRDefault="00101A7E" w:rsidP="00B9086E">
      <w:r w:rsidRPr="00F70074">
        <w:br w:type="page"/>
      </w:r>
    </w:p>
    <w:p w14:paraId="1C8B2ED6" w14:textId="77777777" w:rsidR="00101A7E" w:rsidRPr="00F70074" w:rsidRDefault="00101A7E" w:rsidP="000D0BEC">
      <w:pPr>
        <w:pStyle w:val="Heading1"/>
        <w:spacing w:before="0" w:after="120" w:line="240" w:lineRule="auto"/>
        <w:rPr>
          <w:rFonts w:cs="Arial"/>
        </w:rPr>
      </w:pPr>
      <w:bookmarkStart w:id="0" w:name="_Toc500681821"/>
      <w:bookmarkStart w:id="1" w:name="_Toc511734168"/>
      <w:r w:rsidRPr="00F70074">
        <w:rPr>
          <w:rFonts w:cs="Arial"/>
        </w:rPr>
        <w:lastRenderedPageBreak/>
        <w:t>Table of Contents</w:t>
      </w:r>
      <w:bookmarkEnd w:id="0"/>
      <w:bookmarkEnd w:id="1"/>
    </w:p>
    <w:p w14:paraId="7EBB7026" w14:textId="77777777" w:rsidR="005F76D1" w:rsidRDefault="00F70074">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11734168" w:history="1">
        <w:r w:rsidR="005F76D1" w:rsidRPr="00C33E88">
          <w:rPr>
            <w:rStyle w:val="Hyperlink"/>
            <w:rFonts w:cs="Arial"/>
            <w:noProof/>
          </w:rPr>
          <w:t>Table of Contents</w:t>
        </w:r>
        <w:r w:rsidR="005F76D1">
          <w:rPr>
            <w:noProof/>
            <w:webHidden/>
          </w:rPr>
          <w:tab/>
        </w:r>
        <w:r w:rsidR="005F76D1">
          <w:rPr>
            <w:noProof/>
            <w:webHidden/>
          </w:rPr>
          <w:fldChar w:fldCharType="begin"/>
        </w:r>
        <w:r w:rsidR="005F76D1">
          <w:rPr>
            <w:noProof/>
            <w:webHidden/>
          </w:rPr>
          <w:instrText xml:space="preserve"> PAGEREF _Toc511734168 \h </w:instrText>
        </w:r>
        <w:r w:rsidR="005F76D1">
          <w:rPr>
            <w:noProof/>
            <w:webHidden/>
          </w:rPr>
        </w:r>
        <w:r w:rsidR="005F76D1">
          <w:rPr>
            <w:noProof/>
            <w:webHidden/>
          </w:rPr>
          <w:fldChar w:fldCharType="separate"/>
        </w:r>
        <w:r w:rsidR="005F76D1">
          <w:rPr>
            <w:noProof/>
            <w:webHidden/>
          </w:rPr>
          <w:t>2</w:t>
        </w:r>
        <w:r w:rsidR="005F76D1">
          <w:rPr>
            <w:noProof/>
            <w:webHidden/>
          </w:rPr>
          <w:fldChar w:fldCharType="end"/>
        </w:r>
      </w:hyperlink>
    </w:p>
    <w:p w14:paraId="77CA4B9A"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69" w:history="1">
        <w:r w:rsidRPr="00C33E88">
          <w:rPr>
            <w:rStyle w:val="Hyperlink"/>
            <w:rFonts w:cs="Arial"/>
            <w:noProof/>
          </w:rPr>
          <w:t>Executive Summary</w:t>
        </w:r>
        <w:r>
          <w:rPr>
            <w:noProof/>
            <w:webHidden/>
          </w:rPr>
          <w:tab/>
        </w:r>
        <w:r>
          <w:rPr>
            <w:noProof/>
            <w:webHidden/>
          </w:rPr>
          <w:fldChar w:fldCharType="begin"/>
        </w:r>
        <w:r>
          <w:rPr>
            <w:noProof/>
            <w:webHidden/>
          </w:rPr>
          <w:instrText xml:space="preserve"> PAGEREF _Toc511734169 \h </w:instrText>
        </w:r>
        <w:r>
          <w:rPr>
            <w:noProof/>
            <w:webHidden/>
          </w:rPr>
        </w:r>
        <w:r>
          <w:rPr>
            <w:noProof/>
            <w:webHidden/>
          </w:rPr>
          <w:fldChar w:fldCharType="separate"/>
        </w:r>
        <w:r>
          <w:rPr>
            <w:noProof/>
            <w:webHidden/>
          </w:rPr>
          <w:t>3</w:t>
        </w:r>
        <w:r>
          <w:rPr>
            <w:noProof/>
            <w:webHidden/>
          </w:rPr>
          <w:fldChar w:fldCharType="end"/>
        </w:r>
      </w:hyperlink>
    </w:p>
    <w:p w14:paraId="26C33F12"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70" w:history="1">
        <w:r w:rsidRPr="00C33E88">
          <w:rPr>
            <w:rStyle w:val="Hyperlink"/>
            <w:rFonts w:cs="Arial"/>
            <w:noProof/>
          </w:rPr>
          <w:t>Chapter 10, Exercise 10-1</w:t>
        </w:r>
        <w:r>
          <w:rPr>
            <w:noProof/>
            <w:webHidden/>
          </w:rPr>
          <w:tab/>
        </w:r>
        <w:r>
          <w:rPr>
            <w:noProof/>
            <w:webHidden/>
          </w:rPr>
          <w:fldChar w:fldCharType="begin"/>
        </w:r>
        <w:r>
          <w:rPr>
            <w:noProof/>
            <w:webHidden/>
          </w:rPr>
          <w:instrText xml:space="preserve"> PAGEREF _Toc511734170 \h </w:instrText>
        </w:r>
        <w:r>
          <w:rPr>
            <w:noProof/>
            <w:webHidden/>
          </w:rPr>
        </w:r>
        <w:r>
          <w:rPr>
            <w:noProof/>
            <w:webHidden/>
          </w:rPr>
          <w:fldChar w:fldCharType="separate"/>
        </w:r>
        <w:r>
          <w:rPr>
            <w:noProof/>
            <w:webHidden/>
          </w:rPr>
          <w:t>4</w:t>
        </w:r>
        <w:r>
          <w:rPr>
            <w:noProof/>
            <w:webHidden/>
          </w:rPr>
          <w:fldChar w:fldCharType="end"/>
        </w:r>
      </w:hyperlink>
    </w:p>
    <w:p w14:paraId="2B574D36"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71" w:history="1">
        <w:r w:rsidRPr="00C33E88">
          <w:rPr>
            <w:rStyle w:val="Hyperlink"/>
            <w:noProof/>
          </w:rPr>
          <w:t>Halloween Exercise, Part 10</w:t>
        </w:r>
        <w:r>
          <w:rPr>
            <w:noProof/>
            <w:webHidden/>
          </w:rPr>
          <w:tab/>
        </w:r>
        <w:r>
          <w:rPr>
            <w:noProof/>
            <w:webHidden/>
          </w:rPr>
          <w:fldChar w:fldCharType="begin"/>
        </w:r>
        <w:r>
          <w:rPr>
            <w:noProof/>
            <w:webHidden/>
          </w:rPr>
          <w:instrText xml:space="preserve"> PAGEREF _Toc511734171 \h </w:instrText>
        </w:r>
        <w:r>
          <w:rPr>
            <w:noProof/>
            <w:webHidden/>
          </w:rPr>
        </w:r>
        <w:r>
          <w:rPr>
            <w:noProof/>
            <w:webHidden/>
          </w:rPr>
          <w:fldChar w:fldCharType="separate"/>
        </w:r>
        <w:r>
          <w:rPr>
            <w:noProof/>
            <w:webHidden/>
          </w:rPr>
          <w:t>14</w:t>
        </w:r>
        <w:r>
          <w:rPr>
            <w:noProof/>
            <w:webHidden/>
          </w:rPr>
          <w:fldChar w:fldCharType="end"/>
        </w:r>
      </w:hyperlink>
    </w:p>
    <w:p w14:paraId="4F39E8E2"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72" w:history="1">
        <w:r w:rsidRPr="00C33E88">
          <w:rPr>
            <w:rStyle w:val="Hyperlink"/>
            <w:noProof/>
          </w:rPr>
          <w:t>Chapter 11, Exercise 11-1</w:t>
        </w:r>
        <w:r>
          <w:rPr>
            <w:noProof/>
            <w:webHidden/>
          </w:rPr>
          <w:tab/>
        </w:r>
        <w:r>
          <w:rPr>
            <w:noProof/>
            <w:webHidden/>
          </w:rPr>
          <w:fldChar w:fldCharType="begin"/>
        </w:r>
        <w:r>
          <w:rPr>
            <w:noProof/>
            <w:webHidden/>
          </w:rPr>
          <w:instrText xml:space="preserve"> PAGEREF _Toc511734172 \h </w:instrText>
        </w:r>
        <w:r>
          <w:rPr>
            <w:noProof/>
            <w:webHidden/>
          </w:rPr>
        </w:r>
        <w:r>
          <w:rPr>
            <w:noProof/>
            <w:webHidden/>
          </w:rPr>
          <w:fldChar w:fldCharType="separate"/>
        </w:r>
        <w:r>
          <w:rPr>
            <w:noProof/>
            <w:webHidden/>
          </w:rPr>
          <w:t>27</w:t>
        </w:r>
        <w:r>
          <w:rPr>
            <w:noProof/>
            <w:webHidden/>
          </w:rPr>
          <w:fldChar w:fldCharType="end"/>
        </w:r>
      </w:hyperlink>
    </w:p>
    <w:p w14:paraId="7BA7FEE3"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73" w:history="1">
        <w:r w:rsidRPr="00C33E88">
          <w:rPr>
            <w:rStyle w:val="Hyperlink"/>
            <w:rFonts w:cs="Arial"/>
            <w:noProof/>
          </w:rPr>
          <w:t>Halloween Exercise, Part 11</w:t>
        </w:r>
        <w:r>
          <w:rPr>
            <w:noProof/>
            <w:webHidden/>
          </w:rPr>
          <w:tab/>
        </w:r>
        <w:r>
          <w:rPr>
            <w:noProof/>
            <w:webHidden/>
          </w:rPr>
          <w:fldChar w:fldCharType="begin"/>
        </w:r>
        <w:r>
          <w:rPr>
            <w:noProof/>
            <w:webHidden/>
          </w:rPr>
          <w:instrText xml:space="preserve"> PAGEREF _Toc511734173 \h </w:instrText>
        </w:r>
        <w:r>
          <w:rPr>
            <w:noProof/>
            <w:webHidden/>
          </w:rPr>
        </w:r>
        <w:r>
          <w:rPr>
            <w:noProof/>
            <w:webHidden/>
          </w:rPr>
          <w:fldChar w:fldCharType="separate"/>
        </w:r>
        <w:r>
          <w:rPr>
            <w:noProof/>
            <w:webHidden/>
          </w:rPr>
          <w:t>39</w:t>
        </w:r>
        <w:r>
          <w:rPr>
            <w:noProof/>
            <w:webHidden/>
          </w:rPr>
          <w:fldChar w:fldCharType="end"/>
        </w:r>
      </w:hyperlink>
    </w:p>
    <w:p w14:paraId="76EA5408"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74" w:history="1">
        <w:r w:rsidRPr="00C33E88">
          <w:rPr>
            <w:rStyle w:val="Hyperlink"/>
            <w:noProof/>
          </w:rPr>
          <w:t>Conclusion</w:t>
        </w:r>
        <w:r>
          <w:rPr>
            <w:noProof/>
            <w:webHidden/>
          </w:rPr>
          <w:tab/>
        </w:r>
        <w:r>
          <w:rPr>
            <w:noProof/>
            <w:webHidden/>
          </w:rPr>
          <w:fldChar w:fldCharType="begin"/>
        </w:r>
        <w:r>
          <w:rPr>
            <w:noProof/>
            <w:webHidden/>
          </w:rPr>
          <w:instrText xml:space="preserve"> PAGEREF _Toc511734174 \h </w:instrText>
        </w:r>
        <w:r>
          <w:rPr>
            <w:noProof/>
            <w:webHidden/>
          </w:rPr>
        </w:r>
        <w:r>
          <w:rPr>
            <w:noProof/>
            <w:webHidden/>
          </w:rPr>
          <w:fldChar w:fldCharType="separate"/>
        </w:r>
        <w:r>
          <w:rPr>
            <w:noProof/>
            <w:webHidden/>
          </w:rPr>
          <w:t>49</w:t>
        </w:r>
        <w:r>
          <w:rPr>
            <w:noProof/>
            <w:webHidden/>
          </w:rPr>
          <w:fldChar w:fldCharType="end"/>
        </w:r>
      </w:hyperlink>
    </w:p>
    <w:p w14:paraId="16A6A3A1" w14:textId="77777777" w:rsidR="005F76D1" w:rsidRDefault="005F76D1">
      <w:pPr>
        <w:pStyle w:val="TOC1"/>
        <w:tabs>
          <w:tab w:val="right" w:leader="dot" w:pos="9350"/>
        </w:tabs>
        <w:rPr>
          <w:rFonts w:asciiTheme="minorHAnsi" w:eastAsiaTheme="minorEastAsia" w:hAnsiTheme="minorHAnsi" w:cstheme="minorBidi"/>
          <w:noProof/>
          <w:sz w:val="24"/>
          <w:szCs w:val="24"/>
        </w:rPr>
      </w:pPr>
      <w:hyperlink w:anchor="_Toc511734175" w:history="1">
        <w:r w:rsidRPr="00C33E88">
          <w:rPr>
            <w:rStyle w:val="Hyperlink"/>
            <w:rFonts w:cs="Arial"/>
            <w:noProof/>
          </w:rPr>
          <w:t>Resources</w:t>
        </w:r>
        <w:r>
          <w:rPr>
            <w:noProof/>
            <w:webHidden/>
          </w:rPr>
          <w:tab/>
        </w:r>
        <w:r>
          <w:rPr>
            <w:noProof/>
            <w:webHidden/>
          </w:rPr>
          <w:fldChar w:fldCharType="begin"/>
        </w:r>
        <w:r>
          <w:rPr>
            <w:noProof/>
            <w:webHidden/>
          </w:rPr>
          <w:instrText xml:space="preserve"> PAGEREF _Toc511734175 \h </w:instrText>
        </w:r>
        <w:r>
          <w:rPr>
            <w:noProof/>
            <w:webHidden/>
          </w:rPr>
        </w:r>
        <w:r>
          <w:rPr>
            <w:noProof/>
            <w:webHidden/>
          </w:rPr>
          <w:fldChar w:fldCharType="separate"/>
        </w:r>
        <w:r>
          <w:rPr>
            <w:noProof/>
            <w:webHidden/>
          </w:rPr>
          <w:t>50</w:t>
        </w:r>
        <w:r>
          <w:rPr>
            <w:noProof/>
            <w:webHidden/>
          </w:rPr>
          <w:fldChar w:fldCharType="end"/>
        </w:r>
      </w:hyperlink>
    </w:p>
    <w:p w14:paraId="1EC8F99D" w14:textId="77777777" w:rsidR="00F70074" w:rsidRDefault="00F70074" w:rsidP="000D0BEC">
      <w:pPr>
        <w:spacing w:after="120" w:line="240" w:lineRule="auto"/>
      </w:pPr>
      <w:r>
        <w:rPr>
          <w:b/>
          <w:bCs/>
          <w:noProof/>
        </w:rPr>
        <w:fldChar w:fldCharType="end"/>
      </w:r>
    </w:p>
    <w:p w14:paraId="1F1CBA27" w14:textId="77777777" w:rsidR="00101A7E" w:rsidRPr="00F70074" w:rsidRDefault="00101A7E" w:rsidP="000D0BEC">
      <w:pPr>
        <w:spacing w:after="120" w:line="240" w:lineRule="auto"/>
        <w:rPr>
          <w:rFonts w:cs="Arial"/>
        </w:rPr>
      </w:pPr>
    </w:p>
    <w:p w14:paraId="2C1E33E6" w14:textId="77777777" w:rsidR="00101A7E" w:rsidRPr="00F70074" w:rsidRDefault="00101A7E" w:rsidP="000D0BEC">
      <w:pPr>
        <w:spacing w:after="120" w:line="240" w:lineRule="auto"/>
        <w:rPr>
          <w:rFonts w:cs="Arial"/>
        </w:rPr>
      </w:pPr>
      <w:r w:rsidRPr="00F70074">
        <w:rPr>
          <w:rFonts w:cs="Arial"/>
        </w:rPr>
        <w:br w:type="page"/>
      </w:r>
      <w:bookmarkStart w:id="2" w:name="_GoBack"/>
      <w:bookmarkEnd w:id="2"/>
    </w:p>
    <w:p w14:paraId="1DB9CE35" w14:textId="77777777" w:rsidR="00101A7E" w:rsidRPr="00F70074" w:rsidRDefault="00101A7E" w:rsidP="000D0BEC">
      <w:pPr>
        <w:pStyle w:val="Heading1"/>
        <w:spacing w:before="0" w:after="120" w:line="240" w:lineRule="auto"/>
        <w:rPr>
          <w:rFonts w:cs="Arial"/>
        </w:rPr>
      </w:pPr>
      <w:bookmarkStart w:id="3" w:name="_Toc357410172"/>
      <w:bookmarkStart w:id="4" w:name="_Toc511734169"/>
      <w:r w:rsidRPr="00F70074">
        <w:rPr>
          <w:rFonts w:cs="Arial"/>
        </w:rPr>
        <w:lastRenderedPageBreak/>
        <w:t>Executive Summary</w:t>
      </w:r>
      <w:bookmarkEnd w:id="3"/>
      <w:bookmarkEnd w:id="4"/>
    </w:p>
    <w:p w14:paraId="3BA3221C" w14:textId="77777777" w:rsidR="0017027A" w:rsidRDefault="00701817" w:rsidP="006112E1">
      <w:r>
        <w:t xml:space="preserve">Lab </w:t>
      </w:r>
      <w:r w:rsidR="00566451">
        <w:t>5</w:t>
      </w:r>
      <w:r w:rsidR="00E52835">
        <w:t xml:space="preserve"> introduces the concepts behind creating tables and forms</w:t>
      </w:r>
      <w:r w:rsidR="007B68B1">
        <w:t>.</w:t>
      </w:r>
      <w:r w:rsidR="00B835C9">
        <w:t xml:space="preserve"> In both cases, most of the new material involves creating these elements within the HTML</w:t>
      </w:r>
      <w:r w:rsidR="0064496E">
        <w:t xml:space="preserve">. </w:t>
      </w:r>
    </w:p>
    <w:p w14:paraId="182B15CB" w14:textId="33DDD443" w:rsidR="0017027A" w:rsidRDefault="002345B1" w:rsidP="006112E1">
      <w:r>
        <w:t xml:space="preserve">For tables, data cells and rows need to be established. It is often helpful to </w:t>
      </w:r>
      <w:r w:rsidR="00211ACC">
        <w:t xml:space="preserve">also </w:t>
      </w:r>
      <w:r>
        <w:t>include a header and footer</w:t>
      </w:r>
      <w:r w:rsidR="00211ACC">
        <w:t xml:space="preserve">, </w:t>
      </w:r>
      <w:r>
        <w:t>and possibly a caption</w:t>
      </w:r>
      <w:r w:rsidR="00211ACC">
        <w:t xml:space="preserve">, </w:t>
      </w:r>
      <w:r>
        <w:t xml:space="preserve">in addition to the main body of the table. </w:t>
      </w:r>
    </w:p>
    <w:p w14:paraId="7FD05E78" w14:textId="29881436" w:rsidR="0064496E" w:rsidRDefault="002345B1" w:rsidP="006112E1">
      <w:r>
        <w:t xml:space="preserve">For forms, there are attributes to master for the form itself, as well as for a variety of input fields, such as text fields, radio buttons, checkboxes, </w:t>
      </w:r>
      <w:r w:rsidR="00E952C2">
        <w:t>and drop</w:t>
      </w:r>
      <w:r>
        <w:t>down lists</w:t>
      </w:r>
      <w:r w:rsidR="00E952C2">
        <w:t>.</w:t>
      </w:r>
    </w:p>
    <w:p w14:paraId="7C287DF3" w14:textId="4B83EBD1" w:rsidR="00104DEA" w:rsidRDefault="00B17388" w:rsidP="006112E1">
      <w:r>
        <w:t>Many of the changes to the CSS in this exercise involve</w:t>
      </w:r>
      <w:r w:rsidR="00B835C9">
        <w:t xml:space="preserve"> previously </w:t>
      </w:r>
      <w:r>
        <w:t>covered information</w:t>
      </w:r>
      <w:r w:rsidR="00B835C9">
        <w:t xml:space="preserve">. </w:t>
      </w:r>
      <w:r w:rsidR="009E20E8">
        <w:t xml:space="preserve">However, </w:t>
      </w:r>
      <w:r>
        <w:t>properties and attributes</w:t>
      </w:r>
      <w:r w:rsidR="003619BD">
        <w:t xml:space="preserve"> specific to tables and forms</w:t>
      </w:r>
      <w:r>
        <w:t xml:space="preserve"> are also introduced</w:t>
      </w:r>
      <w:r w:rsidR="003619BD">
        <w:t xml:space="preserve">, such as border collapse </w:t>
      </w:r>
      <w:r w:rsidR="00DF521D">
        <w:t>in tables or pseudo-classes for validation in forms.</w:t>
      </w:r>
    </w:p>
    <w:p w14:paraId="3874C40C" w14:textId="1DF6BEEC" w:rsidR="00341CB8" w:rsidRDefault="005E0BCE" w:rsidP="00727F1A">
      <w:r>
        <w:t>Extremely complex tables and forms can be created using HTML and CSS, and Lab 5 explains the essential concepts that make their creation possible.</w:t>
      </w:r>
    </w:p>
    <w:p w14:paraId="7291C212" w14:textId="61CB20A6" w:rsidR="00101A7E" w:rsidRPr="00F70074" w:rsidRDefault="00101A7E" w:rsidP="000D0BEC">
      <w:pPr>
        <w:spacing w:after="120" w:line="240" w:lineRule="auto"/>
        <w:rPr>
          <w:rFonts w:cs="Arial"/>
        </w:rPr>
      </w:pPr>
      <w:r w:rsidRPr="00F70074">
        <w:rPr>
          <w:rFonts w:cs="Arial"/>
        </w:rPr>
        <w:br w:type="page"/>
      </w:r>
    </w:p>
    <w:p w14:paraId="5CCF11D7" w14:textId="0D178A60" w:rsidR="00E71B49" w:rsidRPr="00F70074" w:rsidRDefault="00CC6201" w:rsidP="00E71B49">
      <w:pPr>
        <w:pStyle w:val="Heading1"/>
        <w:spacing w:before="0" w:after="120" w:line="240" w:lineRule="auto"/>
        <w:rPr>
          <w:rFonts w:cs="Arial"/>
        </w:rPr>
      </w:pPr>
      <w:bookmarkStart w:id="5" w:name="_Toc511734170"/>
      <w:r>
        <w:rPr>
          <w:rFonts w:cs="Arial"/>
        </w:rPr>
        <w:lastRenderedPageBreak/>
        <w:t>C</w:t>
      </w:r>
      <w:r w:rsidR="006112E1">
        <w:rPr>
          <w:rFonts w:cs="Arial"/>
        </w:rPr>
        <w:t xml:space="preserve">hapter </w:t>
      </w:r>
      <w:r w:rsidR="00566451">
        <w:rPr>
          <w:rFonts w:cs="Arial"/>
        </w:rPr>
        <w:t>10</w:t>
      </w:r>
      <w:r w:rsidR="00D15554">
        <w:rPr>
          <w:rFonts w:cs="Arial"/>
        </w:rPr>
        <w:t xml:space="preserve">, Exercise </w:t>
      </w:r>
      <w:r w:rsidR="00566451">
        <w:rPr>
          <w:rFonts w:cs="Arial"/>
        </w:rPr>
        <w:t>10</w:t>
      </w:r>
      <w:r w:rsidR="00D15554">
        <w:rPr>
          <w:rFonts w:cs="Arial"/>
        </w:rPr>
        <w:t>-1</w:t>
      </w:r>
      <w:bookmarkEnd w:id="5"/>
    </w:p>
    <w:p w14:paraId="6EF70E74" w14:textId="5B621978" w:rsidR="00836AAA" w:rsidRDefault="00842742" w:rsidP="006112E1">
      <w:r>
        <w:t xml:space="preserve">Exercise </w:t>
      </w:r>
      <w:r w:rsidR="001C37C4">
        <w:t>10</w:t>
      </w:r>
      <w:r>
        <w:t xml:space="preserve">-1 </w:t>
      </w:r>
      <w:r w:rsidR="001C37C4">
        <w:t>focused on adding a table to a page of the Town Hall website</w:t>
      </w:r>
      <w:r w:rsidR="006233D3">
        <w:t>.</w:t>
      </w:r>
      <w:r w:rsidR="001C37C4">
        <w:t xml:space="preserve"> As usual, the basic structure was established in the HTML and the styling was indicated in the CSS. </w:t>
      </w:r>
      <w:r w:rsidR="00E63FDC">
        <w:t xml:space="preserve"> </w:t>
      </w:r>
    </w:p>
    <w:p w14:paraId="5227EF95" w14:textId="64357F50" w:rsidR="00FF33BA" w:rsidRDefault="00775C8E" w:rsidP="008C0348">
      <w:r>
        <w:t xml:space="preserve">To begin, </w:t>
      </w:r>
      <w:r w:rsidRPr="00B17388">
        <w:rPr>
          <w:rStyle w:val="Courierforcode"/>
        </w:rPr>
        <w:t>&lt;table&gt;</w:t>
      </w:r>
      <w:r>
        <w:t xml:space="preserve"> tags were added within the section element of the HTML. Then, within the table, rows were added with </w:t>
      </w:r>
      <w:r w:rsidRPr="00B17388">
        <w:rPr>
          <w:rStyle w:val="Courierforcode"/>
        </w:rPr>
        <w:t>&lt;</w:t>
      </w:r>
      <w:proofErr w:type="spellStart"/>
      <w:r w:rsidRPr="00B17388">
        <w:rPr>
          <w:rStyle w:val="Courierforcode"/>
        </w:rPr>
        <w:t>tr</w:t>
      </w:r>
      <w:proofErr w:type="spellEnd"/>
      <w:r w:rsidRPr="00B17388">
        <w:rPr>
          <w:rStyle w:val="Courierforcode"/>
        </w:rPr>
        <w:t>&gt;</w:t>
      </w:r>
      <w:r>
        <w:t xml:space="preserve"> tags, and within those, the </w:t>
      </w:r>
      <w:r w:rsidRPr="00B17388">
        <w:rPr>
          <w:rStyle w:val="Courierforcode"/>
        </w:rPr>
        <w:t>&lt;td&gt;</w:t>
      </w:r>
      <w:r>
        <w:t xml:space="preserve"> tag was placed around the content to be displayed within the fields in that row. Additionally, the </w:t>
      </w:r>
      <w:r w:rsidRPr="00B17388">
        <w:rPr>
          <w:rStyle w:val="Courierforcode"/>
        </w:rPr>
        <w:t>&lt;</w:t>
      </w:r>
      <w:proofErr w:type="spellStart"/>
      <w:r w:rsidRPr="00B17388">
        <w:rPr>
          <w:rStyle w:val="Courierforcode"/>
        </w:rPr>
        <w:t>th</w:t>
      </w:r>
      <w:proofErr w:type="spellEnd"/>
      <w:r w:rsidRPr="00B17388">
        <w:rPr>
          <w:rStyle w:val="Courierforcode"/>
        </w:rPr>
        <w:t>&gt;</w:t>
      </w:r>
      <w:r>
        <w:t xml:space="preserve"> tag was used to indicate the header for the table, which applied some default styling and would later provide an easy method for applying specialized styles to that information through the CSS. </w:t>
      </w:r>
      <w:r w:rsidR="00134F0E">
        <w:t xml:space="preserve">Finally, at certain places within the HTML, </w:t>
      </w:r>
      <w:proofErr w:type="spellStart"/>
      <w:r w:rsidR="00134F0E" w:rsidRPr="00134F0E">
        <w:rPr>
          <w:rStyle w:val="Courierforcode"/>
        </w:rPr>
        <w:t>colspan</w:t>
      </w:r>
      <w:proofErr w:type="spellEnd"/>
      <w:r w:rsidR="00134F0E">
        <w:t xml:space="preserve"> and </w:t>
      </w:r>
      <w:proofErr w:type="spellStart"/>
      <w:r w:rsidR="00134F0E" w:rsidRPr="00134F0E">
        <w:rPr>
          <w:rStyle w:val="Courierforcode"/>
        </w:rPr>
        <w:t>rowspan</w:t>
      </w:r>
      <w:proofErr w:type="spellEnd"/>
      <w:r w:rsidR="00134F0E">
        <w:t xml:space="preserve"> were used to create cells that would span multiple columns or rows.</w:t>
      </w:r>
    </w:p>
    <w:p w14:paraId="0984100D" w14:textId="77777777" w:rsidR="00B728D5" w:rsidRDefault="009E15C4" w:rsidP="008C0348">
      <w:r>
        <w:t xml:space="preserve">Many standard changes were made to the table through the CSS, including </w:t>
      </w:r>
      <w:r w:rsidRPr="00BA6049">
        <w:rPr>
          <w:rStyle w:val="Courierforcode"/>
        </w:rPr>
        <w:t>font-weight</w:t>
      </w:r>
      <w:r w:rsidR="00BA6049">
        <w:t>,</w:t>
      </w:r>
      <w:r w:rsidRPr="00BA6049">
        <w:rPr>
          <w:rStyle w:val="Courierforcode"/>
        </w:rPr>
        <w:t xml:space="preserve"> color</w:t>
      </w:r>
      <w:r w:rsidR="00BA6049">
        <w:t>,</w:t>
      </w:r>
      <w:r w:rsidRPr="00BA6049">
        <w:rPr>
          <w:rStyle w:val="Courierforcode"/>
        </w:rPr>
        <w:t xml:space="preserve"> font-size</w:t>
      </w:r>
      <w:r w:rsidR="00BA6049">
        <w:t>, and</w:t>
      </w:r>
      <w:r>
        <w:t xml:space="preserve"> </w:t>
      </w:r>
      <w:r w:rsidRPr="00BA6049">
        <w:rPr>
          <w:rStyle w:val="Courierforcode"/>
        </w:rPr>
        <w:t>text-align</w:t>
      </w:r>
      <w:r w:rsidR="00BA6049">
        <w:t xml:space="preserve">. </w:t>
      </w:r>
      <w:r w:rsidR="004A691A">
        <w:t xml:space="preserve">Three more familiar </w:t>
      </w:r>
      <w:r w:rsidR="00B728D5">
        <w:t>properties</w:t>
      </w:r>
      <w:r w:rsidR="004A691A">
        <w:t xml:space="preserve">, </w:t>
      </w:r>
      <w:r w:rsidR="004A691A" w:rsidRPr="004A691A">
        <w:rPr>
          <w:rStyle w:val="Courierforcode"/>
        </w:rPr>
        <w:t>border-</w:t>
      </w:r>
      <w:proofErr w:type="gramStart"/>
      <w:r w:rsidR="004A691A" w:rsidRPr="004A691A">
        <w:rPr>
          <w:rStyle w:val="Courierforcode"/>
        </w:rPr>
        <w:t>top:</w:t>
      </w:r>
      <w:r w:rsidR="004A691A">
        <w:t>,</w:t>
      </w:r>
      <w:proofErr w:type="gramEnd"/>
      <w:r w:rsidR="004A691A" w:rsidRPr="004A691A">
        <w:rPr>
          <w:rStyle w:val="Courierforcode"/>
        </w:rPr>
        <w:t xml:space="preserve"> border-bottom:</w:t>
      </w:r>
      <w:r w:rsidR="004A691A">
        <w:t xml:space="preserve"> and </w:t>
      </w:r>
      <w:r w:rsidR="004A691A" w:rsidRPr="004A691A">
        <w:rPr>
          <w:rStyle w:val="Courierforcode"/>
        </w:rPr>
        <w:t>padding:</w:t>
      </w:r>
      <w:r w:rsidR="004A691A">
        <w:t xml:space="preserve">, controlled the sizing of the cells of the table and created rules between specific rows within the table. </w:t>
      </w:r>
    </w:p>
    <w:p w14:paraId="5B243700" w14:textId="7221F98C" w:rsidR="00566451" w:rsidRDefault="00B728D5" w:rsidP="008C0348">
      <w:r>
        <w:t>Some of the styling was more specific to tables, as well. The</w:t>
      </w:r>
      <w:r w:rsidR="004A691A">
        <w:t xml:space="preserve"> border-collapse:</w:t>
      </w:r>
      <w:r>
        <w:t xml:space="preserve"> property was set to collapse, which eliminated extra spacing between the table’s cells.</w:t>
      </w:r>
      <w:r w:rsidR="003A203E">
        <w:t xml:space="preserve"> As mentioned previously, the &lt;</w:t>
      </w:r>
      <w:proofErr w:type="spellStart"/>
      <w:r w:rsidR="003A203E">
        <w:t>th</w:t>
      </w:r>
      <w:proofErr w:type="spellEnd"/>
      <w:r w:rsidR="003A203E">
        <w:t>&gt; tags are helpful within the CSS, essentially serving the same function as a class. Classes are obviously not limited to being used in tables, but they are used extensively for this purpose because they are very useful for applying different styles to different fields of the table. Conveniently, there are also pseudo</w:t>
      </w:r>
      <w:r w:rsidR="007D5CD4">
        <w:t xml:space="preserve">-classes that are very helpful for styling tables. </w:t>
      </w:r>
      <w:r w:rsidR="00134F0E">
        <w:t xml:space="preserve">For instance, I used </w:t>
      </w:r>
      <w:proofErr w:type="spellStart"/>
      <w:r w:rsidR="00134F0E" w:rsidRPr="00134F0E">
        <w:rPr>
          <w:rStyle w:val="Courierforcode"/>
        </w:rPr>
        <w:t>td</w:t>
      </w:r>
      <w:proofErr w:type="spellEnd"/>
      <w:r w:rsidR="00134F0E" w:rsidRPr="00134F0E">
        <w:rPr>
          <w:rStyle w:val="Courierforcode"/>
        </w:rPr>
        <w:t>: last-child</w:t>
      </w:r>
      <w:r w:rsidR="00134F0E">
        <w:t xml:space="preserve"> as a selector to align the text in the last column to the right.</w:t>
      </w:r>
    </w:p>
    <w:p w14:paraId="175EE8B3" w14:textId="326E4F32" w:rsidR="00566451" w:rsidRDefault="00134F0E" w:rsidP="008C0348">
      <w:r>
        <w:t>The exercise concluded with the addition of a figure caption for the table. In the HTML, the table was enclosed within &lt;figure&gt; tags, and within those, the &lt;</w:t>
      </w:r>
      <w:proofErr w:type="spellStart"/>
      <w:r>
        <w:t>figcaption</w:t>
      </w:r>
      <w:proofErr w:type="spellEnd"/>
      <w:r>
        <w:t xml:space="preserve">&gt; tags were used. The new caption essentially replaced what had been a heading, so the styles for that heading were then applied to the </w:t>
      </w:r>
      <w:proofErr w:type="spellStart"/>
      <w:r w:rsidRPr="00134F0E">
        <w:rPr>
          <w:rStyle w:val="Courierforcode"/>
        </w:rPr>
        <w:t>figcaption</w:t>
      </w:r>
      <w:proofErr w:type="spellEnd"/>
      <w:r>
        <w:t xml:space="preserve"> within the CSS.</w:t>
      </w:r>
    </w:p>
    <w:p w14:paraId="54FA96C1" w14:textId="77777777" w:rsidR="001E32E0" w:rsidRDefault="001E32E0">
      <w:pPr>
        <w:spacing w:after="0" w:line="240" w:lineRule="auto"/>
      </w:pPr>
      <w:r>
        <w:br w:type="page"/>
      </w:r>
    </w:p>
    <w:p w14:paraId="42958925" w14:textId="694F86CD" w:rsidR="00762787" w:rsidRDefault="008F2366" w:rsidP="00965355">
      <w:r w:rsidRPr="008F2366">
        <w:rPr>
          <w:rStyle w:val="IntenseReference"/>
        </w:rPr>
        <w:lastRenderedPageBreak/>
        <w:t>Th</w:t>
      </w:r>
      <w:r w:rsidR="001E32E0">
        <w:rPr>
          <w:rStyle w:val="IntenseReference"/>
        </w:rPr>
        <w:t>is</w:t>
      </w:r>
      <w:r w:rsidRPr="008F2366">
        <w:rPr>
          <w:rStyle w:val="IntenseReference"/>
        </w:rPr>
        <w:t xml:space="preserve"> screenshot shows the completed page for Exercise </w:t>
      </w:r>
      <w:r w:rsidR="001E32E0">
        <w:rPr>
          <w:rStyle w:val="IntenseReference"/>
        </w:rPr>
        <w:t>10</w:t>
      </w:r>
      <w:r w:rsidRPr="008F2366">
        <w:rPr>
          <w:rStyle w:val="IntenseReference"/>
        </w:rPr>
        <w:t>-1 in the Safari browser</w:t>
      </w:r>
      <w:bookmarkStart w:id="6" w:name="_Toc357410177"/>
      <w:r w:rsidR="001E32E0">
        <w:rPr>
          <w:rStyle w:val="IntenseReference"/>
        </w:rPr>
        <w:t>. Since there weren’t significant differences in the appearance when viewed in different browsers, I’ve included just one example per exercise throughout this lab.</w:t>
      </w:r>
      <w:r w:rsidR="00965355">
        <w:t xml:space="preserve"> </w:t>
      </w:r>
    </w:p>
    <w:p w14:paraId="4488033D" w14:textId="09DE423B" w:rsidR="00D93E2D" w:rsidRDefault="00D93E2D" w:rsidP="00965355">
      <w:r>
        <w:rPr>
          <w:noProof/>
        </w:rPr>
        <w:drawing>
          <wp:inline distT="0" distB="0" distL="0" distR="0" wp14:anchorId="2E9F8C8E" wp14:editId="54DC81DB">
            <wp:extent cx="5943600" cy="6184265"/>
            <wp:effectExtent l="25400" t="25400" r="254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184265"/>
                    </a:xfrm>
                    <a:prstGeom prst="rect">
                      <a:avLst/>
                    </a:prstGeom>
                    <a:ln>
                      <a:solidFill>
                        <a:schemeClr val="accent1"/>
                      </a:solidFill>
                    </a:ln>
                  </pic:spPr>
                </pic:pic>
              </a:graphicData>
            </a:graphic>
          </wp:inline>
        </w:drawing>
      </w:r>
    </w:p>
    <w:p w14:paraId="37CBB3B5" w14:textId="5486FFB7" w:rsidR="005A68A0" w:rsidRDefault="005A68A0" w:rsidP="00965355">
      <w:r>
        <w:br w:type="page"/>
      </w:r>
    </w:p>
    <w:p w14:paraId="46ED0480" w14:textId="04C1C52C" w:rsidR="002B04A9" w:rsidRDefault="008A0E4F" w:rsidP="002B04A9">
      <w:pPr>
        <w:spacing w:after="0" w:line="240" w:lineRule="auto"/>
        <w:rPr>
          <w:rStyle w:val="IntenseReference"/>
        </w:rPr>
      </w:pPr>
      <w:r>
        <w:rPr>
          <w:rStyle w:val="IntenseReference"/>
        </w:rPr>
        <w:lastRenderedPageBreak/>
        <w:t xml:space="preserve">HTML for Exercise </w:t>
      </w:r>
      <w:r w:rsidR="00D93E2D">
        <w:rPr>
          <w:rStyle w:val="IntenseReference"/>
        </w:rPr>
        <w:t>10</w:t>
      </w:r>
      <w:r w:rsidR="002B04A9">
        <w:rPr>
          <w:rStyle w:val="IntenseReference"/>
        </w:rPr>
        <w:t>-1</w:t>
      </w:r>
    </w:p>
    <w:p w14:paraId="6165CB57" w14:textId="77777777" w:rsidR="002B04A9" w:rsidRDefault="002B04A9" w:rsidP="002B04A9">
      <w:pPr>
        <w:spacing w:after="0" w:line="240" w:lineRule="auto"/>
      </w:pPr>
    </w:p>
    <w:p w14:paraId="2133DE71" w14:textId="77777777" w:rsidR="00D93E2D" w:rsidRPr="00D93E2D" w:rsidRDefault="00D93E2D" w:rsidP="00D93E2D">
      <w:pPr>
        <w:spacing w:after="0" w:line="240" w:lineRule="auto"/>
        <w:rPr>
          <w:rFonts w:ascii="Courier" w:hAnsi="Courier"/>
        </w:rPr>
      </w:pPr>
      <w:proofErr w:type="gramStart"/>
      <w:r w:rsidRPr="00D93E2D">
        <w:rPr>
          <w:rFonts w:ascii="Courier" w:hAnsi="Courier"/>
        </w:rPr>
        <w:t>&lt;!DOCTYPE</w:t>
      </w:r>
      <w:proofErr w:type="gramEnd"/>
      <w:r w:rsidRPr="00D93E2D">
        <w:rPr>
          <w:rFonts w:ascii="Courier" w:hAnsi="Courier"/>
        </w:rPr>
        <w:t xml:space="preserve"> html&gt;</w:t>
      </w:r>
    </w:p>
    <w:p w14:paraId="5DE961DA" w14:textId="77777777" w:rsidR="00D93E2D" w:rsidRPr="00D93E2D" w:rsidRDefault="00D93E2D" w:rsidP="00D93E2D">
      <w:pPr>
        <w:spacing w:after="0" w:line="240" w:lineRule="auto"/>
        <w:rPr>
          <w:rFonts w:ascii="Courier" w:hAnsi="Courier"/>
        </w:rPr>
      </w:pPr>
      <w:r w:rsidRPr="00D93E2D">
        <w:rPr>
          <w:rFonts w:ascii="Courier" w:hAnsi="Courier"/>
        </w:rPr>
        <w:t xml:space="preserve">&lt;html </w:t>
      </w:r>
      <w:proofErr w:type="spellStart"/>
      <w:r w:rsidRPr="00D93E2D">
        <w:rPr>
          <w:rFonts w:ascii="Courier" w:hAnsi="Courier"/>
        </w:rPr>
        <w:t>lang</w:t>
      </w:r>
      <w:proofErr w:type="spellEnd"/>
      <w:r w:rsidRPr="00D93E2D">
        <w:rPr>
          <w:rFonts w:ascii="Courier" w:hAnsi="Courier"/>
        </w:rPr>
        <w:t>="</w:t>
      </w:r>
      <w:proofErr w:type="spellStart"/>
      <w:r w:rsidRPr="00D93E2D">
        <w:rPr>
          <w:rFonts w:ascii="Courier" w:hAnsi="Courier"/>
        </w:rPr>
        <w:t>en</w:t>
      </w:r>
      <w:proofErr w:type="spellEnd"/>
      <w:r w:rsidRPr="00D93E2D">
        <w:rPr>
          <w:rFonts w:ascii="Courier" w:hAnsi="Courier"/>
        </w:rPr>
        <w:t>"&gt;</w:t>
      </w:r>
    </w:p>
    <w:p w14:paraId="5D5BC900" w14:textId="77777777" w:rsidR="00D93E2D" w:rsidRPr="00D93E2D" w:rsidRDefault="00D93E2D" w:rsidP="00D93E2D">
      <w:pPr>
        <w:spacing w:after="0" w:line="240" w:lineRule="auto"/>
        <w:rPr>
          <w:rFonts w:ascii="Courier" w:hAnsi="Courier"/>
        </w:rPr>
      </w:pPr>
    </w:p>
    <w:p w14:paraId="253AF8EB" w14:textId="77777777" w:rsidR="00D93E2D" w:rsidRPr="00D93E2D" w:rsidRDefault="00D93E2D" w:rsidP="00D93E2D">
      <w:pPr>
        <w:spacing w:after="0" w:line="240" w:lineRule="auto"/>
        <w:rPr>
          <w:rFonts w:ascii="Courier" w:hAnsi="Courier"/>
        </w:rPr>
      </w:pPr>
      <w:r w:rsidRPr="00D93E2D">
        <w:rPr>
          <w:rFonts w:ascii="Courier" w:hAnsi="Courier"/>
        </w:rPr>
        <w:t>&lt;head&gt;</w:t>
      </w:r>
    </w:p>
    <w:p w14:paraId="626C02C5" w14:textId="77777777" w:rsidR="00D93E2D" w:rsidRPr="00D93E2D" w:rsidRDefault="00D93E2D" w:rsidP="00D93E2D">
      <w:pPr>
        <w:spacing w:after="0" w:line="240" w:lineRule="auto"/>
        <w:rPr>
          <w:rFonts w:ascii="Courier" w:hAnsi="Courier"/>
        </w:rPr>
      </w:pPr>
      <w:r w:rsidRPr="00D93E2D">
        <w:rPr>
          <w:rFonts w:ascii="Courier" w:hAnsi="Courier"/>
        </w:rPr>
        <w:tab/>
        <w:t>&lt;meta charset="utf-8"&gt;</w:t>
      </w:r>
    </w:p>
    <w:p w14:paraId="64B330A2" w14:textId="77777777" w:rsidR="00D93E2D" w:rsidRPr="00D93E2D" w:rsidRDefault="00D93E2D" w:rsidP="00D93E2D">
      <w:pPr>
        <w:spacing w:after="0" w:line="240" w:lineRule="auto"/>
        <w:rPr>
          <w:rFonts w:ascii="Courier" w:hAnsi="Courier"/>
        </w:rPr>
      </w:pPr>
      <w:r w:rsidRPr="00D93E2D">
        <w:rPr>
          <w:rFonts w:ascii="Courier" w:hAnsi="Courier"/>
        </w:rPr>
        <w:tab/>
        <w:t>&lt;title&gt;San Joaquin Valley Town Hall&lt;/title&gt;</w:t>
      </w:r>
    </w:p>
    <w:p w14:paraId="495D945D" w14:textId="77777777" w:rsidR="00D93E2D" w:rsidRPr="00D93E2D" w:rsidRDefault="00D93E2D" w:rsidP="00D93E2D">
      <w:pPr>
        <w:spacing w:after="0" w:line="240" w:lineRule="auto"/>
        <w:rPr>
          <w:rFonts w:ascii="Courier" w:hAnsi="Courier"/>
        </w:rPr>
      </w:pPr>
      <w:r w:rsidRPr="00D93E2D">
        <w:rPr>
          <w:rFonts w:ascii="Courier" w:hAnsi="Courier"/>
        </w:rPr>
        <w:tab/>
        <w:t xml:space="preserve">&lt;link </w:t>
      </w:r>
      <w:proofErr w:type="spellStart"/>
      <w:r w:rsidRPr="00D93E2D">
        <w:rPr>
          <w:rFonts w:ascii="Courier" w:hAnsi="Courier"/>
        </w:rPr>
        <w:t>rel</w:t>
      </w:r>
      <w:proofErr w:type="spellEnd"/>
      <w:r w:rsidRPr="00D93E2D">
        <w:rPr>
          <w:rFonts w:ascii="Courier" w:hAnsi="Courier"/>
        </w:rPr>
        <w:t xml:space="preserve">="shortcut icon" </w:t>
      </w:r>
      <w:proofErr w:type="spellStart"/>
      <w:r w:rsidRPr="00D93E2D">
        <w:rPr>
          <w:rFonts w:ascii="Courier" w:hAnsi="Courier"/>
        </w:rPr>
        <w:t>href</w:t>
      </w:r>
      <w:proofErr w:type="spellEnd"/>
      <w:r w:rsidRPr="00D93E2D">
        <w:rPr>
          <w:rFonts w:ascii="Courier" w:hAnsi="Courier"/>
        </w:rPr>
        <w:t>="images/favicon.ico"&gt;</w:t>
      </w:r>
    </w:p>
    <w:p w14:paraId="261181A3" w14:textId="77777777" w:rsidR="00D93E2D" w:rsidRPr="00D93E2D" w:rsidRDefault="00D93E2D" w:rsidP="00D93E2D">
      <w:pPr>
        <w:spacing w:after="0" w:line="240" w:lineRule="auto"/>
        <w:rPr>
          <w:rFonts w:ascii="Courier" w:hAnsi="Courier"/>
        </w:rPr>
      </w:pPr>
      <w:r w:rsidRPr="00D93E2D">
        <w:rPr>
          <w:rFonts w:ascii="Courier" w:hAnsi="Courier"/>
        </w:rPr>
        <w:tab/>
        <w:t xml:space="preserve">&lt;link </w:t>
      </w:r>
      <w:proofErr w:type="spellStart"/>
      <w:r w:rsidRPr="00D93E2D">
        <w:rPr>
          <w:rFonts w:ascii="Courier" w:hAnsi="Courier"/>
        </w:rPr>
        <w:t>rel</w:t>
      </w:r>
      <w:proofErr w:type="spellEnd"/>
      <w:r w:rsidRPr="00D93E2D">
        <w:rPr>
          <w:rFonts w:ascii="Courier" w:hAnsi="Courier"/>
        </w:rPr>
        <w:t xml:space="preserve">="stylesheet" </w:t>
      </w:r>
      <w:proofErr w:type="spellStart"/>
      <w:r w:rsidRPr="00D93E2D">
        <w:rPr>
          <w:rFonts w:ascii="Courier" w:hAnsi="Courier"/>
        </w:rPr>
        <w:t>href</w:t>
      </w:r>
      <w:proofErr w:type="spellEnd"/>
      <w:r w:rsidRPr="00D93E2D">
        <w:rPr>
          <w:rFonts w:ascii="Courier" w:hAnsi="Courier"/>
        </w:rPr>
        <w:t>="styles/normalize.css"&gt;</w:t>
      </w:r>
    </w:p>
    <w:p w14:paraId="08A7197E" w14:textId="77777777" w:rsidR="00D93E2D" w:rsidRPr="00D93E2D" w:rsidRDefault="00D93E2D" w:rsidP="00D93E2D">
      <w:pPr>
        <w:spacing w:after="0" w:line="240" w:lineRule="auto"/>
        <w:rPr>
          <w:rFonts w:ascii="Courier" w:hAnsi="Courier"/>
        </w:rPr>
      </w:pPr>
      <w:r w:rsidRPr="00D93E2D">
        <w:rPr>
          <w:rFonts w:ascii="Courier" w:hAnsi="Courier"/>
        </w:rPr>
        <w:tab/>
        <w:t xml:space="preserve">&lt;link </w:t>
      </w:r>
      <w:proofErr w:type="spellStart"/>
      <w:r w:rsidRPr="00D93E2D">
        <w:rPr>
          <w:rFonts w:ascii="Courier" w:hAnsi="Courier"/>
        </w:rPr>
        <w:t>rel</w:t>
      </w:r>
      <w:proofErr w:type="spellEnd"/>
      <w:r w:rsidRPr="00D93E2D">
        <w:rPr>
          <w:rFonts w:ascii="Courier" w:hAnsi="Courier"/>
        </w:rPr>
        <w:t xml:space="preserve">="stylesheet" </w:t>
      </w:r>
      <w:proofErr w:type="spellStart"/>
      <w:r w:rsidRPr="00D93E2D">
        <w:rPr>
          <w:rFonts w:ascii="Courier" w:hAnsi="Courier"/>
        </w:rPr>
        <w:t>href</w:t>
      </w:r>
      <w:proofErr w:type="spellEnd"/>
      <w:r w:rsidRPr="00D93E2D">
        <w:rPr>
          <w:rFonts w:ascii="Courier" w:hAnsi="Courier"/>
        </w:rPr>
        <w:t>="styles/main.css"&gt;</w:t>
      </w:r>
    </w:p>
    <w:p w14:paraId="0D89B0FF" w14:textId="77777777" w:rsidR="00D93E2D" w:rsidRPr="00D93E2D" w:rsidRDefault="00D93E2D" w:rsidP="00D93E2D">
      <w:pPr>
        <w:spacing w:after="0" w:line="240" w:lineRule="auto"/>
        <w:rPr>
          <w:rFonts w:ascii="Courier" w:hAnsi="Courier"/>
        </w:rPr>
      </w:pPr>
      <w:r w:rsidRPr="00D93E2D">
        <w:rPr>
          <w:rFonts w:ascii="Courier" w:hAnsi="Courier"/>
        </w:rPr>
        <w:t>&lt;/head&gt;</w:t>
      </w:r>
    </w:p>
    <w:p w14:paraId="7657DF48" w14:textId="77777777" w:rsidR="00D93E2D" w:rsidRPr="00D93E2D" w:rsidRDefault="00D93E2D" w:rsidP="00D93E2D">
      <w:pPr>
        <w:spacing w:after="0" w:line="240" w:lineRule="auto"/>
        <w:rPr>
          <w:rFonts w:ascii="Courier" w:hAnsi="Courier"/>
        </w:rPr>
      </w:pPr>
    </w:p>
    <w:p w14:paraId="241DB349" w14:textId="77777777" w:rsidR="00D93E2D" w:rsidRPr="00D93E2D" w:rsidRDefault="00D93E2D" w:rsidP="00D93E2D">
      <w:pPr>
        <w:spacing w:after="0" w:line="240" w:lineRule="auto"/>
        <w:rPr>
          <w:rFonts w:ascii="Courier" w:hAnsi="Courier"/>
        </w:rPr>
      </w:pPr>
      <w:r w:rsidRPr="00D93E2D">
        <w:rPr>
          <w:rFonts w:ascii="Courier" w:hAnsi="Courier"/>
        </w:rPr>
        <w:t>&lt;body&gt;</w:t>
      </w:r>
    </w:p>
    <w:p w14:paraId="2273C12D" w14:textId="77777777" w:rsidR="00D93E2D" w:rsidRPr="00D93E2D" w:rsidRDefault="00D93E2D" w:rsidP="00D93E2D">
      <w:pPr>
        <w:spacing w:after="0" w:line="240" w:lineRule="auto"/>
        <w:rPr>
          <w:rFonts w:ascii="Courier" w:hAnsi="Courier"/>
        </w:rPr>
      </w:pPr>
      <w:r w:rsidRPr="00D93E2D">
        <w:rPr>
          <w:rFonts w:ascii="Courier" w:hAnsi="Courier"/>
        </w:rPr>
        <w:tab/>
        <w:t>&lt;header&gt;</w:t>
      </w:r>
    </w:p>
    <w:p w14:paraId="4DC6A407"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w:t>
      </w:r>
      <w:proofErr w:type="spellStart"/>
      <w:r w:rsidRPr="00D93E2D">
        <w:rPr>
          <w:rFonts w:ascii="Courier" w:hAnsi="Courier"/>
        </w:rPr>
        <w:t>img</w:t>
      </w:r>
      <w:proofErr w:type="spellEnd"/>
      <w:r w:rsidRPr="00D93E2D">
        <w:rPr>
          <w:rFonts w:ascii="Courier" w:hAnsi="Courier"/>
        </w:rPr>
        <w:t xml:space="preserve"> </w:t>
      </w:r>
      <w:proofErr w:type="spellStart"/>
      <w:r w:rsidRPr="00D93E2D">
        <w:rPr>
          <w:rFonts w:ascii="Courier" w:hAnsi="Courier"/>
        </w:rPr>
        <w:t>src</w:t>
      </w:r>
      <w:proofErr w:type="spellEnd"/>
      <w:r w:rsidRPr="00D93E2D">
        <w:rPr>
          <w:rFonts w:ascii="Courier" w:hAnsi="Courier"/>
        </w:rPr>
        <w:t>="images/town_hall_logo.gif" alt="Town Hall logo" height="80"&gt;</w:t>
      </w:r>
    </w:p>
    <w:p w14:paraId="588F81B9"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&lt;h2&gt;San Joaquin Valley Town Hall&lt;/h2&gt;</w:t>
      </w:r>
    </w:p>
    <w:p w14:paraId="1470869A"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&lt;h3&gt;Celebrating our &lt;span class="shadow"&gt;75&lt;sup&gt;</w:t>
      </w:r>
      <w:proofErr w:type="spellStart"/>
      <w:r w:rsidRPr="00D93E2D">
        <w:rPr>
          <w:rFonts w:ascii="Courier" w:hAnsi="Courier"/>
        </w:rPr>
        <w:t>th</w:t>
      </w:r>
      <w:proofErr w:type="spellEnd"/>
      <w:r w:rsidRPr="00D93E2D">
        <w:rPr>
          <w:rFonts w:ascii="Courier" w:hAnsi="Courier"/>
        </w:rPr>
        <w:t>&lt;/sup&gt;&lt;/span&gt; Year&lt;/h3&gt;</w:t>
      </w:r>
    </w:p>
    <w:p w14:paraId="3BE8871B" w14:textId="77777777" w:rsidR="00D93E2D" w:rsidRPr="00D93E2D" w:rsidRDefault="00D93E2D" w:rsidP="00D93E2D">
      <w:pPr>
        <w:spacing w:after="0" w:line="240" w:lineRule="auto"/>
        <w:rPr>
          <w:rFonts w:ascii="Courier" w:hAnsi="Courier"/>
        </w:rPr>
      </w:pPr>
      <w:r w:rsidRPr="00D93E2D">
        <w:rPr>
          <w:rFonts w:ascii="Courier" w:hAnsi="Courier"/>
        </w:rPr>
        <w:tab/>
        <w:t>&lt;/header&gt;</w:t>
      </w:r>
    </w:p>
    <w:p w14:paraId="6293E362" w14:textId="77777777" w:rsidR="00D93E2D" w:rsidRPr="00D93E2D" w:rsidRDefault="00D93E2D" w:rsidP="00D93E2D">
      <w:pPr>
        <w:spacing w:after="0" w:line="240" w:lineRule="auto"/>
        <w:rPr>
          <w:rFonts w:ascii="Courier" w:hAnsi="Courier"/>
        </w:rPr>
      </w:pPr>
      <w:r w:rsidRPr="00D93E2D">
        <w:rPr>
          <w:rFonts w:ascii="Courier" w:hAnsi="Courier"/>
        </w:rPr>
        <w:tab/>
        <w:t>&lt;</w:t>
      </w:r>
      <w:proofErr w:type="spellStart"/>
      <w:r w:rsidRPr="00D93E2D">
        <w:rPr>
          <w:rFonts w:ascii="Courier" w:hAnsi="Courier"/>
        </w:rPr>
        <w:t>nav</w:t>
      </w:r>
      <w:proofErr w:type="spellEnd"/>
      <w:r w:rsidRPr="00D93E2D">
        <w:rPr>
          <w:rFonts w:ascii="Courier" w:hAnsi="Courier"/>
        </w:rPr>
        <w:t xml:space="preserve"> id="</w:t>
      </w:r>
      <w:proofErr w:type="spellStart"/>
      <w:r w:rsidRPr="00D93E2D">
        <w:rPr>
          <w:rFonts w:ascii="Courier" w:hAnsi="Courier"/>
        </w:rPr>
        <w:t>nav_menu</w:t>
      </w:r>
      <w:proofErr w:type="spellEnd"/>
      <w:r w:rsidRPr="00D93E2D">
        <w:rPr>
          <w:rFonts w:ascii="Courier" w:hAnsi="Courier"/>
        </w:rPr>
        <w:t>"&gt;</w:t>
      </w:r>
    </w:p>
    <w:p w14:paraId="5E8718DE"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&lt;</w:t>
      </w:r>
      <w:proofErr w:type="spellStart"/>
      <w:r w:rsidRPr="00D93E2D">
        <w:rPr>
          <w:rFonts w:ascii="Courier" w:hAnsi="Courier"/>
        </w:rPr>
        <w:t>ul</w:t>
      </w:r>
      <w:proofErr w:type="spellEnd"/>
      <w:r w:rsidRPr="00D93E2D">
        <w:rPr>
          <w:rFonts w:ascii="Courier" w:hAnsi="Courier"/>
        </w:rPr>
        <w:t>&gt;</w:t>
      </w:r>
    </w:p>
    <w:p w14:paraId="7FD1D68F"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="index.html"&gt;Home&lt;/a&gt;&lt;/li&gt;</w:t>
      </w:r>
    </w:p>
    <w:p w14:paraId="30212AF4"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="speakers.html"&gt;Speakers&lt;/a&gt;&lt;/li&gt;</w:t>
      </w:r>
    </w:p>
    <w:p w14:paraId="0379A7FD"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="luncheons.html"&gt;Luncheons&lt;/a&gt;&lt;/li&gt;</w:t>
      </w:r>
    </w:p>
    <w:p w14:paraId="6D2E441D"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="tickets.html"&gt;Tickets&lt;/a&gt;&lt;/li&gt;</w:t>
      </w:r>
    </w:p>
    <w:p w14:paraId="22F7F703"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="aboutus.html"&gt; About Us&lt;/a&gt;</w:t>
      </w:r>
    </w:p>
    <w:p w14:paraId="1DCBE5EA"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&lt;</w:t>
      </w:r>
      <w:proofErr w:type="spellStart"/>
      <w:r w:rsidRPr="00D93E2D">
        <w:rPr>
          <w:rFonts w:ascii="Courier" w:hAnsi="Courier"/>
        </w:rPr>
        <w:t>ul</w:t>
      </w:r>
      <w:proofErr w:type="spellEnd"/>
      <w:r w:rsidRPr="00D93E2D">
        <w:rPr>
          <w:rFonts w:ascii="Courier" w:hAnsi="Courier"/>
        </w:rPr>
        <w:t>&gt;</w:t>
      </w:r>
    </w:p>
    <w:p w14:paraId="324001D9"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="#"&gt;Our History&lt;/a&gt;&lt;/li&gt;</w:t>
      </w:r>
    </w:p>
    <w:p w14:paraId="5C93B261"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="#"&gt;Board of Directors&lt;/a&gt;&lt;/li&gt;</w:t>
      </w:r>
    </w:p>
    <w:p w14:paraId="292F1732"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="#"&gt;Past Speakers&lt;/a&gt;&lt;/li&gt;</w:t>
      </w:r>
    </w:p>
    <w:p w14:paraId="0E99987B"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 xml:space="preserve">&lt;li&gt;&lt;a </w:t>
      </w:r>
      <w:proofErr w:type="spellStart"/>
      <w:r w:rsidRPr="00D93E2D">
        <w:rPr>
          <w:rFonts w:ascii="Courier" w:hAnsi="Courier"/>
        </w:rPr>
        <w:t>href</w:t>
      </w:r>
      <w:proofErr w:type="spellEnd"/>
      <w:r w:rsidRPr="00D93E2D">
        <w:rPr>
          <w:rFonts w:ascii="Courier" w:hAnsi="Courier"/>
        </w:rPr>
        <w:t>="#"&gt;Contact Information&lt;/a&gt;&lt;/li&gt;</w:t>
      </w:r>
    </w:p>
    <w:p w14:paraId="357B6CD1"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&lt;/</w:t>
      </w:r>
      <w:proofErr w:type="spellStart"/>
      <w:r w:rsidRPr="00D93E2D">
        <w:rPr>
          <w:rFonts w:ascii="Courier" w:hAnsi="Courier"/>
        </w:rPr>
        <w:t>ul</w:t>
      </w:r>
      <w:proofErr w:type="spellEnd"/>
      <w:r w:rsidRPr="00D93E2D">
        <w:rPr>
          <w:rFonts w:ascii="Courier" w:hAnsi="Courier"/>
        </w:rPr>
        <w:t>&gt;</w:t>
      </w:r>
    </w:p>
    <w:p w14:paraId="5B0A685D"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&lt;/li&gt;</w:t>
      </w:r>
    </w:p>
    <w:p w14:paraId="39529AD7"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t>&lt;/</w:t>
      </w:r>
      <w:proofErr w:type="spellStart"/>
      <w:r w:rsidRPr="00D93E2D">
        <w:rPr>
          <w:rFonts w:ascii="Courier" w:hAnsi="Courier"/>
        </w:rPr>
        <w:t>ul</w:t>
      </w:r>
      <w:proofErr w:type="spellEnd"/>
      <w:r w:rsidRPr="00D93E2D">
        <w:rPr>
          <w:rFonts w:ascii="Courier" w:hAnsi="Courier"/>
        </w:rPr>
        <w:t>&gt;</w:t>
      </w:r>
    </w:p>
    <w:p w14:paraId="310B08E4" w14:textId="77777777" w:rsidR="00D93E2D" w:rsidRPr="00D93E2D" w:rsidRDefault="00D93E2D" w:rsidP="00D93E2D">
      <w:pPr>
        <w:spacing w:after="0" w:line="240" w:lineRule="auto"/>
        <w:rPr>
          <w:rFonts w:ascii="Courier" w:hAnsi="Courier"/>
        </w:rPr>
      </w:pPr>
      <w:r w:rsidRPr="00D93E2D">
        <w:rPr>
          <w:rFonts w:ascii="Courier" w:hAnsi="Courier"/>
        </w:rPr>
        <w:tab/>
        <w:t>&lt;/</w:t>
      </w:r>
      <w:proofErr w:type="spellStart"/>
      <w:r w:rsidRPr="00D93E2D">
        <w:rPr>
          <w:rFonts w:ascii="Courier" w:hAnsi="Courier"/>
        </w:rPr>
        <w:t>nav</w:t>
      </w:r>
      <w:proofErr w:type="spellEnd"/>
      <w:r w:rsidRPr="00D93E2D">
        <w:rPr>
          <w:rFonts w:ascii="Courier" w:hAnsi="Courier"/>
        </w:rPr>
        <w:t>&gt;</w:t>
      </w:r>
    </w:p>
    <w:p w14:paraId="0F60E40E" w14:textId="77777777" w:rsidR="00D93E2D" w:rsidRPr="00D93E2D" w:rsidRDefault="00D93E2D" w:rsidP="00D93E2D">
      <w:pPr>
        <w:spacing w:after="0" w:line="240" w:lineRule="auto"/>
        <w:rPr>
          <w:rFonts w:ascii="Courier" w:hAnsi="Courier"/>
        </w:rPr>
      </w:pPr>
      <w:r w:rsidRPr="00D93E2D">
        <w:rPr>
          <w:rFonts w:ascii="Courier" w:hAnsi="Courier"/>
        </w:rPr>
        <w:t xml:space="preserve">    &lt;main&gt;</w:t>
      </w:r>
    </w:p>
    <w:p w14:paraId="13199CAB"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&lt;section&gt;</w:t>
      </w:r>
    </w:p>
    <w:p w14:paraId="589C0CB5"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&lt;h1&gt;About Our Luncheons&lt;/h1&gt;</w:t>
      </w:r>
    </w:p>
    <w:p w14:paraId="75A06B9E"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 xml:space="preserve">&lt;p&gt;Make reservations for lunch in the lower lobby of the William Saroyan Theater after each lecture. </w:t>
      </w:r>
    </w:p>
    <w:p w14:paraId="264D93DF"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 xml:space="preserve">These informal sessions provide an excellent opportunity to talk with the </w:t>
      </w:r>
      <w:proofErr w:type="gramStart"/>
      <w:r w:rsidRPr="00D93E2D">
        <w:rPr>
          <w:rFonts w:ascii="Courier" w:hAnsi="Courier"/>
        </w:rPr>
        <w:t>speaker.&lt;</w:t>
      </w:r>
      <w:proofErr w:type="gramEnd"/>
      <w:r w:rsidRPr="00D93E2D">
        <w:rPr>
          <w:rFonts w:ascii="Courier" w:hAnsi="Courier"/>
        </w:rPr>
        <w:t>/p&gt;</w:t>
      </w:r>
    </w:p>
    <w:p w14:paraId="092E9514"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&lt;h2&gt;Season luncheon tickets: $120&lt;/h2&gt;</w:t>
      </w:r>
    </w:p>
    <w:p w14:paraId="5B19C32E"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 xml:space="preserve">&lt;p&gt;These tickets can be ordered at the same time as the season lecture </w:t>
      </w:r>
      <w:proofErr w:type="gramStart"/>
      <w:r w:rsidRPr="00D93E2D">
        <w:rPr>
          <w:rFonts w:ascii="Courier" w:hAnsi="Courier"/>
        </w:rPr>
        <w:t>ticket.&lt;</w:t>
      </w:r>
      <w:proofErr w:type="gramEnd"/>
      <w:r w:rsidRPr="00D93E2D">
        <w:rPr>
          <w:rFonts w:ascii="Courier" w:hAnsi="Courier"/>
        </w:rPr>
        <w:t>/p&gt;</w:t>
      </w:r>
    </w:p>
    <w:p w14:paraId="0661AE48"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&lt;h2&gt;Individual luncheon tickets: $25&lt;/h2&gt;</w:t>
      </w:r>
    </w:p>
    <w:p w14:paraId="6C67A937"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 xml:space="preserve">&lt;p&gt;A limited number of these tickets are available and can be purchased by calling </w:t>
      </w:r>
    </w:p>
    <w:p w14:paraId="5FD39180"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 xml:space="preserve">559.555.1212. These tickets must be purchased by the Friday prior to the </w:t>
      </w:r>
      <w:proofErr w:type="gramStart"/>
      <w:r w:rsidRPr="00D93E2D">
        <w:rPr>
          <w:rFonts w:ascii="Courier" w:hAnsi="Courier"/>
        </w:rPr>
        <w:t>lecture.&lt;</w:t>
      </w:r>
      <w:proofErr w:type="gramEnd"/>
      <w:r w:rsidRPr="00D93E2D">
        <w:rPr>
          <w:rFonts w:ascii="Courier" w:hAnsi="Courier"/>
        </w:rPr>
        <w:t>/p&gt;</w:t>
      </w:r>
    </w:p>
    <w:p w14:paraId="24759D8F" w14:textId="77777777" w:rsidR="00D93E2D" w:rsidRPr="00D93E2D" w:rsidRDefault="00D93E2D" w:rsidP="00D93E2D">
      <w:pPr>
        <w:spacing w:after="0" w:line="240" w:lineRule="auto"/>
        <w:rPr>
          <w:rFonts w:ascii="Courier" w:hAnsi="Courier"/>
        </w:rPr>
      </w:pPr>
      <w:r w:rsidRPr="00D93E2D">
        <w:rPr>
          <w:rFonts w:ascii="Courier" w:hAnsi="Courier"/>
        </w:rPr>
        <w:lastRenderedPageBreak/>
        <w:tab/>
      </w:r>
      <w:r w:rsidRPr="00D93E2D">
        <w:rPr>
          <w:rFonts w:ascii="Courier" w:hAnsi="Courier"/>
        </w:rPr>
        <w:tab/>
      </w:r>
      <w:r w:rsidRPr="00D93E2D">
        <w:rPr>
          <w:rFonts w:ascii="Courier" w:hAnsi="Courier"/>
        </w:rPr>
        <w:tab/>
      </w:r>
      <w:r w:rsidRPr="00D93E2D">
        <w:rPr>
          <w:rFonts w:ascii="Courier" w:hAnsi="Courier"/>
        </w:rPr>
        <w:tab/>
        <w:t>&lt;figure&gt;</w:t>
      </w:r>
    </w:p>
    <w:p w14:paraId="4F2A3630"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figcaption</w:t>
      </w:r>
      <w:proofErr w:type="spellEnd"/>
      <w:r w:rsidRPr="00D93E2D">
        <w:rPr>
          <w:rFonts w:ascii="Courier" w:hAnsi="Courier"/>
        </w:rPr>
        <w:t>&gt;The luncheon schedule&lt;/</w:t>
      </w:r>
      <w:proofErr w:type="spellStart"/>
      <w:r w:rsidRPr="00D93E2D">
        <w:rPr>
          <w:rFonts w:ascii="Courier" w:hAnsi="Courier"/>
        </w:rPr>
        <w:t>figcaption</w:t>
      </w:r>
      <w:proofErr w:type="spellEnd"/>
      <w:r w:rsidRPr="00D93E2D">
        <w:rPr>
          <w:rFonts w:ascii="Courier" w:hAnsi="Courier"/>
        </w:rPr>
        <w:t>&gt;</w:t>
      </w:r>
    </w:p>
    <w:p w14:paraId="216DB4F8"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&lt;table&gt;</w:t>
      </w:r>
    </w:p>
    <w:p w14:paraId="08C4464B"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&gt;&lt;</w:t>
      </w:r>
      <w:proofErr w:type="spellStart"/>
      <w:r w:rsidRPr="00D93E2D">
        <w:rPr>
          <w:rFonts w:ascii="Courier" w:hAnsi="Courier"/>
        </w:rPr>
        <w:t>th</w:t>
      </w:r>
      <w:proofErr w:type="spellEnd"/>
      <w:r w:rsidRPr="00D93E2D">
        <w:rPr>
          <w:rFonts w:ascii="Courier" w:hAnsi="Courier"/>
        </w:rPr>
        <w:t>&gt;Year&lt;/</w:t>
      </w:r>
      <w:proofErr w:type="spellStart"/>
      <w:r w:rsidRPr="00D93E2D">
        <w:rPr>
          <w:rFonts w:ascii="Courier" w:hAnsi="Courier"/>
        </w:rPr>
        <w:t>th</w:t>
      </w:r>
      <w:proofErr w:type="spellEnd"/>
      <w:r w:rsidRPr="00D93E2D">
        <w:rPr>
          <w:rFonts w:ascii="Courier" w:hAnsi="Courier"/>
        </w:rPr>
        <w:t>&gt;</w:t>
      </w:r>
    </w:p>
    <w:p w14:paraId="6CC96790"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th</w:t>
      </w:r>
      <w:proofErr w:type="spellEnd"/>
      <w:r w:rsidRPr="00D93E2D">
        <w:rPr>
          <w:rFonts w:ascii="Courier" w:hAnsi="Courier"/>
        </w:rPr>
        <w:t>&gt;Date&lt;/</w:t>
      </w:r>
      <w:proofErr w:type="spellStart"/>
      <w:r w:rsidRPr="00D93E2D">
        <w:rPr>
          <w:rFonts w:ascii="Courier" w:hAnsi="Courier"/>
        </w:rPr>
        <w:t>th</w:t>
      </w:r>
      <w:proofErr w:type="spellEnd"/>
      <w:r w:rsidRPr="00D93E2D">
        <w:rPr>
          <w:rFonts w:ascii="Courier" w:hAnsi="Courier"/>
        </w:rPr>
        <w:t>&gt;</w:t>
      </w:r>
    </w:p>
    <w:p w14:paraId="0596E19F"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th</w:t>
      </w:r>
      <w:proofErr w:type="spellEnd"/>
      <w:r w:rsidRPr="00D93E2D">
        <w:rPr>
          <w:rFonts w:ascii="Courier" w:hAnsi="Courier"/>
        </w:rPr>
        <w:t>&gt;Speaker&lt;/</w:t>
      </w:r>
      <w:proofErr w:type="spellStart"/>
      <w:r w:rsidRPr="00D93E2D">
        <w:rPr>
          <w:rFonts w:ascii="Courier" w:hAnsi="Courier"/>
        </w:rPr>
        <w:t>th</w:t>
      </w:r>
      <w:proofErr w:type="spellEnd"/>
      <w:r w:rsidRPr="00D93E2D">
        <w:rPr>
          <w:rFonts w:ascii="Courier" w:hAnsi="Courier"/>
        </w:rPr>
        <w:t>&gt;</w:t>
      </w:r>
    </w:p>
    <w:p w14:paraId="085A503B"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th</w:t>
      </w:r>
      <w:proofErr w:type="spellEnd"/>
      <w:r w:rsidRPr="00D93E2D">
        <w:rPr>
          <w:rFonts w:ascii="Courier" w:hAnsi="Courier"/>
        </w:rPr>
        <w:t>&gt;Cost&lt;/</w:t>
      </w:r>
      <w:proofErr w:type="spellStart"/>
      <w:r w:rsidRPr="00D93E2D">
        <w:rPr>
          <w:rFonts w:ascii="Courier" w:hAnsi="Courier"/>
        </w:rPr>
        <w:t>th</w:t>
      </w:r>
      <w:proofErr w:type="spellEnd"/>
      <w:r w:rsidRPr="00D93E2D">
        <w:rPr>
          <w:rFonts w:ascii="Courier" w:hAnsi="Courier"/>
        </w:rPr>
        <w:t>&gt;&lt;/</w:t>
      </w:r>
      <w:proofErr w:type="spellStart"/>
      <w:r w:rsidRPr="00D93E2D">
        <w:rPr>
          <w:rFonts w:ascii="Courier" w:hAnsi="Courier"/>
        </w:rPr>
        <w:t>tr</w:t>
      </w:r>
      <w:proofErr w:type="spellEnd"/>
      <w:r w:rsidRPr="00D93E2D">
        <w:rPr>
          <w:rFonts w:ascii="Courier" w:hAnsi="Courier"/>
        </w:rPr>
        <w:t>&gt;</w:t>
      </w:r>
    </w:p>
    <w:p w14:paraId="0BC49525" w14:textId="77777777" w:rsidR="00D93E2D" w:rsidRPr="00D93E2D" w:rsidRDefault="00D93E2D" w:rsidP="00D93E2D">
      <w:pPr>
        <w:spacing w:after="0" w:line="240" w:lineRule="auto"/>
        <w:rPr>
          <w:rFonts w:ascii="Courier" w:hAnsi="Courier"/>
        </w:rPr>
      </w:pPr>
    </w:p>
    <w:p w14:paraId="0F9A5847"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tbody</w:t>
      </w:r>
      <w:proofErr w:type="spellEnd"/>
      <w:r w:rsidRPr="00D93E2D">
        <w:rPr>
          <w:rFonts w:ascii="Courier" w:hAnsi="Courier"/>
        </w:rPr>
        <w:t>&gt;</w:t>
      </w:r>
    </w:p>
    <w:p w14:paraId="2F39593C"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 xml:space="preserve">&gt;&lt;td </w:t>
      </w:r>
      <w:proofErr w:type="spellStart"/>
      <w:r w:rsidRPr="00D93E2D">
        <w:rPr>
          <w:rFonts w:ascii="Courier" w:hAnsi="Courier"/>
        </w:rPr>
        <w:t>rowspan</w:t>
      </w:r>
      <w:proofErr w:type="spellEnd"/>
      <w:r w:rsidRPr="00D93E2D">
        <w:rPr>
          <w:rFonts w:ascii="Courier" w:hAnsi="Courier"/>
        </w:rPr>
        <w:t xml:space="preserve">="2"&gt;2015&lt;/td&gt;&lt;td&gt;October 10&lt;/td&gt;&lt;td&gt;Jeffrey </w:t>
      </w:r>
      <w:proofErr w:type="spellStart"/>
      <w:r w:rsidRPr="00D93E2D">
        <w:rPr>
          <w:rFonts w:ascii="Courier" w:hAnsi="Courier"/>
        </w:rPr>
        <w:t>Toobin</w:t>
      </w:r>
      <w:proofErr w:type="spellEnd"/>
      <w:r w:rsidRPr="00D93E2D">
        <w:rPr>
          <w:rFonts w:ascii="Courier" w:hAnsi="Courier"/>
        </w:rPr>
        <w:t>&lt;/td&gt;&lt;td&gt;$25&lt;/td&gt;&lt;/</w:t>
      </w:r>
      <w:proofErr w:type="spellStart"/>
      <w:r w:rsidRPr="00D93E2D">
        <w:rPr>
          <w:rFonts w:ascii="Courier" w:hAnsi="Courier"/>
        </w:rPr>
        <w:t>tr</w:t>
      </w:r>
      <w:proofErr w:type="spellEnd"/>
      <w:r w:rsidRPr="00D93E2D">
        <w:rPr>
          <w:rFonts w:ascii="Courier" w:hAnsi="Courier"/>
        </w:rPr>
        <w:t>&gt;</w:t>
      </w:r>
    </w:p>
    <w:p w14:paraId="46212A8A"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&gt;&lt;td&gt;November 16&lt;/td&gt;&lt;td&gt;Andrea Ross Sorkin&lt;/td&gt;&lt;td&gt;$25&lt;/td&gt;&lt;/</w:t>
      </w:r>
      <w:proofErr w:type="spellStart"/>
      <w:r w:rsidRPr="00D93E2D">
        <w:rPr>
          <w:rFonts w:ascii="Courier" w:hAnsi="Courier"/>
        </w:rPr>
        <w:t>tr</w:t>
      </w:r>
      <w:proofErr w:type="spellEnd"/>
      <w:r w:rsidRPr="00D93E2D">
        <w:rPr>
          <w:rFonts w:ascii="Courier" w:hAnsi="Courier"/>
        </w:rPr>
        <w:t>&gt;</w:t>
      </w:r>
    </w:p>
    <w:p w14:paraId="0169BE83"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 xml:space="preserve"> class="</w:t>
      </w:r>
      <w:proofErr w:type="spellStart"/>
      <w:r w:rsidRPr="00D93E2D">
        <w:rPr>
          <w:rFonts w:ascii="Courier" w:hAnsi="Courier"/>
        </w:rPr>
        <w:t>topborder</w:t>
      </w:r>
      <w:proofErr w:type="spellEnd"/>
      <w:r w:rsidRPr="00D93E2D">
        <w:rPr>
          <w:rFonts w:ascii="Courier" w:hAnsi="Courier"/>
        </w:rPr>
        <w:t xml:space="preserve">"&gt;&lt;td </w:t>
      </w:r>
      <w:proofErr w:type="spellStart"/>
      <w:r w:rsidRPr="00D93E2D">
        <w:rPr>
          <w:rFonts w:ascii="Courier" w:hAnsi="Courier"/>
        </w:rPr>
        <w:t>rowspan</w:t>
      </w:r>
      <w:proofErr w:type="spellEnd"/>
      <w:r w:rsidRPr="00D93E2D">
        <w:rPr>
          <w:rFonts w:ascii="Courier" w:hAnsi="Courier"/>
        </w:rPr>
        <w:t>="4"&gt;2016&lt;/td&gt;&lt;td&gt;January 16&lt;/td&gt;&lt;td&gt;Amy Chua&lt;/td&gt;&lt;td&gt;$25&lt;/td&gt;&lt;/</w:t>
      </w:r>
      <w:proofErr w:type="spellStart"/>
      <w:r w:rsidRPr="00D93E2D">
        <w:rPr>
          <w:rFonts w:ascii="Courier" w:hAnsi="Courier"/>
        </w:rPr>
        <w:t>tr</w:t>
      </w:r>
      <w:proofErr w:type="spellEnd"/>
      <w:r w:rsidRPr="00D93E2D">
        <w:rPr>
          <w:rFonts w:ascii="Courier" w:hAnsi="Courier"/>
        </w:rPr>
        <w:t>&gt;</w:t>
      </w:r>
    </w:p>
    <w:p w14:paraId="50BE5AEA"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&gt;&lt;td&gt;February 16&lt;/td&gt;&lt;td&gt;Scott Sampson&lt;/td&gt;&lt;td&gt;$25&lt;/td&gt;&lt;/</w:t>
      </w:r>
      <w:proofErr w:type="spellStart"/>
      <w:r w:rsidRPr="00D93E2D">
        <w:rPr>
          <w:rFonts w:ascii="Courier" w:hAnsi="Courier"/>
        </w:rPr>
        <w:t>tr</w:t>
      </w:r>
      <w:proofErr w:type="spellEnd"/>
      <w:r w:rsidRPr="00D93E2D">
        <w:rPr>
          <w:rFonts w:ascii="Courier" w:hAnsi="Courier"/>
        </w:rPr>
        <w:t>&gt;</w:t>
      </w:r>
    </w:p>
    <w:p w14:paraId="31B2AD1C"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&gt;&lt;td&gt;March 21&lt;/td&gt;&lt;td&gt;Carlos Eire&lt;/td&gt;&lt;td&gt;$25&lt;/td&gt;&lt;/</w:t>
      </w:r>
      <w:proofErr w:type="spellStart"/>
      <w:r w:rsidRPr="00D93E2D">
        <w:rPr>
          <w:rFonts w:ascii="Courier" w:hAnsi="Courier"/>
        </w:rPr>
        <w:t>tr</w:t>
      </w:r>
      <w:proofErr w:type="spellEnd"/>
      <w:r w:rsidRPr="00D93E2D">
        <w:rPr>
          <w:rFonts w:ascii="Courier" w:hAnsi="Courier"/>
        </w:rPr>
        <w:t>&gt;</w:t>
      </w:r>
    </w:p>
    <w:p w14:paraId="2EA7D1E8"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&gt;&lt;td&gt;April 18&lt;/td&gt;&lt;td&gt;Ronan Tynan&lt;/td&gt;&lt;td&gt;$25&lt;/td&gt;&lt;/</w:t>
      </w:r>
      <w:proofErr w:type="spellStart"/>
      <w:r w:rsidRPr="00D93E2D">
        <w:rPr>
          <w:rFonts w:ascii="Courier" w:hAnsi="Courier"/>
        </w:rPr>
        <w:t>tr</w:t>
      </w:r>
      <w:proofErr w:type="spellEnd"/>
      <w:r w:rsidRPr="00D93E2D">
        <w:rPr>
          <w:rFonts w:ascii="Courier" w:hAnsi="Courier"/>
        </w:rPr>
        <w:t>&gt;</w:t>
      </w:r>
    </w:p>
    <w:p w14:paraId="772C76BD"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 xml:space="preserve"> class="</w:t>
      </w:r>
      <w:proofErr w:type="spellStart"/>
      <w:r w:rsidRPr="00D93E2D">
        <w:rPr>
          <w:rFonts w:ascii="Courier" w:hAnsi="Courier"/>
        </w:rPr>
        <w:t>topborder</w:t>
      </w:r>
      <w:proofErr w:type="spellEnd"/>
      <w:r w:rsidRPr="00D93E2D">
        <w:rPr>
          <w:rFonts w:ascii="Courier" w:hAnsi="Courier"/>
        </w:rPr>
        <w:t xml:space="preserve">"&gt;&lt;td </w:t>
      </w:r>
      <w:proofErr w:type="spellStart"/>
      <w:r w:rsidRPr="00D93E2D">
        <w:rPr>
          <w:rFonts w:ascii="Courier" w:hAnsi="Courier"/>
        </w:rPr>
        <w:t>colspan</w:t>
      </w:r>
      <w:proofErr w:type="spellEnd"/>
      <w:r w:rsidRPr="00D93E2D">
        <w:rPr>
          <w:rFonts w:ascii="Courier" w:hAnsi="Courier"/>
        </w:rPr>
        <w:t>="3" class="</w:t>
      </w:r>
      <w:proofErr w:type="spellStart"/>
      <w:r w:rsidRPr="00D93E2D">
        <w:rPr>
          <w:rFonts w:ascii="Courier" w:hAnsi="Courier"/>
        </w:rPr>
        <w:t>boldright</w:t>
      </w:r>
      <w:proofErr w:type="spellEnd"/>
      <w:r w:rsidRPr="00D93E2D">
        <w:rPr>
          <w:rFonts w:ascii="Courier" w:hAnsi="Courier"/>
        </w:rPr>
        <w:t>"&gt;Cost of 6 individual luncheon tickets&lt;/td&gt;&lt;td&gt;$150&lt;/td&gt;&lt;/</w:t>
      </w:r>
      <w:proofErr w:type="spellStart"/>
      <w:r w:rsidRPr="00D93E2D">
        <w:rPr>
          <w:rFonts w:ascii="Courier" w:hAnsi="Courier"/>
        </w:rPr>
        <w:t>tr</w:t>
      </w:r>
      <w:proofErr w:type="spellEnd"/>
      <w:r w:rsidRPr="00D93E2D">
        <w:rPr>
          <w:rFonts w:ascii="Courier" w:hAnsi="Courier"/>
        </w:rPr>
        <w:t>&gt;</w:t>
      </w:r>
    </w:p>
    <w:p w14:paraId="7FD4191B"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 xml:space="preserve">&gt;&lt;td </w:t>
      </w:r>
      <w:proofErr w:type="spellStart"/>
      <w:r w:rsidRPr="00D93E2D">
        <w:rPr>
          <w:rFonts w:ascii="Courier" w:hAnsi="Courier"/>
        </w:rPr>
        <w:t>colspan</w:t>
      </w:r>
      <w:proofErr w:type="spellEnd"/>
      <w:r w:rsidRPr="00D93E2D">
        <w:rPr>
          <w:rFonts w:ascii="Courier" w:hAnsi="Courier"/>
        </w:rPr>
        <w:t>="3" class="</w:t>
      </w:r>
      <w:proofErr w:type="spellStart"/>
      <w:r w:rsidRPr="00D93E2D">
        <w:rPr>
          <w:rFonts w:ascii="Courier" w:hAnsi="Courier"/>
        </w:rPr>
        <w:t>boldright</w:t>
      </w:r>
      <w:proofErr w:type="spellEnd"/>
      <w:r w:rsidRPr="00D93E2D">
        <w:rPr>
          <w:rFonts w:ascii="Courier" w:hAnsi="Courier"/>
        </w:rPr>
        <w:t>"&gt;Cost of a season luncheon ticket&lt;/td&gt;&lt;td&gt;$120&lt;/td&gt;&lt;/</w:t>
      </w:r>
      <w:proofErr w:type="spellStart"/>
      <w:r w:rsidRPr="00D93E2D">
        <w:rPr>
          <w:rFonts w:ascii="Courier" w:hAnsi="Courier"/>
        </w:rPr>
        <w:t>tr</w:t>
      </w:r>
      <w:proofErr w:type="spellEnd"/>
      <w:r w:rsidRPr="00D93E2D">
        <w:rPr>
          <w:rFonts w:ascii="Courier" w:hAnsi="Courier"/>
        </w:rPr>
        <w:t>&gt;</w:t>
      </w:r>
    </w:p>
    <w:p w14:paraId="06D4291B"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tr</w:t>
      </w:r>
      <w:proofErr w:type="spellEnd"/>
      <w:r w:rsidRPr="00D93E2D">
        <w:rPr>
          <w:rFonts w:ascii="Courier" w:hAnsi="Courier"/>
        </w:rPr>
        <w:t xml:space="preserve"> class="</w:t>
      </w:r>
      <w:proofErr w:type="spellStart"/>
      <w:r w:rsidRPr="00D93E2D">
        <w:rPr>
          <w:rFonts w:ascii="Courier" w:hAnsi="Courier"/>
        </w:rPr>
        <w:t>topbottomborder</w:t>
      </w:r>
      <w:proofErr w:type="spellEnd"/>
      <w:r w:rsidRPr="00D93E2D">
        <w:rPr>
          <w:rFonts w:ascii="Courier" w:hAnsi="Courier"/>
        </w:rPr>
        <w:t xml:space="preserve">"&gt;&lt;td </w:t>
      </w:r>
      <w:proofErr w:type="spellStart"/>
      <w:r w:rsidRPr="00D93E2D">
        <w:rPr>
          <w:rFonts w:ascii="Courier" w:hAnsi="Courier"/>
        </w:rPr>
        <w:t>colspan</w:t>
      </w:r>
      <w:proofErr w:type="spellEnd"/>
      <w:r w:rsidRPr="00D93E2D">
        <w:rPr>
          <w:rFonts w:ascii="Courier" w:hAnsi="Courier"/>
        </w:rPr>
        <w:t>="3" class="</w:t>
      </w:r>
      <w:proofErr w:type="spellStart"/>
      <w:r w:rsidRPr="00D93E2D">
        <w:rPr>
          <w:rFonts w:ascii="Courier" w:hAnsi="Courier"/>
        </w:rPr>
        <w:t>boldright</w:t>
      </w:r>
      <w:proofErr w:type="spellEnd"/>
      <w:r w:rsidRPr="00D93E2D">
        <w:rPr>
          <w:rFonts w:ascii="Courier" w:hAnsi="Courier"/>
        </w:rPr>
        <w:t>"&gt;Savings&lt;/td&gt;&lt;td&gt;$30&lt;/td&gt;&lt;/</w:t>
      </w:r>
      <w:proofErr w:type="spellStart"/>
      <w:r w:rsidRPr="00D93E2D">
        <w:rPr>
          <w:rFonts w:ascii="Courier" w:hAnsi="Courier"/>
        </w:rPr>
        <w:t>tr</w:t>
      </w:r>
      <w:proofErr w:type="spellEnd"/>
      <w:r w:rsidRPr="00D93E2D">
        <w:rPr>
          <w:rFonts w:ascii="Courier" w:hAnsi="Courier"/>
        </w:rPr>
        <w:t>&gt;</w:t>
      </w:r>
    </w:p>
    <w:p w14:paraId="1439B3DF"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tbody</w:t>
      </w:r>
      <w:proofErr w:type="spellEnd"/>
      <w:r w:rsidRPr="00D93E2D">
        <w:rPr>
          <w:rFonts w:ascii="Courier" w:hAnsi="Courier"/>
        </w:rPr>
        <w:t>&gt;</w:t>
      </w:r>
    </w:p>
    <w:p w14:paraId="04B63B4C"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&lt;/table&gt;</w:t>
      </w:r>
    </w:p>
    <w:p w14:paraId="5E0D7872"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r>
      <w:r w:rsidRPr="00D93E2D">
        <w:rPr>
          <w:rFonts w:ascii="Courier" w:hAnsi="Courier"/>
        </w:rPr>
        <w:tab/>
        <w:t>&lt;/figure&gt;</w:t>
      </w:r>
    </w:p>
    <w:p w14:paraId="45D2A334" w14:textId="77777777" w:rsidR="00D93E2D" w:rsidRPr="00D93E2D" w:rsidRDefault="00D93E2D" w:rsidP="00D93E2D">
      <w:pPr>
        <w:spacing w:after="0" w:line="240" w:lineRule="auto"/>
        <w:rPr>
          <w:rFonts w:ascii="Courier" w:hAnsi="Courier"/>
        </w:rPr>
      </w:pPr>
    </w:p>
    <w:p w14:paraId="3CCBCA0C" w14:textId="77777777" w:rsidR="00D93E2D" w:rsidRPr="00D93E2D" w:rsidRDefault="00D93E2D" w:rsidP="00D93E2D">
      <w:pPr>
        <w:spacing w:after="0" w:line="240" w:lineRule="auto"/>
        <w:rPr>
          <w:rFonts w:ascii="Courier" w:hAnsi="Courier"/>
        </w:rPr>
      </w:pPr>
      <w:r w:rsidRPr="00D93E2D">
        <w:rPr>
          <w:rFonts w:ascii="Courier" w:hAnsi="Courier"/>
        </w:rPr>
        <w:t xml:space="preserve"> </w:t>
      </w:r>
      <w:r w:rsidRPr="00D93E2D">
        <w:rPr>
          <w:rFonts w:ascii="Courier" w:hAnsi="Courier"/>
        </w:rPr>
        <w:tab/>
      </w:r>
      <w:r w:rsidRPr="00D93E2D">
        <w:rPr>
          <w:rFonts w:ascii="Courier" w:hAnsi="Courier"/>
        </w:rPr>
        <w:tab/>
        <w:t>&lt;/section&gt;</w:t>
      </w:r>
    </w:p>
    <w:p w14:paraId="71130520"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&lt;aside&gt;</w:t>
      </w:r>
    </w:p>
    <w:p w14:paraId="01B88381"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&lt;h2&gt;Guest speakers&lt;/h2&gt;</w:t>
      </w:r>
    </w:p>
    <w:p w14:paraId="1E99AE7A"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&lt;h3&gt;October&lt;</w:t>
      </w:r>
      <w:proofErr w:type="spellStart"/>
      <w:r w:rsidRPr="00D93E2D">
        <w:rPr>
          <w:rFonts w:ascii="Courier" w:hAnsi="Courier"/>
        </w:rPr>
        <w:t>br</w:t>
      </w:r>
      <w:proofErr w:type="spellEnd"/>
      <w:r w:rsidRPr="00D93E2D">
        <w:rPr>
          <w:rFonts w:ascii="Courier" w:hAnsi="Courier"/>
        </w:rPr>
        <w:t xml:space="preserve">&gt;&lt;a </w:t>
      </w:r>
      <w:proofErr w:type="spellStart"/>
      <w:r w:rsidRPr="00D93E2D">
        <w:rPr>
          <w:rFonts w:ascii="Courier" w:hAnsi="Courier"/>
        </w:rPr>
        <w:t>href</w:t>
      </w:r>
      <w:proofErr w:type="spellEnd"/>
      <w:r w:rsidRPr="00D93E2D">
        <w:rPr>
          <w:rFonts w:ascii="Courier" w:hAnsi="Courier"/>
        </w:rPr>
        <w:t xml:space="preserve">="speakers/toobin.html"&gt;Jeffrey </w:t>
      </w:r>
      <w:proofErr w:type="spellStart"/>
      <w:r w:rsidRPr="00D93E2D">
        <w:rPr>
          <w:rFonts w:ascii="Courier" w:hAnsi="Courier"/>
        </w:rPr>
        <w:t>Toobin</w:t>
      </w:r>
      <w:proofErr w:type="spellEnd"/>
      <w:r w:rsidRPr="00D93E2D">
        <w:rPr>
          <w:rFonts w:ascii="Courier" w:hAnsi="Courier"/>
        </w:rPr>
        <w:t>&lt;/a&gt;&lt;/h3&gt;</w:t>
      </w:r>
    </w:p>
    <w:p w14:paraId="08C74429"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img</w:t>
      </w:r>
      <w:proofErr w:type="spellEnd"/>
      <w:r w:rsidRPr="00D93E2D">
        <w:rPr>
          <w:rFonts w:ascii="Courier" w:hAnsi="Courier"/>
        </w:rPr>
        <w:t xml:space="preserve"> </w:t>
      </w:r>
      <w:proofErr w:type="spellStart"/>
      <w:r w:rsidRPr="00D93E2D">
        <w:rPr>
          <w:rFonts w:ascii="Courier" w:hAnsi="Courier"/>
        </w:rPr>
        <w:t>src</w:t>
      </w:r>
      <w:proofErr w:type="spellEnd"/>
      <w:r w:rsidRPr="00D93E2D">
        <w:rPr>
          <w:rFonts w:ascii="Courier" w:hAnsi="Courier"/>
        </w:rPr>
        <w:t xml:space="preserve">="images/toobin75.jpg" alt="Jeffrey </w:t>
      </w:r>
      <w:proofErr w:type="spellStart"/>
      <w:r w:rsidRPr="00D93E2D">
        <w:rPr>
          <w:rFonts w:ascii="Courier" w:hAnsi="Courier"/>
        </w:rPr>
        <w:t>Toobin</w:t>
      </w:r>
      <w:proofErr w:type="spellEnd"/>
      <w:r w:rsidRPr="00D93E2D">
        <w:rPr>
          <w:rFonts w:ascii="Courier" w:hAnsi="Courier"/>
        </w:rPr>
        <w:t xml:space="preserve"> photo"&gt;</w:t>
      </w:r>
    </w:p>
    <w:p w14:paraId="5F8E8819"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&lt;h3&gt;November&lt;</w:t>
      </w:r>
      <w:proofErr w:type="spellStart"/>
      <w:r w:rsidRPr="00D93E2D">
        <w:rPr>
          <w:rFonts w:ascii="Courier" w:hAnsi="Courier"/>
        </w:rPr>
        <w:t>br</w:t>
      </w:r>
      <w:proofErr w:type="spellEnd"/>
      <w:r w:rsidRPr="00D93E2D">
        <w:rPr>
          <w:rFonts w:ascii="Courier" w:hAnsi="Courier"/>
        </w:rPr>
        <w:t xml:space="preserve">&gt;&lt;a </w:t>
      </w:r>
      <w:proofErr w:type="spellStart"/>
      <w:r w:rsidRPr="00D93E2D">
        <w:rPr>
          <w:rFonts w:ascii="Courier" w:hAnsi="Courier"/>
        </w:rPr>
        <w:t>href</w:t>
      </w:r>
      <w:proofErr w:type="spellEnd"/>
      <w:r w:rsidRPr="00D93E2D">
        <w:rPr>
          <w:rFonts w:ascii="Courier" w:hAnsi="Courier"/>
        </w:rPr>
        <w:t>="../speakers/sorkin.html"&gt;Andrew Ross Sorkin&lt;/a&gt;&lt;/h3&gt;</w:t>
      </w:r>
    </w:p>
    <w:p w14:paraId="7A08118D"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img</w:t>
      </w:r>
      <w:proofErr w:type="spellEnd"/>
      <w:r w:rsidRPr="00D93E2D">
        <w:rPr>
          <w:rFonts w:ascii="Courier" w:hAnsi="Courier"/>
        </w:rPr>
        <w:t xml:space="preserve"> </w:t>
      </w:r>
      <w:proofErr w:type="spellStart"/>
      <w:r w:rsidRPr="00D93E2D">
        <w:rPr>
          <w:rFonts w:ascii="Courier" w:hAnsi="Courier"/>
        </w:rPr>
        <w:t>src</w:t>
      </w:r>
      <w:proofErr w:type="spellEnd"/>
      <w:r w:rsidRPr="00D93E2D">
        <w:rPr>
          <w:rFonts w:ascii="Courier" w:hAnsi="Courier"/>
        </w:rPr>
        <w:t>="images/sorkin75.jpg" alt="Andrew Ross Sorkin photo"&gt;</w:t>
      </w:r>
    </w:p>
    <w:p w14:paraId="229652B3"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&lt;h3&gt;January&lt;</w:t>
      </w:r>
      <w:proofErr w:type="spellStart"/>
      <w:r w:rsidRPr="00D93E2D">
        <w:rPr>
          <w:rFonts w:ascii="Courier" w:hAnsi="Courier"/>
        </w:rPr>
        <w:t>br</w:t>
      </w:r>
      <w:proofErr w:type="spellEnd"/>
      <w:r w:rsidRPr="00D93E2D">
        <w:rPr>
          <w:rFonts w:ascii="Courier" w:hAnsi="Courier"/>
        </w:rPr>
        <w:t xml:space="preserve">&gt;&lt;a </w:t>
      </w:r>
      <w:proofErr w:type="spellStart"/>
      <w:r w:rsidRPr="00D93E2D">
        <w:rPr>
          <w:rFonts w:ascii="Courier" w:hAnsi="Courier"/>
        </w:rPr>
        <w:t>href</w:t>
      </w:r>
      <w:proofErr w:type="spellEnd"/>
      <w:r w:rsidRPr="00D93E2D">
        <w:rPr>
          <w:rFonts w:ascii="Courier" w:hAnsi="Courier"/>
        </w:rPr>
        <w:t>="../speakers/chua.html"&gt;Amy Chua&lt;/a&gt;&lt;/h3&gt;</w:t>
      </w:r>
    </w:p>
    <w:p w14:paraId="7BEF55E5"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img</w:t>
      </w:r>
      <w:proofErr w:type="spellEnd"/>
      <w:r w:rsidRPr="00D93E2D">
        <w:rPr>
          <w:rFonts w:ascii="Courier" w:hAnsi="Courier"/>
        </w:rPr>
        <w:t xml:space="preserve"> </w:t>
      </w:r>
      <w:proofErr w:type="spellStart"/>
      <w:r w:rsidRPr="00D93E2D">
        <w:rPr>
          <w:rFonts w:ascii="Courier" w:hAnsi="Courier"/>
        </w:rPr>
        <w:t>src</w:t>
      </w:r>
      <w:proofErr w:type="spellEnd"/>
      <w:r w:rsidRPr="00D93E2D">
        <w:rPr>
          <w:rFonts w:ascii="Courier" w:hAnsi="Courier"/>
        </w:rPr>
        <w:t>="images/chua75.jpg" alt="Amy Chua photo"&gt;</w:t>
      </w:r>
    </w:p>
    <w:p w14:paraId="27BF2D3A"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&lt;h3&gt;February&lt;</w:t>
      </w:r>
      <w:proofErr w:type="spellStart"/>
      <w:r w:rsidRPr="00D93E2D">
        <w:rPr>
          <w:rFonts w:ascii="Courier" w:hAnsi="Courier"/>
        </w:rPr>
        <w:t>br</w:t>
      </w:r>
      <w:proofErr w:type="spellEnd"/>
      <w:r w:rsidRPr="00D93E2D">
        <w:rPr>
          <w:rFonts w:ascii="Courier" w:hAnsi="Courier"/>
        </w:rPr>
        <w:t xml:space="preserve">&gt;&lt;a </w:t>
      </w:r>
      <w:proofErr w:type="spellStart"/>
      <w:r w:rsidRPr="00D93E2D">
        <w:rPr>
          <w:rFonts w:ascii="Courier" w:hAnsi="Courier"/>
        </w:rPr>
        <w:t>href</w:t>
      </w:r>
      <w:proofErr w:type="spellEnd"/>
      <w:r w:rsidRPr="00D93E2D">
        <w:rPr>
          <w:rFonts w:ascii="Courier" w:hAnsi="Courier"/>
        </w:rPr>
        <w:t>="../speakers/sampson.html"&gt;Scott Sampson&lt;/a&gt;&lt;/h3&gt;</w:t>
      </w:r>
    </w:p>
    <w:p w14:paraId="6C36C76F"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r>
      <w:r w:rsidRPr="00D93E2D">
        <w:rPr>
          <w:rFonts w:ascii="Courier" w:hAnsi="Courier"/>
        </w:rPr>
        <w:tab/>
        <w:t>&lt;</w:t>
      </w:r>
      <w:proofErr w:type="spellStart"/>
      <w:r w:rsidRPr="00D93E2D">
        <w:rPr>
          <w:rFonts w:ascii="Courier" w:hAnsi="Courier"/>
        </w:rPr>
        <w:t>img</w:t>
      </w:r>
      <w:proofErr w:type="spellEnd"/>
      <w:r w:rsidRPr="00D93E2D">
        <w:rPr>
          <w:rFonts w:ascii="Courier" w:hAnsi="Courier"/>
        </w:rPr>
        <w:t xml:space="preserve"> </w:t>
      </w:r>
      <w:proofErr w:type="spellStart"/>
      <w:r w:rsidRPr="00D93E2D">
        <w:rPr>
          <w:rFonts w:ascii="Courier" w:hAnsi="Courier"/>
        </w:rPr>
        <w:t>src</w:t>
      </w:r>
      <w:proofErr w:type="spellEnd"/>
      <w:r w:rsidRPr="00D93E2D">
        <w:rPr>
          <w:rFonts w:ascii="Courier" w:hAnsi="Courier"/>
        </w:rPr>
        <w:t>="images/sampson75.jpg" alt="Scott Sampson photo"&gt;</w:t>
      </w:r>
    </w:p>
    <w:p w14:paraId="0C8DE477"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&lt;/aside&gt;</w:t>
      </w:r>
    </w:p>
    <w:p w14:paraId="3A825584" w14:textId="77777777" w:rsidR="00D93E2D" w:rsidRPr="00D93E2D" w:rsidRDefault="00D93E2D" w:rsidP="00D93E2D">
      <w:pPr>
        <w:spacing w:after="0" w:line="240" w:lineRule="auto"/>
        <w:rPr>
          <w:rFonts w:ascii="Courier" w:hAnsi="Courier"/>
        </w:rPr>
      </w:pPr>
      <w:r w:rsidRPr="00D93E2D">
        <w:rPr>
          <w:rFonts w:ascii="Courier" w:hAnsi="Courier"/>
        </w:rPr>
        <w:lastRenderedPageBreak/>
        <w:tab/>
        <w:t>&lt;/main&gt;</w:t>
      </w:r>
    </w:p>
    <w:p w14:paraId="351769D8" w14:textId="77777777" w:rsidR="00D93E2D" w:rsidRPr="00D93E2D" w:rsidRDefault="00D93E2D" w:rsidP="00D93E2D">
      <w:pPr>
        <w:spacing w:after="0" w:line="240" w:lineRule="auto"/>
        <w:rPr>
          <w:rFonts w:ascii="Courier" w:hAnsi="Courier"/>
        </w:rPr>
      </w:pPr>
      <w:r w:rsidRPr="00D93E2D">
        <w:rPr>
          <w:rFonts w:ascii="Courier" w:hAnsi="Courier"/>
        </w:rPr>
        <w:tab/>
        <w:t>&lt;footer&gt;</w:t>
      </w:r>
    </w:p>
    <w:p w14:paraId="5E44427B"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&lt;p&gt;&amp;copy; 2015, San Joaquin Valley Town Hall, Fresno, CA 93755&lt;/p&gt;</w:t>
      </w:r>
    </w:p>
    <w:p w14:paraId="7BB75FAB" w14:textId="77777777" w:rsidR="00D93E2D" w:rsidRPr="00D93E2D" w:rsidRDefault="00D93E2D" w:rsidP="00D93E2D">
      <w:pPr>
        <w:spacing w:after="0" w:line="240" w:lineRule="auto"/>
        <w:rPr>
          <w:rFonts w:ascii="Courier" w:hAnsi="Courier"/>
        </w:rPr>
      </w:pPr>
      <w:r w:rsidRPr="00D93E2D">
        <w:rPr>
          <w:rFonts w:ascii="Courier" w:hAnsi="Courier"/>
        </w:rPr>
        <w:tab/>
        <w:t>&lt;/footer&gt;</w:t>
      </w:r>
    </w:p>
    <w:p w14:paraId="44DE0E0B" w14:textId="77777777" w:rsidR="00D93E2D" w:rsidRPr="00D93E2D" w:rsidRDefault="00D93E2D" w:rsidP="00D93E2D">
      <w:pPr>
        <w:spacing w:after="0" w:line="240" w:lineRule="auto"/>
        <w:rPr>
          <w:rFonts w:ascii="Courier" w:hAnsi="Courier"/>
        </w:rPr>
      </w:pPr>
      <w:r w:rsidRPr="00D93E2D">
        <w:rPr>
          <w:rFonts w:ascii="Courier" w:hAnsi="Courier"/>
        </w:rPr>
        <w:t>&lt;/body&gt;</w:t>
      </w:r>
    </w:p>
    <w:p w14:paraId="15CD9DA1" w14:textId="77777777" w:rsidR="00D93E2D" w:rsidRPr="00D93E2D" w:rsidRDefault="00D93E2D" w:rsidP="00D93E2D">
      <w:pPr>
        <w:spacing w:after="0" w:line="240" w:lineRule="auto"/>
        <w:rPr>
          <w:rFonts w:ascii="Courier" w:hAnsi="Courier"/>
        </w:rPr>
      </w:pPr>
      <w:r w:rsidRPr="00D93E2D">
        <w:rPr>
          <w:rFonts w:ascii="Courier" w:hAnsi="Courier"/>
        </w:rPr>
        <w:t>&lt;/html&gt;</w:t>
      </w:r>
    </w:p>
    <w:p w14:paraId="05383F15" w14:textId="77777777" w:rsidR="00EE0621" w:rsidRDefault="00EE0621" w:rsidP="005A68A0">
      <w:pPr>
        <w:spacing w:after="0" w:line="240" w:lineRule="auto"/>
      </w:pPr>
    </w:p>
    <w:p w14:paraId="23FCF5EC" w14:textId="77777777" w:rsidR="002C7B3B" w:rsidRDefault="002C7B3B">
      <w:pPr>
        <w:spacing w:after="0" w:line="240" w:lineRule="auto"/>
      </w:pPr>
      <w:r>
        <w:br w:type="page"/>
      </w:r>
    </w:p>
    <w:p w14:paraId="197FFD58" w14:textId="01233488" w:rsidR="00EE0621" w:rsidRDefault="008A0E4F" w:rsidP="00EE0621">
      <w:pPr>
        <w:spacing w:after="0" w:line="240" w:lineRule="auto"/>
        <w:rPr>
          <w:rStyle w:val="IntenseReference"/>
        </w:rPr>
      </w:pPr>
      <w:r>
        <w:rPr>
          <w:rStyle w:val="IntenseReference"/>
        </w:rPr>
        <w:lastRenderedPageBreak/>
        <w:t>CSS</w:t>
      </w:r>
      <w:r w:rsidR="00EE0621">
        <w:rPr>
          <w:rStyle w:val="IntenseReference"/>
        </w:rPr>
        <w:t xml:space="preserve"> for Exercise </w:t>
      </w:r>
      <w:r w:rsidR="00D93E2D">
        <w:rPr>
          <w:rStyle w:val="IntenseReference"/>
        </w:rPr>
        <w:t>10</w:t>
      </w:r>
      <w:r w:rsidR="00EE0621">
        <w:rPr>
          <w:rStyle w:val="IntenseReference"/>
        </w:rPr>
        <w:t>-1</w:t>
      </w:r>
    </w:p>
    <w:p w14:paraId="6BB4FDF8" w14:textId="77777777" w:rsidR="00EE0621" w:rsidRDefault="00EE0621" w:rsidP="005A68A0">
      <w:pPr>
        <w:spacing w:after="0" w:line="240" w:lineRule="auto"/>
      </w:pPr>
    </w:p>
    <w:p w14:paraId="1D5245D3" w14:textId="77777777" w:rsidR="00D93E2D" w:rsidRPr="00D93E2D" w:rsidRDefault="00D93E2D" w:rsidP="00D93E2D">
      <w:pPr>
        <w:spacing w:after="0" w:line="240" w:lineRule="auto"/>
        <w:rPr>
          <w:rFonts w:ascii="Courier" w:hAnsi="Courier"/>
        </w:rPr>
      </w:pPr>
      <w:r w:rsidRPr="00D93E2D">
        <w:rPr>
          <w:rFonts w:ascii="Courier" w:hAnsi="Courier"/>
        </w:rPr>
        <w:t>/* the styles for the elements */</w:t>
      </w:r>
    </w:p>
    <w:p w14:paraId="784D78EE" w14:textId="77777777" w:rsidR="00D93E2D" w:rsidRPr="00D93E2D" w:rsidRDefault="00D93E2D" w:rsidP="00D93E2D">
      <w:pPr>
        <w:spacing w:after="0" w:line="240" w:lineRule="auto"/>
        <w:rPr>
          <w:rFonts w:ascii="Courier" w:hAnsi="Courier"/>
        </w:rPr>
      </w:pPr>
      <w:r w:rsidRPr="00D93E2D">
        <w:rPr>
          <w:rFonts w:ascii="Courier" w:hAnsi="Courier"/>
        </w:rPr>
        <w:t>* {</w:t>
      </w:r>
    </w:p>
    <w:p w14:paraId="4F253507" w14:textId="77777777" w:rsidR="00D93E2D" w:rsidRPr="00D93E2D" w:rsidRDefault="00D93E2D" w:rsidP="00D93E2D">
      <w:pPr>
        <w:spacing w:after="0" w:line="240" w:lineRule="auto"/>
        <w:rPr>
          <w:rFonts w:ascii="Courier" w:hAnsi="Courier"/>
        </w:rPr>
      </w:pPr>
      <w:r w:rsidRPr="00D93E2D">
        <w:rPr>
          <w:rFonts w:ascii="Courier" w:hAnsi="Courier"/>
        </w:rPr>
        <w:tab/>
        <w:t>margin: 0;</w:t>
      </w:r>
    </w:p>
    <w:p w14:paraId="61701D0A" w14:textId="77777777" w:rsidR="00D93E2D" w:rsidRPr="00D93E2D" w:rsidRDefault="00D93E2D" w:rsidP="00D93E2D">
      <w:pPr>
        <w:spacing w:after="0" w:line="240" w:lineRule="auto"/>
        <w:rPr>
          <w:rFonts w:ascii="Courier" w:hAnsi="Courier"/>
        </w:rPr>
      </w:pPr>
      <w:r w:rsidRPr="00D93E2D">
        <w:rPr>
          <w:rFonts w:ascii="Courier" w:hAnsi="Courier"/>
        </w:rPr>
        <w:tab/>
        <w:t>padding: 0;</w:t>
      </w:r>
    </w:p>
    <w:p w14:paraId="2516FE1F" w14:textId="77777777" w:rsidR="00D93E2D" w:rsidRPr="00D93E2D" w:rsidRDefault="00D93E2D" w:rsidP="00D93E2D">
      <w:pPr>
        <w:spacing w:after="0" w:line="240" w:lineRule="auto"/>
        <w:rPr>
          <w:rFonts w:ascii="Courier" w:hAnsi="Courier"/>
        </w:rPr>
      </w:pPr>
      <w:r w:rsidRPr="00D93E2D">
        <w:rPr>
          <w:rFonts w:ascii="Courier" w:hAnsi="Courier"/>
        </w:rPr>
        <w:t>}</w:t>
      </w:r>
    </w:p>
    <w:p w14:paraId="7E1FBDE7" w14:textId="77777777" w:rsidR="00D93E2D" w:rsidRPr="00D93E2D" w:rsidRDefault="00D93E2D" w:rsidP="00D93E2D">
      <w:pPr>
        <w:spacing w:after="0" w:line="240" w:lineRule="auto"/>
        <w:rPr>
          <w:rFonts w:ascii="Courier" w:hAnsi="Courier"/>
        </w:rPr>
      </w:pPr>
      <w:r w:rsidRPr="00D93E2D">
        <w:rPr>
          <w:rFonts w:ascii="Courier" w:hAnsi="Courier"/>
        </w:rPr>
        <w:t>html {</w:t>
      </w:r>
    </w:p>
    <w:p w14:paraId="22C55489" w14:textId="77777777" w:rsidR="00D93E2D" w:rsidRPr="00D93E2D" w:rsidRDefault="00D93E2D" w:rsidP="00D93E2D">
      <w:pPr>
        <w:spacing w:after="0" w:line="240" w:lineRule="auto"/>
        <w:rPr>
          <w:rFonts w:ascii="Courier" w:hAnsi="Courier"/>
        </w:rPr>
      </w:pPr>
      <w:r w:rsidRPr="00D93E2D">
        <w:rPr>
          <w:rFonts w:ascii="Courier" w:hAnsi="Courier"/>
        </w:rPr>
        <w:tab/>
        <w:t>background-color: white;</w:t>
      </w:r>
    </w:p>
    <w:p w14:paraId="0748CAF0" w14:textId="77777777" w:rsidR="00D93E2D" w:rsidRPr="00D93E2D" w:rsidRDefault="00D93E2D" w:rsidP="00D93E2D">
      <w:pPr>
        <w:spacing w:after="0" w:line="240" w:lineRule="auto"/>
        <w:rPr>
          <w:rFonts w:ascii="Courier" w:hAnsi="Courier"/>
        </w:rPr>
      </w:pPr>
      <w:r w:rsidRPr="00D93E2D">
        <w:rPr>
          <w:rFonts w:ascii="Courier" w:hAnsi="Courier"/>
        </w:rPr>
        <w:t>}</w:t>
      </w:r>
    </w:p>
    <w:p w14:paraId="0E9E1163" w14:textId="77777777" w:rsidR="00D93E2D" w:rsidRPr="00D93E2D" w:rsidRDefault="00D93E2D" w:rsidP="00D93E2D">
      <w:pPr>
        <w:spacing w:after="0" w:line="240" w:lineRule="auto"/>
        <w:rPr>
          <w:rFonts w:ascii="Courier" w:hAnsi="Courier"/>
        </w:rPr>
      </w:pPr>
      <w:r w:rsidRPr="00D93E2D">
        <w:rPr>
          <w:rFonts w:ascii="Courier" w:hAnsi="Courier"/>
        </w:rPr>
        <w:t>body {</w:t>
      </w:r>
    </w:p>
    <w:p w14:paraId="610DBF48" w14:textId="77777777" w:rsidR="00D93E2D" w:rsidRPr="00D93E2D" w:rsidRDefault="00D93E2D" w:rsidP="00D93E2D">
      <w:pPr>
        <w:spacing w:after="0" w:line="240" w:lineRule="auto"/>
        <w:rPr>
          <w:rFonts w:ascii="Courier" w:hAnsi="Courier"/>
        </w:rPr>
      </w:pPr>
      <w:r w:rsidRPr="00D93E2D">
        <w:rPr>
          <w:rFonts w:ascii="Courier" w:hAnsi="Courier"/>
        </w:rPr>
        <w:tab/>
        <w:t>font-family: Arial, Helvetica, sans-serif;</w:t>
      </w:r>
    </w:p>
    <w:p w14:paraId="67700F76" w14:textId="77777777" w:rsidR="00D93E2D" w:rsidRPr="00D93E2D" w:rsidRDefault="00D93E2D" w:rsidP="00D93E2D">
      <w:pPr>
        <w:spacing w:after="0" w:line="240" w:lineRule="auto"/>
        <w:rPr>
          <w:rFonts w:ascii="Courier" w:hAnsi="Courier"/>
        </w:rPr>
      </w:pPr>
      <w:r w:rsidRPr="00D93E2D">
        <w:rPr>
          <w:rFonts w:ascii="Courier" w:hAnsi="Courier"/>
        </w:rPr>
        <w:t xml:space="preserve">    font-size: 100%;</w:t>
      </w:r>
    </w:p>
    <w:p w14:paraId="510E07B2" w14:textId="77777777" w:rsidR="00D93E2D" w:rsidRPr="00D93E2D" w:rsidRDefault="00D93E2D" w:rsidP="00D93E2D">
      <w:pPr>
        <w:spacing w:after="0" w:line="240" w:lineRule="auto"/>
        <w:rPr>
          <w:rFonts w:ascii="Courier" w:hAnsi="Courier"/>
        </w:rPr>
      </w:pPr>
      <w:r w:rsidRPr="00D93E2D">
        <w:rPr>
          <w:rFonts w:ascii="Courier" w:hAnsi="Courier"/>
        </w:rPr>
        <w:t xml:space="preserve">    width: 800px;</w:t>
      </w:r>
    </w:p>
    <w:p w14:paraId="224A0BBC" w14:textId="77777777" w:rsidR="00D93E2D" w:rsidRPr="00D93E2D" w:rsidRDefault="00D93E2D" w:rsidP="00D93E2D">
      <w:pPr>
        <w:spacing w:after="0" w:line="240" w:lineRule="auto"/>
        <w:rPr>
          <w:rFonts w:ascii="Courier" w:hAnsi="Courier"/>
        </w:rPr>
      </w:pPr>
      <w:r w:rsidRPr="00D93E2D">
        <w:rPr>
          <w:rFonts w:ascii="Courier" w:hAnsi="Courier"/>
        </w:rPr>
        <w:t xml:space="preserve">    margin: 0 auto;</w:t>
      </w:r>
    </w:p>
    <w:p w14:paraId="0DB0FD7F" w14:textId="77777777" w:rsidR="00D93E2D" w:rsidRPr="00D93E2D" w:rsidRDefault="00D93E2D" w:rsidP="00D93E2D">
      <w:pPr>
        <w:spacing w:after="0" w:line="240" w:lineRule="auto"/>
        <w:rPr>
          <w:rFonts w:ascii="Courier" w:hAnsi="Courier"/>
        </w:rPr>
      </w:pPr>
      <w:r w:rsidRPr="00D93E2D">
        <w:rPr>
          <w:rFonts w:ascii="Courier" w:hAnsi="Courier"/>
        </w:rPr>
        <w:t xml:space="preserve">    border: 3px solid #931420;</w:t>
      </w:r>
    </w:p>
    <w:p w14:paraId="59F9AE94" w14:textId="77777777" w:rsidR="00D93E2D" w:rsidRPr="00D93E2D" w:rsidRDefault="00D93E2D" w:rsidP="00D93E2D">
      <w:pPr>
        <w:spacing w:after="0" w:line="240" w:lineRule="auto"/>
        <w:rPr>
          <w:rFonts w:ascii="Courier" w:hAnsi="Courier"/>
        </w:rPr>
      </w:pPr>
      <w:r w:rsidRPr="00D93E2D">
        <w:rPr>
          <w:rFonts w:ascii="Courier" w:hAnsi="Courier"/>
        </w:rPr>
        <w:t xml:space="preserve">    background-color: #</w:t>
      </w:r>
      <w:proofErr w:type="spellStart"/>
      <w:r w:rsidRPr="00D93E2D">
        <w:rPr>
          <w:rFonts w:ascii="Courier" w:hAnsi="Courier"/>
        </w:rPr>
        <w:t>fffded</w:t>
      </w:r>
      <w:proofErr w:type="spellEnd"/>
      <w:r w:rsidRPr="00D93E2D">
        <w:rPr>
          <w:rFonts w:ascii="Courier" w:hAnsi="Courier"/>
        </w:rPr>
        <w:t>;</w:t>
      </w:r>
    </w:p>
    <w:p w14:paraId="5AAB3B81" w14:textId="77777777" w:rsidR="00D93E2D" w:rsidRPr="00D93E2D" w:rsidRDefault="00D93E2D" w:rsidP="00D93E2D">
      <w:pPr>
        <w:spacing w:after="0" w:line="240" w:lineRule="auto"/>
        <w:rPr>
          <w:rFonts w:ascii="Courier" w:hAnsi="Courier"/>
        </w:rPr>
      </w:pPr>
      <w:r w:rsidRPr="00D93E2D">
        <w:rPr>
          <w:rFonts w:ascii="Courier" w:hAnsi="Courier"/>
        </w:rPr>
        <w:t>}</w:t>
      </w:r>
    </w:p>
    <w:p w14:paraId="7616B899" w14:textId="77777777" w:rsidR="00D93E2D" w:rsidRPr="00D93E2D" w:rsidRDefault="00D93E2D" w:rsidP="00D93E2D">
      <w:pPr>
        <w:spacing w:after="0" w:line="240" w:lineRule="auto"/>
        <w:rPr>
          <w:rFonts w:ascii="Courier" w:hAnsi="Courier"/>
        </w:rPr>
      </w:pPr>
      <w:proofErr w:type="spellStart"/>
      <w:proofErr w:type="gramStart"/>
      <w:r w:rsidRPr="00D93E2D">
        <w:rPr>
          <w:rFonts w:ascii="Courier" w:hAnsi="Courier"/>
        </w:rPr>
        <w:t>a:focus</w:t>
      </w:r>
      <w:proofErr w:type="spellEnd"/>
      <w:proofErr w:type="gramEnd"/>
      <w:r w:rsidRPr="00D93E2D">
        <w:rPr>
          <w:rFonts w:ascii="Courier" w:hAnsi="Courier"/>
        </w:rPr>
        <w:t xml:space="preserve">, </w:t>
      </w:r>
      <w:proofErr w:type="spellStart"/>
      <w:r w:rsidRPr="00D93E2D">
        <w:rPr>
          <w:rFonts w:ascii="Courier" w:hAnsi="Courier"/>
        </w:rPr>
        <w:t>a:hover</w:t>
      </w:r>
      <w:proofErr w:type="spellEnd"/>
      <w:r w:rsidRPr="00D93E2D">
        <w:rPr>
          <w:rFonts w:ascii="Courier" w:hAnsi="Courier"/>
        </w:rPr>
        <w:t xml:space="preserve"> {</w:t>
      </w:r>
    </w:p>
    <w:p w14:paraId="60B4C5A2" w14:textId="77777777" w:rsidR="00D93E2D" w:rsidRPr="00D93E2D" w:rsidRDefault="00D93E2D" w:rsidP="00D93E2D">
      <w:pPr>
        <w:spacing w:after="0" w:line="240" w:lineRule="auto"/>
        <w:rPr>
          <w:rFonts w:ascii="Courier" w:hAnsi="Courier"/>
        </w:rPr>
      </w:pPr>
      <w:r w:rsidRPr="00D93E2D">
        <w:rPr>
          <w:rFonts w:ascii="Courier" w:hAnsi="Courier"/>
        </w:rPr>
        <w:tab/>
        <w:t>font-style: italic;</w:t>
      </w:r>
    </w:p>
    <w:p w14:paraId="120EC207" w14:textId="77777777" w:rsidR="00D93E2D" w:rsidRPr="00D93E2D" w:rsidRDefault="00D93E2D" w:rsidP="00D93E2D">
      <w:pPr>
        <w:spacing w:after="0" w:line="240" w:lineRule="auto"/>
        <w:rPr>
          <w:rFonts w:ascii="Courier" w:hAnsi="Courier"/>
        </w:rPr>
      </w:pPr>
      <w:r w:rsidRPr="00D93E2D">
        <w:rPr>
          <w:rFonts w:ascii="Courier" w:hAnsi="Courier"/>
        </w:rPr>
        <w:t>}</w:t>
      </w:r>
    </w:p>
    <w:p w14:paraId="5B3648C7" w14:textId="77777777" w:rsidR="00D93E2D" w:rsidRPr="00D93E2D" w:rsidRDefault="00D93E2D" w:rsidP="00D93E2D">
      <w:pPr>
        <w:spacing w:after="0" w:line="240" w:lineRule="auto"/>
        <w:rPr>
          <w:rFonts w:ascii="Courier" w:hAnsi="Courier"/>
        </w:rPr>
      </w:pPr>
      <w:r w:rsidRPr="00D93E2D">
        <w:rPr>
          <w:rFonts w:ascii="Courier" w:hAnsi="Courier"/>
        </w:rPr>
        <w:t>/* the styles for the header */</w:t>
      </w:r>
    </w:p>
    <w:p w14:paraId="4C92EA03" w14:textId="77777777" w:rsidR="00D93E2D" w:rsidRPr="00D93E2D" w:rsidRDefault="00D93E2D" w:rsidP="00D93E2D">
      <w:pPr>
        <w:spacing w:after="0" w:line="240" w:lineRule="auto"/>
        <w:rPr>
          <w:rFonts w:ascii="Courier" w:hAnsi="Courier"/>
        </w:rPr>
      </w:pPr>
      <w:r w:rsidRPr="00D93E2D">
        <w:rPr>
          <w:rFonts w:ascii="Courier" w:hAnsi="Courier"/>
        </w:rPr>
        <w:t>header {</w:t>
      </w:r>
    </w:p>
    <w:p w14:paraId="3B284843" w14:textId="77777777" w:rsidR="00D93E2D" w:rsidRPr="00D93E2D" w:rsidRDefault="00D93E2D" w:rsidP="00D93E2D">
      <w:pPr>
        <w:spacing w:after="0" w:line="240" w:lineRule="auto"/>
        <w:rPr>
          <w:rFonts w:ascii="Courier" w:hAnsi="Courier"/>
        </w:rPr>
      </w:pPr>
      <w:r w:rsidRPr="00D93E2D">
        <w:rPr>
          <w:rFonts w:ascii="Courier" w:hAnsi="Courier"/>
        </w:rPr>
        <w:tab/>
        <w:t>padding: 1.5em 0 2em 0;</w:t>
      </w:r>
    </w:p>
    <w:p w14:paraId="1368FDA5" w14:textId="77777777" w:rsidR="00D93E2D" w:rsidRPr="00D93E2D" w:rsidRDefault="00D93E2D" w:rsidP="00D93E2D">
      <w:pPr>
        <w:spacing w:after="0" w:line="240" w:lineRule="auto"/>
        <w:rPr>
          <w:rFonts w:ascii="Courier" w:hAnsi="Courier"/>
        </w:rPr>
      </w:pPr>
      <w:r w:rsidRPr="00D93E2D">
        <w:rPr>
          <w:rFonts w:ascii="Courier" w:hAnsi="Courier"/>
        </w:rPr>
        <w:tab/>
        <w:t>border-bottom: 3px solid #931420;</w:t>
      </w:r>
    </w:p>
    <w:p w14:paraId="3DD76B79" w14:textId="77777777" w:rsidR="00D93E2D" w:rsidRPr="00D93E2D" w:rsidRDefault="00D93E2D" w:rsidP="00D93E2D">
      <w:pPr>
        <w:spacing w:after="0" w:line="240" w:lineRule="auto"/>
        <w:rPr>
          <w:rFonts w:ascii="Courier" w:hAnsi="Courier"/>
        </w:rPr>
      </w:pPr>
      <w:r w:rsidRPr="00D93E2D">
        <w:rPr>
          <w:rFonts w:ascii="Courier" w:hAnsi="Courier"/>
        </w:rPr>
        <w:tab/>
      </w:r>
      <w:r w:rsidRPr="00D93E2D">
        <w:rPr>
          <w:rFonts w:ascii="Courier" w:hAnsi="Courier"/>
        </w:rPr>
        <w:tab/>
        <w:t>background-image: -</w:t>
      </w:r>
      <w:proofErr w:type="spellStart"/>
      <w:r w:rsidRPr="00D93E2D">
        <w:rPr>
          <w:rFonts w:ascii="Courier" w:hAnsi="Courier"/>
        </w:rPr>
        <w:t>moz</w:t>
      </w:r>
      <w:proofErr w:type="spellEnd"/>
      <w:r w:rsidRPr="00D93E2D">
        <w:rPr>
          <w:rFonts w:ascii="Courier" w:hAnsi="Courier"/>
        </w:rPr>
        <w:t>-linear-</w:t>
      </w:r>
      <w:proofErr w:type="gramStart"/>
      <w:r w:rsidRPr="00D93E2D">
        <w:rPr>
          <w:rFonts w:ascii="Courier" w:hAnsi="Courier"/>
        </w:rPr>
        <w:t>gradient(</w:t>
      </w:r>
      <w:proofErr w:type="gramEnd"/>
    </w:p>
    <w:p w14:paraId="0C42D435" w14:textId="77777777" w:rsidR="00D93E2D" w:rsidRPr="00D93E2D" w:rsidRDefault="00D93E2D" w:rsidP="00D93E2D">
      <w:pPr>
        <w:spacing w:after="0" w:line="240" w:lineRule="auto"/>
        <w:rPr>
          <w:rFonts w:ascii="Courier" w:hAnsi="Courier"/>
        </w:rPr>
      </w:pPr>
      <w:r w:rsidRPr="00D93E2D">
        <w:rPr>
          <w:rFonts w:ascii="Courier" w:hAnsi="Courier"/>
        </w:rPr>
        <w:tab/>
        <w:t xml:space="preserve">    30deg, #f6bb73 0%, #f6bb73 30%, white 50%, #f6bb73 80%, #f6bb73 100%);</w:t>
      </w:r>
    </w:p>
    <w:p w14:paraId="7AD3A129" w14:textId="77777777" w:rsidR="00D93E2D" w:rsidRPr="00D93E2D" w:rsidRDefault="00D93E2D" w:rsidP="00D93E2D">
      <w:pPr>
        <w:spacing w:after="0" w:line="240" w:lineRule="auto"/>
        <w:rPr>
          <w:rFonts w:ascii="Courier" w:hAnsi="Courier"/>
        </w:rPr>
      </w:pPr>
      <w:r w:rsidRPr="00D93E2D">
        <w:rPr>
          <w:rFonts w:ascii="Courier" w:hAnsi="Courier"/>
        </w:rPr>
        <w:tab/>
        <w:t>background-image: -</w:t>
      </w:r>
      <w:proofErr w:type="spellStart"/>
      <w:r w:rsidRPr="00D93E2D">
        <w:rPr>
          <w:rFonts w:ascii="Courier" w:hAnsi="Courier"/>
        </w:rPr>
        <w:t>webkit</w:t>
      </w:r>
      <w:proofErr w:type="spellEnd"/>
      <w:r w:rsidRPr="00D93E2D">
        <w:rPr>
          <w:rFonts w:ascii="Courier" w:hAnsi="Courier"/>
        </w:rPr>
        <w:t>-linear-</w:t>
      </w:r>
      <w:proofErr w:type="gramStart"/>
      <w:r w:rsidRPr="00D93E2D">
        <w:rPr>
          <w:rFonts w:ascii="Courier" w:hAnsi="Courier"/>
        </w:rPr>
        <w:t>gradient(</w:t>
      </w:r>
      <w:proofErr w:type="gramEnd"/>
    </w:p>
    <w:p w14:paraId="23DA8CAB" w14:textId="77777777" w:rsidR="00D93E2D" w:rsidRPr="00D93E2D" w:rsidRDefault="00D93E2D" w:rsidP="00D93E2D">
      <w:pPr>
        <w:spacing w:after="0" w:line="240" w:lineRule="auto"/>
        <w:rPr>
          <w:rFonts w:ascii="Courier" w:hAnsi="Courier"/>
        </w:rPr>
      </w:pPr>
      <w:r w:rsidRPr="00D93E2D">
        <w:rPr>
          <w:rFonts w:ascii="Courier" w:hAnsi="Courier"/>
        </w:rPr>
        <w:tab/>
        <w:t xml:space="preserve">    30deg, #f6bb73 0%, #</w:t>
      </w:r>
      <w:proofErr w:type="spellStart"/>
      <w:r w:rsidRPr="00D93E2D">
        <w:rPr>
          <w:rFonts w:ascii="Courier" w:hAnsi="Courier"/>
        </w:rPr>
        <w:t>fffded</w:t>
      </w:r>
      <w:proofErr w:type="spellEnd"/>
      <w:r w:rsidRPr="00D93E2D">
        <w:rPr>
          <w:rFonts w:ascii="Courier" w:hAnsi="Courier"/>
        </w:rPr>
        <w:t xml:space="preserve"> 30%, white 50%, #</w:t>
      </w:r>
      <w:proofErr w:type="spellStart"/>
      <w:r w:rsidRPr="00D93E2D">
        <w:rPr>
          <w:rFonts w:ascii="Courier" w:hAnsi="Courier"/>
        </w:rPr>
        <w:t>fffded</w:t>
      </w:r>
      <w:proofErr w:type="spellEnd"/>
      <w:r w:rsidRPr="00D93E2D">
        <w:rPr>
          <w:rFonts w:ascii="Courier" w:hAnsi="Courier"/>
        </w:rPr>
        <w:t xml:space="preserve"> 80%, #f6bb73 100%);</w:t>
      </w:r>
    </w:p>
    <w:p w14:paraId="12534FD2" w14:textId="77777777" w:rsidR="00D93E2D" w:rsidRPr="00D93E2D" w:rsidRDefault="00D93E2D" w:rsidP="00D93E2D">
      <w:pPr>
        <w:spacing w:after="0" w:line="240" w:lineRule="auto"/>
        <w:rPr>
          <w:rFonts w:ascii="Courier" w:hAnsi="Courier"/>
        </w:rPr>
      </w:pPr>
      <w:r w:rsidRPr="00D93E2D">
        <w:rPr>
          <w:rFonts w:ascii="Courier" w:hAnsi="Courier"/>
        </w:rPr>
        <w:tab/>
        <w:t>background-image: -o-linear-</w:t>
      </w:r>
      <w:proofErr w:type="gramStart"/>
      <w:r w:rsidRPr="00D93E2D">
        <w:rPr>
          <w:rFonts w:ascii="Courier" w:hAnsi="Courier"/>
        </w:rPr>
        <w:t>gradient(</w:t>
      </w:r>
      <w:proofErr w:type="gramEnd"/>
    </w:p>
    <w:p w14:paraId="2129DAA5" w14:textId="77777777" w:rsidR="00D93E2D" w:rsidRPr="00D93E2D" w:rsidRDefault="00D93E2D" w:rsidP="00D93E2D">
      <w:pPr>
        <w:spacing w:after="0" w:line="240" w:lineRule="auto"/>
        <w:rPr>
          <w:rFonts w:ascii="Courier" w:hAnsi="Courier"/>
        </w:rPr>
      </w:pPr>
      <w:r w:rsidRPr="00D93E2D">
        <w:rPr>
          <w:rFonts w:ascii="Courier" w:hAnsi="Courier"/>
        </w:rPr>
        <w:tab/>
        <w:t xml:space="preserve">    30deg, #f6bb73 0%, #</w:t>
      </w:r>
      <w:proofErr w:type="spellStart"/>
      <w:r w:rsidRPr="00D93E2D">
        <w:rPr>
          <w:rFonts w:ascii="Courier" w:hAnsi="Courier"/>
        </w:rPr>
        <w:t>fffded</w:t>
      </w:r>
      <w:proofErr w:type="spellEnd"/>
      <w:r w:rsidRPr="00D93E2D">
        <w:rPr>
          <w:rFonts w:ascii="Courier" w:hAnsi="Courier"/>
        </w:rPr>
        <w:t xml:space="preserve"> 30%, white 50%, #</w:t>
      </w:r>
      <w:proofErr w:type="spellStart"/>
      <w:r w:rsidRPr="00D93E2D">
        <w:rPr>
          <w:rFonts w:ascii="Courier" w:hAnsi="Courier"/>
        </w:rPr>
        <w:t>fffded</w:t>
      </w:r>
      <w:proofErr w:type="spellEnd"/>
      <w:r w:rsidRPr="00D93E2D">
        <w:rPr>
          <w:rFonts w:ascii="Courier" w:hAnsi="Courier"/>
        </w:rPr>
        <w:t xml:space="preserve"> 80%, #f6bb73 100%);</w:t>
      </w:r>
    </w:p>
    <w:p w14:paraId="5DB5BDFD" w14:textId="77777777" w:rsidR="00D93E2D" w:rsidRPr="00D93E2D" w:rsidRDefault="00D93E2D" w:rsidP="00D93E2D">
      <w:pPr>
        <w:spacing w:after="0" w:line="240" w:lineRule="auto"/>
        <w:rPr>
          <w:rFonts w:ascii="Courier" w:hAnsi="Courier"/>
        </w:rPr>
      </w:pPr>
      <w:r w:rsidRPr="00D93E2D">
        <w:rPr>
          <w:rFonts w:ascii="Courier" w:hAnsi="Courier"/>
        </w:rPr>
        <w:tab/>
        <w:t>background-image: linear-</w:t>
      </w:r>
      <w:proofErr w:type="gramStart"/>
      <w:r w:rsidRPr="00D93E2D">
        <w:rPr>
          <w:rFonts w:ascii="Courier" w:hAnsi="Courier"/>
        </w:rPr>
        <w:t>gradient(</w:t>
      </w:r>
      <w:proofErr w:type="gramEnd"/>
    </w:p>
    <w:p w14:paraId="204668C8" w14:textId="77777777" w:rsidR="00D93E2D" w:rsidRPr="00D93E2D" w:rsidRDefault="00D93E2D" w:rsidP="00D93E2D">
      <w:pPr>
        <w:spacing w:after="0" w:line="240" w:lineRule="auto"/>
        <w:rPr>
          <w:rFonts w:ascii="Courier" w:hAnsi="Courier"/>
        </w:rPr>
      </w:pPr>
      <w:r w:rsidRPr="00D93E2D">
        <w:rPr>
          <w:rFonts w:ascii="Courier" w:hAnsi="Courier"/>
        </w:rPr>
        <w:tab/>
        <w:t xml:space="preserve">    30deg, #f6bb73 0%, #</w:t>
      </w:r>
      <w:proofErr w:type="spellStart"/>
      <w:r w:rsidRPr="00D93E2D">
        <w:rPr>
          <w:rFonts w:ascii="Courier" w:hAnsi="Courier"/>
        </w:rPr>
        <w:t>fffded</w:t>
      </w:r>
      <w:proofErr w:type="spellEnd"/>
      <w:r w:rsidRPr="00D93E2D">
        <w:rPr>
          <w:rFonts w:ascii="Courier" w:hAnsi="Courier"/>
        </w:rPr>
        <w:t xml:space="preserve"> 30%, white 50%, #</w:t>
      </w:r>
      <w:proofErr w:type="spellStart"/>
      <w:r w:rsidRPr="00D93E2D">
        <w:rPr>
          <w:rFonts w:ascii="Courier" w:hAnsi="Courier"/>
        </w:rPr>
        <w:t>fffded</w:t>
      </w:r>
      <w:proofErr w:type="spellEnd"/>
      <w:r w:rsidRPr="00D93E2D">
        <w:rPr>
          <w:rFonts w:ascii="Courier" w:hAnsi="Courier"/>
        </w:rPr>
        <w:t xml:space="preserve"> 80%, #f6bb73 100%);</w:t>
      </w:r>
    </w:p>
    <w:p w14:paraId="482E7A47" w14:textId="77777777" w:rsidR="00D93E2D" w:rsidRPr="00D93E2D" w:rsidRDefault="00D93E2D" w:rsidP="00D93E2D">
      <w:pPr>
        <w:spacing w:after="0" w:line="240" w:lineRule="auto"/>
        <w:rPr>
          <w:rFonts w:ascii="Courier" w:hAnsi="Courier"/>
        </w:rPr>
      </w:pPr>
      <w:r w:rsidRPr="00D93E2D">
        <w:rPr>
          <w:rFonts w:ascii="Courier" w:hAnsi="Courier"/>
        </w:rPr>
        <w:t>}</w:t>
      </w:r>
    </w:p>
    <w:p w14:paraId="3A15C36B" w14:textId="77777777" w:rsidR="00D93E2D" w:rsidRPr="00D93E2D" w:rsidRDefault="00D93E2D" w:rsidP="00D93E2D">
      <w:pPr>
        <w:spacing w:after="0" w:line="240" w:lineRule="auto"/>
        <w:rPr>
          <w:rFonts w:ascii="Courier" w:hAnsi="Courier"/>
        </w:rPr>
      </w:pPr>
      <w:r w:rsidRPr="00D93E2D">
        <w:rPr>
          <w:rFonts w:ascii="Courier" w:hAnsi="Courier"/>
        </w:rPr>
        <w:t>header h2 {</w:t>
      </w:r>
    </w:p>
    <w:p w14:paraId="6FF6C09A" w14:textId="77777777" w:rsidR="00D93E2D" w:rsidRPr="00D93E2D" w:rsidRDefault="00D93E2D" w:rsidP="00D93E2D">
      <w:pPr>
        <w:spacing w:after="0" w:line="240" w:lineRule="auto"/>
        <w:rPr>
          <w:rFonts w:ascii="Courier" w:hAnsi="Courier"/>
        </w:rPr>
      </w:pPr>
      <w:r w:rsidRPr="00D93E2D">
        <w:rPr>
          <w:rFonts w:ascii="Courier" w:hAnsi="Courier"/>
        </w:rPr>
        <w:tab/>
        <w:t>font-size: 175%;</w:t>
      </w:r>
    </w:p>
    <w:p w14:paraId="6847C0E4" w14:textId="77777777" w:rsidR="00D93E2D" w:rsidRPr="00D93E2D" w:rsidRDefault="00D93E2D" w:rsidP="00D93E2D">
      <w:pPr>
        <w:spacing w:after="0" w:line="240" w:lineRule="auto"/>
        <w:rPr>
          <w:rFonts w:ascii="Courier" w:hAnsi="Courier"/>
        </w:rPr>
      </w:pPr>
      <w:r w:rsidRPr="00D93E2D">
        <w:rPr>
          <w:rFonts w:ascii="Courier" w:hAnsi="Courier"/>
        </w:rPr>
        <w:tab/>
        <w:t>color: #800000;</w:t>
      </w:r>
    </w:p>
    <w:p w14:paraId="23BFC8DD" w14:textId="77777777" w:rsidR="00D93E2D" w:rsidRPr="00D93E2D" w:rsidRDefault="00D93E2D" w:rsidP="00D93E2D">
      <w:pPr>
        <w:spacing w:after="0" w:line="240" w:lineRule="auto"/>
        <w:rPr>
          <w:rFonts w:ascii="Courier" w:hAnsi="Courier"/>
        </w:rPr>
      </w:pPr>
      <w:r w:rsidRPr="00D93E2D">
        <w:rPr>
          <w:rFonts w:ascii="Courier" w:hAnsi="Courier"/>
        </w:rPr>
        <w:t>}</w:t>
      </w:r>
    </w:p>
    <w:p w14:paraId="0F899E8E" w14:textId="77777777" w:rsidR="00D93E2D" w:rsidRPr="00D93E2D" w:rsidRDefault="00D93E2D" w:rsidP="00D93E2D">
      <w:pPr>
        <w:spacing w:after="0" w:line="240" w:lineRule="auto"/>
        <w:rPr>
          <w:rFonts w:ascii="Courier" w:hAnsi="Courier"/>
        </w:rPr>
      </w:pPr>
      <w:r w:rsidRPr="00D93E2D">
        <w:rPr>
          <w:rFonts w:ascii="Courier" w:hAnsi="Courier"/>
        </w:rPr>
        <w:t>header h3 {</w:t>
      </w:r>
    </w:p>
    <w:p w14:paraId="2D946004" w14:textId="77777777" w:rsidR="00D93E2D" w:rsidRPr="00D93E2D" w:rsidRDefault="00D93E2D" w:rsidP="00D93E2D">
      <w:pPr>
        <w:spacing w:after="0" w:line="240" w:lineRule="auto"/>
        <w:rPr>
          <w:rFonts w:ascii="Courier" w:hAnsi="Courier"/>
        </w:rPr>
      </w:pPr>
      <w:r w:rsidRPr="00D93E2D">
        <w:rPr>
          <w:rFonts w:ascii="Courier" w:hAnsi="Courier"/>
        </w:rPr>
        <w:tab/>
        <w:t>font-size: 130%;</w:t>
      </w:r>
    </w:p>
    <w:p w14:paraId="3034364C" w14:textId="77777777" w:rsidR="00D93E2D" w:rsidRPr="00D93E2D" w:rsidRDefault="00D93E2D" w:rsidP="00D93E2D">
      <w:pPr>
        <w:spacing w:after="0" w:line="240" w:lineRule="auto"/>
        <w:rPr>
          <w:rFonts w:ascii="Courier" w:hAnsi="Courier"/>
        </w:rPr>
      </w:pPr>
      <w:r w:rsidRPr="00D93E2D">
        <w:rPr>
          <w:rFonts w:ascii="Courier" w:hAnsi="Courier"/>
        </w:rPr>
        <w:tab/>
        <w:t>font-style: italic;</w:t>
      </w:r>
    </w:p>
    <w:p w14:paraId="5E13C7F7" w14:textId="77777777" w:rsidR="00D93E2D" w:rsidRPr="00D93E2D" w:rsidRDefault="00D93E2D" w:rsidP="00D93E2D">
      <w:pPr>
        <w:spacing w:after="0" w:line="240" w:lineRule="auto"/>
        <w:rPr>
          <w:rFonts w:ascii="Courier" w:hAnsi="Courier"/>
        </w:rPr>
      </w:pPr>
      <w:r w:rsidRPr="00D93E2D">
        <w:rPr>
          <w:rFonts w:ascii="Courier" w:hAnsi="Courier"/>
        </w:rPr>
        <w:t>}</w:t>
      </w:r>
    </w:p>
    <w:p w14:paraId="37EB3E13" w14:textId="77777777" w:rsidR="00D93E2D" w:rsidRPr="00D93E2D" w:rsidRDefault="00D93E2D" w:rsidP="00D93E2D">
      <w:pPr>
        <w:spacing w:after="0" w:line="240" w:lineRule="auto"/>
        <w:rPr>
          <w:rFonts w:ascii="Courier" w:hAnsi="Courier"/>
        </w:rPr>
      </w:pPr>
      <w:r w:rsidRPr="00D93E2D">
        <w:rPr>
          <w:rFonts w:ascii="Courier" w:hAnsi="Courier"/>
        </w:rPr>
        <w:t xml:space="preserve">header </w:t>
      </w:r>
      <w:proofErr w:type="spellStart"/>
      <w:r w:rsidRPr="00D93E2D">
        <w:rPr>
          <w:rFonts w:ascii="Courier" w:hAnsi="Courier"/>
        </w:rPr>
        <w:t>img</w:t>
      </w:r>
      <w:proofErr w:type="spellEnd"/>
      <w:r w:rsidRPr="00D93E2D">
        <w:rPr>
          <w:rFonts w:ascii="Courier" w:hAnsi="Courier"/>
        </w:rPr>
        <w:t xml:space="preserve"> {</w:t>
      </w:r>
    </w:p>
    <w:p w14:paraId="56B93598" w14:textId="77777777" w:rsidR="00D93E2D" w:rsidRPr="00D93E2D" w:rsidRDefault="00D93E2D" w:rsidP="00D93E2D">
      <w:pPr>
        <w:spacing w:after="0" w:line="240" w:lineRule="auto"/>
        <w:rPr>
          <w:rFonts w:ascii="Courier" w:hAnsi="Courier"/>
        </w:rPr>
      </w:pPr>
      <w:r w:rsidRPr="00D93E2D">
        <w:rPr>
          <w:rFonts w:ascii="Courier" w:hAnsi="Courier"/>
        </w:rPr>
        <w:tab/>
        <w:t>float: left;</w:t>
      </w:r>
    </w:p>
    <w:p w14:paraId="1A49E821" w14:textId="77777777" w:rsidR="00D93E2D" w:rsidRPr="00D93E2D" w:rsidRDefault="00D93E2D" w:rsidP="00D93E2D">
      <w:pPr>
        <w:spacing w:after="0" w:line="240" w:lineRule="auto"/>
        <w:rPr>
          <w:rFonts w:ascii="Courier" w:hAnsi="Courier"/>
        </w:rPr>
      </w:pPr>
      <w:r w:rsidRPr="00D93E2D">
        <w:rPr>
          <w:rFonts w:ascii="Courier" w:hAnsi="Courier"/>
        </w:rPr>
        <w:tab/>
        <w:t>padding: 0 30px;</w:t>
      </w:r>
    </w:p>
    <w:p w14:paraId="205B00A6" w14:textId="77777777" w:rsidR="00D93E2D" w:rsidRPr="00D93E2D" w:rsidRDefault="00D93E2D" w:rsidP="00D93E2D">
      <w:pPr>
        <w:spacing w:after="0" w:line="240" w:lineRule="auto"/>
        <w:rPr>
          <w:rFonts w:ascii="Courier" w:hAnsi="Courier"/>
        </w:rPr>
      </w:pPr>
      <w:r w:rsidRPr="00D93E2D">
        <w:rPr>
          <w:rFonts w:ascii="Courier" w:hAnsi="Courier"/>
        </w:rPr>
        <w:t>}</w:t>
      </w:r>
    </w:p>
    <w:p w14:paraId="5E349ECB" w14:textId="77777777" w:rsidR="00D93E2D" w:rsidRPr="00D93E2D" w:rsidRDefault="00D93E2D" w:rsidP="00D93E2D">
      <w:pPr>
        <w:spacing w:after="0" w:line="240" w:lineRule="auto"/>
        <w:rPr>
          <w:rFonts w:ascii="Courier" w:hAnsi="Courier"/>
        </w:rPr>
      </w:pPr>
      <w:proofErr w:type="gramStart"/>
      <w:r w:rsidRPr="00D93E2D">
        <w:rPr>
          <w:rFonts w:ascii="Courier" w:hAnsi="Courier"/>
        </w:rPr>
        <w:t>.shadow</w:t>
      </w:r>
      <w:proofErr w:type="gramEnd"/>
      <w:r w:rsidRPr="00D93E2D">
        <w:rPr>
          <w:rFonts w:ascii="Courier" w:hAnsi="Courier"/>
        </w:rPr>
        <w:t xml:space="preserve"> {</w:t>
      </w:r>
    </w:p>
    <w:p w14:paraId="23BCBE52" w14:textId="77777777" w:rsidR="00D93E2D" w:rsidRPr="00D93E2D" w:rsidRDefault="00D93E2D" w:rsidP="00D93E2D">
      <w:pPr>
        <w:spacing w:after="0" w:line="240" w:lineRule="auto"/>
        <w:rPr>
          <w:rFonts w:ascii="Courier" w:hAnsi="Courier"/>
        </w:rPr>
      </w:pPr>
      <w:r w:rsidRPr="00D93E2D">
        <w:rPr>
          <w:rFonts w:ascii="Courier" w:hAnsi="Courier"/>
        </w:rPr>
        <w:tab/>
        <w:t xml:space="preserve">text-shadow: 2px </w:t>
      </w:r>
      <w:proofErr w:type="spellStart"/>
      <w:r w:rsidRPr="00D93E2D">
        <w:rPr>
          <w:rFonts w:ascii="Courier" w:hAnsi="Courier"/>
        </w:rPr>
        <w:t>2px</w:t>
      </w:r>
      <w:proofErr w:type="spellEnd"/>
      <w:r w:rsidRPr="00D93E2D">
        <w:rPr>
          <w:rFonts w:ascii="Courier" w:hAnsi="Courier"/>
        </w:rPr>
        <w:t xml:space="preserve"> </w:t>
      </w:r>
      <w:proofErr w:type="spellStart"/>
      <w:r w:rsidRPr="00D93E2D">
        <w:rPr>
          <w:rFonts w:ascii="Courier" w:hAnsi="Courier"/>
        </w:rPr>
        <w:t>2px</w:t>
      </w:r>
      <w:proofErr w:type="spellEnd"/>
      <w:r w:rsidRPr="00D93E2D">
        <w:rPr>
          <w:rFonts w:ascii="Courier" w:hAnsi="Courier"/>
        </w:rPr>
        <w:t xml:space="preserve"> #800000;</w:t>
      </w:r>
    </w:p>
    <w:p w14:paraId="1ADE0AD6" w14:textId="77777777" w:rsidR="00D93E2D" w:rsidRPr="00D93E2D" w:rsidRDefault="00D93E2D" w:rsidP="00D93E2D">
      <w:pPr>
        <w:spacing w:after="0" w:line="240" w:lineRule="auto"/>
        <w:rPr>
          <w:rFonts w:ascii="Courier" w:hAnsi="Courier"/>
        </w:rPr>
      </w:pPr>
      <w:r w:rsidRPr="00D93E2D">
        <w:rPr>
          <w:rFonts w:ascii="Courier" w:hAnsi="Courier"/>
        </w:rPr>
        <w:lastRenderedPageBreak/>
        <w:t>}</w:t>
      </w:r>
    </w:p>
    <w:p w14:paraId="53526C50" w14:textId="77777777" w:rsidR="00D93E2D" w:rsidRPr="00D93E2D" w:rsidRDefault="00D93E2D" w:rsidP="00D93E2D">
      <w:pPr>
        <w:spacing w:after="0" w:line="240" w:lineRule="auto"/>
        <w:rPr>
          <w:rFonts w:ascii="Courier" w:hAnsi="Courier"/>
        </w:rPr>
      </w:pPr>
      <w:r w:rsidRPr="00D93E2D">
        <w:rPr>
          <w:rFonts w:ascii="Courier" w:hAnsi="Courier"/>
        </w:rPr>
        <w:t>/* the styles for the navigation menu */</w:t>
      </w:r>
    </w:p>
    <w:p w14:paraId="1C121839"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w:t>
      </w:r>
    </w:p>
    <w:p w14:paraId="7D381067" w14:textId="77777777" w:rsidR="00D93E2D" w:rsidRPr="00D93E2D" w:rsidRDefault="00D93E2D" w:rsidP="00D93E2D">
      <w:pPr>
        <w:spacing w:after="0" w:line="240" w:lineRule="auto"/>
        <w:rPr>
          <w:rFonts w:ascii="Courier" w:hAnsi="Courier"/>
        </w:rPr>
      </w:pPr>
      <w:r w:rsidRPr="00D93E2D">
        <w:rPr>
          <w:rFonts w:ascii="Courier" w:hAnsi="Courier"/>
        </w:rPr>
        <w:tab/>
        <w:t>list-style-type: none;</w:t>
      </w:r>
    </w:p>
    <w:p w14:paraId="6ADA4D7B" w14:textId="77777777" w:rsidR="00D93E2D" w:rsidRPr="00D93E2D" w:rsidRDefault="00D93E2D" w:rsidP="00D93E2D">
      <w:pPr>
        <w:spacing w:after="0" w:line="240" w:lineRule="auto"/>
        <w:rPr>
          <w:rFonts w:ascii="Courier" w:hAnsi="Courier"/>
        </w:rPr>
      </w:pPr>
      <w:r w:rsidRPr="00D93E2D">
        <w:rPr>
          <w:rFonts w:ascii="Courier" w:hAnsi="Courier"/>
        </w:rPr>
        <w:tab/>
        <w:t>margin: 0;</w:t>
      </w:r>
    </w:p>
    <w:p w14:paraId="53DB5082" w14:textId="77777777" w:rsidR="00D93E2D" w:rsidRPr="00D93E2D" w:rsidRDefault="00D93E2D" w:rsidP="00D93E2D">
      <w:pPr>
        <w:spacing w:after="0" w:line="240" w:lineRule="auto"/>
        <w:rPr>
          <w:rFonts w:ascii="Courier" w:hAnsi="Courier"/>
        </w:rPr>
      </w:pPr>
      <w:r w:rsidRPr="00D93E2D">
        <w:rPr>
          <w:rFonts w:ascii="Courier" w:hAnsi="Courier"/>
        </w:rPr>
        <w:tab/>
        <w:t>padding: 0;</w:t>
      </w:r>
    </w:p>
    <w:p w14:paraId="1FAC6990" w14:textId="77777777" w:rsidR="00D93E2D" w:rsidRPr="00D93E2D" w:rsidRDefault="00D93E2D" w:rsidP="00D93E2D">
      <w:pPr>
        <w:spacing w:after="0" w:line="240" w:lineRule="auto"/>
        <w:rPr>
          <w:rFonts w:ascii="Courier" w:hAnsi="Courier"/>
        </w:rPr>
      </w:pPr>
      <w:r w:rsidRPr="00D93E2D">
        <w:rPr>
          <w:rFonts w:ascii="Courier" w:hAnsi="Courier"/>
        </w:rPr>
        <w:tab/>
        <w:t>position: relative;</w:t>
      </w:r>
    </w:p>
    <w:p w14:paraId="345A8717" w14:textId="77777777" w:rsidR="00D93E2D" w:rsidRPr="00D93E2D" w:rsidRDefault="00D93E2D" w:rsidP="00D93E2D">
      <w:pPr>
        <w:spacing w:after="0" w:line="240" w:lineRule="auto"/>
        <w:rPr>
          <w:rFonts w:ascii="Courier" w:hAnsi="Courier"/>
        </w:rPr>
      </w:pPr>
      <w:r w:rsidRPr="00D93E2D">
        <w:rPr>
          <w:rFonts w:ascii="Courier" w:hAnsi="Courier"/>
        </w:rPr>
        <w:t>}</w:t>
      </w:r>
    </w:p>
    <w:p w14:paraId="0FFD45AA"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li {</w:t>
      </w:r>
    </w:p>
    <w:p w14:paraId="0266491A" w14:textId="77777777" w:rsidR="00D93E2D" w:rsidRPr="00D93E2D" w:rsidRDefault="00D93E2D" w:rsidP="00D93E2D">
      <w:pPr>
        <w:spacing w:after="0" w:line="240" w:lineRule="auto"/>
        <w:rPr>
          <w:rFonts w:ascii="Courier" w:hAnsi="Courier"/>
        </w:rPr>
      </w:pPr>
      <w:r w:rsidRPr="00D93E2D">
        <w:rPr>
          <w:rFonts w:ascii="Courier" w:hAnsi="Courier"/>
        </w:rPr>
        <w:tab/>
        <w:t>float: left;</w:t>
      </w:r>
    </w:p>
    <w:p w14:paraId="290F22B8" w14:textId="77777777" w:rsidR="00D93E2D" w:rsidRPr="00D93E2D" w:rsidRDefault="00D93E2D" w:rsidP="00D93E2D">
      <w:pPr>
        <w:spacing w:after="0" w:line="240" w:lineRule="auto"/>
        <w:rPr>
          <w:rFonts w:ascii="Courier" w:hAnsi="Courier"/>
        </w:rPr>
      </w:pPr>
      <w:r w:rsidRPr="00D93E2D">
        <w:rPr>
          <w:rFonts w:ascii="Courier" w:hAnsi="Courier"/>
        </w:rPr>
        <w:t>}</w:t>
      </w:r>
    </w:p>
    <w:p w14:paraId="44B3B022"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li a {</w:t>
      </w:r>
    </w:p>
    <w:p w14:paraId="3C78D72D" w14:textId="77777777" w:rsidR="00D93E2D" w:rsidRPr="00D93E2D" w:rsidRDefault="00D93E2D" w:rsidP="00D93E2D">
      <w:pPr>
        <w:spacing w:after="0" w:line="240" w:lineRule="auto"/>
        <w:rPr>
          <w:rFonts w:ascii="Courier" w:hAnsi="Courier"/>
        </w:rPr>
      </w:pPr>
      <w:r w:rsidRPr="00D93E2D">
        <w:rPr>
          <w:rFonts w:ascii="Courier" w:hAnsi="Courier"/>
        </w:rPr>
        <w:t xml:space="preserve">    display: block;</w:t>
      </w:r>
    </w:p>
    <w:p w14:paraId="02E3B67D" w14:textId="77777777" w:rsidR="00D93E2D" w:rsidRPr="00D93E2D" w:rsidRDefault="00D93E2D" w:rsidP="00D93E2D">
      <w:pPr>
        <w:spacing w:after="0" w:line="240" w:lineRule="auto"/>
        <w:rPr>
          <w:rFonts w:ascii="Courier" w:hAnsi="Courier"/>
        </w:rPr>
      </w:pPr>
      <w:r w:rsidRPr="00D93E2D">
        <w:rPr>
          <w:rFonts w:ascii="Courier" w:hAnsi="Courier"/>
        </w:rPr>
        <w:t xml:space="preserve">    width: 160px;</w:t>
      </w:r>
    </w:p>
    <w:p w14:paraId="74DC846B" w14:textId="77777777" w:rsidR="00D93E2D" w:rsidRPr="00D93E2D" w:rsidRDefault="00D93E2D" w:rsidP="00D93E2D">
      <w:pPr>
        <w:spacing w:after="0" w:line="240" w:lineRule="auto"/>
        <w:rPr>
          <w:rFonts w:ascii="Courier" w:hAnsi="Courier"/>
        </w:rPr>
      </w:pPr>
      <w:r w:rsidRPr="00D93E2D">
        <w:rPr>
          <w:rFonts w:ascii="Courier" w:hAnsi="Courier"/>
        </w:rPr>
        <w:t xml:space="preserve">    text-align: center;</w:t>
      </w:r>
    </w:p>
    <w:p w14:paraId="4AD0E0C1" w14:textId="77777777" w:rsidR="00D93E2D" w:rsidRPr="00D93E2D" w:rsidRDefault="00D93E2D" w:rsidP="00D93E2D">
      <w:pPr>
        <w:spacing w:after="0" w:line="240" w:lineRule="auto"/>
        <w:rPr>
          <w:rFonts w:ascii="Courier" w:hAnsi="Courier"/>
        </w:rPr>
      </w:pPr>
      <w:r w:rsidRPr="00D93E2D">
        <w:rPr>
          <w:rFonts w:ascii="Courier" w:hAnsi="Courier"/>
        </w:rPr>
        <w:t xml:space="preserve">    padding: 1em 0;</w:t>
      </w:r>
    </w:p>
    <w:p w14:paraId="4A4B1B76" w14:textId="77777777" w:rsidR="00D93E2D" w:rsidRPr="00D93E2D" w:rsidRDefault="00D93E2D" w:rsidP="00D93E2D">
      <w:pPr>
        <w:spacing w:after="0" w:line="240" w:lineRule="auto"/>
        <w:rPr>
          <w:rFonts w:ascii="Courier" w:hAnsi="Courier"/>
        </w:rPr>
      </w:pPr>
      <w:r w:rsidRPr="00D93E2D">
        <w:rPr>
          <w:rFonts w:ascii="Courier" w:hAnsi="Courier"/>
        </w:rPr>
        <w:t xml:space="preserve">    text-decoration: none;</w:t>
      </w:r>
    </w:p>
    <w:p w14:paraId="3E69656B" w14:textId="77777777" w:rsidR="00D93E2D" w:rsidRPr="00D93E2D" w:rsidRDefault="00D93E2D" w:rsidP="00D93E2D">
      <w:pPr>
        <w:spacing w:after="0" w:line="240" w:lineRule="auto"/>
        <w:rPr>
          <w:rFonts w:ascii="Courier" w:hAnsi="Courier"/>
        </w:rPr>
      </w:pPr>
      <w:r w:rsidRPr="00D93E2D">
        <w:rPr>
          <w:rFonts w:ascii="Courier" w:hAnsi="Courier"/>
        </w:rPr>
        <w:t xml:space="preserve">    background-color: #800000;</w:t>
      </w:r>
    </w:p>
    <w:p w14:paraId="6C6494C2" w14:textId="77777777" w:rsidR="00D93E2D" w:rsidRPr="00D93E2D" w:rsidRDefault="00D93E2D" w:rsidP="00D93E2D">
      <w:pPr>
        <w:spacing w:after="0" w:line="240" w:lineRule="auto"/>
        <w:rPr>
          <w:rFonts w:ascii="Courier" w:hAnsi="Courier"/>
        </w:rPr>
      </w:pPr>
      <w:r w:rsidRPr="00D93E2D">
        <w:rPr>
          <w:rFonts w:ascii="Courier" w:hAnsi="Courier"/>
        </w:rPr>
        <w:t xml:space="preserve">    color: white;</w:t>
      </w:r>
    </w:p>
    <w:p w14:paraId="69ABBCFA" w14:textId="77777777" w:rsidR="00D93E2D" w:rsidRPr="00D93E2D" w:rsidRDefault="00D93E2D" w:rsidP="00D93E2D">
      <w:pPr>
        <w:spacing w:after="0" w:line="240" w:lineRule="auto"/>
        <w:rPr>
          <w:rFonts w:ascii="Courier" w:hAnsi="Courier"/>
        </w:rPr>
      </w:pPr>
      <w:r w:rsidRPr="00D93E2D">
        <w:rPr>
          <w:rFonts w:ascii="Courier" w:hAnsi="Courier"/>
        </w:rPr>
        <w:t xml:space="preserve">    font-weight: bold;</w:t>
      </w:r>
    </w:p>
    <w:p w14:paraId="7C7DAF3D" w14:textId="77777777" w:rsidR="00D93E2D" w:rsidRPr="00D93E2D" w:rsidRDefault="00D93E2D" w:rsidP="00D93E2D">
      <w:pPr>
        <w:spacing w:after="0" w:line="240" w:lineRule="auto"/>
        <w:rPr>
          <w:rFonts w:ascii="Courier" w:hAnsi="Courier"/>
        </w:rPr>
      </w:pPr>
      <w:r w:rsidRPr="00D93E2D">
        <w:rPr>
          <w:rFonts w:ascii="Courier" w:hAnsi="Courier"/>
        </w:rPr>
        <w:t>}</w:t>
      </w:r>
    </w:p>
    <w:p w14:paraId="7CB8B0FD"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proofErr w:type="gramStart"/>
      <w:r w:rsidRPr="00D93E2D">
        <w:rPr>
          <w:rFonts w:ascii="Courier" w:hAnsi="Courier"/>
        </w:rPr>
        <w:t>a.current</w:t>
      </w:r>
      <w:proofErr w:type="spellEnd"/>
      <w:proofErr w:type="gramEnd"/>
      <w:r w:rsidRPr="00D93E2D">
        <w:rPr>
          <w:rFonts w:ascii="Courier" w:hAnsi="Courier"/>
        </w:rPr>
        <w:t xml:space="preserve"> {</w:t>
      </w:r>
    </w:p>
    <w:p w14:paraId="546AE799" w14:textId="77777777" w:rsidR="00D93E2D" w:rsidRPr="00D93E2D" w:rsidRDefault="00D93E2D" w:rsidP="00D93E2D">
      <w:pPr>
        <w:spacing w:after="0" w:line="240" w:lineRule="auto"/>
        <w:rPr>
          <w:rFonts w:ascii="Courier" w:hAnsi="Courier"/>
        </w:rPr>
      </w:pPr>
      <w:r w:rsidRPr="00D93E2D">
        <w:rPr>
          <w:rFonts w:ascii="Courier" w:hAnsi="Courier"/>
        </w:rPr>
        <w:tab/>
        <w:t>color: yellow;</w:t>
      </w:r>
    </w:p>
    <w:p w14:paraId="2443C501" w14:textId="77777777" w:rsidR="00D93E2D" w:rsidRPr="00D93E2D" w:rsidRDefault="00D93E2D" w:rsidP="00D93E2D">
      <w:pPr>
        <w:spacing w:after="0" w:line="240" w:lineRule="auto"/>
        <w:rPr>
          <w:rFonts w:ascii="Courier" w:hAnsi="Courier"/>
        </w:rPr>
      </w:pPr>
      <w:r w:rsidRPr="00D93E2D">
        <w:rPr>
          <w:rFonts w:ascii="Courier" w:hAnsi="Courier"/>
        </w:rPr>
        <w:t>}</w:t>
      </w:r>
    </w:p>
    <w:p w14:paraId="56E98AD5"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w:t>
      </w:r>
    </w:p>
    <w:p w14:paraId="587FF48E" w14:textId="77777777" w:rsidR="00D93E2D" w:rsidRPr="00D93E2D" w:rsidRDefault="00D93E2D" w:rsidP="00D93E2D">
      <w:pPr>
        <w:spacing w:after="0" w:line="240" w:lineRule="auto"/>
        <w:rPr>
          <w:rFonts w:ascii="Courier" w:hAnsi="Courier"/>
        </w:rPr>
      </w:pPr>
      <w:r w:rsidRPr="00D93E2D">
        <w:rPr>
          <w:rFonts w:ascii="Courier" w:hAnsi="Courier"/>
        </w:rPr>
        <w:t xml:space="preserve">    display: none;</w:t>
      </w:r>
    </w:p>
    <w:p w14:paraId="3FD5C9FF" w14:textId="77777777" w:rsidR="00D93E2D" w:rsidRPr="00D93E2D" w:rsidRDefault="00D93E2D" w:rsidP="00D93E2D">
      <w:pPr>
        <w:spacing w:after="0" w:line="240" w:lineRule="auto"/>
        <w:rPr>
          <w:rFonts w:ascii="Courier" w:hAnsi="Courier"/>
        </w:rPr>
      </w:pPr>
      <w:r w:rsidRPr="00D93E2D">
        <w:rPr>
          <w:rFonts w:ascii="Courier" w:hAnsi="Courier"/>
        </w:rPr>
        <w:t xml:space="preserve">    position: absolute;</w:t>
      </w:r>
    </w:p>
    <w:p w14:paraId="07B31062" w14:textId="77777777" w:rsidR="00D93E2D" w:rsidRPr="00D93E2D" w:rsidRDefault="00D93E2D" w:rsidP="00D93E2D">
      <w:pPr>
        <w:spacing w:after="0" w:line="240" w:lineRule="auto"/>
        <w:rPr>
          <w:rFonts w:ascii="Courier" w:hAnsi="Courier"/>
        </w:rPr>
      </w:pPr>
      <w:r w:rsidRPr="00D93E2D">
        <w:rPr>
          <w:rFonts w:ascii="Courier" w:hAnsi="Courier"/>
        </w:rPr>
        <w:t xml:space="preserve">    top: 100%;</w:t>
      </w:r>
    </w:p>
    <w:p w14:paraId="7B8843C8" w14:textId="77777777" w:rsidR="00D93E2D" w:rsidRPr="00D93E2D" w:rsidRDefault="00D93E2D" w:rsidP="00D93E2D">
      <w:pPr>
        <w:spacing w:after="0" w:line="240" w:lineRule="auto"/>
        <w:rPr>
          <w:rFonts w:ascii="Courier" w:hAnsi="Courier"/>
        </w:rPr>
      </w:pPr>
      <w:r w:rsidRPr="00D93E2D">
        <w:rPr>
          <w:rFonts w:ascii="Courier" w:hAnsi="Courier"/>
        </w:rPr>
        <w:t>}</w:t>
      </w:r>
    </w:p>
    <w:p w14:paraId="359D5B19"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li {</w:t>
      </w:r>
    </w:p>
    <w:p w14:paraId="70BCA944" w14:textId="77777777" w:rsidR="00D93E2D" w:rsidRPr="00D93E2D" w:rsidRDefault="00D93E2D" w:rsidP="00D93E2D">
      <w:pPr>
        <w:spacing w:after="0" w:line="240" w:lineRule="auto"/>
        <w:rPr>
          <w:rFonts w:ascii="Courier" w:hAnsi="Courier"/>
        </w:rPr>
      </w:pPr>
      <w:r w:rsidRPr="00D93E2D">
        <w:rPr>
          <w:rFonts w:ascii="Courier" w:hAnsi="Courier"/>
        </w:rPr>
        <w:tab/>
        <w:t>float: none;</w:t>
      </w:r>
    </w:p>
    <w:p w14:paraId="10B69815" w14:textId="77777777" w:rsidR="00D93E2D" w:rsidRPr="00D93E2D" w:rsidRDefault="00D93E2D" w:rsidP="00D93E2D">
      <w:pPr>
        <w:spacing w:after="0" w:line="240" w:lineRule="auto"/>
        <w:rPr>
          <w:rFonts w:ascii="Courier" w:hAnsi="Courier"/>
        </w:rPr>
      </w:pPr>
      <w:r w:rsidRPr="00D93E2D">
        <w:rPr>
          <w:rFonts w:ascii="Courier" w:hAnsi="Courier"/>
        </w:rPr>
        <w:t>}</w:t>
      </w:r>
    </w:p>
    <w:p w14:paraId="47F51334"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w:t>
      </w:r>
      <w:proofErr w:type="spellStart"/>
      <w:r w:rsidRPr="00D93E2D">
        <w:rPr>
          <w:rFonts w:ascii="Courier" w:hAnsi="Courier"/>
        </w:rPr>
        <w:t>ul</w:t>
      </w:r>
      <w:proofErr w:type="spellEnd"/>
      <w:r w:rsidRPr="00D93E2D">
        <w:rPr>
          <w:rFonts w:ascii="Courier" w:hAnsi="Courier"/>
        </w:rPr>
        <w:t xml:space="preserve"> </w:t>
      </w:r>
      <w:proofErr w:type="spellStart"/>
      <w:proofErr w:type="gramStart"/>
      <w:r w:rsidRPr="00D93E2D">
        <w:rPr>
          <w:rFonts w:ascii="Courier" w:hAnsi="Courier"/>
        </w:rPr>
        <w:t>li:hover</w:t>
      </w:r>
      <w:proofErr w:type="spellEnd"/>
      <w:proofErr w:type="gramEnd"/>
      <w:r w:rsidRPr="00D93E2D">
        <w:rPr>
          <w:rFonts w:ascii="Courier" w:hAnsi="Courier"/>
        </w:rPr>
        <w:t xml:space="preserve"> &gt; </w:t>
      </w:r>
      <w:proofErr w:type="spellStart"/>
      <w:r w:rsidRPr="00D93E2D">
        <w:rPr>
          <w:rFonts w:ascii="Courier" w:hAnsi="Courier"/>
        </w:rPr>
        <w:t>ul</w:t>
      </w:r>
      <w:proofErr w:type="spellEnd"/>
      <w:r w:rsidRPr="00D93E2D">
        <w:rPr>
          <w:rFonts w:ascii="Courier" w:hAnsi="Courier"/>
        </w:rPr>
        <w:t xml:space="preserve"> {</w:t>
      </w:r>
    </w:p>
    <w:p w14:paraId="1FEE86DD" w14:textId="77777777" w:rsidR="00D93E2D" w:rsidRPr="00D93E2D" w:rsidRDefault="00D93E2D" w:rsidP="00D93E2D">
      <w:pPr>
        <w:spacing w:after="0" w:line="240" w:lineRule="auto"/>
        <w:rPr>
          <w:rFonts w:ascii="Courier" w:hAnsi="Courier"/>
        </w:rPr>
      </w:pPr>
      <w:r w:rsidRPr="00D93E2D">
        <w:rPr>
          <w:rFonts w:ascii="Courier" w:hAnsi="Courier"/>
        </w:rPr>
        <w:tab/>
        <w:t>display: block;</w:t>
      </w:r>
    </w:p>
    <w:p w14:paraId="1CB87F04" w14:textId="77777777" w:rsidR="00D93E2D" w:rsidRPr="00D93E2D" w:rsidRDefault="00D93E2D" w:rsidP="00D93E2D">
      <w:pPr>
        <w:spacing w:after="0" w:line="240" w:lineRule="auto"/>
        <w:rPr>
          <w:rFonts w:ascii="Courier" w:hAnsi="Courier"/>
        </w:rPr>
      </w:pPr>
      <w:r w:rsidRPr="00D93E2D">
        <w:rPr>
          <w:rFonts w:ascii="Courier" w:hAnsi="Courier"/>
        </w:rPr>
        <w:t>}</w:t>
      </w:r>
    </w:p>
    <w:p w14:paraId="6CED6ECD" w14:textId="77777777" w:rsidR="00D93E2D" w:rsidRPr="00D93E2D" w:rsidRDefault="00D93E2D" w:rsidP="00D93E2D">
      <w:pPr>
        <w:spacing w:after="0" w:line="240" w:lineRule="auto"/>
        <w:rPr>
          <w:rFonts w:ascii="Courier" w:hAnsi="Courier"/>
        </w:rPr>
      </w:pPr>
      <w:r w:rsidRPr="00D93E2D">
        <w:rPr>
          <w:rFonts w:ascii="Courier" w:hAnsi="Courier"/>
        </w:rPr>
        <w:t>#</w:t>
      </w:r>
      <w:proofErr w:type="spellStart"/>
      <w:r w:rsidRPr="00D93E2D">
        <w:rPr>
          <w:rFonts w:ascii="Courier" w:hAnsi="Courier"/>
        </w:rPr>
        <w:t>nav_menu</w:t>
      </w:r>
      <w:proofErr w:type="spellEnd"/>
      <w:r w:rsidRPr="00D93E2D">
        <w:rPr>
          <w:rFonts w:ascii="Courier" w:hAnsi="Courier"/>
        </w:rPr>
        <w:t xml:space="preserve"> &gt; </w:t>
      </w:r>
      <w:proofErr w:type="spellStart"/>
      <w:proofErr w:type="gramStart"/>
      <w:r w:rsidRPr="00D93E2D">
        <w:rPr>
          <w:rFonts w:ascii="Courier" w:hAnsi="Courier"/>
        </w:rPr>
        <w:t>ul</w:t>
      </w:r>
      <w:proofErr w:type="spellEnd"/>
      <w:r w:rsidRPr="00D93E2D">
        <w:rPr>
          <w:rFonts w:ascii="Courier" w:hAnsi="Courier"/>
        </w:rPr>
        <w:t>::</w:t>
      </w:r>
      <w:proofErr w:type="gramEnd"/>
      <w:r w:rsidRPr="00D93E2D">
        <w:rPr>
          <w:rFonts w:ascii="Courier" w:hAnsi="Courier"/>
        </w:rPr>
        <w:t>after {</w:t>
      </w:r>
    </w:p>
    <w:p w14:paraId="6BC0B112" w14:textId="77777777" w:rsidR="00D93E2D" w:rsidRPr="00D93E2D" w:rsidRDefault="00D93E2D" w:rsidP="00D93E2D">
      <w:pPr>
        <w:spacing w:after="0" w:line="240" w:lineRule="auto"/>
        <w:rPr>
          <w:rFonts w:ascii="Courier" w:hAnsi="Courier"/>
        </w:rPr>
      </w:pPr>
      <w:r w:rsidRPr="00D93E2D">
        <w:rPr>
          <w:rFonts w:ascii="Courier" w:hAnsi="Courier"/>
        </w:rPr>
        <w:t xml:space="preserve">    content: "";</w:t>
      </w:r>
    </w:p>
    <w:p w14:paraId="5A55F074" w14:textId="77777777" w:rsidR="00D93E2D" w:rsidRPr="00D93E2D" w:rsidRDefault="00D93E2D" w:rsidP="00D93E2D">
      <w:pPr>
        <w:spacing w:after="0" w:line="240" w:lineRule="auto"/>
        <w:rPr>
          <w:rFonts w:ascii="Courier" w:hAnsi="Courier"/>
        </w:rPr>
      </w:pPr>
      <w:r w:rsidRPr="00D93E2D">
        <w:rPr>
          <w:rFonts w:ascii="Courier" w:hAnsi="Courier"/>
        </w:rPr>
        <w:t xml:space="preserve">    clear: both;</w:t>
      </w:r>
    </w:p>
    <w:p w14:paraId="2DF68827" w14:textId="77777777" w:rsidR="00D93E2D" w:rsidRPr="00D93E2D" w:rsidRDefault="00D93E2D" w:rsidP="00D93E2D">
      <w:pPr>
        <w:spacing w:after="0" w:line="240" w:lineRule="auto"/>
        <w:rPr>
          <w:rFonts w:ascii="Courier" w:hAnsi="Courier"/>
        </w:rPr>
      </w:pPr>
      <w:r w:rsidRPr="00D93E2D">
        <w:rPr>
          <w:rFonts w:ascii="Courier" w:hAnsi="Courier"/>
        </w:rPr>
        <w:t xml:space="preserve">    display: block;</w:t>
      </w:r>
    </w:p>
    <w:p w14:paraId="65D21D3A" w14:textId="77777777" w:rsidR="00D93E2D" w:rsidRPr="00D93E2D" w:rsidRDefault="00D93E2D" w:rsidP="00D93E2D">
      <w:pPr>
        <w:spacing w:after="0" w:line="240" w:lineRule="auto"/>
        <w:rPr>
          <w:rFonts w:ascii="Courier" w:hAnsi="Courier"/>
        </w:rPr>
      </w:pPr>
      <w:r w:rsidRPr="00D93E2D">
        <w:rPr>
          <w:rFonts w:ascii="Courier" w:hAnsi="Courier"/>
        </w:rPr>
        <w:t>}</w:t>
      </w:r>
    </w:p>
    <w:p w14:paraId="48B82AD6" w14:textId="77777777" w:rsidR="00D93E2D" w:rsidRPr="00D93E2D" w:rsidRDefault="00D93E2D" w:rsidP="00D93E2D">
      <w:pPr>
        <w:spacing w:after="0" w:line="240" w:lineRule="auto"/>
        <w:rPr>
          <w:rFonts w:ascii="Courier" w:hAnsi="Courier"/>
        </w:rPr>
      </w:pPr>
      <w:r w:rsidRPr="00D93E2D">
        <w:rPr>
          <w:rFonts w:ascii="Courier" w:hAnsi="Courier"/>
        </w:rPr>
        <w:t>/* the styles for the main content */</w:t>
      </w:r>
    </w:p>
    <w:p w14:paraId="5C503BBE" w14:textId="77777777" w:rsidR="00D93E2D" w:rsidRPr="00D93E2D" w:rsidRDefault="00D93E2D" w:rsidP="00D93E2D">
      <w:pPr>
        <w:spacing w:after="0" w:line="240" w:lineRule="auto"/>
        <w:rPr>
          <w:rFonts w:ascii="Courier" w:hAnsi="Courier"/>
        </w:rPr>
      </w:pPr>
      <w:r w:rsidRPr="00D93E2D">
        <w:rPr>
          <w:rFonts w:ascii="Courier" w:hAnsi="Courier"/>
        </w:rPr>
        <w:t>main {</w:t>
      </w:r>
    </w:p>
    <w:p w14:paraId="0D10C65D" w14:textId="77777777" w:rsidR="00D93E2D" w:rsidRPr="00D93E2D" w:rsidRDefault="00D93E2D" w:rsidP="00D93E2D">
      <w:pPr>
        <w:spacing w:after="0" w:line="240" w:lineRule="auto"/>
        <w:rPr>
          <w:rFonts w:ascii="Courier" w:hAnsi="Courier"/>
        </w:rPr>
      </w:pPr>
      <w:r w:rsidRPr="00D93E2D">
        <w:rPr>
          <w:rFonts w:ascii="Courier" w:hAnsi="Courier"/>
        </w:rPr>
        <w:tab/>
        <w:t>clear: left;</w:t>
      </w:r>
    </w:p>
    <w:p w14:paraId="57968532" w14:textId="77777777" w:rsidR="00D93E2D" w:rsidRPr="00D93E2D" w:rsidRDefault="00D93E2D" w:rsidP="00D93E2D">
      <w:pPr>
        <w:spacing w:after="0" w:line="240" w:lineRule="auto"/>
        <w:rPr>
          <w:rFonts w:ascii="Courier" w:hAnsi="Courier"/>
        </w:rPr>
      </w:pPr>
      <w:r w:rsidRPr="00D93E2D">
        <w:rPr>
          <w:rFonts w:ascii="Courier" w:hAnsi="Courier"/>
        </w:rPr>
        <w:t>}</w:t>
      </w:r>
    </w:p>
    <w:p w14:paraId="4480BDD5" w14:textId="77777777" w:rsidR="00D93E2D" w:rsidRPr="00D93E2D" w:rsidRDefault="00D93E2D" w:rsidP="00D93E2D">
      <w:pPr>
        <w:spacing w:after="0" w:line="240" w:lineRule="auto"/>
        <w:rPr>
          <w:rFonts w:ascii="Courier" w:hAnsi="Courier"/>
        </w:rPr>
      </w:pPr>
    </w:p>
    <w:p w14:paraId="19FF7916" w14:textId="77777777" w:rsidR="00D93E2D" w:rsidRPr="00D93E2D" w:rsidRDefault="00D93E2D" w:rsidP="00D93E2D">
      <w:pPr>
        <w:spacing w:after="0" w:line="240" w:lineRule="auto"/>
        <w:rPr>
          <w:rFonts w:ascii="Courier" w:hAnsi="Courier"/>
        </w:rPr>
      </w:pPr>
      <w:r w:rsidRPr="00D93E2D">
        <w:rPr>
          <w:rFonts w:ascii="Courier" w:hAnsi="Courier"/>
        </w:rPr>
        <w:t>/* the styles for the section */</w:t>
      </w:r>
    </w:p>
    <w:p w14:paraId="78D4F943" w14:textId="77777777" w:rsidR="00D93E2D" w:rsidRPr="00D93E2D" w:rsidRDefault="00D93E2D" w:rsidP="00D93E2D">
      <w:pPr>
        <w:spacing w:after="0" w:line="240" w:lineRule="auto"/>
        <w:rPr>
          <w:rFonts w:ascii="Courier" w:hAnsi="Courier"/>
        </w:rPr>
      </w:pPr>
      <w:r w:rsidRPr="00D93E2D">
        <w:rPr>
          <w:rFonts w:ascii="Courier" w:hAnsi="Courier"/>
        </w:rPr>
        <w:t>section {</w:t>
      </w:r>
    </w:p>
    <w:p w14:paraId="1D6B68FE" w14:textId="77777777" w:rsidR="00D93E2D" w:rsidRPr="00D93E2D" w:rsidRDefault="00D93E2D" w:rsidP="00D93E2D">
      <w:pPr>
        <w:spacing w:after="0" w:line="240" w:lineRule="auto"/>
        <w:rPr>
          <w:rFonts w:ascii="Courier" w:hAnsi="Courier"/>
        </w:rPr>
      </w:pPr>
      <w:r w:rsidRPr="00D93E2D">
        <w:rPr>
          <w:rFonts w:ascii="Courier" w:hAnsi="Courier"/>
        </w:rPr>
        <w:tab/>
        <w:t>width: 525px;</w:t>
      </w:r>
    </w:p>
    <w:p w14:paraId="3CA7903F" w14:textId="77777777" w:rsidR="00D93E2D" w:rsidRPr="00D93E2D" w:rsidRDefault="00D93E2D" w:rsidP="00D93E2D">
      <w:pPr>
        <w:spacing w:after="0" w:line="240" w:lineRule="auto"/>
        <w:rPr>
          <w:rFonts w:ascii="Courier" w:hAnsi="Courier"/>
        </w:rPr>
      </w:pPr>
      <w:r w:rsidRPr="00D93E2D">
        <w:rPr>
          <w:rFonts w:ascii="Courier" w:hAnsi="Courier"/>
        </w:rPr>
        <w:tab/>
        <w:t>float: right;</w:t>
      </w:r>
    </w:p>
    <w:p w14:paraId="03558EAB" w14:textId="77777777" w:rsidR="00D93E2D" w:rsidRPr="00D93E2D" w:rsidRDefault="00D93E2D" w:rsidP="00D93E2D">
      <w:pPr>
        <w:spacing w:after="0" w:line="240" w:lineRule="auto"/>
        <w:rPr>
          <w:rFonts w:ascii="Courier" w:hAnsi="Courier"/>
        </w:rPr>
      </w:pPr>
      <w:r w:rsidRPr="00D93E2D">
        <w:rPr>
          <w:rFonts w:ascii="Courier" w:hAnsi="Courier"/>
        </w:rPr>
        <w:tab/>
        <w:t xml:space="preserve">padding: 0 20px </w:t>
      </w:r>
      <w:proofErr w:type="spellStart"/>
      <w:r w:rsidRPr="00D93E2D">
        <w:rPr>
          <w:rFonts w:ascii="Courier" w:hAnsi="Courier"/>
        </w:rPr>
        <w:t>20px</w:t>
      </w:r>
      <w:proofErr w:type="spellEnd"/>
      <w:r w:rsidRPr="00D93E2D">
        <w:rPr>
          <w:rFonts w:ascii="Courier" w:hAnsi="Courier"/>
        </w:rPr>
        <w:t xml:space="preserve"> </w:t>
      </w:r>
      <w:proofErr w:type="spellStart"/>
      <w:r w:rsidRPr="00D93E2D">
        <w:rPr>
          <w:rFonts w:ascii="Courier" w:hAnsi="Courier"/>
        </w:rPr>
        <w:t>20px</w:t>
      </w:r>
      <w:proofErr w:type="spellEnd"/>
      <w:r w:rsidRPr="00D93E2D">
        <w:rPr>
          <w:rFonts w:ascii="Courier" w:hAnsi="Courier"/>
        </w:rPr>
        <w:t>;</w:t>
      </w:r>
    </w:p>
    <w:p w14:paraId="044ED811" w14:textId="77777777" w:rsidR="00D93E2D" w:rsidRPr="00D93E2D" w:rsidRDefault="00D93E2D" w:rsidP="00D93E2D">
      <w:pPr>
        <w:spacing w:after="0" w:line="240" w:lineRule="auto"/>
        <w:rPr>
          <w:rFonts w:ascii="Courier" w:hAnsi="Courier"/>
        </w:rPr>
      </w:pPr>
      <w:r w:rsidRPr="00D93E2D">
        <w:rPr>
          <w:rFonts w:ascii="Courier" w:hAnsi="Courier"/>
        </w:rPr>
        <w:t>}</w:t>
      </w:r>
    </w:p>
    <w:p w14:paraId="5FC3C284" w14:textId="77777777" w:rsidR="00D93E2D" w:rsidRPr="00D93E2D" w:rsidRDefault="00D93E2D" w:rsidP="00D93E2D">
      <w:pPr>
        <w:spacing w:after="0" w:line="240" w:lineRule="auto"/>
        <w:rPr>
          <w:rFonts w:ascii="Courier" w:hAnsi="Courier"/>
        </w:rPr>
      </w:pPr>
      <w:r w:rsidRPr="00D93E2D">
        <w:rPr>
          <w:rFonts w:ascii="Courier" w:hAnsi="Courier"/>
        </w:rPr>
        <w:t>section h1 {</w:t>
      </w:r>
    </w:p>
    <w:p w14:paraId="740A2096" w14:textId="77777777" w:rsidR="00D93E2D" w:rsidRPr="00D93E2D" w:rsidRDefault="00D93E2D" w:rsidP="00D93E2D">
      <w:pPr>
        <w:spacing w:after="0" w:line="240" w:lineRule="auto"/>
        <w:rPr>
          <w:rFonts w:ascii="Courier" w:hAnsi="Courier"/>
        </w:rPr>
      </w:pPr>
      <w:r w:rsidRPr="00D93E2D">
        <w:rPr>
          <w:rFonts w:ascii="Courier" w:hAnsi="Courier"/>
        </w:rPr>
        <w:lastRenderedPageBreak/>
        <w:tab/>
        <w:t>font-size: 150%;</w:t>
      </w:r>
    </w:p>
    <w:p w14:paraId="43910424" w14:textId="77777777" w:rsidR="00D93E2D" w:rsidRPr="00D93E2D" w:rsidRDefault="00D93E2D" w:rsidP="00D93E2D">
      <w:pPr>
        <w:spacing w:after="0" w:line="240" w:lineRule="auto"/>
        <w:rPr>
          <w:rFonts w:ascii="Courier" w:hAnsi="Courier"/>
        </w:rPr>
      </w:pPr>
      <w:r w:rsidRPr="00D93E2D">
        <w:rPr>
          <w:rFonts w:ascii="Courier" w:hAnsi="Courier"/>
        </w:rPr>
        <w:tab/>
        <w:t>padding: .5em 0 .25em 0;</w:t>
      </w:r>
    </w:p>
    <w:p w14:paraId="2D58B76A" w14:textId="77777777" w:rsidR="00D93E2D" w:rsidRPr="00D93E2D" w:rsidRDefault="00D93E2D" w:rsidP="00D93E2D">
      <w:pPr>
        <w:spacing w:after="0" w:line="240" w:lineRule="auto"/>
        <w:rPr>
          <w:rFonts w:ascii="Courier" w:hAnsi="Courier"/>
        </w:rPr>
      </w:pPr>
      <w:r w:rsidRPr="00D93E2D">
        <w:rPr>
          <w:rFonts w:ascii="Courier" w:hAnsi="Courier"/>
        </w:rPr>
        <w:tab/>
        <w:t>margin: 0;</w:t>
      </w:r>
    </w:p>
    <w:p w14:paraId="3F812B49" w14:textId="77777777" w:rsidR="00D93E2D" w:rsidRPr="00D93E2D" w:rsidRDefault="00D93E2D" w:rsidP="00D93E2D">
      <w:pPr>
        <w:spacing w:after="0" w:line="240" w:lineRule="auto"/>
        <w:rPr>
          <w:rFonts w:ascii="Courier" w:hAnsi="Courier"/>
        </w:rPr>
      </w:pPr>
      <w:r w:rsidRPr="00D93E2D">
        <w:rPr>
          <w:rFonts w:ascii="Courier" w:hAnsi="Courier"/>
        </w:rPr>
        <w:t>}</w:t>
      </w:r>
    </w:p>
    <w:p w14:paraId="596657D3" w14:textId="77777777" w:rsidR="00D93E2D" w:rsidRPr="00D93E2D" w:rsidRDefault="00D93E2D" w:rsidP="00D93E2D">
      <w:pPr>
        <w:spacing w:after="0" w:line="240" w:lineRule="auto"/>
        <w:rPr>
          <w:rFonts w:ascii="Courier" w:hAnsi="Courier"/>
        </w:rPr>
      </w:pPr>
      <w:r w:rsidRPr="00D93E2D">
        <w:rPr>
          <w:rFonts w:ascii="Courier" w:hAnsi="Courier"/>
        </w:rPr>
        <w:t>section h2 {</w:t>
      </w:r>
    </w:p>
    <w:p w14:paraId="46441E5B" w14:textId="77777777" w:rsidR="00D93E2D" w:rsidRPr="00D93E2D" w:rsidRDefault="00D93E2D" w:rsidP="00D93E2D">
      <w:pPr>
        <w:spacing w:after="0" w:line="240" w:lineRule="auto"/>
        <w:rPr>
          <w:rFonts w:ascii="Courier" w:hAnsi="Courier"/>
        </w:rPr>
      </w:pPr>
      <w:r w:rsidRPr="00D93E2D">
        <w:rPr>
          <w:rFonts w:ascii="Courier" w:hAnsi="Courier"/>
        </w:rPr>
        <w:tab/>
        <w:t>color: #800000;</w:t>
      </w:r>
    </w:p>
    <w:p w14:paraId="3E4D67B2" w14:textId="77777777" w:rsidR="00D93E2D" w:rsidRPr="00D93E2D" w:rsidRDefault="00D93E2D" w:rsidP="00D93E2D">
      <w:pPr>
        <w:spacing w:after="0" w:line="240" w:lineRule="auto"/>
        <w:rPr>
          <w:rFonts w:ascii="Courier" w:hAnsi="Courier"/>
        </w:rPr>
      </w:pPr>
      <w:r w:rsidRPr="00D93E2D">
        <w:rPr>
          <w:rFonts w:ascii="Courier" w:hAnsi="Courier"/>
        </w:rPr>
        <w:tab/>
        <w:t>font-size: 130%;</w:t>
      </w:r>
    </w:p>
    <w:p w14:paraId="3A8FDAF3" w14:textId="77777777" w:rsidR="00D93E2D" w:rsidRPr="00D93E2D" w:rsidRDefault="00D93E2D" w:rsidP="00D93E2D">
      <w:pPr>
        <w:spacing w:after="0" w:line="240" w:lineRule="auto"/>
        <w:rPr>
          <w:rFonts w:ascii="Courier" w:hAnsi="Courier"/>
        </w:rPr>
      </w:pPr>
      <w:r w:rsidRPr="00D93E2D">
        <w:rPr>
          <w:rFonts w:ascii="Courier" w:hAnsi="Courier"/>
        </w:rPr>
        <w:tab/>
        <w:t>padding: .5em 0 .25em 0;</w:t>
      </w:r>
    </w:p>
    <w:p w14:paraId="3BCF7A76" w14:textId="77777777" w:rsidR="00D93E2D" w:rsidRPr="00D93E2D" w:rsidRDefault="00D93E2D" w:rsidP="00D93E2D">
      <w:pPr>
        <w:spacing w:after="0" w:line="240" w:lineRule="auto"/>
        <w:rPr>
          <w:rFonts w:ascii="Courier" w:hAnsi="Courier"/>
        </w:rPr>
      </w:pPr>
      <w:r w:rsidRPr="00D93E2D">
        <w:rPr>
          <w:rFonts w:ascii="Courier" w:hAnsi="Courier"/>
        </w:rPr>
        <w:t>}</w:t>
      </w:r>
    </w:p>
    <w:p w14:paraId="2199E712" w14:textId="77777777" w:rsidR="00D93E2D" w:rsidRPr="00D93E2D" w:rsidRDefault="00D93E2D" w:rsidP="00D93E2D">
      <w:pPr>
        <w:spacing w:after="0" w:line="240" w:lineRule="auto"/>
        <w:rPr>
          <w:rFonts w:ascii="Courier" w:hAnsi="Courier"/>
        </w:rPr>
      </w:pPr>
      <w:r w:rsidRPr="00D93E2D">
        <w:rPr>
          <w:rFonts w:ascii="Courier" w:hAnsi="Courier"/>
        </w:rPr>
        <w:t>section p {</w:t>
      </w:r>
    </w:p>
    <w:p w14:paraId="28426E17" w14:textId="77777777" w:rsidR="00D93E2D" w:rsidRPr="00D93E2D" w:rsidRDefault="00D93E2D" w:rsidP="00D93E2D">
      <w:pPr>
        <w:spacing w:after="0" w:line="240" w:lineRule="auto"/>
        <w:rPr>
          <w:rFonts w:ascii="Courier" w:hAnsi="Courier"/>
        </w:rPr>
      </w:pPr>
      <w:r w:rsidRPr="00D93E2D">
        <w:rPr>
          <w:rFonts w:ascii="Courier" w:hAnsi="Courier"/>
        </w:rPr>
        <w:tab/>
        <w:t>padding-bottom: .5em;</w:t>
      </w:r>
    </w:p>
    <w:p w14:paraId="178625F3" w14:textId="77777777" w:rsidR="00D93E2D" w:rsidRPr="00D93E2D" w:rsidRDefault="00D93E2D" w:rsidP="00D93E2D">
      <w:pPr>
        <w:spacing w:after="0" w:line="240" w:lineRule="auto"/>
        <w:rPr>
          <w:rFonts w:ascii="Courier" w:hAnsi="Courier"/>
        </w:rPr>
      </w:pPr>
      <w:r w:rsidRPr="00D93E2D">
        <w:rPr>
          <w:rFonts w:ascii="Courier" w:hAnsi="Courier"/>
        </w:rPr>
        <w:t>}</w:t>
      </w:r>
    </w:p>
    <w:p w14:paraId="106A9A98" w14:textId="77777777" w:rsidR="00D93E2D" w:rsidRPr="00D93E2D" w:rsidRDefault="00D93E2D" w:rsidP="00D93E2D">
      <w:pPr>
        <w:spacing w:after="0" w:line="240" w:lineRule="auto"/>
        <w:rPr>
          <w:rFonts w:ascii="Courier" w:hAnsi="Courier"/>
        </w:rPr>
      </w:pPr>
      <w:r w:rsidRPr="00D93E2D">
        <w:rPr>
          <w:rFonts w:ascii="Courier" w:hAnsi="Courier"/>
        </w:rPr>
        <w:t xml:space="preserve">section </w:t>
      </w:r>
      <w:proofErr w:type="spellStart"/>
      <w:r w:rsidRPr="00D93E2D">
        <w:rPr>
          <w:rFonts w:ascii="Courier" w:hAnsi="Courier"/>
        </w:rPr>
        <w:t>blockquote</w:t>
      </w:r>
      <w:proofErr w:type="spellEnd"/>
      <w:r w:rsidRPr="00D93E2D">
        <w:rPr>
          <w:rFonts w:ascii="Courier" w:hAnsi="Courier"/>
        </w:rPr>
        <w:t xml:space="preserve"> {</w:t>
      </w:r>
    </w:p>
    <w:p w14:paraId="64B97F5A" w14:textId="77777777" w:rsidR="00D93E2D" w:rsidRPr="00D93E2D" w:rsidRDefault="00D93E2D" w:rsidP="00D93E2D">
      <w:pPr>
        <w:spacing w:after="0" w:line="240" w:lineRule="auto"/>
        <w:rPr>
          <w:rFonts w:ascii="Courier" w:hAnsi="Courier"/>
        </w:rPr>
      </w:pPr>
      <w:r w:rsidRPr="00D93E2D">
        <w:rPr>
          <w:rFonts w:ascii="Courier" w:hAnsi="Courier"/>
        </w:rPr>
        <w:tab/>
        <w:t>padding: 0 2em;</w:t>
      </w:r>
    </w:p>
    <w:p w14:paraId="3B577A22" w14:textId="77777777" w:rsidR="00D93E2D" w:rsidRPr="00D93E2D" w:rsidRDefault="00D93E2D" w:rsidP="00D93E2D">
      <w:pPr>
        <w:spacing w:after="0" w:line="240" w:lineRule="auto"/>
        <w:rPr>
          <w:rFonts w:ascii="Courier" w:hAnsi="Courier"/>
        </w:rPr>
      </w:pPr>
      <w:r w:rsidRPr="00D93E2D">
        <w:rPr>
          <w:rFonts w:ascii="Courier" w:hAnsi="Courier"/>
        </w:rPr>
        <w:tab/>
        <w:t>font-style: italic;</w:t>
      </w:r>
    </w:p>
    <w:p w14:paraId="25F54D69" w14:textId="77777777" w:rsidR="00D93E2D" w:rsidRPr="00D93E2D" w:rsidRDefault="00D93E2D" w:rsidP="00D93E2D">
      <w:pPr>
        <w:spacing w:after="0" w:line="240" w:lineRule="auto"/>
        <w:rPr>
          <w:rFonts w:ascii="Courier" w:hAnsi="Courier"/>
        </w:rPr>
      </w:pPr>
      <w:r w:rsidRPr="00D93E2D">
        <w:rPr>
          <w:rFonts w:ascii="Courier" w:hAnsi="Courier"/>
        </w:rPr>
        <w:t>}</w:t>
      </w:r>
    </w:p>
    <w:p w14:paraId="4EA76D91" w14:textId="77777777" w:rsidR="00D93E2D" w:rsidRPr="00D93E2D" w:rsidRDefault="00D93E2D" w:rsidP="00D93E2D">
      <w:pPr>
        <w:spacing w:after="0" w:line="240" w:lineRule="auto"/>
        <w:rPr>
          <w:rFonts w:ascii="Courier" w:hAnsi="Courier"/>
        </w:rPr>
      </w:pPr>
      <w:r w:rsidRPr="00D93E2D">
        <w:rPr>
          <w:rFonts w:ascii="Courier" w:hAnsi="Courier"/>
        </w:rPr>
        <w:t xml:space="preserve">section </w:t>
      </w:r>
      <w:proofErr w:type="spellStart"/>
      <w:r w:rsidRPr="00D93E2D">
        <w:rPr>
          <w:rFonts w:ascii="Courier" w:hAnsi="Courier"/>
        </w:rPr>
        <w:t>ul</w:t>
      </w:r>
      <w:proofErr w:type="spellEnd"/>
      <w:r w:rsidRPr="00D93E2D">
        <w:rPr>
          <w:rFonts w:ascii="Courier" w:hAnsi="Courier"/>
        </w:rPr>
        <w:t xml:space="preserve"> {</w:t>
      </w:r>
    </w:p>
    <w:p w14:paraId="082324E7" w14:textId="77777777" w:rsidR="00D93E2D" w:rsidRPr="00D93E2D" w:rsidRDefault="00D93E2D" w:rsidP="00D93E2D">
      <w:pPr>
        <w:spacing w:after="0" w:line="240" w:lineRule="auto"/>
        <w:rPr>
          <w:rFonts w:ascii="Courier" w:hAnsi="Courier"/>
        </w:rPr>
      </w:pPr>
      <w:r w:rsidRPr="00D93E2D">
        <w:rPr>
          <w:rFonts w:ascii="Courier" w:hAnsi="Courier"/>
        </w:rPr>
        <w:tab/>
        <w:t>padding: 0 0 .25em 1.25em;</w:t>
      </w:r>
    </w:p>
    <w:p w14:paraId="474B617F" w14:textId="77777777" w:rsidR="00D93E2D" w:rsidRPr="00D93E2D" w:rsidRDefault="00D93E2D" w:rsidP="00D93E2D">
      <w:pPr>
        <w:spacing w:after="0" w:line="240" w:lineRule="auto"/>
        <w:rPr>
          <w:rFonts w:ascii="Courier" w:hAnsi="Courier"/>
        </w:rPr>
      </w:pPr>
      <w:r w:rsidRPr="00D93E2D">
        <w:rPr>
          <w:rFonts w:ascii="Courier" w:hAnsi="Courier"/>
        </w:rPr>
        <w:tab/>
        <w:t>list-style-type: circle;</w:t>
      </w:r>
    </w:p>
    <w:p w14:paraId="31E82C17" w14:textId="77777777" w:rsidR="00D93E2D" w:rsidRPr="00D93E2D" w:rsidRDefault="00D93E2D" w:rsidP="00D93E2D">
      <w:pPr>
        <w:spacing w:after="0" w:line="240" w:lineRule="auto"/>
        <w:rPr>
          <w:rFonts w:ascii="Courier" w:hAnsi="Courier"/>
        </w:rPr>
      </w:pPr>
      <w:r w:rsidRPr="00D93E2D">
        <w:rPr>
          <w:rFonts w:ascii="Courier" w:hAnsi="Courier"/>
        </w:rPr>
        <w:t>}</w:t>
      </w:r>
    </w:p>
    <w:p w14:paraId="32F037DC" w14:textId="77777777" w:rsidR="00D93E2D" w:rsidRPr="00D93E2D" w:rsidRDefault="00D93E2D" w:rsidP="00D93E2D">
      <w:pPr>
        <w:spacing w:after="0" w:line="240" w:lineRule="auto"/>
        <w:rPr>
          <w:rFonts w:ascii="Courier" w:hAnsi="Courier"/>
        </w:rPr>
      </w:pPr>
      <w:r w:rsidRPr="00D93E2D">
        <w:rPr>
          <w:rFonts w:ascii="Courier" w:hAnsi="Courier"/>
        </w:rPr>
        <w:t>section li {</w:t>
      </w:r>
    </w:p>
    <w:p w14:paraId="449BD407" w14:textId="77777777" w:rsidR="00D93E2D" w:rsidRPr="00D93E2D" w:rsidRDefault="00D93E2D" w:rsidP="00D93E2D">
      <w:pPr>
        <w:spacing w:after="0" w:line="240" w:lineRule="auto"/>
        <w:rPr>
          <w:rFonts w:ascii="Courier" w:hAnsi="Courier"/>
        </w:rPr>
      </w:pPr>
      <w:r w:rsidRPr="00D93E2D">
        <w:rPr>
          <w:rFonts w:ascii="Courier" w:hAnsi="Courier"/>
        </w:rPr>
        <w:tab/>
        <w:t>padding-bottom: .35em;</w:t>
      </w:r>
    </w:p>
    <w:p w14:paraId="2921F9F8" w14:textId="77777777" w:rsidR="00D93E2D" w:rsidRPr="00D93E2D" w:rsidRDefault="00D93E2D" w:rsidP="00D93E2D">
      <w:pPr>
        <w:spacing w:after="0" w:line="240" w:lineRule="auto"/>
        <w:rPr>
          <w:rFonts w:ascii="Courier" w:hAnsi="Courier"/>
        </w:rPr>
      </w:pPr>
      <w:r w:rsidRPr="00D93E2D">
        <w:rPr>
          <w:rFonts w:ascii="Courier" w:hAnsi="Courier"/>
        </w:rPr>
        <w:t>}</w:t>
      </w:r>
    </w:p>
    <w:p w14:paraId="177F6860" w14:textId="77777777" w:rsidR="00D93E2D" w:rsidRPr="00D93E2D" w:rsidRDefault="00D93E2D" w:rsidP="00D93E2D">
      <w:pPr>
        <w:spacing w:after="0" w:line="240" w:lineRule="auto"/>
        <w:rPr>
          <w:rFonts w:ascii="Courier" w:hAnsi="Courier"/>
        </w:rPr>
      </w:pPr>
    </w:p>
    <w:p w14:paraId="0DD3F715" w14:textId="77777777" w:rsidR="00D93E2D" w:rsidRPr="00D93E2D" w:rsidRDefault="00D93E2D" w:rsidP="00D93E2D">
      <w:pPr>
        <w:spacing w:after="0" w:line="240" w:lineRule="auto"/>
        <w:rPr>
          <w:rFonts w:ascii="Courier" w:hAnsi="Courier"/>
        </w:rPr>
      </w:pPr>
    </w:p>
    <w:p w14:paraId="17BA89B1" w14:textId="77777777" w:rsidR="00D93E2D" w:rsidRPr="00D93E2D" w:rsidRDefault="00D93E2D" w:rsidP="00D93E2D">
      <w:pPr>
        <w:spacing w:after="0" w:line="240" w:lineRule="auto"/>
        <w:rPr>
          <w:rFonts w:ascii="Courier" w:hAnsi="Courier"/>
        </w:rPr>
      </w:pPr>
      <w:r w:rsidRPr="00D93E2D">
        <w:rPr>
          <w:rFonts w:ascii="Courier" w:hAnsi="Courier"/>
        </w:rPr>
        <w:t>/* the styles for the table */</w:t>
      </w:r>
    </w:p>
    <w:p w14:paraId="6A411374" w14:textId="77777777" w:rsidR="00D93E2D" w:rsidRPr="00D93E2D" w:rsidRDefault="00D93E2D" w:rsidP="00D93E2D">
      <w:pPr>
        <w:spacing w:after="0" w:line="240" w:lineRule="auto"/>
        <w:rPr>
          <w:rFonts w:ascii="Courier" w:hAnsi="Courier"/>
        </w:rPr>
      </w:pPr>
      <w:r w:rsidRPr="00D93E2D">
        <w:rPr>
          <w:rFonts w:ascii="Courier" w:hAnsi="Courier"/>
        </w:rPr>
        <w:t>table {</w:t>
      </w:r>
    </w:p>
    <w:p w14:paraId="5D944645" w14:textId="77777777" w:rsidR="00D93E2D" w:rsidRPr="00D93E2D" w:rsidRDefault="00D93E2D" w:rsidP="00D93E2D">
      <w:pPr>
        <w:spacing w:after="0" w:line="240" w:lineRule="auto"/>
        <w:rPr>
          <w:rFonts w:ascii="Courier" w:hAnsi="Courier"/>
        </w:rPr>
      </w:pPr>
      <w:r w:rsidRPr="00D93E2D">
        <w:rPr>
          <w:rFonts w:ascii="Courier" w:hAnsi="Courier"/>
        </w:rPr>
        <w:tab/>
        <w:t>border-collapse: collapse;</w:t>
      </w:r>
    </w:p>
    <w:p w14:paraId="1C58ABF2" w14:textId="77777777" w:rsidR="00D93E2D" w:rsidRPr="00D93E2D" w:rsidRDefault="00D93E2D" w:rsidP="00D93E2D">
      <w:pPr>
        <w:spacing w:after="0" w:line="240" w:lineRule="auto"/>
        <w:rPr>
          <w:rFonts w:ascii="Courier" w:hAnsi="Courier"/>
        </w:rPr>
      </w:pPr>
      <w:r w:rsidRPr="00D93E2D">
        <w:rPr>
          <w:rFonts w:ascii="Courier" w:hAnsi="Courier"/>
        </w:rPr>
        <w:tab/>
        <w:t>}</w:t>
      </w:r>
    </w:p>
    <w:p w14:paraId="10C92574" w14:textId="77777777" w:rsidR="00D93E2D" w:rsidRPr="00D93E2D" w:rsidRDefault="00D93E2D" w:rsidP="00D93E2D">
      <w:pPr>
        <w:spacing w:after="0" w:line="240" w:lineRule="auto"/>
        <w:rPr>
          <w:rFonts w:ascii="Courier" w:hAnsi="Courier"/>
        </w:rPr>
      </w:pPr>
    </w:p>
    <w:p w14:paraId="0FAE9202" w14:textId="77777777" w:rsidR="00D93E2D" w:rsidRPr="00D93E2D" w:rsidRDefault="00D93E2D" w:rsidP="00D93E2D">
      <w:pPr>
        <w:spacing w:after="0" w:line="240" w:lineRule="auto"/>
        <w:rPr>
          <w:rFonts w:ascii="Courier" w:hAnsi="Courier"/>
        </w:rPr>
      </w:pPr>
      <w:r w:rsidRPr="00D93E2D">
        <w:rPr>
          <w:rFonts w:ascii="Courier" w:hAnsi="Courier"/>
        </w:rPr>
        <w:t xml:space="preserve">figure, </w:t>
      </w:r>
      <w:proofErr w:type="spellStart"/>
      <w:r w:rsidRPr="00D93E2D">
        <w:rPr>
          <w:rFonts w:ascii="Courier" w:hAnsi="Courier"/>
        </w:rPr>
        <w:t>figcaption</w:t>
      </w:r>
      <w:proofErr w:type="spellEnd"/>
      <w:r w:rsidRPr="00D93E2D">
        <w:rPr>
          <w:rFonts w:ascii="Courier" w:hAnsi="Courier"/>
        </w:rPr>
        <w:t xml:space="preserve"> {</w:t>
      </w:r>
    </w:p>
    <w:p w14:paraId="3724196A" w14:textId="77777777" w:rsidR="00D93E2D" w:rsidRPr="00D93E2D" w:rsidRDefault="00D93E2D" w:rsidP="00D93E2D">
      <w:pPr>
        <w:spacing w:after="0" w:line="240" w:lineRule="auto"/>
        <w:rPr>
          <w:rFonts w:ascii="Courier" w:hAnsi="Courier"/>
        </w:rPr>
      </w:pPr>
      <w:r w:rsidRPr="00D93E2D">
        <w:rPr>
          <w:rFonts w:ascii="Courier" w:hAnsi="Courier"/>
        </w:rPr>
        <w:tab/>
        <w:t>margin: 0;</w:t>
      </w:r>
    </w:p>
    <w:p w14:paraId="7EEFC44E" w14:textId="77777777" w:rsidR="00D93E2D" w:rsidRPr="00D93E2D" w:rsidRDefault="00D93E2D" w:rsidP="00D93E2D">
      <w:pPr>
        <w:spacing w:after="0" w:line="240" w:lineRule="auto"/>
        <w:rPr>
          <w:rFonts w:ascii="Courier" w:hAnsi="Courier"/>
        </w:rPr>
      </w:pPr>
      <w:r w:rsidRPr="00D93E2D">
        <w:rPr>
          <w:rFonts w:ascii="Courier" w:hAnsi="Courier"/>
        </w:rPr>
        <w:tab/>
        <w:t>padding: 0;</w:t>
      </w:r>
    </w:p>
    <w:p w14:paraId="4F4AEB82" w14:textId="77777777" w:rsidR="00D93E2D" w:rsidRPr="00D93E2D" w:rsidRDefault="00D93E2D" w:rsidP="00D93E2D">
      <w:pPr>
        <w:spacing w:after="0" w:line="240" w:lineRule="auto"/>
        <w:rPr>
          <w:rFonts w:ascii="Courier" w:hAnsi="Courier"/>
        </w:rPr>
      </w:pPr>
      <w:r w:rsidRPr="00D93E2D">
        <w:rPr>
          <w:rFonts w:ascii="Courier" w:hAnsi="Courier"/>
        </w:rPr>
        <w:tab/>
        <w:t>}</w:t>
      </w:r>
    </w:p>
    <w:p w14:paraId="0839A7C8" w14:textId="77777777" w:rsidR="00D93E2D" w:rsidRPr="00D93E2D" w:rsidRDefault="00D93E2D" w:rsidP="00D93E2D">
      <w:pPr>
        <w:spacing w:after="0" w:line="240" w:lineRule="auto"/>
        <w:rPr>
          <w:rFonts w:ascii="Courier" w:hAnsi="Courier"/>
        </w:rPr>
      </w:pPr>
    </w:p>
    <w:p w14:paraId="26E6570F" w14:textId="77777777" w:rsidR="00D93E2D" w:rsidRPr="00D93E2D" w:rsidRDefault="00D93E2D" w:rsidP="00D93E2D">
      <w:pPr>
        <w:spacing w:after="0" w:line="240" w:lineRule="auto"/>
        <w:rPr>
          <w:rFonts w:ascii="Courier" w:hAnsi="Courier"/>
        </w:rPr>
      </w:pPr>
      <w:proofErr w:type="spellStart"/>
      <w:r w:rsidRPr="00D93E2D">
        <w:rPr>
          <w:rFonts w:ascii="Courier" w:hAnsi="Courier"/>
        </w:rPr>
        <w:t>figcaption</w:t>
      </w:r>
      <w:proofErr w:type="spellEnd"/>
      <w:r w:rsidRPr="00D93E2D">
        <w:rPr>
          <w:rFonts w:ascii="Courier" w:hAnsi="Courier"/>
        </w:rPr>
        <w:t xml:space="preserve"> {</w:t>
      </w:r>
    </w:p>
    <w:p w14:paraId="6DA6A526" w14:textId="77777777" w:rsidR="00D93E2D" w:rsidRPr="00D93E2D" w:rsidRDefault="00D93E2D" w:rsidP="00D93E2D">
      <w:pPr>
        <w:spacing w:after="0" w:line="240" w:lineRule="auto"/>
        <w:rPr>
          <w:rFonts w:ascii="Courier" w:hAnsi="Courier"/>
        </w:rPr>
      </w:pPr>
      <w:r w:rsidRPr="00D93E2D">
        <w:rPr>
          <w:rFonts w:ascii="Courier" w:hAnsi="Courier"/>
        </w:rPr>
        <w:tab/>
        <w:t>display: block;</w:t>
      </w:r>
    </w:p>
    <w:p w14:paraId="2D1AA6AE" w14:textId="77777777" w:rsidR="00D93E2D" w:rsidRPr="00D93E2D" w:rsidRDefault="00D93E2D" w:rsidP="00D93E2D">
      <w:pPr>
        <w:spacing w:after="0" w:line="240" w:lineRule="auto"/>
        <w:rPr>
          <w:rFonts w:ascii="Courier" w:hAnsi="Courier"/>
        </w:rPr>
      </w:pPr>
      <w:r w:rsidRPr="00D93E2D">
        <w:rPr>
          <w:rFonts w:ascii="Courier" w:hAnsi="Courier"/>
        </w:rPr>
        <w:tab/>
        <w:t>font-weight: bold;</w:t>
      </w:r>
    </w:p>
    <w:p w14:paraId="72792F0F" w14:textId="77777777" w:rsidR="00D93E2D" w:rsidRPr="00D93E2D" w:rsidRDefault="00D93E2D" w:rsidP="00D93E2D">
      <w:pPr>
        <w:spacing w:after="0" w:line="240" w:lineRule="auto"/>
        <w:rPr>
          <w:rFonts w:ascii="Courier" w:hAnsi="Courier"/>
        </w:rPr>
      </w:pPr>
      <w:r w:rsidRPr="00D93E2D">
        <w:rPr>
          <w:rFonts w:ascii="Courier" w:hAnsi="Courier"/>
        </w:rPr>
        <w:tab/>
        <w:t>color: #800000;</w:t>
      </w:r>
    </w:p>
    <w:p w14:paraId="2E0F4817" w14:textId="77777777" w:rsidR="00D93E2D" w:rsidRPr="00D93E2D" w:rsidRDefault="00D93E2D" w:rsidP="00D93E2D">
      <w:pPr>
        <w:spacing w:after="0" w:line="240" w:lineRule="auto"/>
        <w:rPr>
          <w:rFonts w:ascii="Courier" w:hAnsi="Courier"/>
        </w:rPr>
      </w:pPr>
      <w:r w:rsidRPr="00D93E2D">
        <w:rPr>
          <w:rFonts w:ascii="Courier" w:hAnsi="Courier"/>
        </w:rPr>
        <w:tab/>
        <w:t>font-size: 130%;</w:t>
      </w:r>
    </w:p>
    <w:p w14:paraId="1B4D54BA" w14:textId="77777777" w:rsidR="00D93E2D" w:rsidRPr="00D93E2D" w:rsidRDefault="00D93E2D" w:rsidP="00D93E2D">
      <w:pPr>
        <w:spacing w:after="0" w:line="240" w:lineRule="auto"/>
        <w:rPr>
          <w:rFonts w:ascii="Courier" w:hAnsi="Courier"/>
        </w:rPr>
      </w:pPr>
      <w:r w:rsidRPr="00D93E2D">
        <w:rPr>
          <w:rFonts w:ascii="Courier" w:hAnsi="Courier"/>
        </w:rPr>
        <w:tab/>
        <w:t>padding: .5em 0 .25em 0;</w:t>
      </w:r>
    </w:p>
    <w:p w14:paraId="00B82A28" w14:textId="77777777" w:rsidR="00D93E2D" w:rsidRPr="00D93E2D" w:rsidRDefault="00D93E2D" w:rsidP="00D93E2D">
      <w:pPr>
        <w:spacing w:after="0" w:line="240" w:lineRule="auto"/>
        <w:rPr>
          <w:rFonts w:ascii="Courier" w:hAnsi="Courier"/>
        </w:rPr>
      </w:pPr>
      <w:r w:rsidRPr="00D93E2D">
        <w:rPr>
          <w:rFonts w:ascii="Courier" w:hAnsi="Courier"/>
        </w:rPr>
        <w:tab/>
        <w:t>}</w:t>
      </w:r>
    </w:p>
    <w:p w14:paraId="3435F80E" w14:textId="77777777" w:rsidR="00D93E2D" w:rsidRPr="00D93E2D" w:rsidRDefault="00D93E2D" w:rsidP="00D93E2D">
      <w:pPr>
        <w:spacing w:after="0" w:line="240" w:lineRule="auto"/>
        <w:rPr>
          <w:rFonts w:ascii="Courier" w:hAnsi="Courier"/>
        </w:rPr>
      </w:pPr>
    </w:p>
    <w:p w14:paraId="1579FB6B" w14:textId="77777777" w:rsidR="00D93E2D" w:rsidRPr="00D93E2D" w:rsidRDefault="00D93E2D" w:rsidP="00D93E2D">
      <w:pPr>
        <w:spacing w:after="0" w:line="240" w:lineRule="auto"/>
        <w:rPr>
          <w:rFonts w:ascii="Courier" w:hAnsi="Courier"/>
        </w:rPr>
      </w:pPr>
      <w:proofErr w:type="spellStart"/>
      <w:r w:rsidRPr="00D93E2D">
        <w:rPr>
          <w:rFonts w:ascii="Courier" w:hAnsi="Courier"/>
        </w:rPr>
        <w:t>th</w:t>
      </w:r>
      <w:proofErr w:type="spellEnd"/>
      <w:r w:rsidRPr="00D93E2D">
        <w:rPr>
          <w:rFonts w:ascii="Courier" w:hAnsi="Courier"/>
        </w:rPr>
        <w:t>, td {</w:t>
      </w:r>
    </w:p>
    <w:p w14:paraId="03AEFE0C" w14:textId="77777777" w:rsidR="00D93E2D" w:rsidRPr="00D93E2D" w:rsidRDefault="00D93E2D" w:rsidP="00D93E2D">
      <w:pPr>
        <w:spacing w:after="0" w:line="240" w:lineRule="auto"/>
        <w:rPr>
          <w:rFonts w:ascii="Courier" w:hAnsi="Courier"/>
        </w:rPr>
      </w:pPr>
      <w:r w:rsidRPr="00D93E2D">
        <w:rPr>
          <w:rFonts w:ascii="Courier" w:hAnsi="Courier"/>
        </w:rPr>
        <w:tab/>
        <w:t>padding: .2em .7em;</w:t>
      </w:r>
    </w:p>
    <w:p w14:paraId="6B54B6BC" w14:textId="77777777" w:rsidR="00D93E2D" w:rsidRPr="00D93E2D" w:rsidRDefault="00D93E2D" w:rsidP="00D93E2D">
      <w:pPr>
        <w:spacing w:after="0" w:line="240" w:lineRule="auto"/>
        <w:rPr>
          <w:rFonts w:ascii="Courier" w:hAnsi="Courier"/>
        </w:rPr>
      </w:pPr>
      <w:r w:rsidRPr="00D93E2D">
        <w:rPr>
          <w:rFonts w:ascii="Courier" w:hAnsi="Courier"/>
        </w:rPr>
        <w:tab/>
        <w:t>text-align: left;</w:t>
      </w:r>
    </w:p>
    <w:p w14:paraId="2BF33E7A" w14:textId="77777777" w:rsidR="00D93E2D" w:rsidRPr="00D93E2D" w:rsidRDefault="00D93E2D" w:rsidP="00D93E2D">
      <w:pPr>
        <w:spacing w:after="0" w:line="240" w:lineRule="auto"/>
        <w:rPr>
          <w:rFonts w:ascii="Courier" w:hAnsi="Courier"/>
        </w:rPr>
      </w:pPr>
      <w:r w:rsidRPr="00D93E2D">
        <w:rPr>
          <w:rFonts w:ascii="Courier" w:hAnsi="Courier"/>
        </w:rPr>
        <w:tab/>
        <w:t>}</w:t>
      </w:r>
    </w:p>
    <w:p w14:paraId="2DB0870B" w14:textId="77777777" w:rsidR="00D93E2D" w:rsidRPr="00D93E2D" w:rsidRDefault="00D93E2D" w:rsidP="00D93E2D">
      <w:pPr>
        <w:spacing w:after="0" w:line="240" w:lineRule="auto"/>
        <w:rPr>
          <w:rFonts w:ascii="Courier" w:hAnsi="Courier"/>
        </w:rPr>
      </w:pPr>
      <w:proofErr w:type="spellStart"/>
      <w:proofErr w:type="gramStart"/>
      <w:r w:rsidRPr="00D93E2D">
        <w:rPr>
          <w:rFonts w:ascii="Courier" w:hAnsi="Courier"/>
        </w:rPr>
        <w:t>td:last</w:t>
      </w:r>
      <w:proofErr w:type="gramEnd"/>
      <w:r w:rsidRPr="00D93E2D">
        <w:rPr>
          <w:rFonts w:ascii="Courier" w:hAnsi="Courier"/>
        </w:rPr>
        <w:t>-child</w:t>
      </w:r>
      <w:proofErr w:type="spellEnd"/>
      <w:r w:rsidRPr="00D93E2D">
        <w:rPr>
          <w:rFonts w:ascii="Courier" w:hAnsi="Courier"/>
        </w:rPr>
        <w:t xml:space="preserve"> {</w:t>
      </w:r>
    </w:p>
    <w:p w14:paraId="683977BA" w14:textId="77777777" w:rsidR="00D93E2D" w:rsidRPr="00D93E2D" w:rsidRDefault="00D93E2D" w:rsidP="00D93E2D">
      <w:pPr>
        <w:spacing w:after="0" w:line="240" w:lineRule="auto"/>
        <w:rPr>
          <w:rFonts w:ascii="Courier" w:hAnsi="Courier"/>
        </w:rPr>
      </w:pPr>
      <w:r w:rsidRPr="00D93E2D">
        <w:rPr>
          <w:rFonts w:ascii="Courier" w:hAnsi="Courier"/>
        </w:rPr>
        <w:tab/>
        <w:t>text-align: right;</w:t>
      </w:r>
    </w:p>
    <w:p w14:paraId="7FB30663" w14:textId="77777777" w:rsidR="00D93E2D" w:rsidRPr="00D93E2D" w:rsidRDefault="00D93E2D" w:rsidP="00D93E2D">
      <w:pPr>
        <w:spacing w:after="0" w:line="240" w:lineRule="auto"/>
        <w:rPr>
          <w:rFonts w:ascii="Courier" w:hAnsi="Courier"/>
        </w:rPr>
      </w:pPr>
      <w:r w:rsidRPr="00D93E2D">
        <w:rPr>
          <w:rFonts w:ascii="Courier" w:hAnsi="Courier"/>
        </w:rPr>
        <w:tab/>
        <w:t>}</w:t>
      </w:r>
    </w:p>
    <w:p w14:paraId="120912C8" w14:textId="77777777" w:rsidR="00D93E2D" w:rsidRPr="00D93E2D" w:rsidRDefault="00D93E2D" w:rsidP="00D93E2D">
      <w:pPr>
        <w:spacing w:after="0" w:line="240" w:lineRule="auto"/>
        <w:rPr>
          <w:rFonts w:ascii="Courier" w:hAnsi="Courier"/>
        </w:rPr>
      </w:pPr>
      <w:proofErr w:type="spellStart"/>
      <w:r w:rsidRPr="00D93E2D">
        <w:rPr>
          <w:rFonts w:ascii="Courier" w:hAnsi="Courier"/>
        </w:rPr>
        <w:t>th</w:t>
      </w:r>
      <w:proofErr w:type="spellEnd"/>
      <w:r w:rsidRPr="00D93E2D">
        <w:rPr>
          <w:rFonts w:ascii="Courier" w:hAnsi="Courier"/>
        </w:rPr>
        <w:t xml:space="preserve"> {</w:t>
      </w:r>
    </w:p>
    <w:p w14:paraId="01223E3A" w14:textId="77777777" w:rsidR="00D93E2D" w:rsidRPr="00D93E2D" w:rsidRDefault="00D93E2D" w:rsidP="00D93E2D">
      <w:pPr>
        <w:spacing w:after="0" w:line="240" w:lineRule="auto"/>
        <w:rPr>
          <w:rFonts w:ascii="Courier" w:hAnsi="Courier"/>
        </w:rPr>
      </w:pPr>
      <w:r w:rsidRPr="00D93E2D">
        <w:rPr>
          <w:rFonts w:ascii="Courier" w:hAnsi="Courier"/>
        </w:rPr>
        <w:tab/>
        <w:t>border-top: .15em solid #800000;</w:t>
      </w:r>
    </w:p>
    <w:p w14:paraId="19B9FA0F" w14:textId="77777777" w:rsidR="00D93E2D" w:rsidRPr="00D93E2D" w:rsidRDefault="00D93E2D" w:rsidP="00D93E2D">
      <w:pPr>
        <w:spacing w:after="0" w:line="240" w:lineRule="auto"/>
        <w:rPr>
          <w:rFonts w:ascii="Courier" w:hAnsi="Courier"/>
        </w:rPr>
      </w:pPr>
      <w:r w:rsidRPr="00D93E2D">
        <w:rPr>
          <w:rFonts w:ascii="Courier" w:hAnsi="Courier"/>
        </w:rPr>
        <w:lastRenderedPageBreak/>
        <w:tab/>
        <w:t>border-bottom: .15em solid #800000;</w:t>
      </w:r>
    </w:p>
    <w:p w14:paraId="0EBAD3C4" w14:textId="77777777" w:rsidR="00D93E2D" w:rsidRPr="00D93E2D" w:rsidRDefault="00D93E2D" w:rsidP="00D93E2D">
      <w:pPr>
        <w:spacing w:after="0" w:line="240" w:lineRule="auto"/>
        <w:rPr>
          <w:rFonts w:ascii="Courier" w:hAnsi="Courier"/>
        </w:rPr>
      </w:pPr>
      <w:r w:rsidRPr="00D93E2D">
        <w:rPr>
          <w:rFonts w:ascii="Courier" w:hAnsi="Courier"/>
        </w:rPr>
        <w:tab/>
        <w:t>}</w:t>
      </w:r>
    </w:p>
    <w:p w14:paraId="305ABBAA" w14:textId="77777777" w:rsidR="00D93E2D" w:rsidRPr="00D93E2D" w:rsidRDefault="00D93E2D" w:rsidP="00D93E2D">
      <w:pPr>
        <w:spacing w:after="0" w:line="240" w:lineRule="auto"/>
        <w:rPr>
          <w:rFonts w:ascii="Courier" w:hAnsi="Courier"/>
        </w:rPr>
      </w:pPr>
    </w:p>
    <w:p w14:paraId="23DE4675" w14:textId="77777777" w:rsidR="00D93E2D" w:rsidRPr="00D93E2D" w:rsidRDefault="00D93E2D" w:rsidP="00D93E2D">
      <w:pPr>
        <w:spacing w:after="0" w:line="240" w:lineRule="auto"/>
        <w:rPr>
          <w:rFonts w:ascii="Courier" w:hAnsi="Courier"/>
        </w:rPr>
      </w:pPr>
      <w:proofErr w:type="spellStart"/>
      <w:proofErr w:type="gramStart"/>
      <w:r w:rsidRPr="00D93E2D">
        <w:rPr>
          <w:rFonts w:ascii="Courier" w:hAnsi="Courier"/>
        </w:rPr>
        <w:t>tr.bottomborder</w:t>
      </w:r>
      <w:proofErr w:type="spellEnd"/>
      <w:proofErr w:type="gramEnd"/>
      <w:r w:rsidRPr="00D93E2D">
        <w:rPr>
          <w:rFonts w:ascii="Courier" w:hAnsi="Courier"/>
        </w:rPr>
        <w:t xml:space="preserve"> {</w:t>
      </w:r>
    </w:p>
    <w:p w14:paraId="2141C299" w14:textId="77777777" w:rsidR="00D93E2D" w:rsidRPr="00D93E2D" w:rsidRDefault="00D93E2D" w:rsidP="00D93E2D">
      <w:pPr>
        <w:spacing w:after="0" w:line="240" w:lineRule="auto"/>
        <w:rPr>
          <w:rFonts w:ascii="Courier" w:hAnsi="Courier"/>
        </w:rPr>
      </w:pPr>
      <w:r w:rsidRPr="00D93E2D">
        <w:rPr>
          <w:rFonts w:ascii="Courier" w:hAnsi="Courier"/>
        </w:rPr>
        <w:tab/>
        <w:t>border-bottom: .15em solid #800000;</w:t>
      </w:r>
    </w:p>
    <w:p w14:paraId="72D3195E" w14:textId="77777777" w:rsidR="00D93E2D" w:rsidRPr="00D93E2D" w:rsidRDefault="00D93E2D" w:rsidP="00D93E2D">
      <w:pPr>
        <w:spacing w:after="0" w:line="240" w:lineRule="auto"/>
        <w:rPr>
          <w:rFonts w:ascii="Courier" w:hAnsi="Courier"/>
        </w:rPr>
      </w:pPr>
      <w:r w:rsidRPr="00D93E2D">
        <w:rPr>
          <w:rFonts w:ascii="Courier" w:hAnsi="Courier"/>
        </w:rPr>
        <w:tab/>
        <w:t>}</w:t>
      </w:r>
    </w:p>
    <w:p w14:paraId="27813308" w14:textId="77777777" w:rsidR="00D93E2D" w:rsidRPr="00D93E2D" w:rsidRDefault="00D93E2D" w:rsidP="00D93E2D">
      <w:pPr>
        <w:spacing w:after="0" w:line="240" w:lineRule="auto"/>
        <w:rPr>
          <w:rFonts w:ascii="Courier" w:hAnsi="Courier"/>
        </w:rPr>
      </w:pPr>
      <w:proofErr w:type="spellStart"/>
      <w:proofErr w:type="gramStart"/>
      <w:r w:rsidRPr="00D93E2D">
        <w:rPr>
          <w:rFonts w:ascii="Courier" w:hAnsi="Courier"/>
        </w:rPr>
        <w:t>tr.topborder</w:t>
      </w:r>
      <w:proofErr w:type="spellEnd"/>
      <w:proofErr w:type="gramEnd"/>
      <w:r w:rsidRPr="00D93E2D">
        <w:rPr>
          <w:rFonts w:ascii="Courier" w:hAnsi="Courier"/>
        </w:rPr>
        <w:t xml:space="preserve"> {</w:t>
      </w:r>
    </w:p>
    <w:p w14:paraId="228F9027" w14:textId="77777777" w:rsidR="00D93E2D" w:rsidRPr="00D93E2D" w:rsidRDefault="00D93E2D" w:rsidP="00D93E2D">
      <w:pPr>
        <w:spacing w:after="0" w:line="240" w:lineRule="auto"/>
        <w:rPr>
          <w:rFonts w:ascii="Courier" w:hAnsi="Courier"/>
        </w:rPr>
      </w:pPr>
      <w:r w:rsidRPr="00D93E2D">
        <w:rPr>
          <w:rFonts w:ascii="Courier" w:hAnsi="Courier"/>
        </w:rPr>
        <w:tab/>
        <w:t>border-top: .15em solid #800000;</w:t>
      </w:r>
    </w:p>
    <w:p w14:paraId="7899DE43" w14:textId="77777777" w:rsidR="00D93E2D" w:rsidRPr="00D93E2D" w:rsidRDefault="00D93E2D" w:rsidP="00D93E2D">
      <w:pPr>
        <w:spacing w:after="0" w:line="240" w:lineRule="auto"/>
        <w:rPr>
          <w:rFonts w:ascii="Courier" w:hAnsi="Courier"/>
        </w:rPr>
      </w:pPr>
      <w:r w:rsidRPr="00D93E2D">
        <w:rPr>
          <w:rFonts w:ascii="Courier" w:hAnsi="Courier"/>
        </w:rPr>
        <w:tab/>
        <w:t>}</w:t>
      </w:r>
    </w:p>
    <w:p w14:paraId="41F0B616" w14:textId="77777777" w:rsidR="00D93E2D" w:rsidRPr="00D93E2D" w:rsidRDefault="00D93E2D" w:rsidP="00D93E2D">
      <w:pPr>
        <w:spacing w:after="0" w:line="240" w:lineRule="auto"/>
        <w:rPr>
          <w:rFonts w:ascii="Courier" w:hAnsi="Courier"/>
        </w:rPr>
      </w:pPr>
      <w:proofErr w:type="spellStart"/>
      <w:proofErr w:type="gramStart"/>
      <w:r w:rsidRPr="00D93E2D">
        <w:rPr>
          <w:rFonts w:ascii="Courier" w:hAnsi="Courier"/>
        </w:rPr>
        <w:t>tr.topbottomborder</w:t>
      </w:r>
      <w:proofErr w:type="spellEnd"/>
      <w:proofErr w:type="gramEnd"/>
      <w:r w:rsidRPr="00D93E2D">
        <w:rPr>
          <w:rFonts w:ascii="Courier" w:hAnsi="Courier"/>
        </w:rPr>
        <w:t xml:space="preserve"> {</w:t>
      </w:r>
    </w:p>
    <w:p w14:paraId="4A864CAC" w14:textId="77777777" w:rsidR="00D93E2D" w:rsidRPr="00D93E2D" w:rsidRDefault="00D93E2D" w:rsidP="00D93E2D">
      <w:pPr>
        <w:spacing w:after="0" w:line="240" w:lineRule="auto"/>
        <w:rPr>
          <w:rFonts w:ascii="Courier" w:hAnsi="Courier"/>
        </w:rPr>
      </w:pPr>
      <w:r w:rsidRPr="00D93E2D">
        <w:rPr>
          <w:rFonts w:ascii="Courier" w:hAnsi="Courier"/>
        </w:rPr>
        <w:tab/>
        <w:t>border-top: .15em solid #800000;</w:t>
      </w:r>
    </w:p>
    <w:p w14:paraId="1D3844CB" w14:textId="77777777" w:rsidR="00D93E2D" w:rsidRPr="00D93E2D" w:rsidRDefault="00D93E2D" w:rsidP="00D93E2D">
      <w:pPr>
        <w:spacing w:after="0" w:line="240" w:lineRule="auto"/>
        <w:rPr>
          <w:rFonts w:ascii="Courier" w:hAnsi="Courier"/>
        </w:rPr>
      </w:pPr>
      <w:r w:rsidRPr="00D93E2D">
        <w:rPr>
          <w:rFonts w:ascii="Courier" w:hAnsi="Courier"/>
        </w:rPr>
        <w:tab/>
        <w:t>border-bottom: .15em solid #800000;</w:t>
      </w:r>
    </w:p>
    <w:p w14:paraId="12B3DF37" w14:textId="77777777" w:rsidR="00D93E2D" w:rsidRPr="00D93E2D" w:rsidRDefault="00D93E2D" w:rsidP="00D93E2D">
      <w:pPr>
        <w:spacing w:after="0" w:line="240" w:lineRule="auto"/>
        <w:rPr>
          <w:rFonts w:ascii="Courier" w:hAnsi="Courier"/>
        </w:rPr>
      </w:pPr>
      <w:r w:rsidRPr="00D93E2D">
        <w:rPr>
          <w:rFonts w:ascii="Courier" w:hAnsi="Courier"/>
        </w:rPr>
        <w:tab/>
        <w:t>}</w:t>
      </w:r>
    </w:p>
    <w:p w14:paraId="1986EEB0" w14:textId="77777777" w:rsidR="00D93E2D" w:rsidRPr="00D93E2D" w:rsidRDefault="00D93E2D" w:rsidP="00D93E2D">
      <w:pPr>
        <w:spacing w:after="0" w:line="240" w:lineRule="auto"/>
        <w:rPr>
          <w:rFonts w:ascii="Courier" w:hAnsi="Courier"/>
        </w:rPr>
      </w:pPr>
      <w:proofErr w:type="spellStart"/>
      <w:proofErr w:type="gramStart"/>
      <w:r w:rsidRPr="00D93E2D">
        <w:rPr>
          <w:rFonts w:ascii="Courier" w:hAnsi="Courier"/>
        </w:rPr>
        <w:t>td.boldright</w:t>
      </w:r>
      <w:proofErr w:type="spellEnd"/>
      <w:proofErr w:type="gramEnd"/>
      <w:r w:rsidRPr="00D93E2D">
        <w:rPr>
          <w:rFonts w:ascii="Courier" w:hAnsi="Courier"/>
        </w:rPr>
        <w:t xml:space="preserve"> {</w:t>
      </w:r>
    </w:p>
    <w:p w14:paraId="687FA822" w14:textId="77777777" w:rsidR="00D93E2D" w:rsidRPr="00D93E2D" w:rsidRDefault="00D93E2D" w:rsidP="00D93E2D">
      <w:pPr>
        <w:spacing w:after="0" w:line="240" w:lineRule="auto"/>
        <w:rPr>
          <w:rFonts w:ascii="Courier" w:hAnsi="Courier"/>
        </w:rPr>
      </w:pPr>
      <w:r w:rsidRPr="00D93E2D">
        <w:rPr>
          <w:rFonts w:ascii="Courier" w:hAnsi="Courier"/>
        </w:rPr>
        <w:tab/>
        <w:t>text-align: right;</w:t>
      </w:r>
    </w:p>
    <w:p w14:paraId="04620429" w14:textId="77777777" w:rsidR="00D93E2D" w:rsidRPr="00D93E2D" w:rsidRDefault="00D93E2D" w:rsidP="00D93E2D">
      <w:pPr>
        <w:spacing w:after="0" w:line="240" w:lineRule="auto"/>
        <w:rPr>
          <w:rFonts w:ascii="Courier" w:hAnsi="Courier"/>
        </w:rPr>
      </w:pPr>
      <w:r w:rsidRPr="00D93E2D">
        <w:rPr>
          <w:rFonts w:ascii="Courier" w:hAnsi="Courier"/>
        </w:rPr>
        <w:tab/>
        <w:t>font-weight: bold;</w:t>
      </w:r>
    </w:p>
    <w:p w14:paraId="3F464A46" w14:textId="77777777" w:rsidR="00D93E2D" w:rsidRPr="00D93E2D" w:rsidRDefault="00D93E2D" w:rsidP="00D93E2D">
      <w:pPr>
        <w:spacing w:after="0" w:line="240" w:lineRule="auto"/>
        <w:rPr>
          <w:rFonts w:ascii="Courier" w:hAnsi="Courier"/>
        </w:rPr>
      </w:pPr>
      <w:r w:rsidRPr="00D93E2D">
        <w:rPr>
          <w:rFonts w:ascii="Courier" w:hAnsi="Courier"/>
        </w:rPr>
        <w:tab/>
        <w:t>}</w:t>
      </w:r>
    </w:p>
    <w:p w14:paraId="069C2DCF" w14:textId="77777777" w:rsidR="00D93E2D" w:rsidRPr="00D93E2D" w:rsidRDefault="00D93E2D" w:rsidP="00D93E2D">
      <w:pPr>
        <w:spacing w:after="0" w:line="240" w:lineRule="auto"/>
        <w:rPr>
          <w:rFonts w:ascii="Courier" w:hAnsi="Courier"/>
        </w:rPr>
      </w:pPr>
    </w:p>
    <w:p w14:paraId="30961187" w14:textId="77777777" w:rsidR="00D93E2D" w:rsidRPr="00D93E2D" w:rsidRDefault="00D93E2D" w:rsidP="00D93E2D">
      <w:pPr>
        <w:spacing w:after="0" w:line="240" w:lineRule="auto"/>
        <w:rPr>
          <w:rFonts w:ascii="Courier" w:hAnsi="Courier"/>
        </w:rPr>
      </w:pPr>
    </w:p>
    <w:p w14:paraId="082B2BC8" w14:textId="77777777" w:rsidR="00D93E2D" w:rsidRPr="00D93E2D" w:rsidRDefault="00D93E2D" w:rsidP="00D93E2D">
      <w:pPr>
        <w:spacing w:after="0" w:line="240" w:lineRule="auto"/>
        <w:rPr>
          <w:rFonts w:ascii="Courier" w:hAnsi="Courier"/>
        </w:rPr>
      </w:pPr>
      <w:r w:rsidRPr="00D93E2D">
        <w:rPr>
          <w:rFonts w:ascii="Courier" w:hAnsi="Courier"/>
        </w:rPr>
        <w:t>/* the styles for the article */</w:t>
      </w:r>
    </w:p>
    <w:p w14:paraId="7B3B52EC" w14:textId="77777777" w:rsidR="00D93E2D" w:rsidRPr="00D93E2D" w:rsidRDefault="00D93E2D" w:rsidP="00D93E2D">
      <w:pPr>
        <w:spacing w:after="0" w:line="240" w:lineRule="auto"/>
        <w:rPr>
          <w:rFonts w:ascii="Courier" w:hAnsi="Courier"/>
        </w:rPr>
      </w:pPr>
      <w:r w:rsidRPr="00D93E2D">
        <w:rPr>
          <w:rFonts w:ascii="Courier" w:hAnsi="Courier"/>
        </w:rPr>
        <w:t>article {</w:t>
      </w:r>
    </w:p>
    <w:p w14:paraId="2DE91B93" w14:textId="77777777" w:rsidR="00D93E2D" w:rsidRPr="00D93E2D" w:rsidRDefault="00D93E2D" w:rsidP="00D93E2D">
      <w:pPr>
        <w:spacing w:after="0" w:line="240" w:lineRule="auto"/>
        <w:rPr>
          <w:rFonts w:ascii="Courier" w:hAnsi="Courier"/>
        </w:rPr>
      </w:pPr>
      <w:r w:rsidRPr="00D93E2D">
        <w:rPr>
          <w:rFonts w:ascii="Courier" w:hAnsi="Courier"/>
        </w:rPr>
        <w:tab/>
        <w:t>padding: .5em 0;</w:t>
      </w:r>
    </w:p>
    <w:p w14:paraId="62D3A959" w14:textId="77777777" w:rsidR="00D93E2D" w:rsidRPr="00D93E2D" w:rsidRDefault="00D93E2D" w:rsidP="00D93E2D">
      <w:pPr>
        <w:spacing w:after="0" w:line="240" w:lineRule="auto"/>
        <w:rPr>
          <w:rFonts w:ascii="Courier" w:hAnsi="Courier"/>
        </w:rPr>
      </w:pPr>
      <w:r w:rsidRPr="00D93E2D">
        <w:rPr>
          <w:rFonts w:ascii="Courier" w:hAnsi="Courier"/>
        </w:rPr>
        <w:tab/>
        <w:t>border-top: 2px solid #800000;</w:t>
      </w:r>
    </w:p>
    <w:p w14:paraId="6D149817" w14:textId="77777777" w:rsidR="00D93E2D" w:rsidRPr="00D93E2D" w:rsidRDefault="00D93E2D" w:rsidP="00D93E2D">
      <w:pPr>
        <w:spacing w:after="0" w:line="240" w:lineRule="auto"/>
        <w:rPr>
          <w:rFonts w:ascii="Courier" w:hAnsi="Courier"/>
        </w:rPr>
      </w:pPr>
      <w:r w:rsidRPr="00D93E2D">
        <w:rPr>
          <w:rFonts w:ascii="Courier" w:hAnsi="Courier"/>
        </w:rPr>
        <w:tab/>
        <w:t>border-bottom: 2px solid #800000;</w:t>
      </w:r>
    </w:p>
    <w:p w14:paraId="4A1BA59D" w14:textId="77777777" w:rsidR="00D93E2D" w:rsidRPr="00D93E2D" w:rsidRDefault="00D93E2D" w:rsidP="00D93E2D">
      <w:pPr>
        <w:spacing w:after="0" w:line="240" w:lineRule="auto"/>
        <w:rPr>
          <w:rFonts w:ascii="Courier" w:hAnsi="Courier"/>
        </w:rPr>
      </w:pPr>
      <w:r w:rsidRPr="00D93E2D">
        <w:rPr>
          <w:rFonts w:ascii="Courier" w:hAnsi="Courier"/>
        </w:rPr>
        <w:t>}</w:t>
      </w:r>
    </w:p>
    <w:p w14:paraId="21AD4A3C" w14:textId="77777777" w:rsidR="00D93E2D" w:rsidRPr="00D93E2D" w:rsidRDefault="00D93E2D" w:rsidP="00D93E2D">
      <w:pPr>
        <w:spacing w:after="0" w:line="240" w:lineRule="auto"/>
        <w:rPr>
          <w:rFonts w:ascii="Courier" w:hAnsi="Courier"/>
        </w:rPr>
      </w:pPr>
      <w:r w:rsidRPr="00D93E2D">
        <w:rPr>
          <w:rFonts w:ascii="Courier" w:hAnsi="Courier"/>
        </w:rPr>
        <w:t>article h2 {</w:t>
      </w:r>
    </w:p>
    <w:p w14:paraId="10059D3E" w14:textId="77777777" w:rsidR="00D93E2D" w:rsidRPr="00D93E2D" w:rsidRDefault="00D93E2D" w:rsidP="00D93E2D">
      <w:pPr>
        <w:spacing w:after="0" w:line="240" w:lineRule="auto"/>
        <w:rPr>
          <w:rFonts w:ascii="Courier" w:hAnsi="Courier"/>
        </w:rPr>
      </w:pPr>
      <w:r w:rsidRPr="00D93E2D">
        <w:rPr>
          <w:rFonts w:ascii="Courier" w:hAnsi="Courier"/>
        </w:rPr>
        <w:tab/>
        <w:t>padding-top: 0;</w:t>
      </w:r>
    </w:p>
    <w:p w14:paraId="426E04E7" w14:textId="77777777" w:rsidR="00D93E2D" w:rsidRPr="00D93E2D" w:rsidRDefault="00D93E2D" w:rsidP="00D93E2D">
      <w:pPr>
        <w:spacing w:after="0" w:line="240" w:lineRule="auto"/>
        <w:rPr>
          <w:rFonts w:ascii="Courier" w:hAnsi="Courier"/>
        </w:rPr>
      </w:pPr>
      <w:r w:rsidRPr="00D93E2D">
        <w:rPr>
          <w:rFonts w:ascii="Courier" w:hAnsi="Courier"/>
        </w:rPr>
        <w:t>}</w:t>
      </w:r>
    </w:p>
    <w:p w14:paraId="11BEE04C" w14:textId="77777777" w:rsidR="00D93E2D" w:rsidRPr="00D93E2D" w:rsidRDefault="00D93E2D" w:rsidP="00D93E2D">
      <w:pPr>
        <w:spacing w:after="0" w:line="240" w:lineRule="auto"/>
        <w:rPr>
          <w:rFonts w:ascii="Courier" w:hAnsi="Courier"/>
        </w:rPr>
      </w:pPr>
      <w:r w:rsidRPr="00D93E2D">
        <w:rPr>
          <w:rFonts w:ascii="Courier" w:hAnsi="Courier"/>
        </w:rPr>
        <w:t>article h3 {</w:t>
      </w:r>
    </w:p>
    <w:p w14:paraId="62AF76EF" w14:textId="77777777" w:rsidR="00D93E2D" w:rsidRPr="00D93E2D" w:rsidRDefault="00D93E2D" w:rsidP="00D93E2D">
      <w:pPr>
        <w:spacing w:after="0" w:line="240" w:lineRule="auto"/>
        <w:rPr>
          <w:rFonts w:ascii="Courier" w:hAnsi="Courier"/>
        </w:rPr>
      </w:pPr>
      <w:r w:rsidRPr="00D93E2D">
        <w:rPr>
          <w:rFonts w:ascii="Courier" w:hAnsi="Courier"/>
        </w:rPr>
        <w:tab/>
        <w:t>font-size: 105%;</w:t>
      </w:r>
    </w:p>
    <w:p w14:paraId="007298ED" w14:textId="77777777" w:rsidR="00D93E2D" w:rsidRPr="00D93E2D" w:rsidRDefault="00D93E2D" w:rsidP="00D93E2D">
      <w:pPr>
        <w:spacing w:after="0" w:line="240" w:lineRule="auto"/>
        <w:rPr>
          <w:rFonts w:ascii="Courier" w:hAnsi="Courier"/>
        </w:rPr>
      </w:pPr>
      <w:r w:rsidRPr="00D93E2D">
        <w:rPr>
          <w:rFonts w:ascii="Courier" w:hAnsi="Courier"/>
        </w:rPr>
        <w:tab/>
        <w:t>padding-bottom: .25em;</w:t>
      </w:r>
    </w:p>
    <w:p w14:paraId="4761775E" w14:textId="77777777" w:rsidR="00D93E2D" w:rsidRPr="00D93E2D" w:rsidRDefault="00D93E2D" w:rsidP="00D93E2D">
      <w:pPr>
        <w:spacing w:after="0" w:line="240" w:lineRule="auto"/>
        <w:rPr>
          <w:rFonts w:ascii="Courier" w:hAnsi="Courier"/>
        </w:rPr>
      </w:pPr>
      <w:r w:rsidRPr="00D93E2D">
        <w:rPr>
          <w:rFonts w:ascii="Courier" w:hAnsi="Courier"/>
        </w:rPr>
        <w:t>}</w:t>
      </w:r>
    </w:p>
    <w:p w14:paraId="012D1EA1" w14:textId="77777777" w:rsidR="00D93E2D" w:rsidRPr="00D93E2D" w:rsidRDefault="00D93E2D" w:rsidP="00D93E2D">
      <w:pPr>
        <w:spacing w:after="0" w:line="240" w:lineRule="auto"/>
        <w:rPr>
          <w:rFonts w:ascii="Courier" w:hAnsi="Courier"/>
        </w:rPr>
      </w:pPr>
      <w:r w:rsidRPr="00D93E2D">
        <w:rPr>
          <w:rFonts w:ascii="Courier" w:hAnsi="Courier"/>
        </w:rPr>
        <w:t xml:space="preserve">article </w:t>
      </w:r>
      <w:proofErr w:type="spellStart"/>
      <w:r w:rsidRPr="00D93E2D">
        <w:rPr>
          <w:rFonts w:ascii="Courier" w:hAnsi="Courier"/>
        </w:rPr>
        <w:t>img</w:t>
      </w:r>
      <w:proofErr w:type="spellEnd"/>
      <w:r w:rsidRPr="00D93E2D">
        <w:rPr>
          <w:rFonts w:ascii="Courier" w:hAnsi="Courier"/>
        </w:rPr>
        <w:t xml:space="preserve"> {</w:t>
      </w:r>
    </w:p>
    <w:p w14:paraId="3AFCBE63" w14:textId="77777777" w:rsidR="00D93E2D" w:rsidRPr="00D93E2D" w:rsidRDefault="00D93E2D" w:rsidP="00D93E2D">
      <w:pPr>
        <w:spacing w:after="0" w:line="240" w:lineRule="auto"/>
        <w:rPr>
          <w:rFonts w:ascii="Courier" w:hAnsi="Courier"/>
        </w:rPr>
      </w:pPr>
      <w:r w:rsidRPr="00D93E2D">
        <w:rPr>
          <w:rFonts w:ascii="Courier" w:hAnsi="Courier"/>
        </w:rPr>
        <w:tab/>
        <w:t>float: right;</w:t>
      </w:r>
    </w:p>
    <w:p w14:paraId="0D20A2C7" w14:textId="77777777" w:rsidR="00D93E2D" w:rsidRPr="00D93E2D" w:rsidRDefault="00D93E2D" w:rsidP="00D93E2D">
      <w:pPr>
        <w:spacing w:after="0" w:line="240" w:lineRule="auto"/>
        <w:rPr>
          <w:rFonts w:ascii="Courier" w:hAnsi="Courier"/>
        </w:rPr>
      </w:pPr>
      <w:r w:rsidRPr="00D93E2D">
        <w:rPr>
          <w:rFonts w:ascii="Courier" w:hAnsi="Courier"/>
        </w:rPr>
        <w:tab/>
        <w:t xml:space="preserve">margin: .5em 0 1em </w:t>
      </w:r>
      <w:proofErr w:type="spellStart"/>
      <w:r w:rsidRPr="00D93E2D">
        <w:rPr>
          <w:rFonts w:ascii="Courier" w:hAnsi="Courier"/>
        </w:rPr>
        <w:t>1em</w:t>
      </w:r>
      <w:proofErr w:type="spellEnd"/>
      <w:r w:rsidRPr="00D93E2D">
        <w:rPr>
          <w:rFonts w:ascii="Courier" w:hAnsi="Courier"/>
        </w:rPr>
        <w:t>;</w:t>
      </w:r>
    </w:p>
    <w:p w14:paraId="38115DD2" w14:textId="77777777" w:rsidR="00D93E2D" w:rsidRPr="00D93E2D" w:rsidRDefault="00D93E2D" w:rsidP="00D93E2D">
      <w:pPr>
        <w:spacing w:after="0" w:line="240" w:lineRule="auto"/>
        <w:rPr>
          <w:rFonts w:ascii="Courier" w:hAnsi="Courier"/>
        </w:rPr>
      </w:pPr>
      <w:r w:rsidRPr="00D93E2D">
        <w:rPr>
          <w:rFonts w:ascii="Courier" w:hAnsi="Courier"/>
        </w:rPr>
        <w:tab/>
        <w:t>border: 1px solid black;</w:t>
      </w:r>
    </w:p>
    <w:p w14:paraId="0D491D9B" w14:textId="77777777" w:rsidR="00D93E2D" w:rsidRPr="00D93E2D" w:rsidRDefault="00D93E2D" w:rsidP="00D93E2D">
      <w:pPr>
        <w:spacing w:after="0" w:line="240" w:lineRule="auto"/>
        <w:rPr>
          <w:rFonts w:ascii="Courier" w:hAnsi="Courier"/>
        </w:rPr>
      </w:pPr>
      <w:r w:rsidRPr="00D93E2D">
        <w:rPr>
          <w:rFonts w:ascii="Courier" w:hAnsi="Courier"/>
        </w:rPr>
        <w:t>}</w:t>
      </w:r>
    </w:p>
    <w:p w14:paraId="49016E64" w14:textId="77777777" w:rsidR="00D93E2D" w:rsidRPr="00D93E2D" w:rsidRDefault="00D93E2D" w:rsidP="00D93E2D">
      <w:pPr>
        <w:spacing w:after="0" w:line="240" w:lineRule="auto"/>
        <w:rPr>
          <w:rFonts w:ascii="Courier" w:hAnsi="Courier"/>
        </w:rPr>
      </w:pPr>
    </w:p>
    <w:p w14:paraId="56F4DD2D" w14:textId="77777777" w:rsidR="00D93E2D" w:rsidRPr="00D93E2D" w:rsidRDefault="00D93E2D" w:rsidP="00D93E2D">
      <w:pPr>
        <w:spacing w:after="0" w:line="240" w:lineRule="auto"/>
        <w:rPr>
          <w:rFonts w:ascii="Courier" w:hAnsi="Courier"/>
        </w:rPr>
      </w:pPr>
      <w:r w:rsidRPr="00D93E2D">
        <w:rPr>
          <w:rFonts w:ascii="Courier" w:hAnsi="Courier"/>
        </w:rPr>
        <w:t>/* the styles for the aside */</w:t>
      </w:r>
    </w:p>
    <w:p w14:paraId="0AD5E1F1" w14:textId="77777777" w:rsidR="00D93E2D" w:rsidRPr="00D93E2D" w:rsidRDefault="00D93E2D" w:rsidP="00D93E2D">
      <w:pPr>
        <w:spacing w:after="0" w:line="240" w:lineRule="auto"/>
        <w:rPr>
          <w:rFonts w:ascii="Courier" w:hAnsi="Courier"/>
        </w:rPr>
      </w:pPr>
      <w:r w:rsidRPr="00D93E2D">
        <w:rPr>
          <w:rFonts w:ascii="Courier" w:hAnsi="Courier"/>
        </w:rPr>
        <w:t>aside {</w:t>
      </w:r>
    </w:p>
    <w:p w14:paraId="4A497ED1" w14:textId="77777777" w:rsidR="00D93E2D" w:rsidRPr="00D93E2D" w:rsidRDefault="00D93E2D" w:rsidP="00D93E2D">
      <w:pPr>
        <w:spacing w:after="0" w:line="240" w:lineRule="auto"/>
        <w:rPr>
          <w:rFonts w:ascii="Courier" w:hAnsi="Courier"/>
        </w:rPr>
      </w:pPr>
      <w:r w:rsidRPr="00D93E2D">
        <w:rPr>
          <w:rFonts w:ascii="Courier" w:hAnsi="Courier"/>
        </w:rPr>
        <w:tab/>
        <w:t>width: 215px;</w:t>
      </w:r>
    </w:p>
    <w:p w14:paraId="0092EE79" w14:textId="77777777" w:rsidR="00D93E2D" w:rsidRPr="00D93E2D" w:rsidRDefault="00D93E2D" w:rsidP="00D93E2D">
      <w:pPr>
        <w:spacing w:after="0" w:line="240" w:lineRule="auto"/>
        <w:rPr>
          <w:rFonts w:ascii="Courier" w:hAnsi="Courier"/>
        </w:rPr>
      </w:pPr>
      <w:r w:rsidRPr="00D93E2D">
        <w:rPr>
          <w:rFonts w:ascii="Courier" w:hAnsi="Courier"/>
        </w:rPr>
        <w:tab/>
        <w:t>float: right;</w:t>
      </w:r>
    </w:p>
    <w:p w14:paraId="1FD34391" w14:textId="77777777" w:rsidR="00D93E2D" w:rsidRPr="00D93E2D" w:rsidRDefault="00D93E2D" w:rsidP="00D93E2D">
      <w:pPr>
        <w:spacing w:after="0" w:line="240" w:lineRule="auto"/>
        <w:rPr>
          <w:rFonts w:ascii="Courier" w:hAnsi="Courier"/>
        </w:rPr>
      </w:pPr>
      <w:r w:rsidRPr="00D93E2D">
        <w:rPr>
          <w:rFonts w:ascii="Courier" w:hAnsi="Courier"/>
        </w:rPr>
        <w:tab/>
        <w:t xml:space="preserve">padding: 0 0 20px </w:t>
      </w:r>
      <w:proofErr w:type="spellStart"/>
      <w:r w:rsidRPr="00D93E2D">
        <w:rPr>
          <w:rFonts w:ascii="Courier" w:hAnsi="Courier"/>
        </w:rPr>
        <w:t>20px</w:t>
      </w:r>
      <w:proofErr w:type="spellEnd"/>
      <w:r w:rsidRPr="00D93E2D">
        <w:rPr>
          <w:rFonts w:ascii="Courier" w:hAnsi="Courier"/>
        </w:rPr>
        <w:t>;</w:t>
      </w:r>
    </w:p>
    <w:p w14:paraId="06D3E095" w14:textId="77777777" w:rsidR="00D93E2D" w:rsidRPr="00D93E2D" w:rsidRDefault="00D93E2D" w:rsidP="00D93E2D">
      <w:pPr>
        <w:spacing w:after="0" w:line="240" w:lineRule="auto"/>
        <w:rPr>
          <w:rFonts w:ascii="Courier" w:hAnsi="Courier"/>
        </w:rPr>
      </w:pPr>
      <w:r w:rsidRPr="00D93E2D">
        <w:rPr>
          <w:rFonts w:ascii="Courier" w:hAnsi="Courier"/>
        </w:rPr>
        <w:t>}</w:t>
      </w:r>
    </w:p>
    <w:p w14:paraId="095B5703" w14:textId="77777777" w:rsidR="00D93E2D" w:rsidRPr="00D93E2D" w:rsidRDefault="00D93E2D" w:rsidP="00D93E2D">
      <w:pPr>
        <w:spacing w:after="0" w:line="240" w:lineRule="auto"/>
        <w:rPr>
          <w:rFonts w:ascii="Courier" w:hAnsi="Courier"/>
        </w:rPr>
      </w:pPr>
      <w:r w:rsidRPr="00D93E2D">
        <w:rPr>
          <w:rFonts w:ascii="Courier" w:hAnsi="Courier"/>
        </w:rPr>
        <w:t>aside h2 {</w:t>
      </w:r>
    </w:p>
    <w:p w14:paraId="1025C3A1" w14:textId="77777777" w:rsidR="00D93E2D" w:rsidRPr="00D93E2D" w:rsidRDefault="00D93E2D" w:rsidP="00D93E2D">
      <w:pPr>
        <w:spacing w:after="0" w:line="240" w:lineRule="auto"/>
        <w:rPr>
          <w:rFonts w:ascii="Courier" w:hAnsi="Courier"/>
        </w:rPr>
      </w:pPr>
      <w:r w:rsidRPr="00D93E2D">
        <w:rPr>
          <w:rFonts w:ascii="Courier" w:hAnsi="Courier"/>
        </w:rPr>
        <w:tab/>
        <w:t>color: #800000;</w:t>
      </w:r>
    </w:p>
    <w:p w14:paraId="13CEB5CB" w14:textId="77777777" w:rsidR="00D93E2D" w:rsidRPr="00D93E2D" w:rsidRDefault="00D93E2D" w:rsidP="00D93E2D">
      <w:pPr>
        <w:spacing w:after="0" w:line="240" w:lineRule="auto"/>
        <w:rPr>
          <w:rFonts w:ascii="Courier" w:hAnsi="Courier"/>
        </w:rPr>
      </w:pPr>
      <w:r w:rsidRPr="00D93E2D">
        <w:rPr>
          <w:rFonts w:ascii="Courier" w:hAnsi="Courier"/>
        </w:rPr>
        <w:tab/>
        <w:t>font-size: 130%;</w:t>
      </w:r>
    </w:p>
    <w:p w14:paraId="7C20F4B6" w14:textId="77777777" w:rsidR="00D93E2D" w:rsidRPr="00D93E2D" w:rsidRDefault="00D93E2D" w:rsidP="00D93E2D">
      <w:pPr>
        <w:spacing w:after="0" w:line="240" w:lineRule="auto"/>
        <w:rPr>
          <w:rFonts w:ascii="Courier" w:hAnsi="Courier"/>
        </w:rPr>
      </w:pPr>
      <w:r w:rsidRPr="00D93E2D">
        <w:rPr>
          <w:rFonts w:ascii="Courier" w:hAnsi="Courier"/>
        </w:rPr>
        <w:tab/>
        <w:t>padding: .5em 0 .25em 0;</w:t>
      </w:r>
    </w:p>
    <w:p w14:paraId="1758E903" w14:textId="77777777" w:rsidR="00D93E2D" w:rsidRPr="00D93E2D" w:rsidRDefault="00D93E2D" w:rsidP="00D93E2D">
      <w:pPr>
        <w:spacing w:after="0" w:line="240" w:lineRule="auto"/>
        <w:rPr>
          <w:rFonts w:ascii="Courier" w:hAnsi="Courier"/>
        </w:rPr>
      </w:pPr>
      <w:r w:rsidRPr="00D93E2D">
        <w:rPr>
          <w:rFonts w:ascii="Courier" w:hAnsi="Courier"/>
        </w:rPr>
        <w:t>}</w:t>
      </w:r>
    </w:p>
    <w:p w14:paraId="48EFCFC3" w14:textId="77777777" w:rsidR="00D93E2D" w:rsidRPr="00D93E2D" w:rsidRDefault="00D93E2D" w:rsidP="00D93E2D">
      <w:pPr>
        <w:spacing w:after="0" w:line="240" w:lineRule="auto"/>
        <w:rPr>
          <w:rFonts w:ascii="Courier" w:hAnsi="Courier"/>
        </w:rPr>
      </w:pPr>
    </w:p>
    <w:p w14:paraId="3302441B" w14:textId="77777777" w:rsidR="00D93E2D" w:rsidRPr="00D93E2D" w:rsidRDefault="00D93E2D" w:rsidP="00D93E2D">
      <w:pPr>
        <w:spacing w:after="0" w:line="240" w:lineRule="auto"/>
        <w:rPr>
          <w:rFonts w:ascii="Courier" w:hAnsi="Courier"/>
        </w:rPr>
      </w:pPr>
      <w:r w:rsidRPr="00D93E2D">
        <w:rPr>
          <w:rFonts w:ascii="Courier" w:hAnsi="Courier"/>
        </w:rPr>
        <w:t>aside h3 {</w:t>
      </w:r>
    </w:p>
    <w:p w14:paraId="78FB9898" w14:textId="77777777" w:rsidR="00D93E2D" w:rsidRPr="00D93E2D" w:rsidRDefault="00D93E2D" w:rsidP="00D93E2D">
      <w:pPr>
        <w:spacing w:after="0" w:line="240" w:lineRule="auto"/>
        <w:rPr>
          <w:rFonts w:ascii="Courier" w:hAnsi="Courier"/>
        </w:rPr>
      </w:pPr>
      <w:r w:rsidRPr="00D93E2D">
        <w:rPr>
          <w:rFonts w:ascii="Courier" w:hAnsi="Courier"/>
        </w:rPr>
        <w:tab/>
        <w:t>font-size: 105%;</w:t>
      </w:r>
    </w:p>
    <w:p w14:paraId="671A08C9" w14:textId="77777777" w:rsidR="00D93E2D" w:rsidRPr="00D93E2D" w:rsidRDefault="00D93E2D" w:rsidP="00D93E2D">
      <w:pPr>
        <w:spacing w:after="0" w:line="240" w:lineRule="auto"/>
        <w:rPr>
          <w:rFonts w:ascii="Courier" w:hAnsi="Courier"/>
        </w:rPr>
      </w:pPr>
      <w:r w:rsidRPr="00D93E2D">
        <w:rPr>
          <w:rFonts w:ascii="Courier" w:hAnsi="Courier"/>
        </w:rPr>
        <w:lastRenderedPageBreak/>
        <w:tab/>
        <w:t>padding-bottom: .25em;</w:t>
      </w:r>
    </w:p>
    <w:p w14:paraId="6CCFF3BD" w14:textId="77777777" w:rsidR="00D93E2D" w:rsidRPr="00D93E2D" w:rsidRDefault="00D93E2D" w:rsidP="00D93E2D">
      <w:pPr>
        <w:spacing w:after="0" w:line="240" w:lineRule="auto"/>
        <w:rPr>
          <w:rFonts w:ascii="Courier" w:hAnsi="Courier"/>
        </w:rPr>
      </w:pPr>
      <w:r w:rsidRPr="00D93E2D">
        <w:rPr>
          <w:rFonts w:ascii="Courier" w:hAnsi="Courier"/>
        </w:rPr>
        <w:t>}</w:t>
      </w:r>
    </w:p>
    <w:p w14:paraId="00C68902" w14:textId="77777777" w:rsidR="00D93E2D" w:rsidRPr="00D93E2D" w:rsidRDefault="00D93E2D" w:rsidP="00D93E2D">
      <w:pPr>
        <w:spacing w:after="0" w:line="240" w:lineRule="auto"/>
        <w:rPr>
          <w:rFonts w:ascii="Courier" w:hAnsi="Courier"/>
        </w:rPr>
      </w:pPr>
      <w:r w:rsidRPr="00D93E2D">
        <w:rPr>
          <w:rFonts w:ascii="Courier" w:hAnsi="Courier"/>
        </w:rPr>
        <w:t xml:space="preserve">aside </w:t>
      </w:r>
      <w:proofErr w:type="spellStart"/>
      <w:r w:rsidRPr="00D93E2D">
        <w:rPr>
          <w:rFonts w:ascii="Courier" w:hAnsi="Courier"/>
        </w:rPr>
        <w:t>img</w:t>
      </w:r>
      <w:proofErr w:type="spellEnd"/>
      <w:r w:rsidRPr="00D93E2D">
        <w:rPr>
          <w:rFonts w:ascii="Courier" w:hAnsi="Courier"/>
        </w:rPr>
        <w:t xml:space="preserve"> {</w:t>
      </w:r>
    </w:p>
    <w:p w14:paraId="5B82C234" w14:textId="77777777" w:rsidR="00D93E2D" w:rsidRPr="00D93E2D" w:rsidRDefault="00D93E2D" w:rsidP="00D93E2D">
      <w:pPr>
        <w:spacing w:after="0" w:line="240" w:lineRule="auto"/>
        <w:rPr>
          <w:rFonts w:ascii="Courier" w:hAnsi="Courier"/>
        </w:rPr>
      </w:pPr>
      <w:r w:rsidRPr="00D93E2D">
        <w:rPr>
          <w:rFonts w:ascii="Courier" w:hAnsi="Courier"/>
        </w:rPr>
        <w:tab/>
        <w:t>padding-bottom: 1em;</w:t>
      </w:r>
    </w:p>
    <w:p w14:paraId="426132BD" w14:textId="77777777" w:rsidR="00D93E2D" w:rsidRPr="00D93E2D" w:rsidRDefault="00D93E2D" w:rsidP="00D93E2D">
      <w:pPr>
        <w:spacing w:after="0" w:line="240" w:lineRule="auto"/>
        <w:rPr>
          <w:rFonts w:ascii="Courier" w:hAnsi="Courier"/>
        </w:rPr>
      </w:pPr>
      <w:r w:rsidRPr="00D93E2D">
        <w:rPr>
          <w:rFonts w:ascii="Courier" w:hAnsi="Courier"/>
        </w:rPr>
        <w:t>}</w:t>
      </w:r>
    </w:p>
    <w:p w14:paraId="25E4468B" w14:textId="77777777" w:rsidR="00D93E2D" w:rsidRPr="00D93E2D" w:rsidRDefault="00D93E2D" w:rsidP="00D93E2D">
      <w:pPr>
        <w:spacing w:after="0" w:line="240" w:lineRule="auto"/>
        <w:rPr>
          <w:rFonts w:ascii="Courier" w:hAnsi="Courier"/>
        </w:rPr>
      </w:pPr>
    </w:p>
    <w:p w14:paraId="4172F9B8" w14:textId="77777777" w:rsidR="00D93E2D" w:rsidRPr="00D93E2D" w:rsidRDefault="00D93E2D" w:rsidP="00D93E2D">
      <w:pPr>
        <w:spacing w:after="0" w:line="240" w:lineRule="auto"/>
        <w:rPr>
          <w:rFonts w:ascii="Courier" w:hAnsi="Courier"/>
        </w:rPr>
      </w:pPr>
      <w:r w:rsidRPr="00D93E2D">
        <w:rPr>
          <w:rFonts w:ascii="Courier" w:hAnsi="Courier"/>
        </w:rPr>
        <w:t>/* the styles for the footer */</w:t>
      </w:r>
    </w:p>
    <w:p w14:paraId="72E2DCA9" w14:textId="77777777" w:rsidR="00D93E2D" w:rsidRPr="00D93E2D" w:rsidRDefault="00D93E2D" w:rsidP="00D93E2D">
      <w:pPr>
        <w:spacing w:after="0" w:line="240" w:lineRule="auto"/>
        <w:rPr>
          <w:rFonts w:ascii="Courier" w:hAnsi="Courier"/>
        </w:rPr>
      </w:pPr>
      <w:r w:rsidRPr="00D93E2D">
        <w:rPr>
          <w:rFonts w:ascii="Courier" w:hAnsi="Courier"/>
        </w:rPr>
        <w:t>footer {</w:t>
      </w:r>
    </w:p>
    <w:p w14:paraId="043830EA" w14:textId="77777777" w:rsidR="00D93E2D" w:rsidRPr="00D93E2D" w:rsidRDefault="00D93E2D" w:rsidP="00D93E2D">
      <w:pPr>
        <w:spacing w:after="0" w:line="240" w:lineRule="auto"/>
        <w:rPr>
          <w:rFonts w:ascii="Courier" w:hAnsi="Courier"/>
        </w:rPr>
      </w:pPr>
      <w:r w:rsidRPr="00D93E2D">
        <w:rPr>
          <w:rFonts w:ascii="Courier" w:hAnsi="Courier"/>
        </w:rPr>
        <w:tab/>
        <w:t>background-color: #931420;</w:t>
      </w:r>
    </w:p>
    <w:p w14:paraId="7AB93BAC" w14:textId="77777777" w:rsidR="00D93E2D" w:rsidRPr="00D93E2D" w:rsidRDefault="00D93E2D" w:rsidP="00D93E2D">
      <w:pPr>
        <w:spacing w:after="0" w:line="240" w:lineRule="auto"/>
        <w:rPr>
          <w:rFonts w:ascii="Courier" w:hAnsi="Courier"/>
        </w:rPr>
      </w:pPr>
      <w:r w:rsidRPr="00D93E2D">
        <w:rPr>
          <w:rFonts w:ascii="Courier" w:hAnsi="Courier"/>
        </w:rPr>
        <w:tab/>
        <w:t>clear: both;</w:t>
      </w:r>
    </w:p>
    <w:p w14:paraId="5BEA03E3" w14:textId="77777777" w:rsidR="00D93E2D" w:rsidRPr="00D93E2D" w:rsidRDefault="00D93E2D" w:rsidP="00D93E2D">
      <w:pPr>
        <w:spacing w:after="0" w:line="240" w:lineRule="auto"/>
        <w:rPr>
          <w:rFonts w:ascii="Courier" w:hAnsi="Courier"/>
        </w:rPr>
      </w:pPr>
      <w:r w:rsidRPr="00D93E2D">
        <w:rPr>
          <w:rFonts w:ascii="Courier" w:hAnsi="Courier"/>
        </w:rPr>
        <w:t>}</w:t>
      </w:r>
    </w:p>
    <w:p w14:paraId="3BA3F53B" w14:textId="77777777" w:rsidR="00D93E2D" w:rsidRPr="00D93E2D" w:rsidRDefault="00D93E2D" w:rsidP="00D93E2D">
      <w:pPr>
        <w:spacing w:after="0" w:line="240" w:lineRule="auto"/>
        <w:rPr>
          <w:rFonts w:ascii="Courier" w:hAnsi="Courier"/>
        </w:rPr>
      </w:pPr>
      <w:r w:rsidRPr="00D93E2D">
        <w:rPr>
          <w:rFonts w:ascii="Courier" w:hAnsi="Courier"/>
        </w:rPr>
        <w:t>footer p {</w:t>
      </w:r>
    </w:p>
    <w:p w14:paraId="1C03A324" w14:textId="77777777" w:rsidR="00D93E2D" w:rsidRPr="00D93E2D" w:rsidRDefault="00D93E2D" w:rsidP="00D93E2D">
      <w:pPr>
        <w:spacing w:after="0" w:line="240" w:lineRule="auto"/>
        <w:rPr>
          <w:rFonts w:ascii="Courier" w:hAnsi="Courier"/>
        </w:rPr>
      </w:pPr>
      <w:r w:rsidRPr="00D93E2D">
        <w:rPr>
          <w:rFonts w:ascii="Courier" w:hAnsi="Courier"/>
        </w:rPr>
        <w:tab/>
        <w:t>text-align: center;</w:t>
      </w:r>
    </w:p>
    <w:p w14:paraId="52965339" w14:textId="77777777" w:rsidR="00D93E2D" w:rsidRPr="00D93E2D" w:rsidRDefault="00D93E2D" w:rsidP="00D93E2D">
      <w:pPr>
        <w:spacing w:after="0" w:line="240" w:lineRule="auto"/>
        <w:rPr>
          <w:rFonts w:ascii="Courier" w:hAnsi="Courier"/>
        </w:rPr>
      </w:pPr>
      <w:r w:rsidRPr="00D93E2D">
        <w:rPr>
          <w:rFonts w:ascii="Courier" w:hAnsi="Courier"/>
        </w:rPr>
        <w:tab/>
        <w:t>color: white;</w:t>
      </w:r>
    </w:p>
    <w:p w14:paraId="6C03A5EB" w14:textId="77777777" w:rsidR="00D93E2D" w:rsidRPr="00D93E2D" w:rsidRDefault="00D93E2D" w:rsidP="00D93E2D">
      <w:pPr>
        <w:spacing w:after="0" w:line="240" w:lineRule="auto"/>
        <w:rPr>
          <w:rFonts w:ascii="Courier" w:hAnsi="Courier"/>
        </w:rPr>
      </w:pPr>
      <w:r w:rsidRPr="00D93E2D">
        <w:rPr>
          <w:rFonts w:ascii="Courier" w:hAnsi="Courier"/>
        </w:rPr>
        <w:tab/>
        <w:t>padding: 1em 0;</w:t>
      </w:r>
    </w:p>
    <w:p w14:paraId="63011E02" w14:textId="77777777" w:rsidR="00D93E2D" w:rsidRPr="00D93E2D" w:rsidRDefault="00D93E2D" w:rsidP="00D93E2D">
      <w:pPr>
        <w:spacing w:after="0" w:line="240" w:lineRule="auto"/>
        <w:rPr>
          <w:rFonts w:ascii="Courier" w:hAnsi="Courier"/>
        </w:rPr>
      </w:pPr>
      <w:r w:rsidRPr="00D93E2D">
        <w:rPr>
          <w:rFonts w:ascii="Courier" w:hAnsi="Courier"/>
        </w:rPr>
        <w:t>}</w:t>
      </w:r>
    </w:p>
    <w:p w14:paraId="1CB9F55B" w14:textId="18D9A0A3" w:rsidR="005A68A0" w:rsidRDefault="005A68A0" w:rsidP="005A68A0">
      <w:pPr>
        <w:spacing w:after="0" w:line="240" w:lineRule="auto"/>
      </w:pPr>
      <w:r>
        <w:br w:type="page"/>
      </w:r>
    </w:p>
    <w:p w14:paraId="351807E0" w14:textId="0629810F" w:rsidR="00D15554" w:rsidRDefault="00D15554" w:rsidP="00732817">
      <w:pPr>
        <w:pStyle w:val="Heading1"/>
        <w:rPr>
          <w:rFonts w:cs="Arial"/>
        </w:rPr>
      </w:pPr>
      <w:bookmarkStart w:id="7" w:name="_Toc511734171"/>
      <w:r>
        <w:rPr>
          <w:noProof/>
        </w:rPr>
        <w:lastRenderedPageBreak/>
        <w:t xml:space="preserve">Halloween Exercise, Part </w:t>
      </w:r>
      <w:r w:rsidR="005316F9">
        <w:rPr>
          <w:noProof/>
        </w:rPr>
        <w:t>10</w:t>
      </w:r>
      <w:bookmarkEnd w:id="7"/>
    </w:p>
    <w:p w14:paraId="01E01AE6" w14:textId="2B8F9C65" w:rsidR="00D15554" w:rsidRDefault="00B6273E" w:rsidP="005316F9">
      <w:r>
        <w:t>As is usually the case, this Halloween exercise reinforced concepts introduced in the previous example. The &lt;table&gt;</w:t>
      </w:r>
      <w:r w:rsidR="005A4492">
        <w:t>,</w:t>
      </w:r>
      <w:r>
        <w:t xml:space="preserve"> &lt;</w:t>
      </w:r>
      <w:proofErr w:type="spellStart"/>
      <w:r>
        <w:t>tr</w:t>
      </w:r>
      <w:proofErr w:type="spellEnd"/>
      <w:r>
        <w:t>&gt;</w:t>
      </w:r>
      <w:r w:rsidR="005A4492">
        <w:t>,</w:t>
      </w:r>
      <w:r>
        <w:t xml:space="preserve"> &lt;td&gt;</w:t>
      </w:r>
      <w:r w:rsidR="005A4492">
        <w:t>, and</w:t>
      </w:r>
      <w:r>
        <w:t xml:space="preserve"> &lt;</w:t>
      </w:r>
      <w:proofErr w:type="spellStart"/>
      <w:r>
        <w:t>th</w:t>
      </w:r>
      <w:proofErr w:type="spellEnd"/>
      <w:r>
        <w:t>&gt; tag</w:t>
      </w:r>
      <w:r w:rsidR="005A4492">
        <w:t>s are again used in the HTML to establish the structure of the table, followed up with styling of the table within the CSS.</w:t>
      </w:r>
    </w:p>
    <w:p w14:paraId="3F6F9FD7" w14:textId="096C3E6A" w:rsidR="005A4492" w:rsidRDefault="005A4492" w:rsidP="005316F9">
      <w:r>
        <w:t>New to this exercise are the links in the “Description” column and the background color of the “Price” column.</w:t>
      </w:r>
      <w:r w:rsidR="0059189A">
        <w:t xml:space="preserve"> To use links within a table, the &lt;a&gt; tags simply get nested within the &lt;td&gt; tags. The background color was added in the CSS. Using the selector </w:t>
      </w:r>
      <w:r w:rsidR="0059189A" w:rsidRPr="0059189A">
        <w:rPr>
          <w:rStyle w:val="Courierforcode"/>
        </w:rPr>
        <w:t>td: last-child</w:t>
      </w:r>
      <w:r w:rsidR="0059189A">
        <w:t xml:space="preserve"> made it possible to easily add the </w:t>
      </w:r>
      <w:r w:rsidR="0059189A" w:rsidRPr="0059189A">
        <w:rPr>
          <w:rStyle w:val="Courierforcode"/>
        </w:rPr>
        <w:t>background-color</w:t>
      </w:r>
      <w:r w:rsidR="0059189A">
        <w:t xml:space="preserve"> property to only the last column.</w:t>
      </w:r>
    </w:p>
    <w:p w14:paraId="08873E4A" w14:textId="736EEC4E" w:rsidR="001C49BE" w:rsidRDefault="001C49BE" w:rsidP="00D15554"/>
    <w:p w14:paraId="6B2A705F" w14:textId="6940F2B8" w:rsidR="00D708BF" w:rsidRPr="00D708BF" w:rsidRDefault="00D708BF" w:rsidP="00D15554">
      <w:pPr>
        <w:rPr>
          <w:rStyle w:val="IntenseReference"/>
        </w:rPr>
      </w:pPr>
      <w:r w:rsidRPr="00D708BF">
        <w:rPr>
          <w:rStyle w:val="IntenseReference"/>
        </w:rPr>
        <w:t xml:space="preserve">The </w:t>
      </w:r>
      <w:r w:rsidR="008E0BA7">
        <w:rPr>
          <w:rStyle w:val="IntenseReference"/>
        </w:rPr>
        <w:t>finished page</w:t>
      </w:r>
      <w:r w:rsidR="001E32E0">
        <w:rPr>
          <w:rStyle w:val="IntenseReference"/>
        </w:rPr>
        <w:t xml:space="preserve"> for Halloween Exercise, Part 10</w:t>
      </w:r>
      <w:r w:rsidRPr="00D708BF">
        <w:rPr>
          <w:rStyle w:val="IntenseReference"/>
        </w:rPr>
        <w:t>.</w:t>
      </w:r>
    </w:p>
    <w:p w14:paraId="250E4117" w14:textId="296C4004" w:rsidR="005B2BEF" w:rsidRDefault="005316F9" w:rsidP="00D15554">
      <w:r>
        <w:rPr>
          <w:noProof/>
        </w:rPr>
        <w:drawing>
          <wp:inline distT="0" distB="0" distL="0" distR="0" wp14:anchorId="38E09F10" wp14:editId="7EE0B0A0">
            <wp:extent cx="5943600" cy="5344795"/>
            <wp:effectExtent l="25400" t="25400" r="254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loweenT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344795"/>
                    </a:xfrm>
                    <a:prstGeom prst="rect">
                      <a:avLst/>
                    </a:prstGeom>
                    <a:ln>
                      <a:solidFill>
                        <a:schemeClr val="accent1"/>
                      </a:solidFill>
                    </a:ln>
                  </pic:spPr>
                </pic:pic>
              </a:graphicData>
            </a:graphic>
          </wp:inline>
        </w:drawing>
      </w:r>
    </w:p>
    <w:p w14:paraId="2F6BA2D0" w14:textId="1126B64D" w:rsidR="008E0BA7" w:rsidRDefault="00D708BF" w:rsidP="005316F9">
      <w:pPr>
        <w:spacing w:after="0" w:line="240" w:lineRule="auto"/>
        <w:rPr>
          <w:rStyle w:val="IntenseReference"/>
        </w:rPr>
      </w:pPr>
      <w:r>
        <w:rPr>
          <w:rFonts w:cs="Arial"/>
        </w:rPr>
        <w:br w:type="page"/>
      </w:r>
    </w:p>
    <w:p w14:paraId="358428EF" w14:textId="64D6DB3F" w:rsidR="00D708BF" w:rsidRDefault="00D708BF" w:rsidP="00D15554">
      <w:pPr>
        <w:rPr>
          <w:rStyle w:val="IntenseReference"/>
        </w:rPr>
      </w:pPr>
      <w:r>
        <w:rPr>
          <w:rStyle w:val="IntenseReference"/>
        </w:rPr>
        <w:lastRenderedPageBreak/>
        <w:t xml:space="preserve">HTML for Halloween Exercise, Part </w:t>
      </w:r>
      <w:r w:rsidR="005316F9">
        <w:rPr>
          <w:rStyle w:val="IntenseReference"/>
        </w:rPr>
        <w:t>10</w:t>
      </w:r>
    </w:p>
    <w:p w14:paraId="46C2629F" w14:textId="77777777" w:rsidR="005316F9" w:rsidRPr="005316F9" w:rsidRDefault="005316F9" w:rsidP="005316F9">
      <w:pPr>
        <w:spacing w:after="0" w:line="240" w:lineRule="auto"/>
        <w:rPr>
          <w:rStyle w:val="Courierforcode"/>
        </w:rPr>
      </w:pPr>
      <w:proofErr w:type="gramStart"/>
      <w:r w:rsidRPr="005316F9">
        <w:rPr>
          <w:rStyle w:val="Courierforcode"/>
        </w:rPr>
        <w:t>&lt;!DOCTYPE</w:t>
      </w:r>
      <w:proofErr w:type="gramEnd"/>
      <w:r w:rsidRPr="005316F9">
        <w:rPr>
          <w:rStyle w:val="Courierforcode"/>
        </w:rPr>
        <w:t xml:space="preserve"> html&gt;</w:t>
      </w:r>
    </w:p>
    <w:p w14:paraId="2A4E3CAA" w14:textId="77777777" w:rsidR="005316F9" w:rsidRPr="005316F9" w:rsidRDefault="005316F9" w:rsidP="005316F9">
      <w:pPr>
        <w:spacing w:after="0" w:line="240" w:lineRule="auto"/>
        <w:rPr>
          <w:rStyle w:val="Courierforcode"/>
        </w:rPr>
      </w:pPr>
    </w:p>
    <w:p w14:paraId="167A0380" w14:textId="77777777" w:rsidR="005316F9" w:rsidRPr="005316F9" w:rsidRDefault="005316F9" w:rsidP="005316F9">
      <w:pPr>
        <w:spacing w:after="0" w:line="240" w:lineRule="auto"/>
        <w:rPr>
          <w:rStyle w:val="Courierforcode"/>
        </w:rPr>
      </w:pPr>
      <w:r w:rsidRPr="005316F9">
        <w:rPr>
          <w:rStyle w:val="Courierforcode"/>
        </w:rPr>
        <w:t xml:space="preserve">&lt;html </w:t>
      </w:r>
      <w:proofErr w:type="spellStart"/>
      <w:r w:rsidRPr="005316F9">
        <w:rPr>
          <w:rStyle w:val="Courierforcode"/>
        </w:rPr>
        <w:t>lang</w:t>
      </w:r>
      <w:proofErr w:type="spellEnd"/>
      <w:r w:rsidRPr="005316F9">
        <w:rPr>
          <w:rStyle w:val="Courierforcode"/>
        </w:rPr>
        <w:t>="</w:t>
      </w:r>
      <w:proofErr w:type="spellStart"/>
      <w:r w:rsidRPr="005316F9">
        <w:rPr>
          <w:rStyle w:val="Courierforcode"/>
        </w:rPr>
        <w:t>en</w:t>
      </w:r>
      <w:proofErr w:type="spellEnd"/>
      <w:r w:rsidRPr="005316F9">
        <w:rPr>
          <w:rStyle w:val="Courierforcode"/>
        </w:rPr>
        <w:t>"&gt;</w:t>
      </w:r>
    </w:p>
    <w:p w14:paraId="61E512C0" w14:textId="77777777" w:rsidR="005316F9" w:rsidRPr="005316F9" w:rsidRDefault="005316F9" w:rsidP="005316F9">
      <w:pPr>
        <w:spacing w:after="0" w:line="240" w:lineRule="auto"/>
        <w:rPr>
          <w:rStyle w:val="Courierforcode"/>
        </w:rPr>
      </w:pPr>
      <w:r w:rsidRPr="005316F9">
        <w:rPr>
          <w:rStyle w:val="Courierforcode"/>
        </w:rPr>
        <w:t>&lt;head&gt;</w:t>
      </w:r>
    </w:p>
    <w:p w14:paraId="2C0D3401" w14:textId="77777777" w:rsidR="005316F9" w:rsidRPr="005316F9" w:rsidRDefault="005316F9" w:rsidP="005316F9">
      <w:pPr>
        <w:spacing w:after="0" w:line="240" w:lineRule="auto"/>
        <w:rPr>
          <w:rStyle w:val="Courierforcode"/>
        </w:rPr>
      </w:pPr>
      <w:r w:rsidRPr="005316F9">
        <w:rPr>
          <w:rStyle w:val="Courierforcode"/>
        </w:rPr>
        <w:tab/>
        <w:t>&lt;meta charset="utf-8" /&gt;</w:t>
      </w:r>
    </w:p>
    <w:p w14:paraId="1190E58E" w14:textId="77777777" w:rsidR="005316F9" w:rsidRPr="005316F9" w:rsidRDefault="005316F9" w:rsidP="005316F9">
      <w:pPr>
        <w:spacing w:after="0" w:line="240" w:lineRule="auto"/>
        <w:rPr>
          <w:rStyle w:val="Courierforcode"/>
        </w:rPr>
      </w:pPr>
      <w:r w:rsidRPr="005316F9">
        <w:rPr>
          <w:rStyle w:val="Courierforcode"/>
        </w:rPr>
        <w:tab/>
        <w:t>&lt;meta name="viewport" content="width=device-width, initial-scale=1"&gt;</w:t>
      </w:r>
    </w:p>
    <w:p w14:paraId="7EC32E3B" w14:textId="77777777" w:rsidR="005316F9" w:rsidRPr="005316F9" w:rsidRDefault="005316F9" w:rsidP="005316F9">
      <w:pPr>
        <w:spacing w:after="0" w:line="240" w:lineRule="auto"/>
        <w:rPr>
          <w:rStyle w:val="Courierforcode"/>
        </w:rPr>
      </w:pPr>
      <w:r w:rsidRPr="005316F9">
        <w:rPr>
          <w:rStyle w:val="Courierforcode"/>
        </w:rPr>
        <w:tab/>
        <w:t>&lt;title&gt;Halloween Store&lt;/title&gt;</w:t>
      </w:r>
    </w:p>
    <w:p w14:paraId="20D18FBC" w14:textId="77777777" w:rsidR="005316F9" w:rsidRPr="005316F9" w:rsidRDefault="005316F9" w:rsidP="005316F9">
      <w:pPr>
        <w:spacing w:after="0" w:line="240" w:lineRule="auto"/>
        <w:rPr>
          <w:rStyle w:val="Courierforcode"/>
        </w:rPr>
      </w:pPr>
      <w:r w:rsidRPr="005316F9">
        <w:rPr>
          <w:rStyle w:val="Courierforcode"/>
        </w:rPr>
        <w:tab/>
        <w:t xml:space="preserve">&lt;link </w:t>
      </w:r>
      <w:proofErr w:type="spellStart"/>
      <w:r w:rsidRPr="005316F9">
        <w:rPr>
          <w:rStyle w:val="Courierforcode"/>
        </w:rPr>
        <w:t>rel</w:t>
      </w:r>
      <w:proofErr w:type="spellEnd"/>
      <w:r w:rsidRPr="005316F9">
        <w:rPr>
          <w:rStyle w:val="Courierforcode"/>
        </w:rPr>
        <w:t xml:space="preserve">="stylesheet" </w:t>
      </w:r>
      <w:proofErr w:type="spellStart"/>
      <w:r w:rsidRPr="005316F9">
        <w:rPr>
          <w:rStyle w:val="Courierforcode"/>
        </w:rPr>
        <w:t>href</w:t>
      </w:r>
      <w:proofErr w:type="spellEnd"/>
      <w:r w:rsidRPr="005316F9">
        <w:rPr>
          <w:rStyle w:val="Courierforcode"/>
        </w:rPr>
        <w:t>="styles/normalize.css"&gt;</w:t>
      </w:r>
    </w:p>
    <w:p w14:paraId="2283F458" w14:textId="77777777" w:rsidR="005316F9" w:rsidRPr="005316F9" w:rsidRDefault="005316F9" w:rsidP="005316F9">
      <w:pPr>
        <w:spacing w:after="0" w:line="240" w:lineRule="auto"/>
        <w:rPr>
          <w:rStyle w:val="Courierforcode"/>
        </w:rPr>
      </w:pPr>
      <w:r w:rsidRPr="005316F9">
        <w:rPr>
          <w:rStyle w:val="Courierforcode"/>
        </w:rPr>
        <w:tab/>
        <w:t xml:space="preserve">&lt;link </w:t>
      </w:r>
      <w:proofErr w:type="spellStart"/>
      <w:r w:rsidRPr="005316F9">
        <w:rPr>
          <w:rStyle w:val="Courierforcode"/>
        </w:rPr>
        <w:t>rel</w:t>
      </w:r>
      <w:proofErr w:type="spellEnd"/>
      <w:r w:rsidRPr="005316F9">
        <w:rPr>
          <w:rStyle w:val="Courierforcode"/>
        </w:rPr>
        <w:t xml:space="preserve">="stylesheet" </w:t>
      </w:r>
      <w:proofErr w:type="spellStart"/>
      <w:r w:rsidRPr="005316F9">
        <w:rPr>
          <w:rStyle w:val="Courierforcode"/>
        </w:rPr>
        <w:t>href</w:t>
      </w:r>
      <w:proofErr w:type="spellEnd"/>
      <w:r w:rsidRPr="005316F9">
        <w:rPr>
          <w:rStyle w:val="Courierforcode"/>
        </w:rPr>
        <w:t>="styles/main.css"&gt;</w:t>
      </w:r>
    </w:p>
    <w:p w14:paraId="3B418DAA" w14:textId="77777777" w:rsidR="005316F9" w:rsidRPr="005316F9" w:rsidRDefault="005316F9" w:rsidP="005316F9">
      <w:pPr>
        <w:spacing w:after="0" w:line="240" w:lineRule="auto"/>
        <w:rPr>
          <w:rStyle w:val="Courierforcode"/>
        </w:rPr>
      </w:pPr>
      <w:r w:rsidRPr="005316F9">
        <w:rPr>
          <w:rStyle w:val="Courierforcode"/>
        </w:rPr>
        <w:t>&lt;/head&gt;</w:t>
      </w:r>
    </w:p>
    <w:p w14:paraId="5CE4875A" w14:textId="77777777" w:rsidR="005316F9" w:rsidRPr="005316F9" w:rsidRDefault="005316F9" w:rsidP="005316F9">
      <w:pPr>
        <w:spacing w:after="0" w:line="240" w:lineRule="auto"/>
        <w:rPr>
          <w:rStyle w:val="Courierforcode"/>
        </w:rPr>
      </w:pPr>
    </w:p>
    <w:p w14:paraId="4629644E" w14:textId="77777777" w:rsidR="005316F9" w:rsidRPr="005316F9" w:rsidRDefault="005316F9" w:rsidP="005316F9">
      <w:pPr>
        <w:spacing w:after="0" w:line="240" w:lineRule="auto"/>
        <w:rPr>
          <w:rStyle w:val="Courierforcode"/>
        </w:rPr>
      </w:pPr>
      <w:r w:rsidRPr="005316F9">
        <w:rPr>
          <w:rStyle w:val="Courierforcode"/>
        </w:rPr>
        <w:t>&lt;body&gt;</w:t>
      </w:r>
    </w:p>
    <w:p w14:paraId="3CF9F1A8" w14:textId="77777777" w:rsidR="005316F9" w:rsidRPr="005316F9" w:rsidRDefault="005316F9" w:rsidP="005316F9">
      <w:pPr>
        <w:spacing w:after="0" w:line="240" w:lineRule="auto"/>
        <w:rPr>
          <w:rStyle w:val="Courierforcode"/>
        </w:rPr>
      </w:pPr>
    </w:p>
    <w:p w14:paraId="5BB89465" w14:textId="77777777" w:rsidR="005316F9" w:rsidRPr="005316F9" w:rsidRDefault="005316F9" w:rsidP="005316F9">
      <w:pPr>
        <w:spacing w:after="0" w:line="240" w:lineRule="auto"/>
        <w:rPr>
          <w:rStyle w:val="Courierforcode"/>
        </w:rPr>
      </w:pPr>
    </w:p>
    <w:p w14:paraId="5321C2C7" w14:textId="77777777" w:rsidR="005316F9" w:rsidRPr="005316F9" w:rsidRDefault="005316F9" w:rsidP="005316F9">
      <w:pPr>
        <w:spacing w:after="0" w:line="240" w:lineRule="auto"/>
        <w:rPr>
          <w:rStyle w:val="Courierforcode"/>
        </w:rPr>
      </w:pPr>
      <w:r w:rsidRPr="005316F9">
        <w:rPr>
          <w:rStyle w:val="Courierforcode"/>
        </w:rPr>
        <w:t>&lt;header&gt;</w:t>
      </w:r>
    </w:p>
    <w:p w14:paraId="513A2F33" w14:textId="77777777" w:rsidR="005316F9" w:rsidRPr="005316F9" w:rsidRDefault="005316F9" w:rsidP="005316F9">
      <w:pPr>
        <w:spacing w:after="0" w:line="240" w:lineRule="auto"/>
        <w:rPr>
          <w:rStyle w:val="Courierforcode"/>
        </w:rPr>
      </w:pPr>
      <w:r w:rsidRPr="005316F9">
        <w:rPr>
          <w:rStyle w:val="Courierforcode"/>
        </w:rPr>
        <w:tab/>
        <w:t>&lt;</w:t>
      </w:r>
      <w:proofErr w:type="spellStart"/>
      <w:r w:rsidRPr="005316F9">
        <w:rPr>
          <w:rStyle w:val="Courierforcode"/>
        </w:rPr>
        <w:t>img</w:t>
      </w:r>
      <w:proofErr w:type="spellEnd"/>
      <w:r w:rsidRPr="005316F9">
        <w:rPr>
          <w:rStyle w:val="Courierforcode"/>
        </w:rPr>
        <w:t xml:space="preserve"> </w:t>
      </w:r>
      <w:proofErr w:type="spellStart"/>
      <w:r w:rsidRPr="005316F9">
        <w:rPr>
          <w:rStyle w:val="Courierforcode"/>
        </w:rPr>
        <w:t>src</w:t>
      </w:r>
      <w:proofErr w:type="spellEnd"/>
      <w:r w:rsidRPr="005316F9">
        <w:rPr>
          <w:rStyle w:val="Courierforcode"/>
        </w:rPr>
        <w:t>="images/pumpkin.gif" alt="pumpkin"&gt;</w:t>
      </w:r>
    </w:p>
    <w:p w14:paraId="40318860" w14:textId="77777777" w:rsidR="005316F9" w:rsidRPr="005316F9" w:rsidRDefault="005316F9" w:rsidP="005316F9">
      <w:pPr>
        <w:spacing w:after="0" w:line="240" w:lineRule="auto"/>
        <w:rPr>
          <w:rStyle w:val="Courierforcode"/>
        </w:rPr>
      </w:pPr>
      <w:r w:rsidRPr="005316F9">
        <w:rPr>
          <w:rStyle w:val="Courierforcode"/>
        </w:rPr>
        <w:tab/>
        <w:t>&lt;h2&gt;The Halloween Store&lt;/h2&gt;</w:t>
      </w:r>
    </w:p>
    <w:p w14:paraId="4749A457" w14:textId="77777777" w:rsidR="005316F9" w:rsidRPr="005316F9" w:rsidRDefault="005316F9" w:rsidP="005316F9">
      <w:pPr>
        <w:spacing w:after="0" w:line="240" w:lineRule="auto"/>
        <w:rPr>
          <w:rStyle w:val="Courierforcode"/>
        </w:rPr>
      </w:pPr>
      <w:r w:rsidRPr="005316F9">
        <w:rPr>
          <w:rStyle w:val="Courierforcode"/>
        </w:rPr>
        <w:tab/>
        <w:t xml:space="preserve">&lt;h3&gt;For the little Goblin in all of </w:t>
      </w:r>
      <w:proofErr w:type="gramStart"/>
      <w:r w:rsidRPr="005316F9">
        <w:rPr>
          <w:rStyle w:val="Courierforcode"/>
        </w:rPr>
        <w:t>us!&lt;</w:t>
      </w:r>
      <w:proofErr w:type="gramEnd"/>
      <w:r w:rsidRPr="005316F9">
        <w:rPr>
          <w:rStyle w:val="Courierforcode"/>
        </w:rPr>
        <w:t>/h3&gt;</w:t>
      </w:r>
    </w:p>
    <w:p w14:paraId="6F3272CC" w14:textId="77777777" w:rsidR="005316F9" w:rsidRPr="005316F9" w:rsidRDefault="005316F9" w:rsidP="005316F9">
      <w:pPr>
        <w:spacing w:after="0" w:line="240" w:lineRule="auto"/>
        <w:rPr>
          <w:rStyle w:val="Courierforcode"/>
        </w:rPr>
      </w:pPr>
      <w:r w:rsidRPr="005316F9">
        <w:rPr>
          <w:rStyle w:val="Courierforcode"/>
        </w:rPr>
        <w:t>&lt;/header&gt;</w:t>
      </w:r>
    </w:p>
    <w:p w14:paraId="7D6AEA1A" w14:textId="77777777" w:rsidR="005316F9" w:rsidRPr="005316F9" w:rsidRDefault="005316F9" w:rsidP="005316F9">
      <w:pPr>
        <w:spacing w:after="0" w:line="240" w:lineRule="auto"/>
        <w:rPr>
          <w:rStyle w:val="Courierforcode"/>
        </w:rPr>
      </w:pPr>
    </w:p>
    <w:p w14:paraId="09A3DA2A" w14:textId="77777777" w:rsidR="005316F9" w:rsidRPr="005316F9" w:rsidRDefault="005316F9" w:rsidP="005316F9">
      <w:pPr>
        <w:spacing w:after="0" w:line="240" w:lineRule="auto"/>
        <w:rPr>
          <w:rStyle w:val="Courierforcode"/>
        </w:rPr>
      </w:pPr>
    </w:p>
    <w:p w14:paraId="6DF53454" w14:textId="77777777" w:rsidR="005316F9" w:rsidRPr="005316F9" w:rsidRDefault="005316F9" w:rsidP="005316F9">
      <w:pPr>
        <w:spacing w:after="0" w:line="240" w:lineRule="auto"/>
        <w:rPr>
          <w:rStyle w:val="Courierforcode"/>
        </w:rPr>
      </w:pPr>
      <w:r w:rsidRPr="005316F9">
        <w:rPr>
          <w:rStyle w:val="Courierforcode"/>
        </w:rPr>
        <w:tab/>
        <w:t>&lt;</w:t>
      </w:r>
      <w:proofErr w:type="spellStart"/>
      <w:r w:rsidRPr="005316F9">
        <w:rPr>
          <w:rStyle w:val="Courierforcode"/>
        </w:rPr>
        <w:t>nav</w:t>
      </w:r>
      <w:proofErr w:type="spellEnd"/>
      <w:r w:rsidRPr="005316F9">
        <w:rPr>
          <w:rStyle w:val="Courierforcode"/>
        </w:rPr>
        <w:t xml:space="preserve"> id="</w:t>
      </w:r>
      <w:proofErr w:type="spellStart"/>
      <w:r w:rsidRPr="005316F9">
        <w:rPr>
          <w:rStyle w:val="Courierforcode"/>
        </w:rPr>
        <w:t>nav_menu</w:t>
      </w:r>
      <w:proofErr w:type="spellEnd"/>
      <w:r w:rsidRPr="005316F9">
        <w:rPr>
          <w:rStyle w:val="Courierforcode"/>
        </w:rPr>
        <w:t>"&gt;</w:t>
      </w:r>
    </w:p>
    <w:p w14:paraId="72E567C2"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t>&lt;</w:t>
      </w:r>
      <w:proofErr w:type="spellStart"/>
      <w:r w:rsidRPr="005316F9">
        <w:rPr>
          <w:rStyle w:val="Courierforcode"/>
        </w:rPr>
        <w:t>ul</w:t>
      </w:r>
      <w:proofErr w:type="spellEnd"/>
      <w:r w:rsidRPr="005316F9">
        <w:rPr>
          <w:rStyle w:val="Courierforcode"/>
        </w:rPr>
        <w:t>&gt;</w:t>
      </w:r>
    </w:p>
    <w:p w14:paraId="65CA7762"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="index.html"&gt;Home&lt;/a&gt;&lt;/li&gt;</w:t>
      </w:r>
    </w:p>
    <w:p w14:paraId="2352D8D3"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="products.html" class="current"&gt;Product List&lt;/a&gt;&lt;/li&gt;</w:t>
      </w:r>
    </w:p>
    <w:p w14:paraId="3C54D18C"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="personal.html"&gt;Personal&lt;/a&gt;&lt;/li&gt;</w:t>
      </w:r>
    </w:p>
    <w:p w14:paraId="1CF7B8DC"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="decorating.html"&gt;Decorating Ideas&lt;/a&gt;</w:t>
      </w:r>
    </w:p>
    <w:p w14:paraId="667B90F5"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ul</w:t>
      </w:r>
      <w:proofErr w:type="spellEnd"/>
      <w:r w:rsidRPr="005316F9">
        <w:rPr>
          <w:rStyle w:val="Courierforcode"/>
        </w:rPr>
        <w:t>&gt;</w:t>
      </w:r>
    </w:p>
    <w:p w14:paraId="2D74FA52"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r>
      <w:r w:rsidRPr="005316F9">
        <w:rPr>
          <w:rStyle w:val="Courierforcode"/>
        </w:rPr>
        <w:tab/>
        <w:t>&lt;li&gt;&lt;a&gt;Outdoor&lt;/a&gt;&lt;/li&gt;</w:t>
      </w:r>
    </w:p>
    <w:p w14:paraId="7BB3E42B"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r>
      <w:r w:rsidRPr="005316F9">
        <w:rPr>
          <w:rStyle w:val="Courierforcode"/>
        </w:rPr>
        <w:tab/>
        <w:t>&lt;li&gt;&lt;a&gt;Indoor&lt;/a&gt;&lt;/li&gt;</w:t>
      </w:r>
    </w:p>
    <w:p w14:paraId="3F45314B"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r>
      <w:r w:rsidRPr="005316F9">
        <w:rPr>
          <w:rStyle w:val="Courierforcode"/>
        </w:rPr>
        <w:tab/>
        <w:t>&lt;li&gt;&lt;a&gt;Table&lt;/a&gt;&lt;/li&gt;</w:t>
      </w:r>
    </w:p>
    <w:p w14:paraId="5C80E4D5"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r>
      <w:r w:rsidRPr="005316F9">
        <w:rPr>
          <w:rStyle w:val="Courierforcode"/>
        </w:rPr>
        <w:tab/>
        <w:t>&lt;li&gt;&lt;a&gt;Treats&lt;/a&gt;&lt;/li&gt;</w:t>
      </w:r>
    </w:p>
    <w:p w14:paraId="57D7B05F"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ul</w:t>
      </w:r>
      <w:proofErr w:type="spellEnd"/>
      <w:r w:rsidRPr="005316F9">
        <w:rPr>
          <w:rStyle w:val="Courierforcode"/>
        </w:rPr>
        <w:t>&gt;&lt;/li&gt;</w:t>
      </w:r>
    </w:p>
    <w:p w14:paraId="0896030F"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="email.html"&gt;Join Email&lt;/a&gt;&lt;/li&gt;</w:t>
      </w:r>
    </w:p>
    <w:p w14:paraId="7E00020E"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t>&lt;/</w:t>
      </w:r>
      <w:proofErr w:type="spellStart"/>
      <w:r w:rsidRPr="005316F9">
        <w:rPr>
          <w:rStyle w:val="Courierforcode"/>
        </w:rPr>
        <w:t>ul</w:t>
      </w:r>
      <w:proofErr w:type="spellEnd"/>
      <w:r w:rsidRPr="005316F9">
        <w:rPr>
          <w:rStyle w:val="Courierforcode"/>
        </w:rPr>
        <w:t>&gt;</w:t>
      </w:r>
    </w:p>
    <w:p w14:paraId="615BC859" w14:textId="77777777" w:rsidR="005316F9" w:rsidRPr="005316F9" w:rsidRDefault="005316F9" w:rsidP="005316F9">
      <w:pPr>
        <w:spacing w:after="0" w:line="240" w:lineRule="auto"/>
        <w:rPr>
          <w:rStyle w:val="Courierforcode"/>
        </w:rPr>
      </w:pPr>
      <w:r w:rsidRPr="005316F9">
        <w:rPr>
          <w:rStyle w:val="Courierforcode"/>
        </w:rPr>
        <w:tab/>
        <w:t>&lt;/</w:t>
      </w:r>
      <w:proofErr w:type="spellStart"/>
      <w:r w:rsidRPr="005316F9">
        <w:rPr>
          <w:rStyle w:val="Courierforcode"/>
        </w:rPr>
        <w:t>nav</w:t>
      </w:r>
      <w:proofErr w:type="spellEnd"/>
      <w:r w:rsidRPr="005316F9">
        <w:rPr>
          <w:rStyle w:val="Courierforcode"/>
        </w:rPr>
        <w:t>&gt;</w:t>
      </w:r>
    </w:p>
    <w:p w14:paraId="1921E284" w14:textId="77777777" w:rsidR="005316F9" w:rsidRPr="005316F9" w:rsidRDefault="005316F9" w:rsidP="005316F9">
      <w:pPr>
        <w:spacing w:after="0" w:line="240" w:lineRule="auto"/>
        <w:rPr>
          <w:rStyle w:val="Courierforcode"/>
        </w:rPr>
      </w:pPr>
    </w:p>
    <w:p w14:paraId="43FB8FCF" w14:textId="77777777" w:rsidR="005316F9" w:rsidRPr="005316F9" w:rsidRDefault="005316F9" w:rsidP="005316F9">
      <w:pPr>
        <w:spacing w:after="0" w:line="240" w:lineRule="auto"/>
        <w:rPr>
          <w:rStyle w:val="Courierforcode"/>
        </w:rPr>
      </w:pPr>
      <w:r w:rsidRPr="005316F9">
        <w:rPr>
          <w:rStyle w:val="Courierforcode"/>
        </w:rPr>
        <w:t>&lt;aside id="sidebar"&gt;</w:t>
      </w:r>
    </w:p>
    <w:p w14:paraId="24C8D856" w14:textId="77777777" w:rsidR="005316F9" w:rsidRPr="005316F9" w:rsidRDefault="005316F9" w:rsidP="005316F9">
      <w:pPr>
        <w:spacing w:after="0" w:line="240" w:lineRule="auto"/>
        <w:rPr>
          <w:rStyle w:val="Courierforcode"/>
        </w:rPr>
      </w:pPr>
      <w:r w:rsidRPr="005316F9">
        <w:rPr>
          <w:rStyle w:val="Courierforcode"/>
        </w:rPr>
        <w:tab/>
        <w:t>&lt;</w:t>
      </w:r>
      <w:proofErr w:type="spellStart"/>
      <w:r w:rsidRPr="005316F9">
        <w:rPr>
          <w:rStyle w:val="Courierforcode"/>
        </w:rPr>
        <w:t>ul</w:t>
      </w:r>
      <w:proofErr w:type="spellEnd"/>
      <w:r w:rsidRPr="005316F9">
        <w:rPr>
          <w:rStyle w:val="Courierforcode"/>
        </w:rPr>
        <w:t>&gt;</w:t>
      </w:r>
    </w:p>
    <w:p w14:paraId="48201071"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="slides/products/props.html"&gt;Props&lt;/a&gt;</w:t>
      </w:r>
    </w:p>
    <w:p w14:paraId="1123978B"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="slides/products/costumes.html"&gt;Costumes&lt;/a&gt;</w:t>
      </w:r>
    </w:p>
    <w:p w14:paraId="1D7976D5"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="slides/products/effects.html"&gt;Special Effects&lt;/a&gt;</w:t>
      </w:r>
    </w:p>
    <w:p w14:paraId="57D079DB"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t xml:space="preserve">&lt;li&gt;&lt;a </w:t>
      </w:r>
      <w:proofErr w:type="spellStart"/>
      <w:r w:rsidRPr="005316F9">
        <w:rPr>
          <w:rStyle w:val="Courierforcode"/>
        </w:rPr>
        <w:t>href</w:t>
      </w:r>
      <w:proofErr w:type="spellEnd"/>
      <w:r w:rsidRPr="005316F9">
        <w:rPr>
          <w:rStyle w:val="Courierforcode"/>
        </w:rPr>
        <w:t>="slides/products/masks.html"&gt;Masks&lt;/a&gt;</w:t>
      </w:r>
    </w:p>
    <w:p w14:paraId="73DFB467" w14:textId="77777777" w:rsidR="005316F9" w:rsidRPr="005316F9" w:rsidRDefault="005316F9" w:rsidP="005316F9">
      <w:pPr>
        <w:spacing w:after="0" w:line="240" w:lineRule="auto"/>
        <w:rPr>
          <w:rStyle w:val="Courierforcode"/>
        </w:rPr>
      </w:pPr>
      <w:r w:rsidRPr="005316F9">
        <w:rPr>
          <w:rStyle w:val="Courierforcode"/>
        </w:rPr>
        <w:tab/>
        <w:t>&lt;/</w:t>
      </w:r>
      <w:proofErr w:type="spellStart"/>
      <w:r w:rsidRPr="005316F9">
        <w:rPr>
          <w:rStyle w:val="Courierforcode"/>
        </w:rPr>
        <w:t>ul</w:t>
      </w:r>
      <w:proofErr w:type="spellEnd"/>
      <w:r w:rsidRPr="005316F9">
        <w:rPr>
          <w:rStyle w:val="Courierforcode"/>
        </w:rPr>
        <w:t>&gt;</w:t>
      </w:r>
    </w:p>
    <w:p w14:paraId="6818B832" w14:textId="77777777" w:rsidR="005316F9" w:rsidRPr="005316F9" w:rsidRDefault="005316F9" w:rsidP="005316F9">
      <w:pPr>
        <w:spacing w:after="0" w:line="240" w:lineRule="auto"/>
        <w:rPr>
          <w:rStyle w:val="Courierforcode"/>
        </w:rPr>
      </w:pPr>
      <w:r w:rsidRPr="005316F9">
        <w:rPr>
          <w:rStyle w:val="Courierforcode"/>
        </w:rPr>
        <w:t>&lt;/aside&gt;</w:t>
      </w:r>
    </w:p>
    <w:p w14:paraId="175F3BD8" w14:textId="77777777" w:rsidR="005316F9" w:rsidRPr="005316F9" w:rsidRDefault="005316F9" w:rsidP="005316F9">
      <w:pPr>
        <w:spacing w:after="0" w:line="240" w:lineRule="auto"/>
        <w:rPr>
          <w:rStyle w:val="Courierforcode"/>
        </w:rPr>
      </w:pPr>
    </w:p>
    <w:p w14:paraId="3B87939A" w14:textId="77777777" w:rsidR="005316F9" w:rsidRPr="005316F9" w:rsidRDefault="005316F9" w:rsidP="005316F9">
      <w:pPr>
        <w:spacing w:after="0" w:line="240" w:lineRule="auto"/>
        <w:rPr>
          <w:rStyle w:val="Courierforcode"/>
        </w:rPr>
      </w:pPr>
    </w:p>
    <w:p w14:paraId="5B365562" w14:textId="77777777" w:rsidR="005316F9" w:rsidRPr="005316F9" w:rsidRDefault="005316F9" w:rsidP="005316F9">
      <w:pPr>
        <w:spacing w:after="0" w:line="240" w:lineRule="auto"/>
        <w:rPr>
          <w:rStyle w:val="Courierforcode"/>
        </w:rPr>
      </w:pPr>
      <w:r w:rsidRPr="005316F9">
        <w:rPr>
          <w:rStyle w:val="Courierforcode"/>
        </w:rPr>
        <w:lastRenderedPageBreak/>
        <w:t>&lt;section&gt;</w:t>
      </w:r>
    </w:p>
    <w:p w14:paraId="4E7673A8" w14:textId="77777777" w:rsidR="005316F9" w:rsidRPr="005316F9" w:rsidRDefault="005316F9" w:rsidP="005316F9">
      <w:pPr>
        <w:spacing w:after="0" w:line="240" w:lineRule="auto"/>
        <w:rPr>
          <w:rStyle w:val="Courierforcode"/>
        </w:rPr>
      </w:pPr>
      <w:r w:rsidRPr="005316F9">
        <w:rPr>
          <w:rStyle w:val="Courierforcode"/>
        </w:rPr>
        <w:tab/>
        <w:t>&lt;figure&gt;</w:t>
      </w:r>
    </w:p>
    <w:p w14:paraId="313FD2D1" w14:textId="77777777" w:rsidR="005316F9" w:rsidRPr="005316F9" w:rsidRDefault="005316F9" w:rsidP="005316F9">
      <w:pPr>
        <w:spacing w:after="0" w:line="240" w:lineRule="auto"/>
        <w:rPr>
          <w:rStyle w:val="Courierforcode"/>
        </w:rPr>
      </w:pPr>
      <w:r w:rsidRPr="005316F9">
        <w:rPr>
          <w:rStyle w:val="Courierforcode"/>
        </w:rPr>
        <w:tab/>
        <w:t>&lt;</w:t>
      </w:r>
      <w:proofErr w:type="spellStart"/>
      <w:r w:rsidRPr="005316F9">
        <w:rPr>
          <w:rStyle w:val="Courierforcode"/>
        </w:rPr>
        <w:t>figcaption</w:t>
      </w:r>
      <w:proofErr w:type="spellEnd"/>
      <w:r w:rsidRPr="005316F9">
        <w:rPr>
          <w:rStyle w:val="Courierforcode"/>
        </w:rPr>
        <w:t>&gt;Product List&lt;/</w:t>
      </w:r>
      <w:proofErr w:type="spellStart"/>
      <w:r w:rsidRPr="005316F9">
        <w:rPr>
          <w:rStyle w:val="Courierforcode"/>
        </w:rPr>
        <w:t>figcaption</w:t>
      </w:r>
      <w:proofErr w:type="spellEnd"/>
      <w:r w:rsidRPr="005316F9">
        <w:rPr>
          <w:rStyle w:val="Courierforcode"/>
        </w:rPr>
        <w:t>&gt;</w:t>
      </w:r>
    </w:p>
    <w:p w14:paraId="78876D25" w14:textId="77777777" w:rsidR="005316F9" w:rsidRPr="005316F9" w:rsidRDefault="005316F9" w:rsidP="005316F9">
      <w:pPr>
        <w:spacing w:after="0" w:line="240" w:lineRule="auto"/>
        <w:rPr>
          <w:rStyle w:val="Courierforcode"/>
        </w:rPr>
      </w:pPr>
      <w:r w:rsidRPr="005316F9">
        <w:rPr>
          <w:rStyle w:val="Courierforcode"/>
        </w:rPr>
        <w:tab/>
        <w:t>&lt;table&gt;</w:t>
      </w:r>
    </w:p>
    <w:p w14:paraId="7E7320BE"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&gt;</w:t>
      </w:r>
    </w:p>
    <w:p w14:paraId="21BC266A"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th</w:t>
      </w:r>
      <w:proofErr w:type="spellEnd"/>
      <w:r w:rsidRPr="005316F9">
        <w:rPr>
          <w:rStyle w:val="Courierforcode"/>
        </w:rPr>
        <w:t>&gt;Category&lt;/</w:t>
      </w:r>
      <w:proofErr w:type="spellStart"/>
      <w:r w:rsidRPr="005316F9">
        <w:rPr>
          <w:rStyle w:val="Courierforcode"/>
        </w:rPr>
        <w:t>th</w:t>
      </w:r>
      <w:proofErr w:type="spellEnd"/>
      <w:r w:rsidRPr="005316F9">
        <w:rPr>
          <w:rStyle w:val="Courierforcode"/>
        </w:rPr>
        <w:t>&gt;&lt;</w:t>
      </w:r>
      <w:proofErr w:type="spellStart"/>
      <w:r w:rsidRPr="005316F9">
        <w:rPr>
          <w:rStyle w:val="Courierforcode"/>
        </w:rPr>
        <w:t>th</w:t>
      </w:r>
      <w:proofErr w:type="spellEnd"/>
      <w:r w:rsidRPr="005316F9">
        <w:rPr>
          <w:rStyle w:val="Courierforcode"/>
        </w:rPr>
        <w:t>&gt;Description&lt;/</w:t>
      </w:r>
      <w:proofErr w:type="spellStart"/>
      <w:r w:rsidRPr="005316F9">
        <w:rPr>
          <w:rStyle w:val="Courierforcode"/>
        </w:rPr>
        <w:t>th</w:t>
      </w:r>
      <w:proofErr w:type="spellEnd"/>
      <w:r w:rsidRPr="005316F9">
        <w:rPr>
          <w:rStyle w:val="Courierforcode"/>
        </w:rPr>
        <w:t>&gt;&lt;</w:t>
      </w:r>
      <w:proofErr w:type="spellStart"/>
      <w:r w:rsidRPr="005316F9">
        <w:rPr>
          <w:rStyle w:val="Courierforcode"/>
        </w:rPr>
        <w:t>th</w:t>
      </w:r>
      <w:proofErr w:type="spellEnd"/>
      <w:r w:rsidRPr="005316F9">
        <w:rPr>
          <w:rStyle w:val="Courierforcode"/>
        </w:rPr>
        <w:t>&gt;Price&lt;/</w:t>
      </w:r>
      <w:proofErr w:type="spellStart"/>
      <w:r w:rsidRPr="005316F9">
        <w:rPr>
          <w:rStyle w:val="Courierforcode"/>
        </w:rPr>
        <w:t>th</w:t>
      </w:r>
      <w:proofErr w:type="spellEnd"/>
      <w:r w:rsidRPr="005316F9">
        <w:rPr>
          <w:rStyle w:val="Courierforcode"/>
        </w:rPr>
        <w:t>&gt;&lt;/</w:t>
      </w:r>
      <w:proofErr w:type="spellStart"/>
      <w:r w:rsidRPr="005316F9">
        <w:rPr>
          <w:rStyle w:val="Courierforcode"/>
        </w:rPr>
        <w:t>tr</w:t>
      </w:r>
      <w:proofErr w:type="spellEnd"/>
      <w:r w:rsidRPr="005316F9">
        <w:rPr>
          <w:rStyle w:val="Courierforcode"/>
        </w:rPr>
        <w:t>&gt;</w:t>
      </w:r>
    </w:p>
    <w:p w14:paraId="4A1A810E" w14:textId="77777777" w:rsidR="005316F9" w:rsidRPr="005316F9" w:rsidRDefault="005316F9" w:rsidP="005316F9">
      <w:pPr>
        <w:spacing w:after="0" w:line="240" w:lineRule="auto"/>
        <w:rPr>
          <w:rStyle w:val="Courierforcode"/>
        </w:rPr>
      </w:pPr>
    </w:p>
    <w:p w14:paraId="75D5DA0A"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tbody</w:t>
      </w:r>
      <w:proofErr w:type="spellEnd"/>
      <w:r w:rsidRPr="005316F9">
        <w:rPr>
          <w:rStyle w:val="Courierforcode"/>
        </w:rPr>
        <w:t>&gt;</w:t>
      </w:r>
    </w:p>
    <w:p w14:paraId="281A9750"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&gt;&lt;td&gt;Props&lt;/td&gt;&lt;td&gt;&lt;a </w:t>
      </w:r>
      <w:proofErr w:type="spellStart"/>
      <w:r w:rsidRPr="005316F9">
        <w:rPr>
          <w:rStyle w:val="Courierforcode"/>
        </w:rPr>
        <w:t>href</w:t>
      </w:r>
      <w:proofErr w:type="spellEnd"/>
      <w:r w:rsidRPr="005316F9">
        <w:rPr>
          <w:rStyle w:val="Courierforcode"/>
        </w:rPr>
        <w:t>="products/cat.html"&gt;20&amp;quot; Deranged cat&lt;/a&gt;&lt;/td&gt;&lt;td&gt;$39.99&lt;/td&gt;&lt;/</w:t>
      </w:r>
      <w:proofErr w:type="spellStart"/>
      <w:r w:rsidRPr="005316F9">
        <w:rPr>
          <w:rStyle w:val="Courierforcode"/>
        </w:rPr>
        <w:t>tr</w:t>
      </w:r>
      <w:proofErr w:type="spellEnd"/>
      <w:r w:rsidRPr="005316F9">
        <w:rPr>
          <w:rStyle w:val="Courierforcode"/>
        </w:rPr>
        <w:t>&gt;</w:t>
      </w:r>
    </w:p>
    <w:p w14:paraId="1F2B9E46"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="products/bats.html"&gt;Flying bats&lt;/a&gt;&lt;/td&gt;&lt;td&gt;$14.99&lt;/td&gt;&lt;/</w:t>
      </w:r>
      <w:proofErr w:type="spellStart"/>
      <w:r w:rsidRPr="005316F9">
        <w:rPr>
          <w:rStyle w:val="Courierforcode"/>
        </w:rPr>
        <w:t>tr</w:t>
      </w:r>
      <w:proofErr w:type="spellEnd"/>
      <w:r w:rsidRPr="005316F9">
        <w:rPr>
          <w:rStyle w:val="Courierforcode"/>
        </w:rPr>
        <w:t>&gt;</w:t>
      </w:r>
    </w:p>
    <w:p w14:paraId="67639E79"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="products/uglyrat.html"&gt;16&amp;quot; Ugly rat&lt;/a&gt;&lt;/td&gt;&lt;td&gt;$14.99&lt;/td&gt;&lt;/</w:t>
      </w:r>
      <w:proofErr w:type="spellStart"/>
      <w:r w:rsidRPr="005316F9">
        <w:rPr>
          <w:rStyle w:val="Courierforcode"/>
        </w:rPr>
        <w:t>tr</w:t>
      </w:r>
      <w:proofErr w:type="spellEnd"/>
      <w:r w:rsidRPr="005316F9">
        <w:rPr>
          <w:rStyle w:val="Courierforcode"/>
        </w:rPr>
        <w:t>&gt;</w:t>
      </w:r>
    </w:p>
    <w:p w14:paraId="73C366E3"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="products/uglierrat.html"&gt;20&amp;quot; Uglier rat&lt;/a&gt;&lt;/td&gt;&lt;td&gt;$19.99&lt;/td&gt;&lt;/</w:t>
      </w:r>
      <w:proofErr w:type="spellStart"/>
      <w:r w:rsidRPr="005316F9">
        <w:rPr>
          <w:rStyle w:val="Courierforcode"/>
        </w:rPr>
        <w:t>tr</w:t>
      </w:r>
      <w:proofErr w:type="spellEnd"/>
      <w:r w:rsidRPr="005316F9">
        <w:rPr>
          <w:rStyle w:val="Courierforcode"/>
        </w:rPr>
        <w:t>&gt;</w:t>
      </w:r>
    </w:p>
    <w:p w14:paraId="2A4F17FD"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="products/skeleton.html"&gt;Plastic skeleton&lt;/a&gt;&lt;/td&gt;&lt;td&gt;$12.50&lt;/td&gt;&lt;/</w:t>
      </w:r>
      <w:proofErr w:type="spellStart"/>
      <w:r w:rsidRPr="005316F9">
        <w:rPr>
          <w:rStyle w:val="Courierforcode"/>
        </w:rPr>
        <w:t>tr</w:t>
      </w:r>
      <w:proofErr w:type="spellEnd"/>
      <w:r w:rsidRPr="005316F9">
        <w:rPr>
          <w:rStyle w:val="Courierforcode"/>
        </w:rPr>
        <w:t>&gt;</w:t>
      </w:r>
    </w:p>
    <w:p w14:paraId="375812C3"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&gt;&lt;td&gt;Costumes&lt;/td&gt;&lt;td&gt;&lt;a </w:t>
      </w:r>
      <w:proofErr w:type="spellStart"/>
      <w:r w:rsidRPr="005316F9">
        <w:rPr>
          <w:rStyle w:val="Courierforcode"/>
        </w:rPr>
        <w:t>href</w:t>
      </w:r>
      <w:proofErr w:type="spellEnd"/>
      <w:r w:rsidRPr="005316F9">
        <w:rPr>
          <w:rStyle w:val="Courierforcode"/>
        </w:rPr>
        <w:t>="products/austinpowers.html"&gt;Austin Powers&lt;/a&gt;&lt;/td&gt;&lt;td&gt;$79.50&lt;/td&gt;&lt;/</w:t>
      </w:r>
      <w:proofErr w:type="spellStart"/>
      <w:r w:rsidRPr="005316F9">
        <w:rPr>
          <w:rStyle w:val="Courierforcode"/>
        </w:rPr>
        <w:t>tr</w:t>
      </w:r>
      <w:proofErr w:type="spellEnd"/>
      <w:r w:rsidRPr="005316F9">
        <w:rPr>
          <w:rStyle w:val="Courierforcode"/>
        </w:rPr>
        <w:t>&gt;</w:t>
      </w:r>
    </w:p>
    <w:p w14:paraId="48D4921D"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&gt;&lt;td&gt;&lt;/td&gt;&lt;td&gt;&lt;a href="products/frankenstein.html"&gt;Frankenstein&lt;/a&gt;&lt;/td&gt;&lt;td&gt;$49.99&lt;/td&gt;&lt;/tr&gt;</w:t>
      </w:r>
    </w:p>
    <w:p w14:paraId="1DF6431F"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="products/martian.html"&gt;Martian&lt;/a&gt;&lt;/td&gt;&lt;td&gt;$69.99&lt;/td&gt;&lt;/</w:t>
      </w:r>
      <w:proofErr w:type="spellStart"/>
      <w:r w:rsidRPr="005316F9">
        <w:rPr>
          <w:rStyle w:val="Courierforcode"/>
        </w:rPr>
        <w:t>tr</w:t>
      </w:r>
      <w:proofErr w:type="spellEnd"/>
      <w:r w:rsidRPr="005316F9">
        <w:rPr>
          <w:rStyle w:val="Courierforcode"/>
        </w:rPr>
        <w:t>&gt;</w:t>
      </w:r>
    </w:p>
    <w:p w14:paraId="0B79B4E9"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&gt;&lt;td&gt;Special Effects&lt;/td&gt;&lt;td&gt;&lt;a </w:t>
      </w:r>
      <w:proofErr w:type="spellStart"/>
      <w:r w:rsidRPr="005316F9">
        <w:rPr>
          <w:rStyle w:val="Courierforcode"/>
        </w:rPr>
        <w:t>href</w:t>
      </w:r>
      <w:proofErr w:type="spellEnd"/>
      <w:r w:rsidRPr="005316F9">
        <w:rPr>
          <w:rStyle w:val="Courierforcode"/>
        </w:rPr>
        <w:t>="products/fogmachine.html"&gt;Fog machine&lt;/a&gt;&lt;/td&gt;&lt;td&gt;$34.99&lt;/td&gt;&lt;/</w:t>
      </w:r>
      <w:proofErr w:type="spellStart"/>
      <w:r w:rsidRPr="005316F9">
        <w:rPr>
          <w:rStyle w:val="Courierforcode"/>
        </w:rPr>
        <w:t>tr</w:t>
      </w:r>
      <w:proofErr w:type="spellEnd"/>
      <w:r w:rsidRPr="005316F9">
        <w:rPr>
          <w:rStyle w:val="Courierforcode"/>
        </w:rPr>
        <w:t>&gt;</w:t>
      </w:r>
    </w:p>
    <w:p w14:paraId="571E0E68"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="products/fogjuice.html"&gt;Fog juice&lt;/a&gt;&lt;/td&gt;&lt;td&gt;$9.99&lt;/td&gt;&lt;/</w:t>
      </w:r>
      <w:proofErr w:type="spellStart"/>
      <w:r w:rsidRPr="005316F9">
        <w:rPr>
          <w:rStyle w:val="Courierforcode"/>
        </w:rPr>
        <w:t>tr</w:t>
      </w:r>
      <w:proofErr w:type="spellEnd"/>
      <w:r w:rsidRPr="005316F9">
        <w:rPr>
          <w:rStyle w:val="Courierforcode"/>
        </w:rPr>
        <w:t>&gt;</w:t>
      </w:r>
    </w:p>
    <w:p w14:paraId="371B9BBA"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="products/strobe.html"&gt;Mini strobe light&lt;/a&gt;&lt;/td&gt;&lt;td&gt;$14.99&lt;/td&gt;&lt;/</w:t>
      </w:r>
      <w:proofErr w:type="spellStart"/>
      <w:r w:rsidRPr="005316F9">
        <w:rPr>
          <w:rStyle w:val="Courierforcode"/>
        </w:rPr>
        <w:t>tr</w:t>
      </w:r>
      <w:proofErr w:type="spellEnd"/>
      <w:r w:rsidRPr="005316F9">
        <w:rPr>
          <w:rStyle w:val="Courierforcode"/>
        </w:rPr>
        <w:t>&gt;</w:t>
      </w:r>
    </w:p>
    <w:p w14:paraId="3931F048"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&gt;&lt;td&gt;Masks&lt;/td&gt;&lt;td&gt;&lt;a </w:t>
      </w:r>
      <w:proofErr w:type="spellStart"/>
      <w:r w:rsidRPr="005316F9">
        <w:rPr>
          <w:rStyle w:val="Courierforcode"/>
        </w:rPr>
        <w:t>href</w:t>
      </w:r>
      <w:proofErr w:type="spellEnd"/>
      <w:r w:rsidRPr="005316F9">
        <w:rPr>
          <w:rStyle w:val="Courierforcode"/>
        </w:rPr>
        <w:t>="products/freddy.html"&gt;Freddy&lt;/a&gt;&lt;/td&gt;&lt;td&gt;$44.50&lt;/td&gt;&lt;/</w:t>
      </w:r>
      <w:proofErr w:type="spellStart"/>
      <w:r w:rsidRPr="005316F9">
        <w:rPr>
          <w:rStyle w:val="Courierforcode"/>
        </w:rPr>
        <w:t>tr</w:t>
      </w:r>
      <w:proofErr w:type="spellEnd"/>
      <w:r w:rsidRPr="005316F9">
        <w:rPr>
          <w:rStyle w:val="Courierforcode"/>
        </w:rPr>
        <w:t>&gt;</w:t>
      </w:r>
    </w:p>
    <w:p w14:paraId="4BDBDF75"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tr</w:t>
      </w:r>
      <w:proofErr w:type="spellEnd"/>
      <w:r w:rsidRPr="005316F9">
        <w:rPr>
          <w:rStyle w:val="Courierforcode"/>
        </w:rPr>
        <w:t xml:space="preserve">&gt;&lt;td&gt;&lt;/td&gt;&lt;td&gt;&lt;a </w:t>
      </w:r>
      <w:proofErr w:type="spellStart"/>
      <w:r w:rsidRPr="005316F9">
        <w:rPr>
          <w:rStyle w:val="Courierforcode"/>
        </w:rPr>
        <w:t>href</w:t>
      </w:r>
      <w:proofErr w:type="spellEnd"/>
      <w:r w:rsidRPr="005316F9">
        <w:rPr>
          <w:rStyle w:val="Courierforcode"/>
        </w:rPr>
        <w:t>="products/darth.html"&gt;Darth Vader&lt;/a&gt;&lt;/td&gt;&lt;td&gt;$124.50&lt;/td&gt;&lt;/</w:t>
      </w:r>
      <w:proofErr w:type="spellStart"/>
      <w:r w:rsidRPr="005316F9">
        <w:rPr>
          <w:rStyle w:val="Courierforcode"/>
        </w:rPr>
        <w:t>tr</w:t>
      </w:r>
      <w:proofErr w:type="spellEnd"/>
      <w:r w:rsidRPr="005316F9">
        <w:rPr>
          <w:rStyle w:val="Courierforcode"/>
        </w:rPr>
        <w:t>&gt;</w:t>
      </w:r>
    </w:p>
    <w:p w14:paraId="4D187B85" w14:textId="77777777" w:rsidR="005316F9" w:rsidRPr="005316F9" w:rsidRDefault="005316F9" w:rsidP="005316F9">
      <w:pPr>
        <w:spacing w:after="0" w:line="240" w:lineRule="auto"/>
        <w:rPr>
          <w:rStyle w:val="Courierforcode"/>
        </w:rPr>
      </w:pPr>
      <w:r w:rsidRPr="005316F9">
        <w:rPr>
          <w:rStyle w:val="Courierforcode"/>
        </w:rPr>
        <w:tab/>
      </w:r>
      <w:r w:rsidRPr="005316F9">
        <w:rPr>
          <w:rStyle w:val="Courierforcode"/>
        </w:rPr>
        <w:tab/>
      </w:r>
      <w:r w:rsidRPr="005316F9">
        <w:rPr>
          <w:rStyle w:val="Courierforcode"/>
        </w:rPr>
        <w:tab/>
      </w:r>
      <w:r w:rsidRPr="005316F9">
        <w:rPr>
          <w:rStyle w:val="Courierforcode"/>
        </w:rPr>
        <w:tab/>
        <w:t>&lt;/</w:t>
      </w:r>
      <w:proofErr w:type="spellStart"/>
      <w:r w:rsidRPr="005316F9">
        <w:rPr>
          <w:rStyle w:val="Courierforcode"/>
        </w:rPr>
        <w:t>tbody</w:t>
      </w:r>
      <w:proofErr w:type="spellEnd"/>
      <w:r w:rsidRPr="005316F9">
        <w:rPr>
          <w:rStyle w:val="Courierforcode"/>
        </w:rPr>
        <w:t>&gt;</w:t>
      </w:r>
    </w:p>
    <w:p w14:paraId="3F478C5C" w14:textId="77777777" w:rsidR="005316F9" w:rsidRPr="005316F9" w:rsidRDefault="005316F9" w:rsidP="005316F9">
      <w:pPr>
        <w:spacing w:after="0" w:line="240" w:lineRule="auto"/>
        <w:rPr>
          <w:rStyle w:val="Courierforcode"/>
        </w:rPr>
      </w:pPr>
    </w:p>
    <w:p w14:paraId="36E0869B" w14:textId="77777777" w:rsidR="005316F9" w:rsidRPr="005316F9" w:rsidRDefault="005316F9" w:rsidP="005316F9">
      <w:pPr>
        <w:spacing w:after="0" w:line="240" w:lineRule="auto"/>
        <w:rPr>
          <w:rStyle w:val="Courierforcode"/>
        </w:rPr>
      </w:pPr>
      <w:r w:rsidRPr="005316F9">
        <w:rPr>
          <w:rStyle w:val="Courierforcode"/>
        </w:rPr>
        <w:tab/>
        <w:t>&lt;/table&gt;</w:t>
      </w:r>
      <w:r w:rsidRPr="005316F9">
        <w:rPr>
          <w:rStyle w:val="Courierforcode"/>
        </w:rPr>
        <w:tab/>
      </w:r>
      <w:r w:rsidRPr="005316F9">
        <w:rPr>
          <w:rStyle w:val="Courierforcode"/>
        </w:rPr>
        <w:tab/>
      </w:r>
    </w:p>
    <w:p w14:paraId="5E98B256" w14:textId="77777777" w:rsidR="005316F9" w:rsidRPr="005316F9" w:rsidRDefault="005316F9" w:rsidP="005316F9">
      <w:pPr>
        <w:spacing w:after="0" w:line="240" w:lineRule="auto"/>
        <w:rPr>
          <w:rStyle w:val="Courierforcode"/>
        </w:rPr>
      </w:pPr>
      <w:r w:rsidRPr="005316F9">
        <w:rPr>
          <w:rStyle w:val="Courierforcode"/>
        </w:rPr>
        <w:tab/>
        <w:t>&lt;/figure&gt;</w:t>
      </w:r>
    </w:p>
    <w:p w14:paraId="22FE78C4" w14:textId="77777777" w:rsidR="005316F9" w:rsidRPr="005316F9" w:rsidRDefault="005316F9" w:rsidP="005316F9">
      <w:pPr>
        <w:spacing w:after="0" w:line="240" w:lineRule="auto"/>
        <w:rPr>
          <w:rStyle w:val="Courierforcode"/>
        </w:rPr>
      </w:pPr>
    </w:p>
    <w:p w14:paraId="176BC3C8" w14:textId="77777777" w:rsidR="005316F9" w:rsidRPr="005316F9" w:rsidRDefault="005316F9" w:rsidP="005316F9">
      <w:pPr>
        <w:spacing w:after="0" w:line="240" w:lineRule="auto"/>
        <w:rPr>
          <w:rStyle w:val="Courierforcode"/>
        </w:rPr>
      </w:pPr>
    </w:p>
    <w:p w14:paraId="1C429B90" w14:textId="77777777" w:rsidR="005316F9" w:rsidRPr="005316F9" w:rsidRDefault="005316F9" w:rsidP="005316F9">
      <w:pPr>
        <w:spacing w:after="0" w:line="240" w:lineRule="auto"/>
        <w:rPr>
          <w:rStyle w:val="Courierforcode"/>
        </w:rPr>
      </w:pPr>
    </w:p>
    <w:p w14:paraId="425696DD" w14:textId="77777777" w:rsidR="005316F9" w:rsidRPr="005316F9" w:rsidRDefault="005316F9" w:rsidP="005316F9">
      <w:pPr>
        <w:spacing w:after="0" w:line="240" w:lineRule="auto"/>
        <w:rPr>
          <w:rStyle w:val="Courierforcode"/>
        </w:rPr>
      </w:pPr>
      <w:r w:rsidRPr="005316F9">
        <w:rPr>
          <w:rStyle w:val="Courierforcode"/>
        </w:rPr>
        <w:t>&lt;/section&gt;</w:t>
      </w:r>
    </w:p>
    <w:p w14:paraId="0EE674EE" w14:textId="77777777" w:rsidR="005316F9" w:rsidRPr="005316F9" w:rsidRDefault="005316F9" w:rsidP="005316F9">
      <w:pPr>
        <w:spacing w:after="0" w:line="240" w:lineRule="auto"/>
        <w:rPr>
          <w:rStyle w:val="Courierforcode"/>
        </w:rPr>
      </w:pPr>
    </w:p>
    <w:p w14:paraId="6DF428EB" w14:textId="77777777" w:rsidR="005316F9" w:rsidRPr="005316F9" w:rsidRDefault="005316F9" w:rsidP="005316F9">
      <w:pPr>
        <w:spacing w:after="0" w:line="240" w:lineRule="auto"/>
        <w:rPr>
          <w:rStyle w:val="Courierforcode"/>
        </w:rPr>
      </w:pPr>
      <w:r w:rsidRPr="005316F9">
        <w:rPr>
          <w:rStyle w:val="Courierforcode"/>
        </w:rPr>
        <w:lastRenderedPageBreak/>
        <w:t>&lt;footer&gt;</w:t>
      </w:r>
      <w:r w:rsidRPr="005316F9">
        <w:rPr>
          <w:rStyle w:val="Courierforcode"/>
        </w:rPr>
        <w:tab/>
      </w:r>
    </w:p>
    <w:p w14:paraId="4AD2A220" w14:textId="77777777" w:rsidR="005316F9" w:rsidRPr="005316F9" w:rsidRDefault="005316F9" w:rsidP="005316F9">
      <w:pPr>
        <w:spacing w:after="0" w:line="240" w:lineRule="auto"/>
        <w:rPr>
          <w:rStyle w:val="Courierforcode"/>
        </w:rPr>
      </w:pPr>
    </w:p>
    <w:p w14:paraId="0DA28F0D" w14:textId="77777777" w:rsidR="005316F9" w:rsidRPr="005316F9" w:rsidRDefault="005316F9" w:rsidP="005316F9">
      <w:pPr>
        <w:spacing w:after="0" w:line="240" w:lineRule="auto"/>
        <w:rPr>
          <w:rStyle w:val="Courierforcode"/>
        </w:rPr>
      </w:pPr>
      <w:r w:rsidRPr="005316F9">
        <w:rPr>
          <w:rStyle w:val="Courierforcode"/>
        </w:rPr>
        <w:tab/>
        <w:t xml:space="preserve">&lt;p&gt;&amp;copy; 2016 Ben </w:t>
      </w:r>
      <w:proofErr w:type="spellStart"/>
      <w:r w:rsidRPr="005316F9">
        <w:rPr>
          <w:rStyle w:val="Courierforcode"/>
        </w:rPr>
        <w:t>Murach</w:t>
      </w:r>
      <w:proofErr w:type="spellEnd"/>
      <w:r w:rsidRPr="005316F9">
        <w:rPr>
          <w:rStyle w:val="Courierforcode"/>
        </w:rPr>
        <w:t>&lt;/p&gt;</w:t>
      </w:r>
    </w:p>
    <w:p w14:paraId="3056AF01" w14:textId="77777777" w:rsidR="005316F9" w:rsidRPr="005316F9" w:rsidRDefault="005316F9" w:rsidP="005316F9">
      <w:pPr>
        <w:spacing w:after="0" w:line="240" w:lineRule="auto"/>
        <w:rPr>
          <w:rStyle w:val="Courierforcode"/>
        </w:rPr>
      </w:pPr>
    </w:p>
    <w:p w14:paraId="08848592" w14:textId="77777777" w:rsidR="005316F9" w:rsidRPr="005316F9" w:rsidRDefault="005316F9" w:rsidP="005316F9">
      <w:pPr>
        <w:spacing w:after="0" w:line="240" w:lineRule="auto"/>
        <w:rPr>
          <w:rStyle w:val="Courierforcode"/>
        </w:rPr>
      </w:pPr>
      <w:r w:rsidRPr="005316F9">
        <w:rPr>
          <w:rStyle w:val="Courierforcode"/>
        </w:rPr>
        <w:t>&lt;/footer&gt;</w:t>
      </w:r>
      <w:r w:rsidRPr="005316F9">
        <w:rPr>
          <w:rStyle w:val="Courierforcode"/>
        </w:rPr>
        <w:tab/>
      </w:r>
    </w:p>
    <w:p w14:paraId="5F04DB19" w14:textId="77777777" w:rsidR="005316F9" w:rsidRPr="005316F9" w:rsidRDefault="005316F9" w:rsidP="005316F9">
      <w:pPr>
        <w:spacing w:after="0" w:line="240" w:lineRule="auto"/>
        <w:rPr>
          <w:rStyle w:val="Courierforcode"/>
        </w:rPr>
      </w:pPr>
    </w:p>
    <w:p w14:paraId="58563C9A" w14:textId="77777777" w:rsidR="005316F9" w:rsidRPr="005316F9" w:rsidRDefault="005316F9" w:rsidP="005316F9">
      <w:pPr>
        <w:spacing w:after="0" w:line="240" w:lineRule="auto"/>
        <w:rPr>
          <w:rStyle w:val="Courierforcode"/>
        </w:rPr>
      </w:pPr>
      <w:r w:rsidRPr="005316F9">
        <w:rPr>
          <w:rStyle w:val="Courierforcode"/>
        </w:rPr>
        <w:t>&lt;/body&gt;</w:t>
      </w:r>
    </w:p>
    <w:p w14:paraId="5FAB1053" w14:textId="7F5FB6B5" w:rsidR="008E0BA7" w:rsidRDefault="005316F9" w:rsidP="005316F9">
      <w:pPr>
        <w:spacing w:after="0" w:line="240" w:lineRule="auto"/>
        <w:rPr>
          <w:rStyle w:val="Courierforcode"/>
        </w:rPr>
      </w:pPr>
      <w:r w:rsidRPr="005316F9">
        <w:rPr>
          <w:rStyle w:val="Courierforcode"/>
        </w:rPr>
        <w:t>&lt;/html&gt;</w:t>
      </w:r>
      <w:r w:rsidR="008E0BA7">
        <w:rPr>
          <w:rStyle w:val="Courierforcode"/>
        </w:rPr>
        <w:br w:type="page"/>
      </w:r>
    </w:p>
    <w:p w14:paraId="3E829814" w14:textId="6CCA6F14" w:rsidR="008E0BA7" w:rsidRDefault="008E0BA7" w:rsidP="008E0BA7">
      <w:pPr>
        <w:rPr>
          <w:rStyle w:val="IntenseReference"/>
        </w:rPr>
      </w:pPr>
      <w:r>
        <w:rPr>
          <w:rStyle w:val="IntenseReference"/>
        </w:rPr>
        <w:lastRenderedPageBreak/>
        <w:t xml:space="preserve">CSS for Halloween Exercise, Part </w:t>
      </w:r>
      <w:r w:rsidR="00002B3F">
        <w:rPr>
          <w:rStyle w:val="IntenseReference"/>
        </w:rPr>
        <w:t>10</w:t>
      </w:r>
    </w:p>
    <w:p w14:paraId="3DD3CAE5" w14:textId="77777777" w:rsidR="00002B3F" w:rsidRPr="00002B3F" w:rsidRDefault="00002B3F" w:rsidP="00002B3F">
      <w:pPr>
        <w:rPr>
          <w:rStyle w:val="Courierforcode"/>
        </w:rPr>
      </w:pPr>
      <w:r w:rsidRPr="00002B3F">
        <w:rPr>
          <w:rStyle w:val="Courierforcode"/>
        </w:rPr>
        <w:t>/* reset selector */</w:t>
      </w:r>
    </w:p>
    <w:p w14:paraId="011B980D" w14:textId="77777777" w:rsidR="00002B3F" w:rsidRPr="00002B3F" w:rsidRDefault="00002B3F" w:rsidP="00002B3F">
      <w:pPr>
        <w:rPr>
          <w:rStyle w:val="Courierforcode"/>
        </w:rPr>
      </w:pPr>
    </w:p>
    <w:p w14:paraId="1AA4CA92" w14:textId="77777777" w:rsidR="00002B3F" w:rsidRPr="00002B3F" w:rsidRDefault="00002B3F" w:rsidP="00002B3F">
      <w:pPr>
        <w:rPr>
          <w:rStyle w:val="Courierforcode"/>
        </w:rPr>
      </w:pPr>
      <w:r w:rsidRPr="00002B3F">
        <w:rPr>
          <w:rStyle w:val="Courierforcode"/>
        </w:rPr>
        <w:t>* {</w:t>
      </w:r>
    </w:p>
    <w:p w14:paraId="3EFBFE16" w14:textId="77777777" w:rsidR="00002B3F" w:rsidRPr="00002B3F" w:rsidRDefault="00002B3F" w:rsidP="00002B3F">
      <w:pPr>
        <w:rPr>
          <w:rStyle w:val="Courierforcode"/>
        </w:rPr>
      </w:pPr>
      <w:r w:rsidRPr="00002B3F">
        <w:rPr>
          <w:rStyle w:val="Courierforcode"/>
        </w:rPr>
        <w:tab/>
        <w:t>margin: 0;</w:t>
      </w:r>
    </w:p>
    <w:p w14:paraId="644F5610" w14:textId="77777777" w:rsidR="00002B3F" w:rsidRPr="00002B3F" w:rsidRDefault="00002B3F" w:rsidP="00002B3F">
      <w:pPr>
        <w:rPr>
          <w:rStyle w:val="Courierforcode"/>
        </w:rPr>
      </w:pPr>
      <w:r w:rsidRPr="00002B3F">
        <w:rPr>
          <w:rStyle w:val="Courierforcode"/>
        </w:rPr>
        <w:tab/>
        <w:t>padding: 0;</w:t>
      </w:r>
    </w:p>
    <w:p w14:paraId="52A591A8" w14:textId="77777777" w:rsidR="00002B3F" w:rsidRPr="00002B3F" w:rsidRDefault="00002B3F" w:rsidP="00002B3F">
      <w:pPr>
        <w:rPr>
          <w:rStyle w:val="Courierforcode"/>
        </w:rPr>
      </w:pPr>
      <w:r w:rsidRPr="00002B3F">
        <w:rPr>
          <w:rStyle w:val="Courierforcode"/>
        </w:rPr>
        <w:t>}</w:t>
      </w:r>
    </w:p>
    <w:p w14:paraId="34D1BED0" w14:textId="77777777" w:rsidR="00002B3F" w:rsidRPr="00002B3F" w:rsidRDefault="00002B3F" w:rsidP="00002B3F">
      <w:pPr>
        <w:rPr>
          <w:rStyle w:val="Courierforcode"/>
        </w:rPr>
      </w:pPr>
      <w:r w:rsidRPr="00002B3F">
        <w:rPr>
          <w:rStyle w:val="Courierforcode"/>
        </w:rPr>
        <w:t>/* style for background behind body */</w:t>
      </w:r>
    </w:p>
    <w:p w14:paraId="6D91F0CD" w14:textId="77777777" w:rsidR="00002B3F" w:rsidRPr="00002B3F" w:rsidRDefault="00002B3F" w:rsidP="00002B3F">
      <w:pPr>
        <w:rPr>
          <w:rStyle w:val="Courierforcode"/>
        </w:rPr>
      </w:pPr>
    </w:p>
    <w:p w14:paraId="12CFCE01" w14:textId="77777777" w:rsidR="00002B3F" w:rsidRPr="00002B3F" w:rsidRDefault="00002B3F" w:rsidP="00002B3F">
      <w:pPr>
        <w:rPr>
          <w:rStyle w:val="Courierforcode"/>
        </w:rPr>
      </w:pPr>
      <w:r w:rsidRPr="00002B3F">
        <w:rPr>
          <w:rStyle w:val="Courierforcode"/>
        </w:rPr>
        <w:t>html {</w:t>
      </w:r>
    </w:p>
    <w:p w14:paraId="491EB4A2" w14:textId="77777777" w:rsidR="00002B3F" w:rsidRPr="00002B3F" w:rsidRDefault="00002B3F" w:rsidP="00002B3F">
      <w:pPr>
        <w:rPr>
          <w:rStyle w:val="Courierforcode"/>
        </w:rPr>
      </w:pPr>
      <w:r w:rsidRPr="00002B3F">
        <w:rPr>
          <w:rStyle w:val="Courierforcode"/>
        </w:rPr>
        <w:tab/>
        <w:t xml:space="preserve">background-image: </w:t>
      </w:r>
      <w:proofErr w:type="spellStart"/>
      <w:r w:rsidRPr="00002B3F">
        <w:rPr>
          <w:rStyle w:val="Courierforcode"/>
        </w:rPr>
        <w:t>url</w:t>
      </w:r>
      <w:proofErr w:type="spellEnd"/>
      <w:r w:rsidRPr="00002B3F">
        <w:rPr>
          <w:rStyle w:val="Courierforcode"/>
        </w:rPr>
        <w:t>("../images/bats.gif")</w:t>
      </w:r>
    </w:p>
    <w:p w14:paraId="3A049480" w14:textId="77777777" w:rsidR="00002B3F" w:rsidRPr="00002B3F" w:rsidRDefault="00002B3F" w:rsidP="00002B3F">
      <w:pPr>
        <w:rPr>
          <w:rStyle w:val="Courierforcode"/>
        </w:rPr>
      </w:pPr>
      <w:r w:rsidRPr="00002B3F">
        <w:rPr>
          <w:rStyle w:val="Courierforcode"/>
        </w:rPr>
        <w:t>}</w:t>
      </w:r>
    </w:p>
    <w:p w14:paraId="5CC1D0AF" w14:textId="77777777" w:rsidR="00002B3F" w:rsidRPr="00002B3F" w:rsidRDefault="00002B3F" w:rsidP="00002B3F">
      <w:pPr>
        <w:rPr>
          <w:rStyle w:val="Courierforcode"/>
        </w:rPr>
      </w:pPr>
    </w:p>
    <w:p w14:paraId="126FAFC8" w14:textId="77777777" w:rsidR="00002B3F" w:rsidRPr="00002B3F" w:rsidRDefault="00002B3F" w:rsidP="00002B3F">
      <w:pPr>
        <w:rPr>
          <w:rStyle w:val="Courierforcode"/>
        </w:rPr>
      </w:pPr>
      <w:r w:rsidRPr="00002B3F">
        <w:rPr>
          <w:rStyle w:val="Courierforcode"/>
        </w:rPr>
        <w:t>/* the styles for the elements */</w:t>
      </w:r>
    </w:p>
    <w:p w14:paraId="61B735D7" w14:textId="77777777" w:rsidR="00002B3F" w:rsidRPr="00002B3F" w:rsidRDefault="00002B3F" w:rsidP="00002B3F">
      <w:pPr>
        <w:rPr>
          <w:rStyle w:val="Courierforcode"/>
        </w:rPr>
      </w:pPr>
    </w:p>
    <w:p w14:paraId="4C995D0F" w14:textId="77777777" w:rsidR="00002B3F" w:rsidRPr="00002B3F" w:rsidRDefault="00002B3F" w:rsidP="00002B3F">
      <w:pPr>
        <w:rPr>
          <w:rStyle w:val="Courierforcode"/>
        </w:rPr>
      </w:pPr>
      <w:r w:rsidRPr="00002B3F">
        <w:rPr>
          <w:rStyle w:val="Courierforcode"/>
        </w:rPr>
        <w:t>body {</w:t>
      </w:r>
    </w:p>
    <w:p w14:paraId="3293EE21" w14:textId="77777777" w:rsidR="00002B3F" w:rsidRPr="00002B3F" w:rsidRDefault="00002B3F" w:rsidP="00002B3F">
      <w:pPr>
        <w:rPr>
          <w:rStyle w:val="Courierforcode"/>
        </w:rPr>
      </w:pPr>
      <w:r w:rsidRPr="00002B3F">
        <w:rPr>
          <w:rStyle w:val="Courierforcode"/>
        </w:rPr>
        <w:tab/>
        <w:t>font-family: Arial, Helvetica, sans-serif;</w:t>
      </w:r>
    </w:p>
    <w:p w14:paraId="70232E1E" w14:textId="77777777" w:rsidR="00002B3F" w:rsidRPr="00002B3F" w:rsidRDefault="00002B3F" w:rsidP="00002B3F">
      <w:pPr>
        <w:rPr>
          <w:rStyle w:val="Courierforcode"/>
        </w:rPr>
      </w:pPr>
      <w:r w:rsidRPr="00002B3F">
        <w:rPr>
          <w:rStyle w:val="Courierforcode"/>
        </w:rPr>
        <w:t xml:space="preserve">    font-size: 100%;</w:t>
      </w:r>
    </w:p>
    <w:p w14:paraId="10AD35B4" w14:textId="77777777" w:rsidR="00002B3F" w:rsidRPr="00002B3F" w:rsidRDefault="00002B3F" w:rsidP="00002B3F">
      <w:pPr>
        <w:rPr>
          <w:rStyle w:val="Courierforcode"/>
        </w:rPr>
      </w:pPr>
      <w:r w:rsidRPr="00002B3F">
        <w:rPr>
          <w:rStyle w:val="Courierforcode"/>
        </w:rPr>
        <w:tab/>
        <w:t>width: 800px;</w:t>
      </w:r>
    </w:p>
    <w:p w14:paraId="5FF1F728" w14:textId="77777777" w:rsidR="00002B3F" w:rsidRPr="00002B3F" w:rsidRDefault="00002B3F" w:rsidP="00002B3F">
      <w:pPr>
        <w:rPr>
          <w:rStyle w:val="Courierforcode"/>
        </w:rPr>
      </w:pPr>
      <w:r w:rsidRPr="00002B3F">
        <w:rPr>
          <w:rStyle w:val="Courierforcode"/>
        </w:rPr>
        <w:tab/>
        <w:t>background-color: white;</w:t>
      </w:r>
    </w:p>
    <w:p w14:paraId="60A39F48" w14:textId="77777777" w:rsidR="00002B3F" w:rsidRPr="00002B3F" w:rsidRDefault="00002B3F" w:rsidP="00002B3F">
      <w:pPr>
        <w:rPr>
          <w:rStyle w:val="Courierforcode"/>
        </w:rPr>
      </w:pPr>
      <w:r w:rsidRPr="00002B3F">
        <w:rPr>
          <w:rStyle w:val="Courierforcode"/>
        </w:rPr>
        <w:tab/>
        <w:t>margin: 1em auto;</w:t>
      </w:r>
    </w:p>
    <w:p w14:paraId="002280A0" w14:textId="77777777" w:rsidR="00002B3F" w:rsidRPr="00002B3F" w:rsidRDefault="00002B3F" w:rsidP="00002B3F">
      <w:pPr>
        <w:rPr>
          <w:rStyle w:val="Courierforcode"/>
        </w:rPr>
      </w:pPr>
      <w:r w:rsidRPr="00002B3F">
        <w:rPr>
          <w:rStyle w:val="Courierforcode"/>
        </w:rPr>
        <w:tab/>
        <w:t>border: 3px solid black;</w:t>
      </w:r>
    </w:p>
    <w:p w14:paraId="46AD2A14" w14:textId="77777777" w:rsidR="00002B3F" w:rsidRPr="00002B3F" w:rsidRDefault="00002B3F" w:rsidP="00002B3F">
      <w:pPr>
        <w:rPr>
          <w:rStyle w:val="Courierforcode"/>
        </w:rPr>
      </w:pPr>
      <w:r w:rsidRPr="00002B3F">
        <w:rPr>
          <w:rStyle w:val="Courierforcode"/>
        </w:rPr>
        <w:tab/>
        <w:t xml:space="preserve">box-shadow: 10px </w:t>
      </w:r>
      <w:proofErr w:type="spellStart"/>
      <w:r w:rsidRPr="00002B3F">
        <w:rPr>
          <w:rStyle w:val="Courierforcode"/>
        </w:rPr>
        <w:t>10px</w:t>
      </w:r>
      <w:proofErr w:type="spellEnd"/>
      <w:r w:rsidRPr="00002B3F">
        <w:rPr>
          <w:rStyle w:val="Courierforcode"/>
        </w:rPr>
        <w:t xml:space="preserve"> 15px black;</w:t>
      </w:r>
    </w:p>
    <w:p w14:paraId="7C3424B2" w14:textId="77777777" w:rsidR="00002B3F" w:rsidRPr="00002B3F" w:rsidRDefault="00002B3F" w:rsidP="00002B3F">
      <w:pPr>
        <w:rPr>
          <w:rStyle w:val="Courierforcode"/>
        </w:rPr>
      </w:pPr>
      <w:r w:rsidRPr="00002B3F">
        <w:rPr>
          <w:rStyle w:val="Courierforcode"/>
        </w:rPr>
        <w:t>}</w:t>
      </w:r>
    </w:p>
    <w:p w14:paraId="7770AA4F" w14:textId="77777777" w:rsidR="00002B3F" w:rsidRPr="00002B3F" w:rsidRDefault="00002B3F" w:rsidP="00002B3F">
      <w:pPr>
        <w:rPr>
          <w:rStyle w:val="Courierforcode"/>
        </w:rPr>
      </w:pPr>
    </w:p>
    <w:p w14:paraId="38429D66" w14:textId="77777777" w:rsidR="00002B3F" w:rsidRPr="00002B3F" w:rsidRDefault="00002B3F" w:rsidP="00002B3F">
      <w:pPr>
        <w:rPr>
          <w:rStyle w:val="Courierforcode"/>
        </w:rPr>
      </w:pPr>
      <w:r w:rsidRPr="00002B3F">
        <w:rPr>
          <w:rStyle w:val="Courierforcode"/>
        </w:rPr>
        <w:t>/* the styles for the header */</w:t>
      </w:r>
    </w:p>
    <w:p w14:paraId="6E9D1FE7" w14:textId="77777777" w:rsidR="00002B3F" w:rsidRPr="00002B3F" w:rsidRDefault="00002B3F" w:rsidP="00002B3F">
      <w:pPr>
        <w:rPr>
          <w:rStyle w:val="Courierforcode"/>
        </w:rPr>
      </w:pPr>
      <w:r w:rsidRPr="00002B3F">
        <w:rPr>
          <w:rStyle w:val="Courierforcode"/>
        </w:rPr>
        <w:t xml:space="preserve">header </w:t>
      </w:r>
      <w:proofErr w:type="spellStart"/>
      <w:r w:rsidRPr="00002B3F">
        <w:rPr>
          <w:rStyle w:val="Courierforcode"/>
        </w:rPr>
        <w:t>img</w:t>
      </w:r>
      <w:proofErr w:type="spellEnd"/>
      <w:r w:rsidRPr="00002B3F">
        <w:rPr>
          <w:rStyle w:val="Courierforcode"/>
        </w:rPr>
        <w:t xml:space="preserve"> {</w:t>
      </w:r>
    </w:p>
    <w:p w14:paraId="1CDDD68F" w14:textId="77777777" w:rsidR="00002B3F" w:rsidRPr="00002B3F" w:rsidRDefault="00002B3F" w:rsidP="00002B3F">
      <w:pPr>
        <w:rPr>
          <w:rStyle w:val="Courierforcode"/>
        </w:rPr>
      </w:pPr>
      <w:r w:rsidRPr="00002B3F">
        <w:rPr>
          <w:rStyle w:val="Courierforcode"/>
        </w:rPr>
        <w:lastRenderedPageBreak/>
        <w:tab/>
        <w:t>float: left;</w:t>
      </w:r>
    </w:p>
    <w:p w14:paraId="057CE652" w14:textId="77777777" w:rsidR="00002B3F" w:rsidRPr="00002B3F" w:rsidRDefault="00002B3F" w:rsidP="00002B3F">
      <w:pPr>
        <w:rPr>
          <w:rStyle w:val="Courierforcode"/>
        </w:rPr>
      </w:pPr>
      <w:r w:rsidRPr="00002B3F">
        <w:rPr>
          <w:rStyle w:val="Courierforcode"/>
        </w:rPr>
        <w:t>}</w:t>
      </w:r>
    </w:p>
    <w:p w14:paraId="239C9E60" w14:textId="77777777" w:rsidR="00002B3F" w:rsidRPr="00002B3F" w:rsidRDefault="00002B3F" w:rsidP="00002B3F">
      <w:pPr>
        <w:rPr>
          <w:rStyle w:val="Courierforcode"/>
        </w:rPr>
      </w:pPr>
    </w:p>
    <w:p w14:paraId="4A748066" w14:textId="77777777" w:rsidR="00002B3F" w:rsidRPr="00002B3F" w:rsidRDefault="00002B3F" w:rsidP="00002B3F">
      <w:pPr>
        <w:rPr>
          <w:rStyle w:val="Courierforcode"/>
        </w:rPr>
      </w:pPr>
      <w:r w:rsidRPr="00002B3F">
        <w:rPr>
          <w:rStyle w:val="Courierforcode"/>
        </w:rPr>
        <w:t>header h2 {</w:t>
      </w:r>
    </w:p>
    <w:p w14:paraId="726E9361" w14:textId="77777777" w:rsidR="00002B3F" w:rsidRPr="00002B3F" w:rsidRDefault="00002B3F" w:rsidP="00002B3F">
      <w:pPr>
        <w:rPr>
          <w:rStyle w:val="Courierforcode"/>
        </w:rPr>
      </w:pPr>
      <w:r w:rsidRPr="00002B3F">
        <w:rPr>
          <w:rStyle w:val="Courierforcode"/>
        </w:rPr>
        <w:tab/>
        <w:t>font-size: 230%;</w:t>
      </w:r>
    </w:p>
    <w:p w14:paraId="1718F7A3" w14:textId="77777777" w:rsidR="00002B3F" w:rsidRPr="00002B3F" w:rsidRDefault="00002B3F" w:rsidP="00002B3F">
      <w:pPr>
        <w:rPr>
          <w:rStyle w:val="Courierforcode"/>
        </w:rPr>
      </w:pPr>
      <w:r w:rsidRPr="00002B3F">
        <w:rPr>
          <w:rStyle w:val="Courierforcode"/>
        </w:rPr>
        <w:tab/>
        <w:t>text-indent: 25px;</w:t>
      </w:r>
    </w:p>
    <w:p w14:paraId="33E0E462" w14:textId="77777777" w:rsidR="00002B3F" w:rsidRPr="00002B3F" w:rsidRDefault="00002B3F" w:rsidP="00002B3F">
      <w:pPr>
        <w:rPr>
          <w:rStyle w:val="Courierforcode"/>
        </w:rPr>
      </w:pPr>
      <w:r w:rsidRPr="00002B3F">
        <w:rPr>
          <w:rStyle w:val="Courierforcode"/>
        </w:rPr>
        <w:t>}</w:t>
      </w:r>
    </w:p>
    <w:p w14:paraId="55A657F8" w14:textId="77777777" w:rsidR="00002B3F" w:rsidRPr="00002B3F" w:rsidRDefault="00002B3F" w:rsidP="00002B3F">
      <w:pPr>
        <w:rPr>
          <w:rStyle w:val="Courierforcode"/>
        </w:rPr>
      </w:pPr>
    </w:p>
    <w:p w14:paraId="6989B329" w14:textId="77777777" w:rsidR="00002B3F" w:rsidRPr="00002B3F" w:rsidRDefault="00002B3F" w:rsidP="00002B3F">
      <w:pPr>
        <w:rPr>
          <w:rStyle w:val="Courierforcode"/>
        </w:rPr>
      </w:pPr>
      <w:r w:rsidRPr="00002B3F">
        <w:rPr>
          <w:rStyle w:val="Courierforcode"/>
        </w:rPr>
        <w:t>header h3 {</w:t>
      </w:r>
    </w:p>
    <w:p w14:paraId="62AB2594" w14:textId="77777777" w:rsidR="00002B3F" w:rsidRPr="00002B3F" w:rsidRDefault="00002B3F" w:rsidP="00002B3F">
      <w:pPr>
        <w:rPr>
          <w:rStyle w:val="Courierforcode"/>
        </w:rPr>
      </w:pPr>
      <w:r w:rsidRPr="00002B3F">
        <w:rPr>
          <w:rStyle w:val="Courierforcode"/>
        </w:rPr>
        <w:tab/>
        <w:t>font-size: 120%;</w:t>
      </w:r>
    </w:p>
    <w:p w14:paraId="5ACD7801" w14:textId="77777777" w:rsidR="00002B3F" w:rsidRPr="00002B3F" w:rsidRDefault="00002B3F" w:rsidP="00002B3F">
      <w:pPr>
        <w:rPr>
          <w:rStyle w:val="Courierforcode"/>
        </w:rPr>
      </w:pPr>
      <w:r w:rsidRPr="00002B3F">
        <w:rPr>
          <w:rStyle w:val="Courierforcode"/>
        </w:rPr>
        <w:tab/>
        <w:t>text-indent: 25px;</w:t>
      </w:r>
    </w:p>
    <w:p w14:paraId="1781A505" w14:textId="77777777" w:rsidR="00002B3F" w:rsidRPr="00002B3F" w:rsidRDefault="00002B3F" w:rsidP="00002B3F">
      <w:pPr>
        <w:rPr>
          <w:rStyle w:val="Courierforcode"/>
        </w:rPr>
      </w:pPr>
      <w:r w:rsidRPr="00002B3F">
        <w:rPr>
          <w:rStyle w:val="Courierforcode"/>
        </w:rPr>
        <w:t>}</w:t>
      </w:r>
    </w:p>
    <w:p w14:paraId="63A45E72" w14:textId="77777777" w:rsidR="00002B3F" w:rsidRPr="00002B3F" w:rsidRDefault="00002B3F" w:rsidP="00002B3F">
      <w:pPr>
        <w:rPr>
          <w:rStyle w:val="Courierforcode"/>
        </w:rPr>
      </w:pPr>
    </w:p>
    <w:p w14:paraId="33C82D02" w14:textId="77777777" w:rsidR="00002B3F" w:rsidRPr="00002B3F" w:rsidRDefault="00002B3F" w:rsidP="00002B3F">
      <w:pPr>
        <w:rPr>
          <w:rStyle w:val="Courierforcode"/>
        </w:rPr>
      </w:pPr>
      <w:r w:rsidRPr="00002B3F">
        <w:rPr>
          <w:rStyle w:val="Courierforcode"/>
        </w:rPr>
        <w:t>header {padding: 1em;</w:t>
      </w:r>
    </w:p>
    <w:p w14:paraId="2173674A" w14:textId="77777777" w:rsidR="00002B3F" w:rsidRPr="00002B3F" w:rsidRDefault="00002B3F" w:rsidP="00002B3F">
      <w:pPr>
        <w:rPr>
          <w:rStyle w:val="Courierforcode"/>
        </w:rPr>
      </w:pPr>
      <w:r w:rsidRPr="00002B3F">
        <w:rPr>
          <w:rStyle w:val="Courierforcode"/>
        </w:rPr>
        <w:tab/>
        <w:t>border-bottom: 3px solid black;</w:t>
      </w:r>
    </w:p>
    <w:p w14:paraId="634E593F" w14:textId="77777777" w:rsidR="00002B3F" w:rsidRPr="00002B3F" w:rsidRDefault="00002B3F" w:rsidP="00002B3F">
      <w:pPr>
        <w:rPr>
          <w:rStyle w:val="Courierforcode"/>
        </w:rPr>
      </w:pPr>
      <w:r w:rsidRPr="00002B3F">
        <w:rPr>
          <w:rStyle w:val="Courierforcode"/>
        </w:rPr>
        <w:tab/>
        <w:t>background-image: linear-</w:t>
      </w:r>
      <w:proofErr w:type="gramStart"/>
      <w:r w:rsidRPr="00002B3F">
        <w:rPr>
          <w:rStyle w:val="Courierforcode"/>
        </w:rPr>
        <w:t>gradient(</w:t>
      </w:r>
      <w:proofErr w:type="gramEnd"/>
      <w:r w:rsidRPr="00002B3F">
        <w:rPr>
          <w:rStyle w:val="Courierforcode"/>
        </w:rPr>
        <w:t>45deg, #</w:t>
      </w:r>
      <w:proofErr w:type="spellStart"/>
      <w:r w:rsidRPr="00002B3F">
        <w:rPr>
          <w:rStyle w:val="Courierforcode"/>
        </w:rPr>
        <w:t>ffffff</w:t>
      </w:r>
      <w:proofErr w:type="spellEnd"/>
      <w:r w:rsidRPr="00002B3F">
        <w:rPr>
          <w:rStyle w:val="Courierforcode"/>
        </w:rPr>
        <w:t xml:space="preserve"> 0%, #FF8033 75%, #000000 100%);</w:t>
      </w:r>
    </w:p>
    <w:p w14:paraId="4FC2BE25" w14:textId="77777777" w:rsidR="00002B3F" w:rsidRPr="00002B3F" w:rsidRDefault="00002B3F" w:rsidP="00002B3F">
      <w:pPr>
        <w:rPr>
          <w:rStyle w:val="Courierforcode"/>
        </w:rPr>
      </w:pPr>
      <w:r w:rsidRPr="00002B3F">
        <w:rPr>
          <w:rStyle w:val="Courierforcode"/>
        </w:rPr>
        <w:tab/>
        <w:t>background-image: -</w:t>
      </w:r>
      <w:proofErr w:type="spellStart"/>
      <w:r w:rsidRPr="00002B3F">
        <w:rPr>
          <w:rStyle w:val="Courierforcode"/>
        </w:rPr>
        <w:t>webkit</w:t>
      </w:r>
      <w:proofErr w:type="spellEnd"/>
      <w:r w:rsidRPr="00002B3F">
        <w:rPr>
          <w:rStyle w:val="Courierforcode"/>
        </w:rPr>
        <w:t>-linear-</w:t>
      </w:r>
      <w:proofErr w:type="gramStart"/>
      <w:r w:rsidRPr="00002B3F">
        <w:rPr>
          <w:rStyle w:val="Courierforcode"/>
        </w:rPr>
        <w:t>gradient(</w:t>
      </w:r>
      <w:proofErr w:type="gramEnd"/>
      <w:r w:rsidRPr="00002B3F">
        <w:rPr>
          <w:rStyle w:val="Courierforcode"/>
        </w:rPr>
        <w:t>45deg, #</w:t>
      </w:r>
      <w:proofErr w:type="spellStart"/>
      <w:r w:rsidRPr="00002B3F">
        <w:rPr>
          <w:rStyle w:val="Courierforcode"/>
        </w:rPr>
        <w:t>ffffff</w:t>
      </w:r>
      <w:proofErr w:type="spellEnd"/>
      <w:r w:rsidRPr="00002B3F">
        <w:rPr>
          <w:rStyle w:val="Courierforcode"/>
        </w:rPr>
        <w:t xml:space="preserve"> 0%, #FF8033 75%, #000000 100%);</w:t>
      </w:r>
    </w:p>
    <w:p w14:paraId="7D057FBC" w14:textId="77777777" w:rsidR="00002B3F" w:rsidRPr="00002B3F" w:rsidRDefault="00002B3F" w:rsidP="00002B3F">
      <w:pPr>
        <w:rPr>
          <w:rStyle w:val="Courierforcode"/>
        </w:rPr>
      </w:pPr>
      <w:r w:rsidRPr="00002B3F">
        <w:rPr>
          <w:rStyle w:val="Courierforcode"/>
        </w:rPr>
        <w:tab/>
        <w:t>background-image: -</w:t>
      </w:r>
      <w:proofErr w:type="spellStart"/>
      <w:r w:rsidRPr="00002B3F">
        <w:rPr>
          <w:rStyle w:val="Courierforcode"/>
        </w:rPr>
        <w:t>moz</w:t>
      </w:r>
      <w:proofErr w:type="spellEnd"/>
      <w:r w:rsidRPr="00002B3F">
        <w:rPr>
          <w:rStyle w:val="Courierforcode"/>
        </w:rPr>
        <w:t>-linear-</w:t>
      </w:r>
      <w:proofErr w:type="gramStart"/>
      <w:r w:rsidRPr="00002B3F">
        <w:rPr>
          <w:rStyle w:val="Courierforcode"/>
        </w:rPr>
        <w:t>gradient(</w:t>
      </w:r>
      <w:proofErr w:type="gramEnd"/>
      <w:r w:rsidRPr="00002B3F">
        <w:rPr>
          <w:rStyle w:val="Courierforcode"/>
        </w:rPr>
        <w:t>45deg, #</w:t>
      </w:r>
      <w:proofErr w:type="spellStart"/>
      <w:r w:rsidRPr="00002B3F">
        <w:rPr>
          <w:rStyle w:val="Courierforcode"/>
        </w:rPr>
        <w:t>ffffff</w:t>
      </w:r>
      <w:proofErr w:type="spellEnd"/>
      <w:r w:rsidRPr="00002B3F">
        <w:rPr>
          <w:rStyle w:val="Courierforcode"/>
        </w:rPr>
        <w:t xml:space="preserve"> 0%, #FF8033 75%, #000000 100%);</w:t>
      </w:r>
    </w:p>
    <w:p w14:paraId="57023785" w14:textId="77777777" w:rsidR="00002B3F" w:rsidRPr="00002B3F" w:rsidRDefault="00002B3F" w:rsidP="00002B3F">
      <w:pPr>
        <w:rPr>
          <w:rStyle w:val="Courierforcode"/>
        </w:rPr>
      </w:pPr>
      <w:r w:rsidRPr="00002B3F">
        <w:rPr>
          <w:rStyle w:val="Courierforcode"/>
        </w:rPr>
        <w:tab/>
        <w:t>background-image: -o-linear-</w:t>
      </w:r>
      <w:proofErr w:type="gramStart"/>
      <w:r w:rsidRPr="00002B3F">
        <w:rPr>
          <w:rStyle w:val="Courierforcode"/>
        </w:rPr>
        <w:t>gradient(</w:t>
      </w:r>
      <w:proofErr w:type="gramEnd"/>
      <w:r w:rsidRPr="00002B3F">
        <w:rPr>
          <w:rStyle w:val="Courierforcode"/>
        </w:rPr>
        <w:t>45deg, #</w:t>
      </w:r>
      <w:proofErr w:type="spellStart"/>
      <w:r w:rsidRPr="00002B3F">
        <w:rPr>
          <w:rStyle w:val="Courierforcode"/>
        </w:rPr>
        <w:t>ffffff</w:t>
      </w:r>
      <w:proofErr w:type="spellEnd"/>
      <w:r w:rsidRPr="00002B3F">
        <w:rPr>
          <w:rStyle w:val="Courierforcode"/>
        </w:rPr>
        <w:t xml:space="preserve"> 0%, #FF8033 75%, #000000 100%);</w:t>
      </w:r>
    </w:p>
    <w:p w14:paraId="0B18DCA2" w14:textId="77777777" w:rsidR="00002B3F" w:rsidRPr="00002B3F" w:rsidRDefault="00002B3F" w:rsidP="00002B3F">
      <w:pPr>
        <w:rPr>
          <w:rStyle w:val="Courierforcode"/>
        </w:rPr>
      </w:pPr>
    </w:p>
    <w:p w14:paraId="53D4FB3B" w14:textId="77777777" w:rsidR="00002B3F" w:rsidRPr="00002B3F" w:rsidRDefault="00002B3F" w:rsidP="00002B3F">
      <w:pPr>
        <w:rPr>
          <w:rStyle w:val="Courierforcode"/>
        </w:rPr>
      </w:pPr>
      <w:r w:rsidRPr="00002B3F">
        <w:rPr>
          <w:rStyle w:val="Courierforcode"/>
        </w:rPr>
        <w:t>}</w:t>
      </w:r>
    </w:p>
    <w:p w14:paraId="2CB6F21B" w14:textId="77777777" w:rsidR="00002B3F" w:rsidRPr="00002B3F" w:rsidRDefault="00002B3F" w:rsidP="00002B3F">
      <w:pPr>
        <w:rPr>
          <w:rStyle w:val="Courierforcode"/>
        </w:rPr>
      </w:pPr>
    </w:p>
    <w:p w14:paraId="479ADD3A" w14:textId="77777777" w:rsidR="00002B3F" w:rsidRPr="00002B3F" w:rsidRDefault="00002B3F" w:rsidP="00002B3F">
      <w:pPr>
        <w:rPr>
          <w:rStyle w:val="Courierforcode"/>
        </w:rPr>
      </w:pPr>
      <w:r w:rsidRPr="00002B3F">
        <w:rPr>
          <w:rStyle w:val="Courierforcode"/>
        </w:rPr>
        <w:t>/* Styles for the navigation menus */</w:t>
      </w:r>
    </w:p>
    <w:p w14:paraId="1B25D72C" w14:textId="77777777" w:rsidR="00002B3F" w:rsidRPr="00002B3F" w:rsidRDefault="00002B3F" w:rsidP="00002B3F">
      <w:pPr>
        <w:rPr>
          <w:rStyle w:val="Courierforcode"/>
        </w:rPr>
      </w:pPr>
    </w:p>
    <w:p w14:paraId="15BC6DBB" w14:textId="77777777" w:rsidR="00002B3F" w:rsidRPr="00002B3F" w:rsidRDefault="00002B3F" w:rsidP="00002B3F">
      <w:pPr>
        <w:rPr>
          <w:rStyle w:val="Courierforcode"/>
        </w:rPr>
      </w:pPr>
      <w:r w:rsidRPr="00002B3F">
        <w:rPr>
          <w:rStyle w:val="Courierforcode"/>
        </w:rPr>
        <w:lastRenderedPageBreak/>
        <w:t xml:space="preserve">/* the styles for the </w:t>
      </w:r>
      <w:proofErr w:type="spellStart"/>
      <w:r w:rsidRPr="00002B3F">
        <w:rPr>
          <w:rStyle w:val="Courierforcode"/>
        </w:rPr>
        <w:t>nav_menu</w:t>
      </w:r>
      <w:proofErr w:type="spellEnd"/>
      <w:r w:rsidRPr="00002B3F">
        <w:rPr>
          <w:rStyle w:val="Courierforcode"/>
        </w:rPr>
        <w:t xml:space="preserve"> class */</w:t>
      </w:r>
    </w:p>
    <w:p w14:paraId="78CA61FE" w14:textId="77777777" w:rsidR="00002B3F" w:rsidRPr="00002B3F" w:rsidRDefault="00002B3F" w:rsidP="00002B3F">
      <w:pPr>
        <w:rPr>
          <w:rStyle w:val="Courierforcode"/>
        </w:rPr>
      </w:pPr>
    </w:p>
    <w:p w14:paraId="071E3CEC"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w:t>
      </w:r>
    </w:p>
    <w:p w14:paraId="2E13CFB9" w14:textId="77777777" w:rsidR="00002B3F" w:rsidRPr="00002B3F" w:rsidRDefault="00002B3F" w:rsidP="00002B3F">
      <w:pPr>
        <w:rPr>
          <w:rStyle w:val="Courierforcode"/>
        </w:rPr>
      </w:pPr>
      <w:r w:rsidRPr="00002B3F">
        <w:rPr>
          <w:rStyle w:val="Courierforcode"/>
        </w:rPr>
        <w:tab/>
        <w:t>margin: 0;</w:t>
      </w:r>
    </w:p>
    <w:p w14:paraId="4914C991" w14:textId="77777777" w:rsidR="00002B3F" w:rsidRPr="00002B3F" w:rsidRDefault="00002B3F" w:rsidP="00002B3F">
      <w:pPr>
        <w:rPr>
          <w:rStyle w:val="Courierforcode"/>
        </w:rPr>
      </w:pPr>
      <w:r w:rsidRPr="00002B3F">
        <w:rPr>
          <w:rStyle w:val="Courierforcode"/>
        </w:rPr>
        <w:tab/>
        <w:t>padding: 0;</w:t>
      </w:r>
    </w:p>
    <w:p w14:paraId="3D85A5F4" w14:textId="77777777" w:rsidR="00002B3F" w:rsidRPr="00002B3F" w:rsidRDefault="00002B3F" w:rsidP="00002B3F">
      <w:pPr>
        <w:rPr>
          <w:rStyle w:val="Courierforcode"/>
        </w:rPr>
      </w:pPr>
      <w:r w:rsidRPr="00002B3F">
        <w:rPr>
          <w:rStyle w:val="Courierforcode"/>
        </w:rPr>
        <w:tab/>
        <w:t>list-style-type: none;</w:t>
      </w:r>
    </w:p>
    <w:p w14:paraId="4B3C5928" w14:textId="77777777" w:rsidR="00002B3F" w:rsidRPr="00002B3F" w:rsidRDefault="00002B3F" w:rsidP="00002B3F">
      <w:pPr>
        <w:rPr>
          <w:rStyle w:val="Courierforcode"/>
        </w:rPr>
      </w:pPr>
      <w:r w:rsidRPr="00002B3F">
        <w:rPr>
          <w:rStyle w:val="Courierforcode"/>
        </w:rPr>
        <w:tab/>
        <w:t>position: relative;</w:t>
      </w:r>
    </w:p>
    <w:p w14:paraId="6535335D" w14:textId="77777777" w:rsidR="00002B3F" w:rsidRPr="00002B3F" w:rsidRDefault="00002B3F" w:rsidP="00002B3F">
      <w:pPr>
        <w:rPr>
          <w:rStyle w:val="Courierforcode"/>
        </w:rPr>
      </w:pPr>
      <w:r w:rsidRPr="00002B3F">
        <w:rPr>
          <w:rStyle w:val="Courierforcode"/>
        </w:rPr>
        <w:t>}</w:t>
      </w:r>
    </w:p>
    <w:p w14:paraId="45005CD6" w14:textId="77777777" w:rsidR="00002B3F" w:rsidRPr="00002B3F" w:rsidRDefault="00002B3F" w:rsidP="00002B3F">
      <w:pPr>
        <w:rPr>
          <w:rStyle w:val="Courierforcode"/>
        </w:rPr>
      </w:pPr>
    </w:p>
    <w:p w14:paraId="39F666B8"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li {</w:t>
      </w:r>
    </w:p>
    <w:p w14:paraId="3CCF66AD" w14:textId="77777777" w:rsidR="00002B3F" w:rsidRPr="00002B3F" w:rsidRDefault="00002B3F" w:rsidP="00002B3F">
      <w:pPr>
        <w:rPr>
          <w:rStyle w:val="Courierforcode"/>
        </w:rPr>
      </w:pPr>
      <w:r w:rsidRPr="00002B3F">
        <w:rPr>
          <w:rStyle w:val="Courierforcode"/>
        </w:rPr>
        <w:tab/>
        <w:t>float: left;</w:t>
      </w:r>
    </w:p>
    <w:p w14:paraId="7BA2DFC6" w14:textId="77777777" w:rsidR="00002B3F" w:rsidRPr="00002B3F" w:rsidRDefault="00002B3F" w:rsidP="00002B3F">
      <w:pPr>
        <w:rPr>
          <w:rStyle w:val="Courierforcode"/>
        </w:rPr>
      </w:pPr>
      <w:r w:rsidRPr="00002B3F">
        <w:rPr>
          <w:rStyle w:val="Courierforcode"/>
        </w:rPr>
        <w:t>}</w:t>
      </w:r>
    </w:p>
    <w:p w14:paraId="326FA278" w14:textId="77777777" w:rsidR="00002B3F" w:rsidRPr="00002B3F" w:rsidRDefault="00002B3F" w:rsidP="00002B3F">
      <w:pPr>
        <w:rPr>
          <w:rStyle w:val="Courierforcode"/>
        </w:rPr>
      </w:pPr>
    </w:p>
    <w:p w14:paraId="7FB8B307"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li a {</w:t>
      </w:r>
    </w:p>
    <w:p w14:paraId="6BB900C9" w14:textId="77777777" w:rsidR="00002B3F" w:rsidRPr="00002B3F" w:rsidRDefault="00002B3F" w:rsidP="00002B3F">
      <w:pPr>
        <w:rPr>
          <w:rStyle w:val="Courierforcode"/>
        </w:rPr>
      </w:pPr>
      <w:r w:rsidRPr="00002B3F">
        <w:rPr>
          <w:rStyle w:val="Courierforcode"/>
        </w:rPr>
        <w:tab/>
        <w:t>width: 160px;</w:t>
      </w:r>
    </w:p>
    <w:p w14:paraId="336018EE" w14:textId="77777777" w:rsidR="00002B3F" w:rsidRPr="00002B3F" w:rsidRDefault="00002B3F" w:rsidP="00002B3F">
      <w:pPr>
        <w:rPr>
          <w:rStyle w:val="Courierforcode"/>
        </w:rPr>
      </w:pPr>
      <w:r w:rsidRPr="00002B3F">
        <w:rPr>
          <w:rStyle w:val="Courierforcode"/>
        </w:rPr>
        <w:tab/>
        <w:t>text-align: center;</w:t>
      </w:r>
    </w:p>
    <w:p w14:paraId="08A92A52" w14:textId="77777777" w:rsidR="00002B3F" w:rsidRPr="00002B3F" w:rsidRDefault="00002B3F" w:rsidP="00002B3F">
      <w:pPr>
        <w:rPr>
          <w:rStyle w:val="Courierforcode"/>
        </w:rPr>
      </w:pPr>
      <w:r w:rsidRPr="00002B3F">
        <w:rPr>
          <w:rStyle w:val="Courierforcode"/>
        </w:rPr>
        <w:tab/>
        <w:t>display: block;</w:t>
      </w:r>
    </w:p>
    <w:p w14:paraId="5CC946AE" w14:textId="77777777" w:rsidR="00002B3F" w:rsidRPr="00002B3F" w:rsidRDefault="00002B3F" w:rsidP="00002B3F">
      <w:pPr>
        <w:rPr>
          <w:rStyle w:val="Courierforcode"/>
        </w:rPr>
      </w:pPr>
      <w:r w:rsidRPr="00002B3F">
        <w:rPr>
          <w:rStyle w:val="Courierforcode"/>
        </w:rPr>
        <w:tab/>
        <w:t>padding: 1em 0;</w:t>
      </w:r>
    </w:p>
    <w:p w14:paraId="30A97893" w14:textId="77777777" w:rsidR="00002B3F" w:rsidRPr="00002B3F" w:rsidRDefault="00002B3F" w:rsidP="00002B3F">
      <w:pPr>
        <w:rPr>
          <w:rStyle w:val="Courierforcode"/>
        </w:rPr>
      </w:pPr>
      <w:r w:rsidRPr="00002B3F">
        <w:rPr>
          <w:rStyle w:val="Courierforcode"/>
        </w:rPr>
        <w:tab/>
        <w:t>text-decoration: none;</w:t>
      </w:r>
    </w:p>
    <w:p w14:paraId="70836070" w14:textId="77777777" w:rsidR="00002B3F" w:rsidRPr="00002B3F" w:rsidRDefault="00002B3F" w:rsidP="00002B3F">
      <w:pPr>
        <w:rPr>
          <w:rStyle w:val="Courierforcode"/>
        </w:rPr>
      </w:pPr>
      <w:r w:rsidRPr="00002B3F">
        <w:rPr>
          <w:rStyle w:val="Courierforcode"/>
        </w:rPr>
        <w:tab/>
        <w:t>background-color: #000000;</w:t>
      </w:r>
    </w:p>
    <w:p w14:paraId="7B179C00" w14:textId="77777777" w:rsidR="00002B3F" w:rsidRPr="00002B3F" w:rsidRDefault="00002B3F" w:rsidP="00002B3F">
      <w:pPr>
        <w:rPr>
          <w:rStyle w:val="Courierforcode"/>
        </w:rPr>
      </w:pPr>
      <w:r w:rsidRPr="00002B3F">
        <w:rPr>
          <w:rStyle w:val="Courierforcode"/>
        </w:rPr>
        <w:tab/>
        <w:t>color: white;</w:t>
      </w:r>
    </w:p>
    <w:p w14:paraId="53C89AD1" w14:textId="77777777" w:rsidR="00002B3F" w:rsidRPr="00002B3F" w:rsidRDefault="00002B3F" w:rsidP="00002B3F">
      <w:pPr>
        <w:rPr>
          <w:rStyle w:val="Courierforcode"/>
        </w:rPr>
      </w:pPr>
      <w:r w:rsidRPr="00002B3F">
        <w:rPr>
          <w:rStyle w:val="Courierforcode"/>
        </w:rPr>
        <w:tab/>
        <w:t>font-weight: bold;</w:t>
      </w:r>
    </w:p>
    <w:p w14:paraId="51E836A4" w14:textId="77777777" w:rsidR="00002B3F" w:rsidRPr="00002B3F" w:rsidRDefault="00002B3F" w:rsidP="00002B3F">
      <w:pPr>
        <w:rPr>
          <w:rStyle w:val="Courierforcode"/>
        </w:rPr>
      </w:pPr>
      <w:r w:rsidRPr="00002B3F">
        <w:rPr>
          <w:rStyle w:val="Courierforcode"/>
        </w:rPr>
        <w:t>}</w:t>
      </w:r>
    </w:p>
    <w:p w14:paraId="54850EF0" w14:textId="77777777" w:rsidR="00002B3F" w:rsidRPr="00002B3F" w:rsidRDefault="00002B3F" w:rsidP="00002B3F">
      <w:pPr>
        <w:rPr>
          <w:rStyle w:val="Courierforcode"/>
        </w:rPr>
      </w:pPr>
    </w:p>
    <w:p w14:paraId="0F9AF378" w14:textId="77777777" w:rsidR="00002B3F" w:rsidRPr="00002B3F" w:rsidRDefault="00002B3F" w:rsidP="00002B3F">
      <w:pPr>
        <w:rPr>
          <w:rStyle w:val="Courierforcode"/>
        </w:rPr>
      </w:pPr>
    </w:p>
    <w:p w14:paraId="467AF3BF"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li </w:t>
      </w:r>
      <w:proofErr w:type="spellStart"/>
      <w:proofErr w:type="gramStart"/>
      <w:r w:rsidRPr="00002B3F">
        <w:rPr>
          <w:rStyle w:val="Courierforcode"/>
        </w:rPr>
        <w:t>a.current</w:t>
      </w:r>
      <w:proofErr w:type="spellEnd"/>
      <w:proofErr w:type="gramEnd"/>
      <w:r w:rsidRPr="00002B3F">
        <w:rPr>
          <w:rStyle w:val="Courierforcode"/>
        </w:rPr>
        <w:t xml:space="preserve"> {</w:t>
      </w:r>
    </w:p>
    <w:p w14:paraId="75E5C638" w14:textId="77777777" w:rsidR="00002B3F" w:rsidRPr="00002B3F" w:rsidRDefault="00002B3F" w:rsidP="00002B3F">
      <w:pPr>
        <w:rPr>
          <w:rStyle w:val="Courierforcode"/>
        </w:rPr>
      </w:pPr>
      <w:r w:rsidRPr="00002B3F">
        <w:rPr>
          <w:rStyle w:val="Courierforcode"/>
        </w:rPr>
        <w:lastRenderedPageBreak/>
        <w:tab/>
      </w:r>
      <w:r w:rsidRPr="00002B3F">
        <w:rPr>
          <w:rStyle w:val="Courierforcode"/>
        </w:rPr>
        <w:tab/>
        <w:t>color: #FF8033;</w:t>
      </w:r>
    </w:p>
    <w:p w14:paraId="0AF23866" w14:textId="77777777" w:rsidR="00002B3F" w:rsidRPr="00002B3F" w:rsidRDefault="00002B3F" w:rsidP="00002B3F">
      <w:pPr>
        <w:rPr>
          <w:rStyle w:val="Courierforcode"/>
        </w:rPr>
      </w:pPr>
      <w:r w:rsidRPr="00002B3F">
        <w:rPr>
          <w:rStyle w:val="Courierforcode"/>
        </w:rPr>
        <w:t>}</w:t>
      </w:r>
    </w:p>
    <w:p w14:paraId="096A63D2" w14:textId="77777777" w:rsidR="00002B3F" w:rsidRPr="00002B3F" w:rsidRDefault="00002B3F" w:rsidP="00002B3F">
      <w:pPr>
        <w:rPr>
          <w:rStyle w:val="Courierforcode"/>
        </w:rPr>
      </w:pPr>
    </w:p>
    <w:p w14:paraId="51841CB2"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w:t>
      </w:r>
    </w:p>
    <w:p w14:paraId="544DB559" w14:textId="77777777" w:rsidR="00002B3F" w:rsidRPr="00002B3F" w:rsidRDefault="00002B3F" w:rsidP="00002B3F">
      <w:pPr>
        <w:rPr>
          <w:rStyle w:val="Courierforcode"/>
        </w:rPr>
      </w:pPr>
      <w:r w:rsidRPr="00002B3F">
        <w:rPr>
          <w:rStyle w:val="Courierforcode"/>
        </w:rPr>
        <w:tab/>
        <w:t>display: none;</w:t>
      </w:r>
    </w:p>
    <w:p w14:paraId="44330B9F" w14:textId="77777777" w:rsidR="00002B3F" w:rsidRPr="00002B3F" w:rsidRDefault="00002B3F" w:rsidP="00002B3F">
      <w:pPr>
        <w:rPr>
          <w:rStyle w:val="Courierforcode"/>
        </w:rPr>
      </w:pPr>
      <w:r w:rsidRPr="00002B3F">
        <w:rPr>
          <w:rStyle w:val="Courierforcode"/>
        </w:rPr>
        <w:tab/>
        <w:t>position: absolute;</w:t>
      </w:r>
    </w:p>
    <w:p w14:paraId="7551A900" w14:textId="77777777" w:rsidR="00002B3F" w:rsidRPr="00002B3F" w:rsidRDefault="00002B3F" w:rsidP="00002B3F">
      <w:pPr>
        <w:rPr>
          <w:rStyle w:val="Courierforcode"/>
        </w:rPr>
      </w:pPr>
      <w:r w:rsidRPr="00002B3F">
        <w:rPr>
          <w:rStyle w:val="Courierforcode"/>
        </w:rPr>
        <w:tab/>
        <w:t>top: 100%;</w:t>
      </w:r>
    </w:p>
    <w:p w14:paraId="58CD67D3" w14:textId="77777777" w:rsidR="00002B3F" w:rsidRPr="00002B3F" w:rsidRDefault="00002B3F" w:rsidP="00002B3F">
      <w:pPr>
        <w:rPr>
          <w:rStyle w:val="Courierforcode"/>
        </w:rPr>
      </w:pPr>
      <w:r w:rsidRPr="00002B3F">
        <w:rPr>
          <w:rStyle w:val="Courierforcode"/>
        </w:rPr>
        <w:t>}</w:t>
      </w:r>
    </w:p>
    <w:p w14:paraId="5B14E92F" w14:textId="77777777" w:rsidR="00002B3F" w:rsidRPr="00002B3F" w:rsidRDefault="00002B3F" w:rsidP="00002B3F">
      <w:pPr>
        <w:rPr>
          <w:rStyle w:val="Courierforcode"/>
        </w:rPr>
      </w:pPr>
    </w:p>
    <w:p w14:paraId="4C42A09E" w14:textId="77777777" w:rsidR="00002B3F" w:rsidRPr="00002B3F" w:rsidRDefault="00002B3F" w:rsidP="00002B3F">
      <w:pPr>
        <w:rPr>
          <w:rStyle w:val="Courierforcode"/>
        </w:rPr>
      </w:pPr>
      <w:r w:rsidRPr="00002B3F">
        <w:rPr>
          <w:rStyle w:val="Courierforcode"/>
        </w:rPr>
        <w:t xml:space="preserve">/* makes 2nd tier menu </w:t>
      </w:r>
      <w:proofErr w:type="gramStart"/>
      <w:r w:rsidRPr="00002B3F">
        <w:rPr>
          <w:rStyle w:val="Courierforcode"/>
        </w:rPr>
        <w:t>appear</w:t>
      </w:r>
      <w:proofErr w:type="gramEnd"/>
      <w:r w:rsidRPr="00002B3F">
        <w:rPr>
          <w:rStyle w:val="Courierforcode"/>
        </w:rPr>
        <w:t xml:space="preserve"> vertically*/</w:t>
      </w:r>
    </w:p>
    <w:p w14:paraId="3318A07F"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li {</w:t>
      </w:r>
    </w:p>
    <w:p w14:paraId="52D1EC78" w14:textId="77777777" w:rsidR="00002B3F" w:rsidRPr="00002B3F" w:rsidRDefault="00002B3F" w:rsidP="00002B3F">
      <w:pPr>
        <w:rPr>
          <w:rStyle w:val="Courierforcode"/>
        </w:rPr>
      </w:pPr>
      <w:r w:rsidRPr="00002B3F">
        <w:rPr>
          <w:rStyle w:val="Courierforcode"/>
        </w:rPr>
        <w:tab/>
        <w:t>float: none;</w:t>
      </w:r>
    </w:p>
    <w:p w14:paraId="5A69AA9B" w14:textId="77777777" w:rsidR="00002B3F" w:rsidRPr="00002B3F" w:rsidRDefault="00002B3F" w:rsidP="00002B3F">
      <w:pPr>
        <w:rPr>
          <w:rStyle w:val="Courierforcode"/>
        </w:rPr>
      </w:pPr>
      <w:r w:rsidRPr="00002B3F">
        <w:rPr>
          <w:rStyle w:val="Courierforcode"/>
        </w:rPr>
        <w:t>}</w:t>
      </w:r>
    </w:p>
    <w:p w14:paraId="22C2F58B" w14:textId="77777777" w:rsidR="00002B3F" w:rsidRPr="00002B3F" w:rsidRDefault="00002B3F" w:rsidP="00002B3F">
      <w:pPr>
        <w:rPr>
          <w:rStyle w:val="Courierforcode"/>
        </w:rPr>
      </w:pPr>
      <w:r w:rsidRPr="00002B3F">
        <w:rPr>
          <w:rStyle w:val="Courierforcode"/>
        </w:rPr>
        <w:t xml:space="preserve">/* makes 2nd tier menu </w:t>
      </w:r>
      <w:proofErr w:type="gramStart"/>
      <w:r w:rsidRPr="00002B3F">
        <w:rPr>
          <w:rStyle w:val="Courierforcode"/>
        </w:rPr>
        <w:t>appear</w:t>
      </w:r>
      <w:proofErr w:type="gramEnd"/>
      <w:r w:rsidRPr="00002B3F">
        <w:rPr>
          <w:rStyle w:val="Courierforcode"/>
        </w:rPr>
        <w:t xml:space="preserve"> when hovering over li of main menu*/</w:t>
      </w:r>
    </w:p>
    <w:p w14:paraId="2C52AB4A"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w:t>
      </w:r>
      <w:proofErr w:type="spellStart"/>
      <w:proofErr w:type="gramStart"/>
      <w:r w:rsidRPr="00002B3F">
        <w:rPr>
          <w:rStyle w:val="Courierforcode"/>
        </w:rPr>
        <w:t>li:hover</w:t>
      </w:r>
      <w:proofErr w:type="spellEnd"/>
      <w:proofErr w:type="gramEnd"/>
      <w:r w:rsidRPr="00002B3F">
        <w:rPr>
          <w:rStyle w:val="Courierforcode"/>
        </w:rPr>
        <w:t xml:space="preserve"> &gt; </w:t>
      </w:r>
      <w:proofErr w:type="spellStart"/>
      <w:r w:rsidRPr="00002B3F">
        <w:rPr>
          <w:rStyle w:val="Courierforcode"/>
        </w:rPr>
        <w:t>ul</w:t>
      </w:r>
      <w:proofErr w:type="spellEnd"/>
      <w:r w:rsidRPr="00002B3F">
        <w:rPr>
          <w:rStyle w:val="Courierforcode"/>
        </w:rPr>
        <w:t xml:space="preserve"> {</w:t>
      </w:r>
    </w:p>
    <w:p w14:paraId="7A820EE5" w14:textId="77777777" w:rsidR="00002B3F" w:rsidRPr="00002B3F" w:rsidRDefault="00002B3F" w:rsidP="00002B3F">
      <w:pPr>
        <w:rPr>
          <w:rStyle w:val="Courierforcode"/>
        </w:rPr>
      </w:pPr>
      <w:r w:rsidRPr="00002B3F">
        <w:rPr>
          <w:rStyle w:val="Courierforcode"/>
        </w:rPr>
        <w:tab/>
        <w:t>display: block;</w:t>
      </w:r>
    </w:p>
    <w:p w14:paraId="6A825F4D" w14:textId="77777777" w:rsidR="00002B3F" w:rsidRPr="00002B3F" w:rsidRDefault="00002B3F" w:rsidP="00002B3F">
      <w:pPr>
        <w:rPr>
          <w:rStyle w:val="Courierforcode"/>
        </w:rPr>
      </w:pPr>
      <w:r w:rsidRPr="00002B3F">
        <w:rPr>
          <w:rStyle w:val="Courierforcode"/>
        </w:rPr>
        <w:t>}</w:t>
      </w:r>
    </w:p>
    <w:p w14:paraId="268EED68" w14:textId="77777777" w:rsidR="00002B3F" w:rsidRPr="00002B3F" w:rsidRDefault="00002B3F" w:rsidP="00002B3F">
      <w:pPr>
        <w:rPr>
          <w:rStyle w:val="Courierforcode"/>
        </w:rPr>
      </w:pPr>
    </w:p>
    <w:p w14:paraId="54367FDA" w14:textId="77777777" w:rsidR="00002B3F" w:rsidRPr="00002B3F" w:rsidRDefault="00002B3F" w:rsidP="00002B3F">
      <w:pPr>
        <w:rPr>
          <w:rStyle w:val="Courierforcode"/>
        </w:rPr>
      </w:pPr>
      <w:r w:rsidRPr="00002B3F">
        <w:rPr>
          <w:rStyle w:val="Courierforcode"/>
        </w:rPr>
        <w:t>/* creates an empty block to push 2nd tier menu down*/</w:t>
      </w:r>
    </w:p>
    <w:p w14:paraId="49D3BC90"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&gt; </w:t>
      </w:r>
      <w:proofErr w:type="spellStart"/>
      <w:proofErr w:type="gramStart"/>
      <w:r w:rsidRPr="00002B3F">
        <w:rPr>
          <w:rStyle w:val="Courierforcode"/>
        </w:rPr>
        <w:t>ul</w:t>
      </w:r>
      <w:proofErr w:type="spellEnd"/>
      <w:r w:rsidRPr="00002B3F">
        <w:rPr>
          <w:rStyle w:val="Courierforcode"/>
        </w:rPr>
        <w:t>::</w:t>
      </w:r>
      <w:proofErr w:type="gramEnd"/>
      <w:r w:rsidRPr="00002B3F">
        <w:rPr>
          <w:rStyle w:val="Courierforcode"/>
        </w:rPr>
        <w:t>after {</w:t>
      </w:r>
    </w:p>
    <w:p w14:paraId="5AF5CF81" w14:textId="77777777" w:rsidR="00002B3F" w:rsidRPr="00002B3F" w:rsidRDefault="00002B3F" w:rsidP="00002B3F">
      <w:pPr>
        <w:rPr>
          <w:rStyle w:val="Courierforcode"/>
        </w:rPr>
      </w:pPr>
      <w:r w:rsidRPr="00002B3F">
        <w:rPr>
          <w:rStyle w:val="Courierforcode"/>
        </w:rPr>
        <w:tab/>
        <w:t>content: "";</w:t>
      </w:r>
    </w:p>
    <w:p w14:paraId="232676FC" w14:textId="77777777" w:rsidR="00002B3F" w:rsidRPr="00002B3F" w:rsidRDefault="00002B3F" w:rsidP="00002B3F">
      <w:pPr>
        <w:rPr>
          <w:rStyle w:val="Courierforcode"/>
        </w:rPr>
      </w:pPr>
      <w:r w:rsidRPr="00002B3F">
        <w:rPr>
          <w:rStyle w:val="Courierforcode"/>
        </w:rPr>
        <w:tab/>
        <w:t>display: block;</w:t>
      </w:r>
      <w:r w:rsidRPr="00002B3F">
        <w:rPr>
          <w:rStyle w:val="Courierforcode"/>
        </w:rPr>
        <w:tab/>
      </w:r>
    </w:p>
    <w:p w14:paraId="15AF6356" w14:textId="77777777" w:rsidR="00002B3F" w:rsidRPr="00002B3F" w:rsidRDefault="00002B3F" w:rsidP="00002B3F">
      <w:pPr>
        <w:rPr>
          <w:rStyle w:val="Courierforcode"/>
        </w:rPr>
      </w:pPr>
      <w:r w:rsidRPr="00002B3F">
        <w:rPr>
          <w:rStyle w:val="Courierforcode"/>
        </w:rPr>
        <w:tab/>
        <w:t>clear: both;</w:t>
      </w:r>
    </w:p>
    <w:p w14:paraId="0482A027" w14:textId="77777777" w:rsidR="00002B3F" w:rsidRPr="00002B3F" w:rsidRDefault="00002B3F" w:rsidP="00002B3F">
      <w:pPr>
        <w:rPr>
          <w:rStyle w:val="Courierforcode"/>
        </w:rPr>
      </w:pPr>
      <w:r w:rsidRPr="00002B3F">
        <w:rPr>
          <w:rStyle w:val="Courierforcode"/>
        </w:rPr>
        <w:t>}</w:t>
      </w:r>
    </w:p>
    <w:p w14:paraId="2246BDB4" w14:textId="77777777" w:rsidR="00002B3F" w:rsidRPr="00002B3F" w:rsidRDefault="00002B3F" w:rsidP="00002B3F">
      <w:pPr>
        <w:rPr>
          <w:rStyle w:val="Courierforcode"/>
        </w:rPr>
      </w:pPr>
    </w:p>
    <w:p w14:paraId="0EE86B73" w14:textId="77777777" w:rsidR="00002B3F" w:rsidRPr="00002B3F" w:rsidRDefault="00002B3F" w:rsidP="00002B3F">
      <w:pPr>
        <w:rPr>
          <w:rStyle w:val="Courierforcode"/>
        </w:rPr>
      </w:pPr>
    </w:p>
    <w:p w14:paraId="056ED214" w14:textId="77777777" w:rsidR="00002B3F" w:rsidRPr="00002B3F" w:rsidRDefault="00002B3F" w:rsidP="00002B3F">
      <w:pPr>
        <w:rPr>
          <w:rStyle w:val="Courierforcode"/>
        </w:rPr>
      </w:pPr>
      <w:r w:rsidRPr="00002B3F">
        <w:rPr>
          <w:rStyle w:val="Courierforcode"/>
        </w:rPr>
        <w:lastRenderedPageBreak/>
        <w:t>/* makes 2nd tier menu li blocks display in gray when hovered over*/</w:t>
      </w:r>
    </w:p>
    <w:p w14:paraId="077DFEB1" w14:textId="77777777" w:rsidR="00002B3F" w:rsidRPr="00002B3F" w:rsidRDefault="00002B3F" w:rsidP="00002B3F">
      <w:pPr>
        <w:rPr>
          <w:rStyle w:val="Courierforcode"/>
        </w:rPr>
      </w:pPr>
      <w:r w:rsidRPr="00002B3F">
        <w:rPr>
          <w:rStyle w:val="Courierforcode"/>
        </w:rPr>
        <w:t>#</w:t>
      </w:r>
      <w:proofErr w:type="spellStart"/>
      <w:r w:rsidRPr="00002B3F">
        <w:rPr>
          <w:rStyle w:val="Courierforcode"/>
        </w:rPr>
        <w:t>nav_menu</w:t>
      </w:r>
      <w:proofErr w:type="spellEnd"/>
      <w:r w:rsidRPr="00002B3F">
        <w:rPr>
          <w:rStyle w:val="Courierforcode"/>
        </w:rPr>
        <w:t xml:space="preserve"> </w:t>
      </w:r>
      <w:proofErr w:type="spellStart"/>
      <w:r w:rsidRPr="00002B3F">
        <w:rPr>
          <w:rStyle w:val="Courierforcode"/>
        </w:rPr>
        <w:t>ul</w:t>
      </w:r>
      <w:proofErr w:type="spellEnd"/>
      <w:r w:rsidRPr="00002B3F">
        <w:rPr>
          <w:rStyle w:val="Courierforcode"/>
        </w:rPr>
        <w:t xml:space="preserve"> li </w:t>
      </w:r>
      <w:proofErr w:type="spellStart"/>
      <w:r w:rsidRPr="00002B3F">
        <w:rPr>
          <w:rStyle w:val="Courierforcode"/>
        </w:rPr>
        <w:t>ul</w:t>
      </w:r>
      <w:proofErr w:type="spellEnd"/>
      <w:r w:rsidRPr="00002B3F">
        <w:rPr>
          <w:rStyle w:val="Courierforcode"/>
        </w:rPr>
        <w:t xml:space="preserve"> li </w:t>
      </w:r>
      <w:proofErr w:type="spellStart"/>
      <w:proofErr w:type="gramStart"/>
      <w:r w:rsidRPr="00002B3F">
        <w:rPr>
          <w:rStyle w:val="Courierforcode"/>
        </w:rPr>
        <w:t>a:hover</w:t>
      </w:r>
      <w:proofErr w:type="spellEnd"/>
      <w:proofErr w:type="gramEnd"/>
      <w:r w:rsidRPr="00002B3F">
        <w:rPr>
          <w:rStyle w:val="Courierforcode"/>
        </w:rPr>
        <w:t xml:space="preserve"> {</w:t>
      </w:r>
    </w:p>
    <w:p w14:paraId="07A09356" w14:textId="77777777" w:rsidR="00002B3F" w:rsidRPr="00002B3F" w:rsidRDefault="00002B3F" w:rsidP="00002B3F">
      <w:pPr>
        <w:rPr>
          <w:rStyle w:val="Courierforcode"/>
        </w:rPr>
      </w:pPr>
      <w:r w:rsidRPr="00002B3F">
        <w:rPr>
          <w:rStyle w:val="Courierforcode"/>
        </w:rPr>
        <w:tab/>
        <w:t>background-color: gray;</w:t>
      </w:r>
    </w:p>
    <w:p w14:paraId="36410536" w14:textId="77777777" w:rsidR="00002B3F" w:rsidRPr="00002B3F" w:rsidRDefault="00002B3F" w:rsidP="00002B3F">
      <w:pPr>
        <w:rPr>
          <w:rStyle w:val="Courierforcode"/>
        </w:rPr>
      </w:pPr>
      <w:r w:rsidRPr="00002B3F">
        <w:rPr>
          <w:rStyle w:val="Courierforcode"/>
        </w:rPr>
        <w:t>}</w:t>
      </w:r>
    </w:p>
    <w:p w14:paraId="7771C094" w14:textId="77777777" w:rsidR="00002B3F" w:rsidRPr="00002B3F" w:rsidRDefault="00002B3F" w:rsidP="00002B3F">
      <w:pPr>
        <w:rPr>
          <w:rStyle w:val="Courierforcode"/>
        </w:rPr>
      </w:pPr>
    </w:p>
    <w:p w14:paraId="0854090E" w14:textId="77777777" w:rsidR="00002B3F" w:rsidRPr="00002B3F" w:rsidRDefault="00002B3F" w:rsidP="00002B3F">
      <w:pPr>
        <w:rPr>
          <w:rStyle w:val="Courierforcode"/>
        </w:rPr>
      </w:pPr>
    </w:p>
    <w:p w14:paraId="1AEC05BA" w14:textId="77777777" w:rsidR="00002B3F" w:rsidRPr="00002B3F" w:rsidRDefault="00002B3F" w:rsidP="00002B3F">
      <w:pPr>
        <w:rPr>
          <w:rStyle w:val="Courierforcode"/>
        </w:rPr>
      </w:pPr>
      <w:r w:rsidRPr="00002B3F">
        <w:rPr>
          <w:rStyle w:val="Courierforcode"/>
        </w:rPr>
        <w:t>/* the styles for the sidebar */</w:t>
      </w:r>
    </w:p>
    <w:p w14:paraId="6BA4676A" w14:textId="77777777" w:rsidR="00002B3F" w:rsidRPr="00002B3F" w:rsidRDefault="00002B3F" w:rsidP="00002B3F">
      <w:pPr>
        <w:rPr>
          <w:rStyle w:val="Courierforcode"/>
        </w:rPr>
      </w:pPr>
    </w:p>
    <w:p w14:paraId="1D204C37" w14:textId="77777777" w:rsidR="00002B3F" w:rsidRPr="00002B3F" w:rsidRDefault="00002B3F" w:rsidP="00002B3F">
      <w:pPr>
        <w:rPr>
          <w:rStyle w:val="Courierforcode"/>
        </w:rPr>
      </w:pPr>
      <w:r w:rsidRPr="00002B3F">
        <w:rPr>
          <w:rStyle w:val="Courierforcode"/>
        </w:rPr>
        <w:t>#sidebar {</w:t>
      </w:r>
    </w:p>
    <w:p w14:paraId="7B189372" w14:textId="77777777" w:rsidR="00002B3F" w:rsidRPr="00002B3F" w:rsidRDefault="00002B3F" w:rsidP="00002B3F">
      <w:pPr>
        <w:rPr>
          <w:rStyle w:val="Courierforcode"/>
        </w:rPr>
      </w:pPr>
      <w:r w:rsidRPr="00002B3F">
        <w:rPr>
          <w:rStyle w:val="Courierforcode"/>
        </w:rPr>
        <w:tab/>
        <w:t>float: left;</w:t>
      </w:r>
    </w:p>
    <w:p w14:paraId="78DD88D4" w14:textId="77777777" w:rsidR="00002B3F" w:rsidRPr="00002B3F" w:rsidRDefault="00002B3F" w:rsidP="00002B3F">
      <w:pPr>
        <w:rPr>
          <w:rStyle w:val="Courierforcode"/>
        </w:rPr>
      </w:pPr>
      <w:r w:rsidRPr="00002B3F">
        <w:rPr>
          <w:rStyle w:val="Courierforcode"/>
        </w:rPr>
        <w:tab/>
        <w:t xml:space="preserve">margin: 1.5em </w:t>
      </w:r>
      <w:proofErr w:type="spellStart"/>
      <w:r w:rsidRPr="00002B3F">
        <w:rPr>
          <w:rStyle w:val="Courierforcode"/>
        </w:rPr>
        <w:t>1.5em</w:t>
      </w:r>
      <w:proofErr w:type="spellEnd"/>
      <w:r w:rsidRPr="00002B3F">
        <w:rPr>
          <w:rStyle w:val="Courierforcode"/>
        </w:rPr>
        <w:t xml:space="preserve"> 0 0;</w:t>
      </w:r>
    </w:p>
    <w:p w14:paraId="65D71623" w14:textId="77777777" w:rsidR="00002B3F" w:rsidRPr="00002B3F" w:rsidRDefault="00002B3F" w:rsidP="00002B3F">
      <w:pPr>
        <w:rPr>
          <w:rStyle w:val="Courierforcode"/>
        </w:rPr>
      </w:pPr>
      <w:r w:rsidRPr="00002B3F">
        <w:rPr>
          <w:rStyle w:val="Courierforcode"/>
        </w:rPr>
        <w:tab/>
        <w:t>width: 160px;</w:t>
      </w:r>
    </w:p>
    <w:p w14:paraId="077936ED" w14:textId="77777777" w:rsidR="00002B3F" w:rsidRPr="00002B3F" w:rsidRDefault="00002B3F" w:rsidP="00002B3F">
      <w:pPr>
        <w:rPr>
          <w:rStyle w:val="Courierforcode"/>
        </w:rPr>
      </w:pPr>
      <w:r w:rsidRPr="00002B3F">
        <w:rPr>
          <w:rStyle w:val="Courierforcode"/>
        </w:rPr>
        <w:tab/>
        <w:t>height: 500px;</w:t>
      </w:r>
    </w:p>
    <w:p w14:paraId="503CDF63" w14:textId="77777777" w:rsidR="00002B3F" w:rsidRPr="00002B3F" w:rsidRDefault="00002B3F" w:rsidP="00002B3F">
      <w:pPr>
        <w:rPr>
          <w:rStyle w:val="Courierforcode"/>
        </w:rPr>
      </w:pPr>
      <w:r w:rsidRPr="00002B3F">
        <w:rPr>
          <w:rStyle w:val="Courierforcode"/>
        </w:rPr>
        <w:tab/>
      </w:r>
    </w:p>
    <w:p w14:paraId="4A52C922" w14:textId="77777777" w:rsidR="00002B3F" w:rsidRPr="00002B3F" w:rsidRDefault="00002B3F" w:rsidP="00002B3F">
      <w:pPr>
        <w:rPr>
          <w:rStyle w:val="Courierforcode"/>
        </w:rPr>
      </w:pPr>
      <w:r w:rsidRPr="00002B3F">
        <w:rPr>
          <w:rStyle w:val="Courierforcode"/>
        </w:rPr>
        <w:t>}</w:t>
      </w:r>
    </w:p>
    <w:p w14:paraId="64FAF3F7" w14:textId="77777777" w:rsidR="00002B3F" w:rsidRPr="00002B3F" w:rsidRDefault="00002B3F" w:rsidP="00002B3F">
      <w:pPr>
        <w:rPr>
          <w:rStyle w:val="Courierforcode"/>
        </w:rPr>
      </w:pPr>
      <w:r w:rsidRPr="00002B3F">
        <w:rPr>
          <w:rStyle w:val="Courierforcode"/>
        </w:rPr>
        <w:t xml:space="preserve">#sidebar </w:t>
      </w:r>
      <w:proofErr w:type="spellStart"/>
      <w:r w:rsidRPr="00002B3F">
        <w:rPr>
          <w:rStyle w:val="Courierforcode"/>
        </w:rPr>
        <w:t>ul</w:t>
      </w:r>
      <w:proofErr w:type="spellEnd"/>
      <w:r w:rsidRPr="00002B3F">
        <w:rPr>
          <w:rStyle w:val="Courierforcode"/>
        </w:rPr>
        <w:t xml:space="preserve"> {</w:t>
      </w:r>
    </w:p>
    <w:p w14:paraId="0A6E4A0A" w14:textId="77777777" w:rsidR="00002B3F" w:rsidRPr="00002B3F" w:rsidRDefault="00002B3F" w:rsidP="00002B3F">
      <w:pPr>
        <w:rPr>
          <w:rStyle w:val="Courierforcode"/>
        </w:rPr>
      </w:pPr>
      <w:r w:rsidRPr="00002B3F">
        <w:rPr>
          <w:rStyle w:val="Courierforcode"/>
        </w:rPr>
        <w:tab/>
        <w:t>line-height: 1.5;</w:t>
      </w:r>
    </w:p>
    <w:p w14:paraId="441B060C" w14:textId="77777777" w:rsidR="00002B3F" w:rsidRPr="00002B3F" w:rsidRDefault="00002B3F" w:rsidP="00002B3F">
      <w:pPr>
        <w:rPr>
          <w:rStyle w:val="Courierforcode"/>
        </w:rPr>
      </w:pPr>
      <w:r w:rsidRPr="00002B3F">
        <w:rPr>
          <w:rStyle w:val="Courierforcode"/>
        </w:rPr>
        <w:t>}</w:t>
      </w:r>
    </w:p>
    <w:p w14:paraId="5BC3DED6" w14:textId="77777777" w:rsidR="00002B3F" w:rsidRPr="00002B3F" w:rsidRDefault="00002B3F" w:rsidP="00002B3F">
      <w:pPr>
        <w:rPr>
          <w:rStyle w:val="Courierforcode"/>
        </w:rPr>
      </w:pPr>
    </w:p>
    <w:p w14:paraId="0448A7D7" w14:textId="77777777" w:rsidR="00002B3F" w:rsidRPr="00002B3F" w:rsidRDefault="00002B3F" w:rsidP="00002B3F">
      <w:pPr>
        <w:rPr>
          <w:rStyle w:val="Courierforcode"/>
        </w:rPr>
      </w:pPr>
      <w:r w:rsidRPr="00002B3F">
        <w:rPr>
          <w:rStyle w:val="Courierforcode"/>
        </w:rPr>
        <w:t>#sidebar li {</w:t>
      </w:r>
    </w:p>
    <w:p w14:paraId="725B8C63" w14:textId="77777777" w:rsidR="00002B3F" w:rsidRPr="00002B3F" w:rsidRDefault="00002B3F" w:rsidP="00002B3F">
      <w:pPr>
        <w:rPr>
          <w:rStyle w:val="Courierforcode"/>
        </w:rPr>
      </w:pPr>
      <w:r w:rsidRPr="00002B3F">
        <w:rPr>
          <w:rStyle w:val="Courierforcode"/>
        </w:rPr>
        <w:tab/>
        <w:t>margin-left: 2em;</w:t>
      </w:r>
    </w:p>
    <w:p w14:paraId="3D25B564" w14:textId="77777777" w:rsidR="00002B3F" w:rsidRPr="00002B3F" w:rsidRDefault="00002B3F" w:rsidP="00002B3F">
      <w:pPr>
        <w:rPr>
          <w:rStyle w:val="Courierforcode"/>
        </w:rPr>
      </w:pPr>
      <w:r w:rsidRPr="00002B3F">
        <w:rPr>
          <w:rStyle w:val="Courierforcode"/>
        </w:rPr>
        <w:tab/>
        <w:t>margin-bottom: .5em;</w:t>
      </w:r>
    </w:p>
    <w:p w14:paraId="6AAC87E1" w14:textId="77777777" w:rsidR="00002B3F" w:rsidRPr="00002B3F" w:rsidRDefault="00002B3F" w:rsidP="00002B3F">
      <w:pPr>
        <w:rPr>
          <w:rStyle w:val="Courierforcode"/>
        </w:rPr>
      </w:pPr>
      <w:r w:rsidRPr="00002B3F">
        <w:rPr>
          <w:rStyle w:val="Courierforcode"/>
        </w:rPr>
        <w:tab/>
        <w:t>display: block;</w:t>
      </w:r>
    </w:p>
    <w:p w14:paraId="77E5B8AC" w14:textId="77777777" w:rsidR="00002B3F" w:rsidRPr="00002B3F" w:rsidRDefault="00002B3F" w:rsidP="00002B3F">
      <w:pPr>
        <w:rPr>
          <w:rStyle w:val="Courierforcode"/>
        </w:rPr>
      </w:pPr>
      <w:r w:rsidRPr="00002B3F">
        <w:rPr>
          <w:rStyle w:val="Courierforcode"/>
        </w:rPr>
        <w:t>}</w:t>
      </w:r>
    </w:p>
    <w:p w14:paraId="42EA9AF1" w14:textId="77777777" w:rsidR="00002B3F" w:rsidRPr="00002B3F" w:rsidRDefault="00002B3F" w:rsidP="00002B3F">
      <w:pPr>
        <w:rPr>
          <w:rStyle w:val="Courierforcode"/>
        </w:rPr>
      </w:pPr>
    </w:p>
    <w:p w14:paraId="3D46DE27" w14:textId="77777777" w:rsidR="00002B3F" w:rsidRPr="00002B3F" w:rsidRDefault="00002B3F" w:rsidP="00002B3F">
      <w:pPr>
        <w:rPr>
          <w:rStyle w:val="Courierforcode"/>
        </w:rPr>
      </w:pPr>
      <w:r w:rsidRPr="00002B3F">
        <w:rPr>
          <w:rStyle w:val="Courierforcode"/>
        </w:rPr>
        <w:t xml:space="preserve">#sidebar </w:t>
      </w:r>
      <w:proofErr w:type="spellStart"/>
      <w:r w:rsidRPr="00002B3F">
        <w:rPr>
          <w:rStyle w:val="Courierforcode"/>
        </w:rPr>
        <w:t>ul</w:t>
      </w:r>
      <w:proofErr w:type="spellEnd"/>
      <w:r w:rsidRPr="00002B3F">
        <w:rPr>
          <w:rStyle w:val="Courierforcode"/>
        </w:rPr>
        <w:t xml:space="preserve"> li a {</w:t>
      </w:r>
    </w:p>
    <w:p w14:paraId="62C54666" w14:textId="77777777" w:rsidR="00002B3F" w:rsidRPr="00002B3F" w:rsidRDefault="00002B3F" w:rsidP="00002B3F">
      <w:pPr>
        <w:rPr>
          <w:rStyle w:val="Courierforcode"/>
        </w:rPr>
      </w:pPr>
      <w:r w:rsidRPr="00002B3F">
        <w:rPr>
          <w:rStyle w:val="Courierforcode"/>
        </w:rPr>
        <w:lastRenderedPageBreak/>
        <w:tab/>
        <w:t>color: black;</w:t>
      </w:r>
    </w:p>
    <w:p w14:paraId="452A94CA" w14:textId="77777777" w:rsidR="00002B3F" w:rsidRPr="00002B3F" w:rsidRDefault="00002B3F" w:rsidP="00002B3F">
      <w:pPr>
        <w:rPr>
          <w:rStyle w:val="Courierforcode"/>
        </w:rPr>
      </w:pPr>
      <w:r w:rsidRPr="00002B3F">
        <w:rPr>
          <w:rStyle w:val="Courierforcode"/>
        </w:rPr>
        <w:tab/>
        <w:t>text-decoration: none;</w:t>
      </w:r>
    </w:p>
    <w:p w14:paraId="0D9AEC24" w14:textId="77777777" w:rsidR="00002B3F" w:rsidRPr="00002B3F" w:rsidRDefault="00002B3F" w:rsidP="00002B3F">
      <w:pPr>
        <w:rPr>
          <w:rStyle w:val="Courierforcode"/>
        </w:rPr>
      </w:pPr>
      <w:r w:rsidRPr="00002B3F">
        <w:rPr>
          <w:rStyle w:val="Courierforcode"/>
        </w:rPr>
        <w:tab/>
        <w:t>font-weight: bold;</w:t>
      </w:r>
    </w:p>
    <w:p w14:paraId="0B61E3FE" w14:textId="77777777" w:rsidR="00002B3F" w:rsidRPr="00002B3F" w:rsidRDefault="00002B3F" w:rsidP="00002B3F">
      <w:pPr>
        <w:rPr>
          <w:rStyle w:val="Courierforcode"/>
        </w:rPr>
      </w:pPr>
      <w:r w:rsidRPr="00002B3F">
        <w:rPr>
          <w:rStyle w:val="Courierforcode"/>
        </w:rPr>
        <w:tab/>
        <w:t>padding: .25em;</w:t>
      </w:r>
    </w:p>
    <w:p w14:paraId="4574429E" w14:textId="77777777" w:rsidR="00002B3F" w:rsidRPr="00002B3F" w:rsidRDefault="00002B3F" w:rsidP="00002B3F">
      <w:pPr>
        <w:rPr>
          <w:rStyle w:val="Courierforcode"/>
        </w:rPr>
      </w:pPr>
      <w:r w:rsidRPr="00002B3F">
        <w:rPr>
          <w:rStyle w:val="Courierforcode"/>
        </w:rPr>
        <w:tab/>
        <w:t>display: block;</w:t>
      </w:r>
    </w:p>
    <w:p w14:paraId="182C7BD8" w14:textId="77777777" w:rsidR="00002B3F" w:rsidRPr="00002B3F" w:rsidRDefault="00002B3F" w:rsidP="00002B3F">
      <w:pPr>
        <w:rPr>
          <w:rStyle w:val="Courierforcode"/>
        </w:rPr>
      </w:pPr>
      <w:r w:rsidRPr="00002B3F">
        <w:rPr>
          <w:rStyle w:val="Courierforcode"/>
        </w:rPr>
        <w:tab/>
        <w:t>background-color: #FF8033;</w:t>
      </w:r>
    </w:p>
    <w:p w14:paraId="7D97DC24" w14:textId="77777777" w:rsidR="00002B3F" w:rsidRPr="00002B3F" w:rsidRDefault="00002B3F" w:rsidP="00002B3F">
      <w:pPr>
        <w:rPr>
          <w:rStyle w:val="Courierforcode"/>
        </w:rPr>
      </w:pPr>
      <w:r w:rsidRPr="00002B3F">
        <w:rPr>
          <w:rStyle w:val="Courierforcode"/>
        </w:rPr>
        <w:tab/>
        <w:t>border: 2px solid black;</w:t>
      </w:r>
    </w:p>
    <w:p w14:paraId="45E546A4" w14:textId="77777777" w:rsidR="00002B3F" w:rsidRPr="00002B3F" w:rsidRDefault="00002B3F" w:rsidP="00002B3F">
      <w:pPr>
        <w:rPr>
          <w:rStyle w:val="Courierforcode"/>
        </w:rPr>
      </w:pPr>
    </w:p>
    <w:p w14:paraId="07D3DB45" w14:textId="77777777" w:rsidR="00002B3F" w:rsidRPr="00002B3F" w:rsidRDefault="00002B3F" w:rsidP="00002B3F">
      <w:pPr>
        <w:rPr>
          <w:rStyle w:val="Courierforcode"/>
        </w:rPr>
      </w:pPr>
      <w:r w:rsidRPr="00002B3F">
        <w:rPr>
          <w:rStyle w:val="Courierforcode"/>
        </w:rPr>
        <w:t>}</w:t>
      </w:r>
    </w:p>
    <w:p w14:paraId="658FA9CD" w14:textId="77777777" w:rsidR="00002B3F" w:rsidRPr="00002B3F" w:rsidRDefault="00002B3F" w:rsidP="00002B3F">
      <w:pPr>
        <w:rPr>
          <w:rStyle w:val="Courierforcode"/>
        </w:rPr>
      </w:pPr>
    </w:p>
    <w:p w14:paraId="5371FF1A" w14:textId="77777777" w:rsidR="00002B3F" w:rsidRPr="00002B3F" w:rsidRDefault="00002B3F" w:rsidP="00002B3F">
      <w:pPr>
        <w:rPr>
          <w:rStyle w:val="Courierforcode"/>
        </w:rPr>
      </w:pPr>
    </w:p>
    <w:p w14:paraId="57547C49" w14:textId="77777777" w:rsidR="00002B3F" w:rsidRPr="00002B3F" w:rsidRDefault="00002B3F" w:rsidP="00002B3F">
      <w:pPr>
        <w:rPr>
          <w:rStyle w:val="Courierforcode"/>
        </w:rPr>
      </w:pPr>
      <w:r w:rsidRPr="00002B3F">
        <w:rPr>
          <w:rStyle w:val="Courierforcode"/>
        </w:rPr>
        <w:t>/* the styles for the section */</w:t>
      </w:r>
    </w:p>
    <w:p w14:paraId="5F30CF50" w14:textId="77777777" w:rsidR="00002B3F" w:rsidRPr="00002B3F" w:rsidRDefault="00002B3F" w:rsidP="00002B3F">
      <w:pPr>
        <w:rPr>
          <w:rStyle w:val="Courierforcode"/>
        </w:rPr>
      </w:pPr>
      <w:r w:rsidRPr="00002B3F">
        <w:rPr>
          <w:rStyle w:val="Courierforcode"/>
        </w:rPr>
        <w:t>section {</w:t>
      </w:r>
    </w:p>
    <w:p w14:paraId="6E8E253F" w14:textId="77777777" w:rsidR="00002B3F" w:rsidRPr="00002B3F" w:rsidRDefault="00002B3F" w:rsidP="00002B3F">
      <w:pPr>
        <w:rPr>
          <w:rStyle w:val="Courierforcode"/>
        </w:rPr>
      </w:pPr>
      <w:r w:rsidRPr="00002B3F">
        <w:rPr>
          <w:rStyle w:val="Courierforcode"/>
        </w:rPr>
        <w:tab/>
        <w:t>margin: 1em 1.5em 2em;</w:t>
      </w:r>
    </w:p>
    <w:p w14:paraId="5E37E562" w14:textId="77777777" w:rsidR="00002B3F" w:rsidRPr="00002B3F" w:rsidRDefault="00002B3F" w:rsidP="00002B3F">
      <w:pPr>
        <w:rPr>
          <w:rStyle w:val="Courierforcode"/>
        </w:rPr>
      </w:pPr>
      <w:r w:rsidRPr="00002B3F">
        <w:rPr>
          <w:rStyle w:val="Courierforcode"/>
        </w:rPr>
        <w:t>}</w:t>
      </w:r>
    </w:p>
    <w:p w14:paraId="2167D86A" w14:textId="77777777" w:rsidR="00002B3F" w:rsidRPr="00002B3F" w:rsidRDefault="00002B3F" w:rsidP="00002B3F">
      <w:pPr>
        <w:rPr>
          <w:rStyle w:val="Courierforcode"/>
        </w:rPr>
      </w:pPr>
    </w:p>
    <w:p w14:paraId="27E61EFE" w14:textId="77777777" w:rsidR="00002B3F" w:rsidRPr="00002B3F" w:rsidRDefault="00002B3F" w:rsidP="00002B3F">
      <w:pPr>
        <w:rPr>
          <w:rStyle w:val="Courierforcode"/>
        </w:rPr>
      </w:pPr>
      <w:r w:rsidRPr="00002B3F">
        <w:rPr>
          <w:rStyle w:val="Courierforcode"/>
        </w:rPr>
        <w:t>section h1 {</w:t>
      </w:r>
    </w:p>
    <w:p w14:paraId="423FD0DD" w14:textId="77777777" w:rsidR="00002B3F" w:rsidRPr="00002B3F" w:rsidRDefault="00002B3F" w:rsidP="00002B3F">
      <w:pPr>
        <w:rPr>
          <w:rStyle w:val="Courierforcode"/>
        </w:rPr>
      </w:pPr>
      <w:r w:rsidRPr="00002B3F">
        <w:rPr>
          <w:rStyle w:val="Courierforcode"/>
        </w:rPr>
        <w:tab/>
        <w:t>font-size: 150%;</w:t>
      </w:r>
    </w:p>
    <w:p w14:paraId="253C78EA" w14:textId="77777777" w:rsidR="00002B3F" w:rsidRPr="00002B3F" w:rsidRDefault="00002B3F" w:rsidP="00002B3F">
      <w:pPr>
        <w:rPr>
          <w:rStyle w:val="Courierforcode"/>
        </w:rPr>
      </w:pPr>
      <w:r w:rsidRPr="00002B3F">
        <w:rPr>
          <w:rStyle w:val="Courierforcode"/>
        </w:rPr>
        <w:tab/>
        <w:t>margin-bottom: .25em;</w:t>
      </w:r>
    </w:p>
    <w:p w14:paraId="1BF77F8D" w14:textId="77777777" w:rsidR="00002B3F" w:rsidRPr="00002B3F" w:rsidRDefault="00002B3F" w:rsidP="00002B3F">
      <w:pPr>
        <w:rPr>
          <w:rStyle w:val="Courierforcode"/>
        </w:rPr>
      </w:pPr>
      <w:r w:rsidRPr="00002B3F">
        <w:rPr>
          <w:rStyle w:val="Courierforcode"/>
        </w:rPr>
        <w:t>}</w:t>
      </w:r>
    </w:p>
    <w:p w14:paraId="00E51633" w14:textId="77777777" w:rsidR="00002B3F" w:rsidRPr="00002B3F" w:rsidRDefault="00002B3F" w:rsidP="00002B3F">
      <w:pPr>
        <w:rPr>
          <w:rStyle w:val="Courierforcode"/>
        </w:rPr>
      </w:pPr>
    </w:p>
    <w:p w14:paraId="6F914B10" w14:textId="77777777" w:rsidR="00002B3F" w:rsidRPr="00002B3F" w:rsidRDefault="00002B3F" w:rsidP="00002B3F">
      <w:pPr>
        <w:rPr>
          <w:rStyle w:val="Courierforcode"/>
        </w:rPr>
      </w:pPr>
      <w:r w:rsidRPr="00002B3F">
        <w:rPr>
          <w:rStyle w:val="Courierforcode"/>
        </w:rPr>
        <w:t>section h2 {</w:t>
      </w:r>
    </w:p>
    <w:p w14:paraId="33F988EB" w14:textId="77777777" w:rsidR="00002B3F" w:rsidRPr="00002B3F" w:rsidRDefault="00002B3F" w:rsidP="00002B3F">
      <w:pPr>
        <w:rPr>
          <w:rStyle w:val="Courierforcode"/>
        </w:rPr>
      </w:pPr>
      <w:r w:rsidRPr="00002B3F">
        <w:rPr>
          <w:rStyle w:val="Courierforcode"/>
        </w:rPr>
        <w:tab/>
        <w:t>font-size: 130%;</w:t>
      </w:r>
    </w:p>
    <w:p w14:paraId="0706782A" w14:textId="77777777" w:rsidR="00002B3F" w:rsidRPr="00002B3F" w:rsidRDefault="00002B3F" w:rsidP="00002B3F">
      <w:pPr>
        <w:rPr>
          <w:rStyle w:val="Courierforcode"/>
        </w:rPr>
      </w:pPr>
      <w:r w:rsidRPr="00002B3F">
        <w:rPr>
          <w:rStyle w:val="Courierforcode"/>
        </w:rPr>
        <w:t>}</w:t>
      </w:r>
    </w:p>
    <w:p w14:paraId="1E3CA01A" w14:textId="77777777" w:rsidR="00002B3F" w:rsidRPr="00002B3F" w:rsidRDefault="00002B3F" w:rsidP="00002B3F">
      <w:pPr>
        <w:rPr>
          <w:rStyle w:val="Courierforcode"/>
        </w:rPr>
      </w:pPr>
    </w:p>
    <w:p w14:paraId="16D6CBCE" w14:textId="77777777" w:rsidR="00002B3F" w:rsidRPr="00002B3F" w:rsidRDefault="00002B3F" w:rsidP="00002B3F">
      <w:pPr>
        <w:rPr>
          <w:rStyle w:val="Courierforcode"/>
        </w:rPr>
      </w:pPr>
      <w:r w:rsidRPr="00002B3F">
        <w:rPr>
          <w:rStyle w:val="Courierforcode"/>
        </w:rPr>
        <w:t>section h3 {</w:t>
      </w:r>
    </w:p>
    <w:p w14:paraId="495566D1" w14:textId="77777777" w:rsidR="00002B3F" w:rsidRPr="00002B3F" w:rsidRDefault="00002B3F" w:rsidP="00002B3F">
      <w:pPr>
        <w:rPr>
          <w:rStyle w:val="Courierforcode"/>
        </w:rPr>
      </w:pPr>
      <w:r w:rsidRPr="00002B3F">
        <w:rPr>
          <w:rStyle w:val="Courierforcode"/>
        </w:rPr>
        <w:lastRenderedPageBreak/>
        <w:tab/>
        <w:t>margin: .75em 0 .25em;</w:t>
      </w:r>
    </w:p>
    <w:p w14:paraId="6C56369E" w14:textId="77777777" w:rsidR="00002B3F" w:rsidRPr="00002B3F" w:rsidRDefault="00002B3F" w:rsidP="00002B3F">
      <w:pPr>
        <w:rPr>
          <w:rStyle w:val="Courierforcode"/>
        </w:rPr>
      </w:pPr>
      <w:r w:rsidRPr="00002B3F">
        <w:rPr>
          <w:rStyle w:val="Courierforcode"/>
        </w:rPr>
        <w:tab/>
        <w:t>font-size: 115%;</w:t>
      </w:r>
    </w:p>
    <w:p w14:paraId="427A2B4F" w14:textId="77777777" w:rsidR="00002B3F" w:rsidRPr="00002B3F" w:rsidRDefault="00002B3F" w:rsidP="00002B3F">
      <w:pPr>
        <w:rPr>
          <w:rStyle w:val="Courierforcode"/>
        </w:rPr>
      </w:pPr>
      <w:r w:rsidRPr="00002B3F">
        <w:rPr>
          <w:rStyle w:val="Courierforcode"/>
        </w:rPr>
        <w:t>}</w:t>
      </w:r>
    </w:p>
    <w:p w14:paraId="63DC3C5B" w14:textId="77777777" w:rsidR="00002B3F" w:rsidRPr="00002B3F" w:rsidRDefault="00002B3F" w:rsidP="00002B3F">
      <w:pPr>
        <w:rPr>
          <w:rStyle w:val="Courierforcode"/>
        </w:rPr>
      </w:pPr>
    </w:p>
    <w:p w14:paraId="130453EA" w14:textId="77777777" w:rsidR="00002B3F" w:rsidRPr="00002B3F" w:rsidRDefault="00002B3F" w:rsidP="00002B3F">
      <w:pPr>
        <w:rPr>
          <w:rStyle w:val="Courierforcode"/>
        </w:rPr>
      </w:pPr>
    </w:p>
    <w:p w14:paraId="2813FE38" w14:textId="77777777" w:rsidR="00002B3F" w:rsidRPr="00002B3F" w:rsidRDefault="00002B3F" w:rsidP="00002B3F">
      <w:pPr>
        <w:rPr>
          <w:rStyle w:val="Courierforcode"/>
        </w:rPr>
      </w:pPr>
      <w:r w:rsidRPr="00002B3F">
        <w:rPr>
          <w:rStyle w:val="Courierforcode"/>
        </w:rPr>
        <w:t>section p {</w:t>
      </w:r>
    </w:p>
    <w:p w14:paraId="220C6564" w14:textId="77777777" w:rsidR="00002B3F" w:rsidRPr="00002B3F" w:rsidRDefault="00002B3F" w:rsidP="00002B3F">
      <w:pPr>
        <w:rPr>
          <w:rStyle w:val="Courierforcode"/>
        </w:rPr>
      </w:pPr>
      <w:r w:rsidRPr="00002B3F">
        <w:rPr>
          <w:rStyle w:val="Courierforcode"/>
        </w:rPr>
        <w:tab/>
        <w:t>margin-bottom: .75em;</w:t>
      </w:r>
    </w:p>
    <w:p w14:paraId="509A65E6" w14:textId="77777777" w:rsidR="00002B3F" w:rsidRPr="00002B3F" w:rsidRDefault="00002B3F" w:rsidP="00002B3F">
      <w:pPr>
        <w:rPr>
          <w:rStyle w:val="Courierforcode"/>
        </w:rPr>
      </w:pPr>
      <w:r w:rsidRPr="00002B3F">
        <w:rPr>
          <w:rStyle w:val="Courierforcode"/>
        </w:rPr>
        <w:t>}</w:t>
      </w:r>
    </w:p>
    <w:p w14:paraId="4E4407B7" w14:textId="77777777" w:rsidR="00002B3F" w:rsidRPr="00002B3F" w:rsidRDefault="00002B3F" w:rsidP="00002B3F">
      <w:pPr>
        <w:rPr>
          <w:rStyle w:val="Courierforcode"/>
        </w:rPr>
      </w:pPr>
    </w:p>
    <w:p w14:paraId="22E8C52F" w14:textId="77777777" w:rsidR="00002B3F" w:rsidRPr="00002B3F" w:rsidRDefault="00002B3F" w:rsidP="00002B3F">
      <w:pPr>
        <w:rPr>
          <w:rStyle w:val="Courierforcode"/>
        </w:rPr>
      </w:pPr>
      <w:r w:rsidRPr="00002B3F">
        <w:rPr>
          <w:rStyle w:val="Courierforcode"/>
        </w:rPr>
        <w:t>/* the styles for the table */</w:t>
      </w:r>
    </w:p>
    <w:p w14:paraId="56E15D69" w14:textId="77777777" w:rsidR="00002B3F" w:rsidRPr="00002B3F" w:rsidRDefault="00002B3F" w:rsidP="00002B3F">
      <w:pPr>
        <w:rPr>
          <w:rStyle w:val="Courierforcode"/>
        </w:rPr>
      </w:pPr>
    </w:p>
    <w:p w14:paraId="1EC96DF9" w14:textId="77777777" w:rsidR="00002B3F" w:rsidRPr="00002B3F" w:rsidRDefault="00002B3F" w:rsidP="00002B3F">
      <w:pPr>
        <w:rPr>
          <w:rStyle w:val="Courierforcode"/>
        </w:rPr>
      </w:pPr>
      <w:r w:rsidRPr="00002B3F">
        <w:rPr>
          <w:rStyle w:val="Courierforcode"/>
        </w:rPr>
        <w:t>td {</w:t>
      </w:r>
    </w:p>
    <w:p w14:paraId="308CA15B" w14:textId="77777777" w:rsidR="00002B3F" w:rsidRPr="00002B3F" w:rsidRDefault="00002B3F" w:rsidP="00002B3F">
      <w:pPr>
        <w:rPr>
          <w:rStyle w:val="Courierforcode"/>
        </w:rPr>
      </w:pPr>
      <w:r w:rsidRPr="00002B3F">
        <w:rPr>
          <w:rStyle w:val="Courierforcode"/>
        </w:rPr>
        <w:tab/>
        <w:t>padding: .2em 1.5em;</w:t>
      </w:r>
    </w:p>
    <w:p w14:paraId="1E16E6DE" w14:textId="77777777" w:rsidR="00002B3F" w:rsidRPr="00002B3F" w:rsidRDefault="00002B3F" w:rsidP="00002B3F">
      <w:pPr>
        <w:rPr>
          <w:rStyle w:val="Courierforcode"/>
        </w:rPr>
      </w:pPr>
      <w:r w:rsidRPr="00002B3F">
        <w:rPr>
          <w:rStyle w:val="Courierforcode"/>
        </w:rPr>
        <w:tab/>
        <w:t>text-align: left;</w:t>
      </w:r>
    </w:p>
    <w:p w14:paraId="6FA39F13" w14:textId="77777777" w:rsidR="00002B3F" w:rsidRPr="00002B3F" w:rsidRDefault="00002B3F" w:rsidP="00002B3F">
      <w:pPr>
        <w:rPr>
          <w:rStyle w:val="Courierforcode"/>
        </w:rPr>
      </w:pPr>
      <w:r w:rsidRPr="00002B3F">
        <w:rPr>
          <w:rStyle w:val="Courierforcode"/>
        </w:rPr>
        <w:tab/>
        <w:t>}</w:t>
      </w:r>
    </w:p>
    <w:p w14:paraId="731A803B" w14:textId="77777777" w:rsidR="00002B3F" w:rsidRPr="00002B3F" w:rsidRDefault="00002B3F" w:rsidP="00002B3F">
      <w:pPr>
        <w:rPr>
          <w:rStyle w:val="Courierforcode"/>
        </w:rPr>
      </w:pPr>
      <w:proofErr w:type="spellStart"/>
      <w:r w:rsidRPr="00002B3F">
        <w:rPr>
          <w:rStyle w:val="Courierforcode"/>
        </w:rPr>
        <w:t>th</w:t>
      </w:r>
      <w:proofErr w:type="spellEnd"/>
      <w:r w:rsidRPr="00002B3F">
        <w:rPr>
          <w:rStyle w:val="Courierforcode"/>
        </w:rPr>
        <w:t xml:space="preserve"> {</w:t>
      </w:r>
    </w:p>
    <w:p w14:paraId="5AB639AA" w14:textId="77777777" w:rsidR="00002B3F" w:rsidRPr="00002B3F" w:rsidRDefault="00002B3F" w:rsidP="00002B3F">
      <w:pPr>
        <w:rPr>
          <w:rStyle w:val="Courierforcode"/>
        </w:rPr>
      </w:pPr>
      <w:r w:rsidRPr="00002B3F">
        <w:rPr>
          <w:rStyle w:val="Courierforcode"/>
        </w:rPr>
        <w:tab/>
        <w:t>padding: .2em 1.5em;</w:t>
      </w:r>
    </w:p>
    <w:p w14:paraId="1BCF0DB2" w14:textId="77777777" w:rsidR="00002B3F" w:rsidRPr="00002B3F" w:rsidRDefault="00002B3F" w:rsidP="00002B3F">
      <w:pPr>
        <w:rPr>
          <w:rStyle w:val="Courierforcode"/>
        </w:rPr>
      </w:pPr>
      <w:r w:rsidRPr="00002B3F">
        <w:rPr>
          <w:rStyle w:val="Courierforcode"/>
        </w:rPr>
        <w:tab/>
        <w:t>text-align: left;</w:t>
      </w:r>
    </w:p>
    <w:p w14:paraId="714D1E75" w14:textId="77777777" w:rsidR="00002B3F" w:rsidRPr="00002B3F" w:rsidRDefault="00002B3F" w:rsidP="00002B3F">
      <w:pPr>
        <w:rPr>
          <w:rStyle w:val="Courierforcode"/>
        </w:rPr>
      </w:pPr>
      <w:r w:rsidRPr="00002B3F">
        <w:rPr>
          <w:rStyle w:val="Courierforcode"/>
        </w:rPr>
        <w:tab/>
        <w:t>color: #FF8033;</w:t>
      </w:r>
    </w:p>
    <w:p w14:paraId="36966292" w14:textId="77777777" w:rsidR="00002B3F" w:rsidRPr="00002B3F" w:rsidRDefault="00002B3F" w:rsidP="00002B3F">
      <w:pPr>
        <w:rPr>
          <w:rStyle w:val="Courierforcode"/>
        </w:rPr>
      </w:pPr>
      <w:r w:rsidRPr="00002B3F">
        <w:rPr>
          <w:rStyle w:val="Courierforcode"/>
        </w:rPr>
        <w:tab/>
        <w:t>}</w:t>
      </w:r>
    </w:p>
    <w:p w14:paraId="42503C74" w14:textId="77777777" w:rsidR="00002B3F" w:rsidRPr="00002B3F" w:rsidRDefault="00002B3F" w:rsidP="00002B3F">
      <w:pPr>
        <w:rPr>
          <w:rStyle w:val="Courierforcode"/>
        </w:rPr>
      </w:pPr>
      <w:proofErr w:type="spellStart"/>
      <w:r w:rsidRPr="00002B3F">
        <w:rPr>
          <w:rStyle w:val="Courierforcode"/>
        </w:rPr>
        <w:t>figcaption</w:t>
      </w:r>
      <w:proofErr w:type="spellEnd"/>
      <w:r w:rsidRPr="00002B3F">
        <w:rPr>
          <w:rStyle w:val="Courierforcode"/>
        </w:rPr>
        <w:t xml:space="preserve"> {</w:t>
      </w:r>
    </w:p>
    <w:p w14:paraId="1B2BF793" w14:textId="77777777" w:rsidR="00002B3F" w:rsidRPr="00002B3F" w:rsidRDefault="00002B3F" w:rsidP="00002B3F">
      <w:pPr>
        <w:rPr>
          <w:rStyle w:val="Courierforcode"/>
        </w:rPr>
      </w:pPr>
      <w:r w:rsidRPr="00002B3F">
        <w:rPr>
          <w:rStyle w:val="Courierforcode"/>
        </w:rPr>
        <w:tab/>
        <w:t>font-size: 150%;</w:t>
      </w:r>
    </w:p>
    <w:p w14:paraId="00C5762F" w14:textId="77777777" w:rsidR="00002B3F" w:rsidRPr="00002B3F" w:rsidRDefault="00002B3F" w:rsidP="00002B3F">
      <w:pPr>
        <w:rPr>
          <w:rStyle w:val="Courierforcode"/>
        </w:rPr>
      </w:pPr>
      <w:r w:rsidRPr="00002B3F">
        <w:rPr>
          <w:rStyle w:val="Courierforcode"/>
        </w:rPr>
        <w:tab/>
        <w:t>font-weight: bold;</w:t>
      </w:r>
    </w:p>
    <w:p w14:paraId="325389E5" w14:textId="77777777" w:rsidR="00002B3F" w:rsidRPr="00002B3F" w:rsidRDefault="00002B3F" w:rsidP="00002B3F">
      <w:pPr>
        <w:rPr>
          <w:rStyle w:val="Courierforcode"/>
        </w:rPr>
      </w:pPr>
      <w:r w:rsidRPr="00002B3F">
        <w:rPr>
          <w:rStyle w:val="Courierforcode"/>
        </w:rPr>
        <w:tab/>
        <w:t>text-align: center;</w:t>
      </w:r>
    </w:p>
    <w:p w14:paraId="49DDDF19" w14:textId="77777777" w:rsidR="00002B3F" w:rsidRPr="00002B3F" w:rsidRDefault="00002B3F" w:rsidP="00002B3F">
      <w:pPr>
        <w:rPr>
          <w:rStyle w:val="Courierforcode"/>
        </w:rPr>
      </w:pPr>
      <w:r w:rsidRPr="00002B3F">
        <w:rPr>
          <w:rStyle w:val="Courierforcode"/>
        </w:rPr>
        <w:tab/>
        <w:t>margin-bottom: .25em;</w:t>
      </w:r>
    </w:p>
    <w:p w14:paraId="5FC49D4E" w14:textId="77777777" w:rsidR="00002B3F" w:rsidRPr="00002B3F" w:rsidRDefault="00002B3F" w:rsidP="00002B3F">
      <w:pPr>
        <w:rPr>
          <w:rStyle w:val="Courierforcode"/>
        </w:rPr>
      </w:pPr>
      <w:r w:rsidRPr="00002B3F">
        <w:rPr>
          <w:rStyle w:val="Courierforcode"/>
        </w:rPr>
        <w:tab/>
        <w:t>}</w:t>
      </w:r>
    </w:p>
    <w:p w14:paraId="14D3ABFB" w14:textId="77777777" w:rsidR="00002B3F" w:rsidRPr="00002B3F" w:rsidRDefault="00002B3F" w:rsidP="00002B3F">
      <w:pPr>
        <w:rPr>
          <w:rStyle w:val="Courierforcode"/>
        </w:rPr>
      </w:pPr>
    </w:p>
    <w:p w14:paraId="17796C37" w14:textId="77777777" w:rsidR="00002B3F" w:rsidRPr="00002B3F" w:rsidRDefault="00002B3F" w:rsidP="00002B3F">
      <w:pPr>
        <w:rPr>
          <w:rStyle w:val="Courierforcode"/>
        </w:rPr>
      </w:pPr>
      <w:r w:rsidRPr="00002B3F">
        <w:rPr>
          <w:rStyle w:val="Courierforcode"/>
        </w:rPr>
        <w:t>figure {</w:t>
      </w:r>
    </w:p>
    <w:p w14:paraId="28393E04" w14:textId="77777777" w:rsidR="00002B3F" w:rsidRPr="00002B3F" w:rsidRDefault="00002B3F" w:rsidP="00002B3F">
      <w:pPr>
        <w:rPr>
          <w:rStyle w:val="Courierforcode"/>
        </w:rPr>
      </w:pPr>
      <w:r w:rsidRPr="00002B3F">
        <w:rPr>
          <w:rStyle w:val="Courierforcode"/>
        </w:rPr>
        <w:tab/>
        <w:t>width: 35em;</w:t>
      </w:r>
    </w:p>
    <w:p w14:paraId="370CF698" w14:textId="77777777" w:rsidR="00002B3F" w:rsidRPr="00002B3F" w:rsidRDefault="00002B3F" w:rsidP="00002B3F">
      <w:pPr>
        <w:rPr>
          <w:rStyle w:val="Courierforcode"/>
        </w:rPr>
      </w:pPr>
      <w:r w:rsidRPr="00002B3F">
        <w:rPr>
          <w:rStyle w:val="Courierforcode"/>
        </w:rPr>
        <w:tab/>
        <w:t>}</w:t>
      </w:r>
    </w:p>
    <w:p w14:paraId="075D0894" w14:textId="77777777" w:rsidR="00002B3F" w:rsidRPr="00002B3F" w:rsidRDefault="00002B3F" w:rsidP="00002B3F">
      <w:pPr>
        <w:rPr>
          <w:rStyle w:val="Courierforcode"/>
        </w:rPr>
      </w:pPr>
      <w:proofErr w:type="spellStart"/>
      <w:proofErr w:type="gramStart"/>
      <w:r w:rsidRPr="00002B3F">
        <w:rPr>
          <w:rStyle w:val="Courierforcode"/>
        </w:rPr>
        <w:t>th:last</w:t>
      </w:r>
      <w:proofErr w:type="gramEnd"/>
      <w:r w:rsidRPr="00002B3F">
        <w:rPr>
          <w:rStyle w:val="Courierforcode"/>
        </w:rPr>
        <w:t>-child</w:t>
      </w:r>
      <w:proofErr w:type="spellEnd"/>
      <w:r w:rsidRPr="00002B3F">
        <w:rPr>
          <w:rStyle w:val="Courierforcode"/>
        </w:rPr>
        <w:t xml:space="preserve"> {</w:t>
      </w:r>
    </w:p>
    <w:p w14:paraId="171EC3B3" w14:textId="77777777" w:rsidR="00002B3F" w:rsidRPr="00002B3F" w:rsidRDefault="00002B3F" w:rsidP="00002B3F">
      <w:pPr>
        <w:rPr>
          <w:rStyle w:val="Courierforcode"/>
        </w:rPr>
      </w:pPr>
      <w:r w:rsidRPr="00002B3F">
        <w:rPr>
          <w:rStyle w:val="Courierforcode"/>
        </w:rPr>
        <w:tab/>
        <w:t>padding: .2em .</w:t>
      </w:r>
      <w:proofErr w:type="spellStart"/>
      <w:r w:rsidRPr="00002B3F">
        <w:rPr>
          <w:rStyle w:val="Courierforcode"/>
        </w:rPr>
        <w:t>2em</w:t>
      </w:r>
      <w:proofErr w:type="spellEnd"/>
      <w:r w:rsidRPr="00002B3F">
        <w:rPr>
          <w:rStyle w:val="Courierforcode"/>
        </w:rPr>
        <w:t>;</w:t>
      </w:r>
    </w:p>
    <w:p w14:paraId="12466AC5" w14:textId="77777777" w:rsidR="00002B3F" w:rsidRPr="00002B3F" w:rsidRDefault="00002B3F" w:rsidP="00002B3F">
      <w:pPr>
        <w:rPr>
          <w:rStyle w:val="Courierforcode"/>
        </w:rPr>
      </w:pPr>
      <w:r w:rsidRPr="00002B3F">
        <w:rPr>
          <w:rStyle w:val="Courierforcode"/>
        </w:rPr>
        <w:tab/>
        <w:t>text-align: right;</w:t>
      </w:r>
    </w:p>
    <w:p w14:paraId="327AB8A5" w14:textId="77777777" w:rsidR="00002B3F" w:rsidRPr="00002B3F" w:rsidRDefault="00002B3F" w:rsidP="00002B3F">
      <w:pPr>
        <w:rPr>
          <w:rStyle w:val="Courierforcode"/>
        </w:rPr>
      </w:pPr>
      <w:r w:rsidRPr="00002B3F">
        <w:rPr>
          <w:rStyle w:val="Courierforcode"/>
        </w:rPr>
        <w:tab/>
        <w:t>}</w:t>
      </w:r>
    </w:p>
    <w:p w14:paraId="290A6ACF" w14:textId="77777777" w:rsidR="00002B3F" w:rsidRPr="00002B3F" w:rsidRDefault="00002B3F" w:rsidP="00002B3F">
      <w:pPr>
        <w:rPr>
          <w:rStyle w:val="Courierforcode"/>
        </w:rPr>
      </w:pPr>
      <w:proofErr w:type="spellStart"/>
      <w:proofErr w:type="gramStart"/>
      <w:r w:rsidRPr="00002B3F">
        <w:rPr>
          <w:rStyle w:val="Courierforcode"/>
        </w:rPr>
        <w:t>td:first</w:t>
      </w:r>
      <w:proofErr w:type="gramEnd"/>
      <w:r w:rsidRPr="00002B3F">
        <w:rPr>
          <w:rStyle w:val="Courierforcode"/>
        </w:rPr>
        <w:t>-child</w:t>
      </w:r>
      <w:proofErr w:type="spellEnd"/>
      <w:r w:rsidRPr="00002B3F">
        <w:rPr>
          <w:rStyle w:val="Courierforcode"/>
        </w:rPr>
        <w:t xml:space="preserve"> {</w:t>
      </w:r>
    </w:p>
    <w:p w14:paraId="0FB04B03" w14:textId="77777777" w:rsidR="00002B3F" w:rsidRPr="00002B3F" w:rsidRDefault="00002B3F" w:rsidP="00002B3F">
      <w:pPr>
        <w:rPr>
          <w:rStyle w:val="Courierforcode"/>
        </w:rPr>
      </w:pPr>
      <w:r w:rsidRPr="00002B3F">
        <w:rPr>
          <w:rStyle w:val="Courierforcode"/>
        </w:rPr>
        <w:tab/>
        <w:t>font-weight: bold;</w:t>
      </w:r>
    </w:p>
    <w:p w14:paraId="793A7453" w14:textId="77777777" w:rsidR="00002B3F" w:rsidRPr="00002B3F" w:rsidRDefault="00002B3F" w:rsidP="00002B3F">
      <w:pPr>
        <w:rPr>
          <w:rStyle w:val="Courierforcode"/>
        </w:rPr>
      </w:pPr>
      <w:r w:rsidRPr="00002B3F">
        <w:rPr>
          <w:rStyle w:val="Courierforcode"/>
        </w:rPr>
        <w:tab/>
        <w:t>}</w:t>
      </w:r>
    </w:p>
    <w:p w14:paraId="528D83DF" w14:textId="77777777" w:rsidR="00002B3F" w:rsidRPr="00002B3F" w:rsidRDefault="00002B3F" w:rsidP="00002B3F">
      <w:pPr>
        <w:rPr>
          <w:rStyle w:val="Courierforcode"/>
        </w:rPr>
      </w:pPr>
    </w:p>
    <w:p w14:paraId="1A08D542" w14:textId="77777777" w:rsidR="00002B3F" w:rsidRPr="00002B3F" w:rsidRDefault="00002B3F" w:rsidP="00002B3F">
      <w:pPr>
        <w:rPr>
          <w:rStyle w:val="Courierforcode"/>
        </w:rPr>
      </w:pPr>
      <w:proofErr w:type="spellStart"/>
      <w:proofErr w:type="gramStart"/>
      <w:r w:rsidRPr="00002B3F">
        <w:rPr>
          <w:rStyle w:val="Courierforcode"/>
        </w:rPr>
        <w:t>td:last</w:t>
      </w:r>
      <w:proofErr w:type="gramEnd"/>
      <w:r w:rsidRPr="00002B3F">
        <w:rPr>
          <w:rStyle w:val="Courierforcode"/>
        </w:rPr>
        <w:t>-child</w:t>
      </w:r>
      <w:proofErr w:type="spellEnd"/>
      <w:r w:rsidRPr="00002B3F">
        <w:rPr>
          <w:rStyle w:val="Courierforcode"/>
        </w:rPr>
        <w:t xml:space="preserve"> {</w:t>
      </w:r>
    </w:p>
    <w:p w14:paraId="5FEA173F" w14:textId="77777777" w:rsidR="00002B3F" w:rsidRPr="00002B3F" w:rsidRDefault="00002B3F" w:rsidP="00002B3F">
      <w:pPr>
        <w:rPr>
          <w:rStyle w:val="Courierforcode"/>
        </w:rPr>
      </w:pPr>
      <w:r w:rsidRPr="00002B3F">
        <w:rPr>
          <w:rStyle w:val="Courierforcode"/>
        </w:rPr>
        <w:tab/>
        <w:t>text-align: right;</w:t>
      </w:r>
    </w:p>
    <w:p w14:paraId="328AB6A9" w14:textId="77777777" w:rsidR="00002B3F" w:rsidRPr="00002B3F" w:rsidRDefault="00002B3F" w:rsidP="00002B3F">
      <w:pPr>
        <w:rPr>
          <w:rStyle w:val="Courierforcode"/>
        </w:rPr>
      </w:pPr>
      <w:r w:rsidRPr="00002B3F">
        <w:rPr>
          <w:rStyle w:val="Courierforcode"/>
        </w:rPr>
        <w:tab/>
        <w:t>background-color: #FFA07A;</w:t>
      </w:r>
    </w:p>
    <w:p w14:paraId="0E8E4505" w14:textId="77777777" w:rsidR="00002B3F" w:rsidRPr="00002B3F" w:rsidRDefault="00002B3F" w:rsidP="00002B3F">
      <w:pPr>
        <w:rPr>
          <w:rStyle w:val="Courierforcode"/>
        </w:rPr>
      </w:pPr>
      <w:r w:rsidRPr="00002B3F">
        <w:rPr>
          <w:rStyle w:val="Courierforcode"/>
        </w:rPr>
        <w:tab/>
        <w:t>padding: .2em .</w:t>
      </w:r>
      <w:proofErr w:type="spellStart"/>
      <w:r w:rsidRPr="00002B3F">
        <w:rPr>
          <w:rStyle w:val="Courierforcode"/>
        </w:rPr>
        <w:t>2em</w:t>
      </w:r>
      <w:proofErr w:type="spellEnd"/>
      <w:r w:rsidRPr="00002B3F">
        <w:rPr>
          <w:rStyle w:val="Courierforcode"/>
        </w:rPr>
        <w:t>;</w:t>
      </w:r>
    </w:p>
    <w:p w14:paraId="02FA7935" w14:textId="77777777" w:rsidR="00002B3F" w:rsidRPr="00002B3F" w:rsidRDefault="00002B3F" w:rsidP="00002B3F">
      <w:pPr>
        <w:rPr>
          <w:rStyle w:val="Courierforcode"/>
        </w:rPr>
      </w:pPr>
      <w:r w:rsidRPr="00002B3F">
        <w:rPr>
          <w:rStyle w:val="Courierforcode"/>
        </w:rPr>
        <w:tab/>
        <w:t>}</w:t>
      </w:r>
    </w:p>
    <w:p w14:paraId="5E08960F" w14:textId="77777777" w:rsidR="00002B3F" w:rsidRPr="00002B3F" w:rsidRDefault="00002B3F" w:rsidP="00002B3F">
      <w:pPr>
        <w:rPr>
          <w:rStyle w:val="Courierforcode"/>
        </w:rPr>
      </w:pPr>
    </w:p>
    <w:p w14:paraId="0A7192F3" w14:textId="77777777" w:rsidR="00002B3F" w:rsidRPr="00002B3F" w:rsidRDefault="00002B3F" w:rsidP="00002B3F">
      <w:pPr>
        <w:rPr>
          <w:rStyle w:val="Courierforcode"/>
        </w:rPr>
      </w:pPr>
    </w:p>
    <w:p w14:paraId="421F220F" w14:textId="77777777" w:rsidR="00002B3F" w:rsidRPr="00002B3F" w:rsidRDefault="00002B3F" w:rsidP="00002B3F">
      <w:pPr>
        <w:rPr>
          <w:rStyle w:val="Courierforcode"/>
        </w:rPr>
      </w:pPr>
      <w:r w:rsidRPr="00002B3F">
        <w:rPr>
          <w:rStyle w:val="Courierforcode"/>
        </w:rPr>
        <w:t>/* style for a class */</w:t>
      </w:r>
    </w:p>
    <w:p w14:paraId="3F6A729D" w14:textId="77777777" w:rsidR="00002B3F" w:rsidRPr="00002B3F" w:rsidRDefault="00002B3F" w:rsidP="00002B3F">
      <w:pPr>
        <w:rPr>
          <w:rStyle w:val="Courierforcode"/>
        </w:rPr>
      </w:pPr>
      <w:proofErr w:type="gramStart"/>
      <w:r w:rsidRPr="00002B3F">
        <w:rPr>
          <w:rStyle w:val="Courierforcode"/>
        </w:rPr>
        <w:t>.large</w:t>
      </w:r>
      <w:proofErr w:type="gramEnd"/>
      <w:r w:rsidRPr="00002B3F">
        <w:rPr>
          <w:rStyle w:val="Courierforcode"/>
        </w:rPr>
        <w:t xml:space="preserve"> {</w:t>
      </w:r>
    </w:p>
    <w:p w14:paraId="71BBD0B7" w14:textId="77777777" w:rsidR="00002B3F" w:rsidRPr="00002B3F" w:rsidRDefault="00002B3F" w:rsidP="00002B3F">
      <w:pPr>
        <w:rPr>
          <w:rStyle w:val="Courierforcode"/>
        </w:rPr>
      </w:pPr>
      <w:r w:rsidRPr="00002B3F">
        <w:rPr>
          <w:rStyle w:val="Courierforcode"/>
        </w:rPr>
        <w:tab/>
      </w:r>
      <w:r w:rsidRPr="00002B3F">
        <w:rPr>
          <w:rStyle w:val="Courierforcode"/>
        </w:rPr>
        <w:tab/>
        <w:t>font-size: 230%;</w:t>
      </w:r>
    </w:p>
    <w:p w14:paraId="4D42FAF5" w14:textId="77777777" w:rsidR="00002B3F" w:rsidRPr="00002B3F" w:rsidRDefault="00002B3F" w:rsidP="00002B3F">
      <w:pPr>
        <w:rPr>
          <w:rStyle w:val="Courierforcode"/>
        </w:rPr>
      </w:pPr>
      <w:r w:rsidRPr="00002B3F">
        <w:rPr>
          <w:rStyle w:val="Courierforcode"/>
        </w:rPr>
        <w:t>}</w:t>
      </w:r>
    </w:p>
    <w:p w14:paraId="1DA27A39" w14:textId="77777777" w:rsidR="00002B3F" w:rsidRPr="00002B3F" w:rsidRDefault="00002B3F" w:rsidP="00002B3F">
      <w:pPr>
        <w:rPr>
          <w:rStyle w:val="Courierforcode"/>
        </w:rPr>
      </w:pPr>
    </w:p>
    <w:p w14:paraId="7D37A1CA" w14:textId="77777777" w:rsidR="00002B3F" w:rsidRPr="00002B3F" w:rsidRDefault="00002B3F" w:rsidP="00002B3F">
      <w:pPr>
        <w:rPr>
          <w:rStyle w:val="Courierforcode"/>
        </w:rPr>
      </w:pPr>
    </w:p>
    <w:p w14:paraId="5A46AE5A" w14:textId="77777777" w:rsidR="00002B3F" w:rsidRPr="00002B3F" w:rsidRDefault="00002B3F" w:rsidP="00002B3F">
      <w:pPr>
        <w:rPr>
          <w:rStyle w:val="Courierforcode"/>
        </w:rPr>
      </w:pPr>
      <w:r w:rsidRPr="00002B3F">
        <w:rPr>
          <w:rStyle w:val="Courierforcode"/>
        </w:rPr>
        <w:t>/* the styles for the footer */</w:t>
      </w:r>
    </w:p>
    <w:p w14:paraId="649BA928" w14:textId="77777777" w:rsidR="00002B3F" w:rsidRPr="00002B3F" w:rsidRDefault="00002B3F" w:rsidP="00002B3F">
      <w:pPr>
        <w:rPr>
          <w:rStyle w:val="Courierforcode"/>
        </w:rPr>
      </w:pPr>
    </w:p>
    <w:p w14:paraId="42B5440A" w14:textId="77777777" w:rsidR="00002B3F" w:rsidRPr="00002B3F" w:rsidRDefault="00002B3F" w:rsidP="00002B3F">
      <w:pPr>
        <w:rPr>
          <w:rStyle w:val="Courierforcode"/>
        </w:rPr>
      </w:pPr>
      <w:r w:rsidRPr="00002B3F">
        <w:rPr>
          <w:rStyle w:val="Courierforcode"/>
        </w:rPr>
        <w:t>footer</w:t>
      </w:r>
      <w:r w:rsidRPr="00002B3F">
        <w:rPr>
          <w:rStyle w:val="Courierforcode"/>
        </w:rPr>
        <w:tab/>
        <w:t>{</w:t>
      </w:r>
    </w:p>
    <w:p w14:paraId="3F000BAD" w14:textId="77777777" w:rsidR="00002B3F" w:rsidRPr="00002B3F" w:rsidRDefault="00002B3F" w:rsidP="00002B3F">
      <w:pPr>
        <w:rPr>
          <w:rStyle w:val="Courierforcode"/>
        </w:rPr>
      </w:pPr>
      <w:r w:rsidRPr="00002B3F">
        <w:rPr>
          <w:rStyle w:val="Courierforcode"/>
        </w:rPr>
        <w:tab/>
        <w:t>clear: both;</w:t>
      </w:r>
    </w:p>
    <w:p w14:paraId="7FCCAFBB" w14:textId="77777777" w:rsidR="00002B3F" w:rsidRPr="00002B3F" w:rsidRDefault="00002B3F" w:rsidP="00002B3F">
      <w:pPr>
        <w:rPr>
          <w:rStyle w:val="Courierforcode"/>
        </w:rPr>
      </w:pPr>
      <w:r w:rsidRPr="00002B3F">
        <w:rPr>
          <w:rStyle w:val="Courierforcode"/>
        </w:rPr>
        <w:t>border-top: 3px solid black;</w:t>
      </w:r>
    </w:p>
    <w:p w14:paraId="6A7E8880" w14:textId="77777777" w:rsidR="00002B3F" w:rsidRPr="00002B3F" w:rsidRDefault="00002B3F" w:rsidP="00002B3F">
      <w:pPr>
        <w:rPr>
          <w:rStyle w:val="Courierforcode"/>
        </w:rPr>
      </w:pPr>
      <w:r w:rsidRPr="00002B3F">
        <w:rPr>
          <w:rStyle w:val="Courierforcode"/>
        </w:rPr>
        <w:t>padding: 1em;</w:t>
      </w:r>
    </w:p>
    <w:p w14:paraId="1347822D" w14:textId="77777777" w:rsidR="00002B3F" w:rsidRPr="00002B3F" w:rsidRDefault="00002B3F" w:rsidP="00002B3F">
      <w:pPr>
        <w:rPr>
          <w:rStyle w:val="Courierforcode"/>
        </w:rPr>
      </w:pPr>
      <w:r w:rsidRPr="00002B3F">
        <w:rPr>
          <w:rStyle w:val="Courierforcode"/>
        </w:rPr>
        <w:tab/>
        <w:t>border-bottom: 3px solid black;</w:t>
      </w:r>
    </w:p>
    <w:p w14:paraId="3959AC80" w14:textId="77777777" w:rsidR="00002B3F" w:rsidRPr="00002B3F" w:rsidRDefault="00002B3F" w:rsidP="00002B3F">
      <w:pPr>
        <w:rPr>
          <w:rStyle w:val="Courierforcode"/>
        </w:rPr>
      </w:pPr>
      <w:r w:rsidRPr="00002B3F">
        <w:rPr>
          <w:rStyle w:val="Courierforcode"/>
        </w:rPr>
        <w:tab/>
        <w:t>background-image: linear-</w:t>
      </w:r>
      <w:proofErr w:type="gramStart"/>
      <w:r w:rsidRPr="00002B3F">
        <w:rPr>
          <w:rStyle w:val="Courierforcode"/>
        </w:rPr>
        <w:t>gradient(</w:t>
      </w:r>
      <w:proofErr w:type="gramEnd"/>
      <w:r w:rsidRPr="00002B3F">
        <w:rPr>
          <w:rStyle w:val="Courierforcode"/>
        </w:rPr>
        <w:t>45deg, #000000 0%, #FF8033 25%, #FFFFFF 100%);</w:t>
      </w:r>
    </w:p>
    <w:p w14:paraId="403B6E29" w14:textId="77777777" w:rsidR="00002B3F" w:rsidRPr="00002B3F" w:rsidRDefault="00002B3F" w:rsidP="00002B3F">
      <w:pPr>
        <w:rPr>
          <w:rStyle w:val="Courierforcode"/>
        </w:rPr>
      </w:pPr>
      <w:r w:rsidRPr="00002B3F">
        <w:rPr>
          <w:rStyle w:val="Courierforcode"/>
        </w:rPr>
        <w:tab/>
        <w:t>background-image: -</w:t>
      </w:r>
      <w:proofErr w:type="spellStart"/>
      <w:r w:rsidRPr="00002B3F">
        <w:rPr>
          <w:rStyle w:val="Courierforcode"/>
        </w:rPr>
        <w:t>webkit</w:t>
      </w:r>
      <w:proofErr w:type="spellEnd"/>
      <w:r w:rsidRPr="00002B3F">
        <w:rPr>
          <w:rStyle w:val="Courierforcode"/>
        </w:rPr>
        <w:t>-linear-</w:t>
      </w:r>
      <w:proofErr w:type="gramStart"/>
      <w:r w:rsidRPr="00002B3F">
        <w:rPr>
          <w:rStyle w:val="Courierforcode"/>
        </w:rPr>
        <w:t>gradient(</w:t>
      </w:r>
      <w:proofErr w:type="gramEnd"/>
      <w:r w:rsidRPr="00002B3F">
        <w:rPr>
          <w:rStyle w:val="Courierforcode"/>
        </w:rPr>
        <w:t>45deg, #000000 0%, #FF8033 25%, #FFFFFF 100%);</w:t>
      </w:r>
    </w:p>
    <w:p w14:paraId="42FDF58F" w14:textId="77777777" w:rsidR="00002B3F" w:rsidRPr="00002B3F" w:rsidRDefault="00002B3F" w:rsidP="00002B3F">
      <w:pPr>
        <w:rPr>
          <w:rStyle w:val="Courierforcode"/>
        </w:rPr>
      </w:pPr>
      <w:r w:rsidRPr="00002B3F">
        <w:rPr>
          <w:rStyle w:val="Courierforcode"/>
        </w:rPr>
        <w:tab/>
        <w:t>background-image: -</w:t>
      </w:r>
      <w:proofErr w:type="spellStart"/>
      <w:r w:rsidRPr="00002B3F">
        <w:rPr>
          <w:rStyle w:val="Courierforcode"/>
        </w:rPr>
        <w:t>moz</w:t>
      </w:r>
      <w:proofErr w:type="spellEnd"/>
      <w:r w:rsidRPr="00002B3F">
        <w:rPr>
          <w:rStyle w:val="Courierforcode"/>
        </w:rPr>
        <w:t>-linear-</w:t>
      </w:r>
      <w:proofErr w:type="gramStart"/>
      <w:r w:rsidRPr="00002B3F">
        <w:rPr>
          <w:rStyle w:val="Courierforcode"/>
        </w:rPr>
        <w:t>gradient(</w:t>
      </w:r>
      <w:proofErr w:type="gramEnd"/>
      <w:r w:rsidRPr="00002B3F">
        <w:rPr>
          <w:rStyle w:val="Courierforcode"/>
        </w:rPr>
        <w:t>45deg, #000000 0%, #FF8033 25%, #FFFFFF 100%);</w:t>
      </w:r>
    </w:p>
    <w:p w14:paraId="23C2408C" w14:textId="77777777" w:rsidR="00002B3F" w:rsidRPr="00002B3F" w:rsidRDefault="00002B3F" w:rsidP="00002B3F">
      <w:pPr>
        <w:rPr>
          <w:rStyle w:val="Courierforcode"/>
        </w:rPr>
      </w:pPr>
      <w:r w:rsidRPr="00002B3F">
        <w:rPr>
          <w:rStyle w:val="Courierforcode"/>
        </w:rPr>
        <w:tab/>
        <w:t>background-image: -o-linear-</w:t>
      </w:r>
      <w:proofErr w:type="gramStart"/>
      <w:r w:rsidRPr="00002B3F">
        <w:rPr>
          <w:rStyle w:val="Courierforcode"/>
        </w:rPr>
        <w:t>gradient(</w:t>
      </w:r>
      <w:proofErr w:type="gramEnd"/>
      <w:r w:rsidRPr="00002B3F">
        <w:rPr>
          <w:rStyle w:val="Courierforcode"/>
        </w:rPr>
        <w:t>45deg, #000000 0%, #FF8033 25%, #FFFFFF 100%);</w:t>
      </w:r>
    </w:p>
    <w:p w14:paraId="6E330D47" w14:textId="77777777" w:rsidR="00002B3F" w:rsidRPr="00002B3F" w:rsidRDefault="00002B3F" w:rsidP="00002B3F">
      <w:pPr>
        <w:rPr>
          <w:rStyle w:val="Courierforcode"/>
        </w:rPr>
      </w:pPr>
    </w:p>
    <w:p w14:paraId="37915581" w14:textId="77777777" w:rsidR="00002B3F" w:rsidRPr="00002B3F" w:rsidRDefault="00002B3F" w:rsidP="00002B3F">
      <w:pPr>
        <w:rPr>
          <w:rStyle w:val="Courierforcode"/>
        </w:rPr>
      </w:pPr>
      <w:r w:rsidRPr="00002B3F">
        <w:rPr>
          <w:rStyle w:val="Courierforcode"/>
        </w:rPr>
        <w:t>}</w:t>
      </w:r>
    </w:p>
    <w:p w14:paraId="5D8A0151" w14:textId="77777777" w:rsidR="00002B3F" w:rsidRPr="00002B3F" w:rsidRDefault="00002B3F" w:rsidP="00002B3F">
      <w:pPr>
        <w:rPr>
          <w:rStyle w:val="Courierforcode"/>
        </w:rPr>
      </w:pPr>
      <w:r w:rsidRPr="00002B3F">
        <w:rPr>
          <w:rStyle w:val="Courierforcode"/>
        </w:rPr>
        <w:t>footer p {</w:t>
      </w:r>
    </w:p>
    <w:p w14:paraId="126156E5" w14:textId="77777777" w:rsidR="00002B3F" w:rsidRPr="00002B3F" w:rsidRDefault="00002B3F" w:rsidP="00002B3F">
      <w:pPr>
        <w:rPr>
          <w:rStyle w:val="Courierforcode"/>
        </w:rPr>
      </w:pPr>
      <w:r w:rsidRPr="00002B3F">
        <w:rPr>
          <w:rStyle w:val="Courierforcode"/>
        </w:rPr>
        <w:tab/>
        <w:t>text-align: center;</w:t>
      </w:r>
    </w:p>
    <w:p w14:paraId="3B4F5A32" w14:textId="77777777" w:rsidR="00002B3F" w:rsidRPr="00002B3F" w:rsidRDefault="00002B3F" w:rsidP="00002B3F">
      <w:pPr>
        <w:rPr>
          <w:rStyle w:val="Courierforcode"/>
        </w:rPr>
      </w:pPr>
      <w:r w:rsidRPr="00002B3F">
        <w:rPr>
          <w:rStyle w:val="Courierforcode"/>
        </w:rPr>
        <w:tab/>
        <w:t>font-size: 50%;</w:t>
      </w:r>
    </w:p>
    <w:p w14:paraId="6E44032F" w14:textId="77777777" w:rsidR="00002B3F" w:rsidRPr="00002B3F" w:rsidRDefault="00002B3F" w:rsidP="00002B3F">
      <w:pPr>
        <w:rPr>
          <w:rStyle w:val="Courierforcode"/>
        </w:rPr>
      </w:pPr>
      <w:r w:rsidRPr="00002B3F">
        <w:rPr>
          <w:rStyle w:val="Courierforcode"/>
        </w:rPr>
        <w:t>}</w:t>
      </w:r>
    </w:p>
    <w:p w14:paraId="0D74A427" w14:textId="0B634B95" w:rsidR="00D15554" w:rsidRPr="00D708BF" w:rsidRDefault="008E0BA7" w:rsidP="008E0BA7">
      <w:pPr>
        <w:rPr>
          <w:rStyle w:val="IntenseReference"/>
        </w:rPr>
      </w:pPr>
      <w:r w:rsidRPr="008E0BA7">
        <w:rPr>
          <w:rStyle w:val="Courierforcode"/>
        </w:rPr>
        <w:t xml:space="preserve"> </w:t>
      </w:r>
      <w:r w:rsidR="00D15554" w:rsidRPr="00D708BF">
        <w:rPr>
          <w:rStyle w:val="IntenseReference"/>
        </w:rPr>
        <w:br w:type="page"/>
      </w:r>
    </w:p>
    <w:p w14:paraId="4ECA214B" w14:textId="5E254CC2" w:rsidR="00D15554" w:rsidRDefault="00D15554" w:rsidP="00D15554">
      <w:pPr>
        <w:pStyle w:val="Heading1"/>
        <w:spacing w:before="0" w:after="120" w:line="240" w:lineRule="auto"/>
        <w:rPr>
          <w:rFonts w:cs="Arial"/>
        </w:rPr>
      </w:pPr>
      <w:bookmarkStart w:id="8" w:name="_Toc511734172"/>
      <w:r>
        <w:rPr>
          <w:noProof/>
        </w:rPr>
        <w:lastRenderedPageBreak/>
        <w:t xml:space="preserve">Chapter </w:t>
      </w:r>
      <w:r w:rsidR="00002B3F">
        <w:rPr>
          <w:noProof/>
        </w:rPr>
        <w:t>11</w:t>
      </w:r>
      <w:r>
        <w:rPr>
          <w:noProof/>
        </w:rPr>
        <w:t xml:space="preserve">, Exercise </w:t>
      </w:r>
      <w:r w:rsidR="00002B3F">
        <w:rPr>
          <w:noProof/>
        </w:rPr>
        <w:t>11</w:t>
      </w:r>
      <w:r>
        <w:rPr>
          <w:noProof/>
        </w:rPr>
        <w:t>-1</w:t>
      </w:r>
      <w:bookmarkEnd w:id="8"/>
    </w:p>
    <w:p w14:paraId="21697774" w14:textId="7AC3B844" w:rsidR="00777516" w:rsidRDefault="00F8092F" w:rsidP="00852A73">
      <w:r>
        <w:t xml:space="preserve">Exercise </w:t>
      </w:r>
      <w:r w:rsidR="00852A73">
        <w:t>11</w:t>
      </w:r>
      <w:r>
        <w:t xml:space="preserve">-1 </w:t>
      </w:r>
      <w:r w:rsidR="00852A73">
        <w:t>centered on adding a form to a page of the Town Hall sample website.</w:t>
      </w:r>
      <w:r w:rsidR="003349B5">
        <w:t xml:space="preserve"> The provided </w:t>
      </w:r>
      <w:r w:rsidR="003349B5" w:rsidRPr="00CB6502">
        <w:rPr>
          <w:rStyle w:val="Courierforcode"/>
        </w:rPr>
        <w:t>tickets.html</w:t>
      </w:r>
      <w:r w:rsidR="003349B5">
        <w:t xml:space="preserve"> page included a significant start toward the finished form. The </w:t>
      </w:r>
      <w:r w:rsidR="003349B5" w:rsidRPr="00CB6502">
        <w:rPr>
          <w:rStyle w:val="Courierforcode"/>
        </w:rPr>
        <w:t>&lt;form&gt;</w:t>
      </w:r>
      <w:r w:rsidR="003349B5">
        <w:t xml:space="preserve"> tags, along with the appropriate</w:t>
      </w:r>
      <w:r w:rsidR="00384115">
        <w:t xml:space="preserve"> attributes, such as </w:t>
      </w:r>
      <w:r w:rsidR="00384115" w:rsidRPr="00CB6502">
        <w:rPr>
          <w:rStyle w:val="Courierforcode"/>
        </w:rPr>
        <w:t>action</w:t>
      </w:r>
      <w:r w:rsidR="00384115">
        <w:t xml:space="preserve">, </w:t>
      </w:r>
      <w:r w:rsidR="00384115" w:rsidRPr="00CB6502">
        <w:rPr>
          <w:rStyle w:val="Courierforcode"/>
        </w:rPr>
        <w:t>method</w:t>
      </w:r>
      <w:r w:rsidR="00384115">
        <w:t xml:space="preserve">, and </w:t>
      </w:r>
      <w:r w:rsidR="00384115" w:rsidRPr="00CB6502">
        <w:rPr>
          <w:rStyle w:val="Courierforcode"/>
        </w:rPr>
        <w:t>name</w:t>
      </w:r>
      <w:r w:rsidR="00384115">
        <w:t xml:space="preserve"> were included from the start. Also, several</w:t>
      </w:r>
      <w:r w:rsidR="00A31316">
        <w:t xml:space="preserve"> </w:t>
      </w:r>
      <w:proofErr w:type="spellStart"/>
      <w:r w:rsidR="00A31316">
        <w:t>fieldsets</w:t>
      </w:r>
      <w:proofErr w:type="spellEnd"/>
      <w:r w:rsidR="00A31316">
        <w:t xml:space="preserve"> grouped similar controls together, and examples of different kinds of input fields, labels, and buttons had been included.</w:t>
      </w:r>
    </w:p>
    <w:p w14:paraId="69EBBA8B" w14:textId="476373D5" w:rsidR="00226B4E" w:rsidRDefault="00226B4E" w:rsidP="00852A73">
      <w:r>
        <w:t>The first few steps of the exercise dealt with some familiar properties, such as margins, pa</w:t>
      </w:r>
      <w:r w:rsidR="000B4224">
        <w:t>dding, borders, and colors. New</w:t>
      </w:r>
      <w:r>
        <w:t xml:space="preserve"> this time, were the selectors used within the CSS — </w:t>
      </w:r>
      <w:proofErr w:type="spellStart"/>
      <w:r w:rsidRPr="007853A4">
        <w:rPr>
          <w:rStyle w:val="Courierforcode"/>
        </w:rPr>
        <w:t>fieldset</w:t>
      </w:r>
      <w:proofErr w:type="spellEnd"/>
      <w:r>
        <w:t xml:space="preserve"> for the groupings of like content within the form and </w:t>
      </w:r>
      <w:r w:rsidRPr="007853A4">
        <w:rPr>
          <w:rStyle w:val="Courierforcode"/>
        </w:rPr>
        <w:t>legend</w:t>
      </w:r>
      <w:r>
        <w:t>, which</w:t>
      </w:r>
      <w:r w:rsidR="007853A4">
        <w:t xml:space="preserve"> is a way of displaying text that identifies or describes that grouping.</w:t>
      </w:r>
    </w:p>
    <w:p w14:paraId="2D905507" w14:textId="6B43603F" w:rsidR="00E577F1" w:rsidRDefault="00E577F1" w:rsidP="00852A73">
      <w:r>
        <w:t xml:space="preserve">Next, the directions asked for some changes to the HTML. Combining two </w:t>
      </w:r>
      <w:proofErr w:type="spellStart"/>
      <w:r>
        <w:t>fieldsets</w:t>
      </w:r>
      <w:proofErr w:type="spellEnd"/>
      <w:r>
        <w:t xml:space="preserve"> was fairly straightforward, since it only involved removing a closing and opening &lt;</w:t>
      </w:r>
      <w:proofErr w:type="spellStart"/>
      <w:r>
        <w:t>fieldset</w:t>
      </w:r>
      <w:proofErr w:type="spellEnd"/>
      <w:r>
        <w:t>&gt; tag. Changing the legend was as simple as finding the correct &lt;legend&gt; tags and making a change to the text enclosed within them.</w:t>
      </w:r>
    </w:p>
    <w:p w14:paraId="3BCD2FF7" w14:textId="35EBB09F" w:rsidR="006B72EA" w:rsidRDefault="006B72EA" w:rsidP="00852A73">
      <w:r>
        <w:t xml:space="preserve">Changes became more involved with the instruction to add a “Payment Method” </w:t>
      </w:r>
      <w:proofErr w:type="spellStart"/>
      <w:r>
        <w:t>fieldset</w:t>
      </w:r>
      <w:proofErr w:type="spellEnd"/>
      <w:r>
        <w:t xml:space="preserve"> with two radio buttons. </w:t>
      </w:r>
      <w:r w:rsidR="003531BF">
        <w:t xml:space="preserve">Using </w:t>
      </w:r>
      <w:r w:rsidR="003531BF" w:rsidRPr="003531BF">
        <w:rPr>
          <w:rStyle w:val="Courierforcode"/>
        </w:rPr>
        <w:t>input type</w:t>
      </w:r>
      <w:proofErr w:type="gramStart"/>
      <w:r w:rsidR="003531BF" w:rsidRPr="003531BF">
        <w:rPr>
          <w:rStyle w:val="Courierforcode"/>
        </w:rPr>
        <w:t>=”radio</w:t>
      </w:r>
      <w:proofErr w:type="gramEnd"/>
      <w:r w:rsidR="003531BF" w:rsidRPr="003531BF">
        <w:rPr>
          <w:rStyle w:val="Courierforcode"/>
        </w:rPr>
        <w:t>”</w:t>
      </w:r>
      <w:r w:rsidR="003531BF">
        <w:t xml:space="preserve"> and using the same </w:t>
      </w:r>
      <w:r w:rsidR="003531BF" w:rsidRPr="003531BF">
        <w:rPr>
          <w:rStyle w:val="Courierforcode"/>
        </w:rPr>
        <w:t>name</w:t>
      </w:r>
      <w:r w:rsidR="003531BF">
        <w:t xml:space="preserve"> attribute created two radio buttons. (For radio buttons, only one can be selected at a time. This is as opposed to check boxes, where more than one can be selected at a given time.) </w:t>
      </w:r>
      <w:r w:rsidR="009052B9">
        <w:t xml:space="preserve">A label for each of the buttons was also added within the HTML, and then it was time to use the CSS to adjust the placement. </w:t>
      </w:r>
      <w:r w:rsidR="008A7A8D">
        <w:t xml:space="preserve">Since the labels usually appear to the left of their associated input elements, it was necessary to use a float and adjust the widths for the </w:t>
      </w:r>
      <w:r w:rsidR="005E66E5">
        <w:t>radio buttons</w:t>
      </w:r>
      <w:r w:rsidR="008A7A8D">
        <w:t xml:space="preserve"> and for the labels in order to get the placement right. </w:t>
      </w:r>
    </w:p>
    <w:p w14:paraId="317742E4" w14:textId="5FD3FE7F" w:rsidR="00DC346C" w:rsidRDefault="00DC346C" w:rsidP="00852A73">
      <w:r>
        <w:t>Next, a dropdown list was added</w:t>
      </w:r>
      <w:r w:rsidR="00056F9E">
        <w:t xml:space="preserve">. An </w:t>
      </w:r>
      <w:r w:rsidR="00056F9E" w:rsidRPr="00056F9E">
        <w:rPr>
          <w:rStyle w:val="Courierforcode"/>
        </w:rPr>
        <w:t>&lt;option&gt;</w:t>
      </w:r>
      <w:r w:rsidR="00056F9E">
        <w:t xml:space="preserve"> tag that included a different </w:t>
      </w:r>
      <w:r w:rsidR="00056F9E" w:rsidRPr="00056F9E">
        <w:rPr>
          <w:rStyle w:val="Courierforcode"/>
        </w:rPr>
        <w:t>value</w:t>
      </w:r>
      <w:r w:rsidR="00056F9E">
        <w:t xml:space="preserve"> attribute for each of the choices was written for each of the choices within the “Card Type” list. Dropdown lists for expiration date years and months were also created. </w:t>
      </w:r>
    </w:p>
    <w:p w14:paraId="682EA099" w14:textId="3360C3A5" w:rsidR="00056F9E" w:rsidRDefault="00056F9E" w:rsidP="00852A73">
      <w:r>
        <w:t xml:space="preserve">Finally, validation was added for the “Card Number” field by adding </w:t>
      </w:r>
      <w:r w:rsidRPr="00056F9E">
        <w:rPr>
          <w:rStyle w:val="Courierforcode"/>
        </w:rPr>
        <w:t>pattern</w:t>
      </w:r>
      <w:proofErr w:type="gramStart"/>
      <w:r w:rsidRPr="00056F9E">
        <w:rPr>
          <w:rStyle w:val="Courierforcode"/>
        </w:rPr>
        <w:t>=”\</w:t>
      </w:r>
      <w:proofErr w:type="gramEnd"/>
      <w:r w:rsidRPr="00056F9E">
        <w:rPr>
          <w:rStyle w:val="Courierforcode"/>
        </w:rPr>
        <w:t>d{16}”</w:t>
      </w:r>
      <w:r>
        <w:t xml:space="preserve"> within the field’s input tag.</w:t>
      </w:r>
    </w:p>
    <w:p w14:paraId="4A4F20D0" w14:textId="77777777" w:rsidR="00777516" w:rsidRDefault="00777516">
      <w:pPr>
        <w:spacing w:after="0" w:line="240" w:lineRule="auto"/>
        <w:rPr>
          <w:rStyle w:val="IntenseReference"/>
        </w:rPr>
      </w:pPr>
      <w:r>
        <w:rPr>
          <w:rStyle w:val="IntenseReference"/>
        </w:rPr>
        <w:br w:type="page"/>
      </w:r>
    </w:p>
    <w:p w14:paraId="052E4774" w14:textId="29F2923B" w:rsidR="002639D6" w:rsidRDefault="00D941CF" w:rsidP="002639D6">
      <w:pPr>
        <w:rPr>
          <w:rStyle w:val="IntenseReference"/>
        </w:rPr>
      </w:pPr>
      <w:r>
        <w:rPr>
          <w:rStyle w:val="IntenseReference"/>
        </w:rPr>
        <w:lastRenderedPageBreak/>
        <w:t xml:space="preserve">The </w:t>
      </w:r>
      <w:r w:rsidR="00A472DA">
        <w:rPr>
          <w:rStyle w:val="IntenseReference"/>
        </w:rPr>
        <w:t xml:space="preserve">final </w:t>
      </w:r>
      <w:r>
        <w:rPr>
          <w:rStyle w:val="IntenseReference"/>
        </w:rPr>
        <w:t xml:space="preserve">page </w:t>
      </w:r>
      <w:r w:rsidR="00A472DA">
        <w:rPr>
          <w:rStyle w:val="IntenseReference"/>
        </w:rPr>
        <w:t xml:space="preserve">for Exercise 11-1 </w:t>
      </w:r>
      <w:r>
        <w:rPr>
          <w:rStyle w:val="IntenseReference"/>
        </w:rPr>
        <w:t xml:space="preserve">displayed </w:t>
      </w:r>
      <w:r w:rsidR="00A472DA">
        <w:rPr>
          <w:rStyle w:val="IntenseReference"/>
        </w:rPr>
        <w:t>in the Firefox browser</w:t>
      </w:r>
      <w:r>
        <w:rPr>
          <w:rStyle w:val="IntenseReference"/>
        </w:rPr>
        <w:t>.</w:t>
      </w:r>
    </w:p>
    <w:p w14:paraId="4E0680EB" w14:textId="2F9A000C" w:rsidR="00DB1E7D" w:rsidRPr="00482904" w:rsidRDefault="00DB1E7D" w:rsidP="002639D6">
      <w:pPr>
        <w:rPr>
          <w:rStyle w:val="IntenseReference"/>
        </w:rPr>
      </w:pPr>
      <w:r>
        <w:rPr>
          <w:b/>
          <w:bCs/>
          <w:noProof/>
          <w:color w:val="4472C4" w:themeColor="accent1"/>
          <w:spacing w:val="5"/>
          <w:sz w:val="16"/>
        </w:rPr>
        <w:drawing>
          <wp:inline distT="0" distB="0" distL="0" distR="0" wp14:anchorId="42009377" wp14:editId="1BD1A618">
            <wp:extent cx="5943600" cy="6711950"/>
            <wp:effectExtent l="25400" t="2540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_1WebFormSafar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11950"/>
                    </a:xfrm>
                    <a:prstGeom prst="rect">
                      <a:avLst/>
                    </a:prstGeom>
                    <a:ln>
                      <a:solidFill>
                        <a:schemeClr val="accent1"/>
                      </a:solidFill>
                    </a:ln>
                  </pic:spPr>
                </pic:pic>
              </a:graphicData>
            </a:graphic>
          </wp:inline>
        </w:drawing>
      </w:r>
    </w:p>
    <w:p w14:paraId="107F6B90" w14:textId="77777777" w:rsidR="00DB1E7D" w:rsidRDefault="00DB1E7D">
      <w:pPr>
        <w:spacing w:after="0" w:line="240" w:lineRule="auto"/>
        <w:rPr>
          <w:rStyle w:val="IntenseReference"/>
        </w:rPr>
      </w:pPr>
      <w:r>
        <w:rPr>
          <w:rStyle w:val="IntenseReference"/>
        </w:rPr>
        <w:br w:type="page"/>
      </w:r>
    </w:p>
    <w:p w14:paraId="034E3B06" w14:textId="2159707E" w:rsidR="00DB1E7D" w:rsidRDefault="00DB1E7D" w:rsidP="00DB1E7D">
      <w:pPr>
        <w:rPr>
          <w:rStyle w:val="IntenseReference"/>
        </w:rPr>
      </w:pPr>
      <w:r>
        <w:rPr>
          <w:rStyle w:val="IntenseReference"/>
        </w:rPr>
        <w:lastRenderedPageBreak/>
        <w:t xml:space="preserve">The </w:t>
      </w:r>
      <w:r w:rsidR="00252D18">
        <w:rPr>
          <w:rStyle w:val="IntenseReference"/>
        </w:rPr>
        <w:t>result of clicking the Submit button on the page for Exercise 11-1.</w:t>
      </w:r>
    </w:p>
    <w:p w14:paraId="67DBCFA3" w14:textId="51CDD1F5" w:rsidR="002639D6" w:rsidRDefault="00DB1E7D">
      <w:pPr>
        <w:spacing w:after="0" w:line="240" w:lineRule="auto"/>
        <w:rPr>
          <w:rStyle w:val="IntenseReference"/>
        </w:rPr>
      </w:pPr>
      <w:r>
        <w:rPr>
          <w:b/>
          <w:bCs/>
          <w:noProof/>
          <w:color w:val="4472C4" w:themeColor="accent1"/>
          <w:spacing w:val="5"/>
          <w:sz w:val="16"/>
        </w:rPr>
        <w:drawing>
          <wp:inline distT="0" distB="0" distL="0" distR="0" wp14:anchorId="5FFC7B4B" wp14:editId="271FEE6C">
            <wp:extent cx="2965896" cy="5204460"/>
            <wp:effectExtent l="25400" t="25400" r="317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_1FormSubmission.png"/>
                    <pic:cNvPicPr/>
                  </pic:nvPicPr>
                  <pic:blipFill>
                    <a:blip r:embed="rId10">
                      <a:extLst>
                        <a:ext uri="{28A0092B-C50C-407E-A947-70E740481C1C}">
                          <a14:useLocalDpi xmlns:a14="http://schemas.microsoft.com/office/drawing/2010/main" val="0"/>
                        </a:ext>
                      </a:extLst>
                    </a:blip>
                    <a:stretch>
                      <a:fillRect/>
                    </a:stretch>
                  </pic:blipFill>
                  <pic:spPr>
                    <a:xfrm>
                      <a:off x="0" y="0"/>
                      <a:ext cx="2996195" cy="5257627"/>
                    </a:xfrm>
                    <a:prstGeom prst="rect">
                      <a:avLst/>
                    </a:prstGeom>
                    <a:ln>
                      <a:solidFill>
                        <a:schemeClr val="accent1"/>
                      </a:solidFill>
                    </a:ln>
                  </pic:spPr>
                </pic:pic>
              </a:graphicData>
            </a:graphic>
          </wp:inline>
        </w:drawing>
      </w:r>
      <w:r w:rsidR="002639D6">
        <w:rPr>
          <w:rStyle w:val="IntenseReference"/>
        </w:rPr>
        <w:br w:type="page"/>
      </w:r>
    </w:p>
    <w:p w14:paraId="26924B33" w14:textId="0A8363FB" w:rsidR="00494CFC" w:rsidRPr="00482904" w:rsidRDefault="00494CFC" w:rsidP="00D15554">
      <w:pPr>
        <w:rPr>
          <w:rStyle w:val="IntenseReference"/>
        </w:rPr>
      </w:pPr>
      <w:r w:rsidRPr="00482904">
        <w:rPr>
          <w:rStyle w:val="IntenseReference"/>
        </w:rPr>
        <w:lastRenderedPageBreak/>
        <w:t xml:space="preserve">The HTML for Chapter </w:t>
      </w:r>
      <w:r w:rsidR="00F476F8">
        <w:rPr>
          <w:rStyle w:val="IntenseReference"/>
        </w:rPr>
        <w:t>11</w:t>
      </w:r>
      <w:r w:rsidRPr="00482904">
        <w:rPr>
          <w:rStyle w:val="IntenseReference"/>
        </w:rPr>
        <w:t xml:space="preserve">, Exercise </w:t>
      </w:r>
      <w:r w:rsidR="00F476F8">
        <w:rPr>
          <w:rStyle w:val="IntenseReference"/>
        </w:rPr>
        <w:t>11</w:t>
      </w:r>
      <w:r w:rsidRPr="00482904">
        <w:rPr>
          <w:rStyle w:val="IntenseReference"/>
        </w:rPr>
        <w:t>-1</w:t>
      </w:r>
    </w:p>
    <w:p w14:paraId="0CD82C8E" w14:textId="77777777" w:rsidR="00F476F8" w:rsidRPr="00F476F8" w:rsidRDefault="00F476F8" w:rsidP="00F476F8">
      <w:pPr>
        <w:spacing w:after="0" w:line="240" w:lineRule="auto"/>
        <w:rPr>
          <w:rStyle w:val="Courierforcode"/>
        </w:rPr>
      </w:pPr>
      <w:proofErr w:type="gramStart"/>
      <w:r w:rsidRPr="00F476F8">
        <w:rPr>
          <w:rStyle w:val="Courierforcode"/>
        </w:rPr>
        <w:t>&lt;!DOCTYPE</w:t>
      </w:r>
      <w:proofErr w:type="gramEnd"/>
      <w:r w:rsidRPr="00F476F8">
        <w:rPr>
          <w:rStyle w:val="Courierforcode"/>
        </w:rPr>
        <w:t xml:space="preserve"> html&gt;</w:t>
      </w:r>
    </w:p>
    <w:p w14:paraId="5C31FAA8" w14:textId="77777777" w:rsidR="00F476F8" w:rsidRPr="00F476F8" w:rsidRDefault="00F476F8" w:rsidP="00F476F8">
      <w:pPr>
        <w:spacing w:after="0" w:line="240" w:lineRule="auto"/>
        <w:rPr>
          <w:rStyle w:val="Courierforcode"/>
        </w:rPr>
      </w:pPr>
      <w:r w:rsidRPr="00F476F8">
        <w:rPr>
          <w:rStyle w:val="Courierforcode"/>
        </w:rPr>
        <w:t xml:space="preserve">&lt;html </w:t>
      </w:r>
      <w:proofErr w:type="spellStart"/>
      <w:r w:rsidRPr="00F476F8">
        <w:rPr>
          <w:rStyle w:val="Courierforcode"/>
        </w:rPr>
        <w:t>lang</w:t>
      </w:r>
      <w:proofErr w:type="spellEnd"/>
      <w:r w:rsidRPr="00F476F8">
        <w:rPr>
          <w:rStyle w:val="Courierforcode"/>
        </w:rPr>
        <w:t>="</w:t>
      </w:r>
      <w:proofErr w:type="spellStart"/>
      <w:r w:rsidRPr="00F476F8">
        <w:rPr>
          <w:rStyle w:val="Courierforcode"/>
        </w:rPr>
        <w:t>en</w:t>
      </w:r>
      <w:proofErr w:type="spellEnd"/>
      <w:r w:rsidRPr="00F476F8">
        <w:rPr>
          <w:rStyle w:val="Courierforcode"/>
        </w:rPr>
        <w:t>"&gt;</w:t>
      </w:r>
    </w:p>
    <w:p w14:paraId="0469EC48" w14:textId="77777777" w:rsidR="00F476F8" w:rsidRPr="00F476F8" w:rsidRDefault="00F476F8" w:rsidP="00F476F8">
      <w:pPr>
        <w:spacing w:after="0" w:line="240" w:lineRule="auto"/>
        <w:rPr>
          <w:rStyle w:val="Courierforcode"/>
        </w:rPr>
      </w:pPr>
    </w:p>
    <w:p w14:paraId="6E9A3330" w14:textId="77777777" w:rsidR="00F476F8" w:rsidRPr="00F476F8" w:rsidRDefault="00F476F8" w:rsidP="00F476F8">
      <w:pPr>
        <w:spacing w:after="0" w:line="240" w:lineRule="auto"/>
        <w:rPr>
          <w:rStyle w:val="Courierforcode"/>
        </w:rPr>
      </w:pPr>
      <w:r w:rsidRPr="00F476F8">
        <w:rPr>
          <w:rStyle w:val="Courierforcode"/>
        </w:rPr>
        <w:t>&lt;head&gt;</w:t>
      </w:r>
    </w:p>
    <w:p w14:paraId="2CAA98A6" w14:textId="77777777" w:rsidR="00F476F8" w:rsidRPr="00F476F8" w:rsidRDefault="00F476F8" w:rsidP="00F476F8">
      <w:pPr>
        <w:spacing w:after="0" w:line="240" w:lineRule="auto"/>
        <w:rPr>
          <w:rStyle w:val="Courierforcode"/>
        </w:rPr>
      </w:pPr>
      <w:r w:rsidRPr="00F476F8">
        <w:rPr>
          <w:rStyle w:val="Courierforcode"/>
        </w:rPr>
        <w:tab/>
        <w:t>&lt;meta charset="utf-8"&gt;</w:t>
      </w:r>
    </w:p>
    <w:p w14:paraId="27AED479" w14:textId="77777777" w:rsidR="00F476F8" w:rsidRPr="00F476F8" w:rsidRDefault="00F476F8" w:rsidP="00F476F8">
      <w:pPr>
        <w:spacing w:after="0" w:line="240" w:lineRule="auto"/>
        <w:rPr>
          <w:rStyle w:val="Courierforcode"/>
        </w:rPr>
      </w:pPr>
      <w:r w:rsidRPr="00F476F8">
        <w:rPr>
          <w:rStyle w:val="Courierforcode"/>
        </w:rPr>
        <w:tab/>
        <w:t>&lt;title&gt;San Joaquin Valley Town Hall&lt;/title&gt;</w:t>
      </w:r>
    </w:p>
    <w:p w14:paraId="7919FA53" w14:textId="77777777" w:rsidR="00F476F8" w:rsidRPr="00F476F8" w:rsidRDefault="00F476F8" w:rsidP="00F476F8">
      <w:pPr>
        <w:spacing w:after="0" w:line="240" w:lineRule="auto"/>
        <w:rPr>
          <w:rStyle w:val="Courierforcode"/>
        </w:rPr>
      </w:pPr>
      <w:r w:rsidRPr="00F476F8">
        <w:rPr>
          <w:rStyle w:val="Courierforcode"/>
        </w:rPr>
        <w:tab/>
        <w:t xml:space="preserve">&lt;link </w:t>
      </w:r>
      <w:proofErr w:type="spellStart"/>
      <w:r w:rsidRPr="00F476F8">
        <w:rPr>
          <w:rStyle w:val="Courierforcode"/>
        </w:rPr>
        <w:t>rel</w:t>
      </w:r>
      <w:proofErr w:type="spellEnd"/>
      <w:r w:rsidRPr="00F476F8">
        <w:rPr>
          <w:rStyle w:val="Courierforcode"/>
        </w:rPr>
        <w:t xml:space="preserve">="shortcut icon" </w:t>
      </w:r>
      <w:proofErr w:type="spellStart"/>
      <w:r w:rsidRPr="00F476F8">
        <w:rPr>
          <w:rStyle w:val="Courierforcode"/>
        </w:rPr>
        <w:t>href</w:t>
      </w:r>
      <w:proofErr w:type="spellEnd"/>
      <w:r w:rsidRPr="00F476F8">
        <w:rPr>
          <w:rStyle w:val="Courierforcode"/>
        </w:rPr>
        <w:t>="images/favicon.ico"&gt;</w:t>
      </w:r>
    </w:p>
    <w:p w14:paraId="74A53038" w14:textId="77777777" w:rsidR="00F476F8" w:rsidRPr="00F476F8" w:rsidRDefault="00F476F8" w:rsidP="00F476F8">
      <w:pPr>
        <w:spacing w:after="0" w:line="240" w:lineRule="auto"/>
        <w:rPr>
          <w:rStyle w:val="Courierforcode"/>
        </w:rPr>
      </w:pPr>
      <w:r w:rsidRPr="00F476F8">
        <w:rPr>
          <w:rStyle w:val="Courierforcode"/>
        </w:rPr>
        <w:tab/>
        <w:t xml:space="preserve">&lt;link </w:t>
      </w:r>
      <w:proofErr w:type="spellStart"/>
      <w:r w:rsidRPr="00F476F8">
        <w:rPr>
          <w:rStyle w:val="Courierforcode"/>
        </w:rPr>
        <w:t>rel</w:t>
      </w:r>
      <w:proofErr w:type="spellEnd"/>
      <w:r w:rsidRPr="00F476F8">
        <w:rPr>
          <w:rStyle w:val="Courierforcode"/>
        </w:rPr>
        <w:t xml:space="preserve">="stylesheet" </w:t>
      </w:r>
      <w:proofErr w:type="spellStart"/>
      <w:r w:rsidRPr="00F476F8">
        <w:rPr>
          <w:rStyle w:val="Courierforcode"/>
        </w:rPr>
        <w:t>href</w:t>
      </w:r>
      <w:proofErr w:type="spellEnd"/>
      <w:r w:rsidRPr="00F476F8">
        <w:rPr>
          <w:rStyle w:val="Courierforcode"/>
        </w:rPr>
        <w:t>="styles/normalize.css"&gt;</w:t>
      </w:r>
    </w:p>
    <w:p w14:paraId="0037CE1B" w14:textId="77777777" w:rsidR="00F476F8" w:rsidRPr="00F476F8" w:rsidRDefault="00F476F8" w:rsidP="00F476F8">
      <w:pPr>
        <w:spacing w:after="0" w:line="240" w:lineRule="auto"/>
        <w:rPr>
          <w:rStyle w:val="Courierforcode"/>
        </w:rPr>
      </w:pPr>
      <w:r w:rsidRPr="00F476F8">
        <w:rPr>
          <w:rStyle w:val="Courierforcode"/>
        </w:rPr>
        <w:tab/>
        <w:t xml:space="preserve">&lt;link </w:t>
      </w:r>
      <w:proofErr w:type="spellStart"/>
      <w:r w:rsidRPr="00F476F8">
        <w:rPr>
          <w:rStyle w:val="Courierforcode"/>
        </w:rPr>
        <w:t>rel</w:t>
      </w:r>
      <w:proofErr w:type="spellEnd"/>
      <w:r w:rsidRPr="00F476F8">
        <w:rPr>
          <w:rStyle w:val="Courierforcode"/>
        </w:rPr>
        <w:t xml:space="preserve">="stylesheet" </w:t>
      </w:r>
      <w:proofErr w:type="spellStart"/>
      <w:r w:rsidRPr="00F476F8">
        <w:rPr>
          <w:rStyle w:val="Courierforcode"/>
        </w:rPr>
        <w:t>href</w:t>
      </w:r>
      <w:proofErr w:type="spellEnd"/>
      <w:r w:rsidRPr="00F476F8">
        <w:rPr>
          <w:rStyle w:val="Courierforcode"/>
        </w:rPr>
        <w:t>="styles/tickets.css"&gt;</w:t>
      </w:r>
    </w:p>
    <w:p w14:paraId="77EA9BBA" w14:textId="77777777" w:rsidR="00F476F8" w:rsidRPr="00F476F8" w:rsidRDefault="00F476F8" w:rsidP="00F476F8">
      <w:pPr>
        <w:spacing w:after="0" w:line="240" w:lineRule="auto"/>
        <w:rPr>
          <w:rStyle w:val="Courierforcode"/>
        </w:rPr>
      </w:pPr>
      <w:r w:rsidRPr="00F476F8">
        <w:rPr>
          <w:rStyle w:val="Courierforcode"/>
        </w:rPr>
        <w:t>&lt;/head&gt;</w:t>
      </w:r>
    </w:p>
    <w:p w14:paraId="7E651811" w14:textId="77777777" w:rsidR="00F476F8" w:rsidRPr="00F476F8" w:rsidRDefault="00F476F8" w:rsidP="00F476F8">
      <w:pPr>
        <w:spacing w:after="0" w:line="240" w:lineRule="auto"/>
        <w:rPr>
          <w:rStyle w:val="Courierforcode"/>
        </w:rPr>
      </w:pPr>
    </w:p>
    <w:p w14:paraId="0759492D" w14:textId="77777777" w:rsidR="00F476F8" w:rsidRPr="00F476F8" w:rsidRDefault="00F476F8" w:rsidP="00F476F8">
      <w:pPr>
        <w:spacing w:after="0" w:line="240" w:lineRule="auto"/>
        <w:rPr>
          <w:rStyle w:val="Courierforcode"/>
        </w:rPr>
      </w:pPr>
      <w:r w:rsidRPr="00F476F8">
        <w:rPr>
          <w:rStyle w:val="Courierforcode"/>
        </w:rPr>
        <w:t>&lt;body&gt;</w:t>
      </w:r>
    </w:p>
    <w:p w14:paraId="075906B6" w14:textId="77777777" w:rsidR="00F476F8" w:rsidRPr="00F476F8" w:rsidRDefault="00F476F8" w:rsidP="00F476F8">
      <w:pPr>
        <w:spacing w:after="0" w:line="240" w:lineRule="auto"/>
        <w:rPr>
          <w:rStyle w:val="Courierforcode"/>
        </w:rPr>
      </w:pPr>
      <w:r w:rsidRPr="00F476F8">
        <w:rPr>
          <w:rStyle w:val="Courierforcode"/>
        </w:rPr>
        <w:tab/>
        <w:t>&lt;header&gt;</w:t>
      </w:r>
    </w:p>
    <w:p w14:paraId="7D6332E7"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w:t>
      </w:r>
      <w:proofErr w:type="spellStart"/>
      <w:r w:rsidRPr="00F476F8">
        <w:rPr>
          <w:rStyle w:val="Courierforcode"/>
        </w:rPr>
        <w:t>img</w:t>
      </w:r>
      <w:proofErr w:type="spellEnd"/>
      <w:r w:rsidRPr="00F476F8">
        <w:rPr>
          <w:rStyle w:val="Courierforcode"/>
        </w:rPr>
        <w:t xml:space="preserve"> </w:t>
      </w:r>
      <w:proofErr w:type="spellStart"/>
      <w:r w:rsidRPr="00F476F8">
        <w:rPr>
          <w:rStyle w:val="Courierforcode"/>
        </w:rPr>
        <w:t>src</w:t>
      </w:r>
      <w:proofErr w:type="spellEnd"/>
      <w:r w:rsidRPr="00F476F8">
        <w:rPr>
          <w:rStyle w:val="Courierforcode"/>
        </w:rPr>
        <w:t>="images/town_hall_logo.gif" alt="Town Hall logo" height="80"&gt;</w:t>
      </w:r>
    </w:p>
    <w:p w14:paraId="61A4D05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&lt;h2&gt;San Joaquin Valley Town Hall&lt;/h2&gt;</w:t>
      </w:r>
    </w:p>
    <w:p w14:paraId="0ADA50C9"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&lt;h3&gt;Celebrating our &lt;span class="shadow"&gt;75&lt;sup&gt;</w:t>
      </w:r>
      <w:proofErr w:type="spellStart"/>
      <w:r w:rsidRPr="00F476F8">
        <w:rPr>
          <w:rStyle w:val="Courierforcode"/>
        </w:rPr>
        <w:t>th</w:t>
      </w:r>
      <w:proofErr w:type="spellEnd"/>
      <w:r w:rsidRPr="00F476F8">
        <w:rPr>
          <w:rStyle w:val="Courierforcode"/>
        </w:rPr>
        <w:t>&lt;/sup&gt;&lt;/span&gt; Year&lt;/h3&gt;</w:t>
      </w:r>
    </w:p>
    <w:p w14:paraId="7459F00E" w14:textId="77777777" w:rsidR="00F476F8" w:rsidRPr="00F476F8" w:rsidRDefault="00F476F8" w:rsidP="00F476F8">
      <w:pPr>
        <w:spacing w:after="0" w:line="240" w:lineRule="auto"/>
        <w:rPr>
          <w:rStyle w:val="Courierforcode"/>
        </w:rPr>
      </w:pPr>
      <w:r w:rsidRPr="00F476F8">
        <w:rPr>
          <w:rStyle w:val="Courierforcode"/>
        </w:rPr>
        <w:tab/>
        <w:t>&lt;/header&gt;</w:t>
      </w:r>
    </w:p>
    <w:p w14:paraId="395B3C67" w14:textId="77777777" w:rsidR="00F476F8" w:rsidRPr="00F476F8" w:rsidRDefault="00F476F8" w:rsidP="00F476F8">
      <w:pPr>
        <w:spacing w:after="0" w:line="240" w:lineRule="auto"/>
        <w:rPr>
          <w:rStyle w:val="Courierforcode"/>
        </w:rPr>
      </w:pPr>
      <w:r w:rsidRPr="00F476F8">
        <w:rPr>
          <w:rStyle w:val="Courierforcode"/>
        </w:rPr>
        <w:tab/>
        <w:t>&lt;</w:t>
      </w:r>
      <w:proofErr w:type="spellStart"/>
      <w:r w:rsidRPr="00F476F8">
        <w:rPr>
          <w:rStyle w:val="Courierforcode"/>
        </w:rPr>
        <w:t>nav</w:t>
      </w:r>
      <w:proofErr w:type="spellEnd"/>
      <w:r w:rsidRPr="00F476F8">
        <w:rPr>
          <w:rStyle w:val="Courierforcode"/>
        </w:rPr>
        <w:t xml:space="preserve"> id="</w:t>
      </w:r>
      <w:proofErr w:type="spellStart"/>
      <w:r w:rsidRPr="00F476F8">
        <w:rPr>
          <w:rStyle w:val="Courierforcode"/>
        </w:rPr>
        <w:t>nav_menu</w:t>
      </w:r>
      <w:proofErr w:type="spellEnd"/>
      <w:r w:rsidRPr="00F476F8">
        <w:rPr>
          <w:rStyle w:val="Courierforcode"/>
        </w:rPr>
        <w:t>"&gt;</w:t>
      </w:r>
    </w:p>
    <w:p w14:paraId="7C2903DF"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&lt;</w:t>
      </w:r>
      <w:proofErr w:type="spellStart"/>
      <w:r w:rsidRPr="00F476F8">
        <w:rPr>
          <w:rStyle w:val="Courierforcode"/>
        </w:rPr>
        <w:t>ul</w:t>
      </w:r>
      <w:proofErr w:type="spellEnd"/>
      <w:r w:rsidRPr="00F476F8">
        <w:rPr>
          <w:rStyle w:val="Courierforcode"/>
        </w:rPr>
        <w:t>&gt;</w:t>
      </w:r>
    </w:p>
    <w:p w14:paraId="4C8674A7"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="index.html" class="current"&gt;Home&lt;/a&gt;&lt;/li&gt;</w:t>
      </w:r>
    </w:p>
    <w:p w14:paraId="5D360135"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="speakers.html"&gt;Speakers&lt;/a&gt;&lt;/li&gt;</w:t>
      </w:r>
    </w:p>
    <w:p w14:paraId="7BD94696"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="luncheons.html"&gt;Luncheons&lt;/a&gt;&lt;/li&gt;</w:t>
      </w:r>
    </w:p>
    <w:p w14:paraId="5975DDC1"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="tickets.html"&gt;Tickets&lt;/a&gt;&lt;/li&gt;</w:t>
      </w:r>
    </w:p>
    <w:p w14:paraId="19C9194C"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="aboutus.html"&gt; About Us&lt;/a&gt;</w:t>
      </w:r>
    </w:p>
    <w:p w14:paraId="52DC2677"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&lt;</w:t>
      </w:r>
      <w:proofErr w:type="spellStart"/>
      <w:r w:rsidRPr="00F476F8">
        <w:rPr>
          <w:rStyle w:val="Courierforcode"/>
        </w:rPr>
        <w:t>ul</w:t>
      </w:r>
      <w:proofErr w:type="spellEnd"/>
      <w:r w:rsidRPr="00F476F8">
        <w:rPr>
          <w:rStyle w:val="Courierforcode"/>
        </w:rPr>
        <w:t>&gt;</w:t>
      </w:r>
    </w:p>
    <w:p w14:paraId="62BC835D"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="#"&gt;Our History&lt;/a&gt;&lt;/li&gt;</w:t>
      </w:r>
    </w:p>
    <w:p w14:paraId="75086258"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="#"&gt;Board of Directors&lt;/a&gt;&lt;/li&gt;</w:t>
      </w:r>
    </w:p>
    <w:p w14:paraId="5DB1C8D2"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="#"&gt;Past Speakers&lt;/a&gt;&lt;/li&gt;</w:t>
      </w:r>
    </w:p>
    <w:p w14:paraId="08720E10"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 xml:space="preserve">&lt;li&gt;&lt;a </w:t>
      </w:r>
      <w:proofErr w:type="spellStart"/>
      <w:r w:rsidRPr="00F476F8">
        <w:rPr>
          <w:rStyle w:val="Courierforcode"/>
        </w:rPr>
        <w:t>href</w:t>
      </w:r>
      <w:proofErr w:type="spellEnd"/>
      <w:r w:rsidRPr="00F476F8">
        <w:rPr>
          <w:rStyle w:val="Courierforcode"/>
        </w:rPr>
        <w:t>="#"&gt;Contact Information&lt;/a&gt;&lt;/li&gt;</w:t>
      </w:r>
    </w:p>
    <w:p w14:paraId="1A923343"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&lt;/</w:t>
      </w:r>
      <w:proofErr w:type="spellStart"/>
      <w:r w:rsidRPr="00F476F8">
        <w:rPr>
          <w:rStyle w:val="Courierforcode"/>
        </w:rPr>
        <w:t>ul</w:t>
      </w:r>
      <w:proofErr w:type="spellEnd"/>
      <w:r w:rsidRPr="00F476F8">
        <w:rPr>
          <w:rStyle w:val="Courierforcode"/>
        </w:rPr>
        <w:t>&gt;</w:t>
      </w:r>
    </w:p>
    <w:p w14:paraId="75C554B3"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&lt;/li&gt;</w:t>
      </w:r>
    </w:p>
    <w:p w14:paraId="2E4F3C2F"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&lt;/</w:t>
      </w:r>
      <w:proofErr w:type="spellStart"/>
      <w:r w:rsidRPr="00F476F8">
        <w:rPr>
          <w:rStyle w:val="Courierforcode"/>
        </w:rPr>
        <w:t>ul</w:t>
      </w:r>
      <w:proofErr w:type="spellEnd"/>
      <w:r w:rsidRPr="00F476F8">
        <w:rPr>
          <w:rStyle w:val="Courierforcode"/>
        </w:rPr>
        <w:t>&gt;</w:t>
      </w:r>
    </w:p>
    <w:p w14:paraId="30C492F1" w14:textId="77777777" w:rsidR="00F476F8" w:rsidRPr="00F476F8" w:rsidRDefault="00F476F8" w:rsidP="00F476F8">
      <w:pPr>
        <w:spacing w:after="0" w:line="240" w:lineRule="auto"/>
        <w:rPr>
          <w:rStyle w:val="Courierforcode"/>
        </w:rPr>
      </w:pPr>
      <w:r w:rsidRPr="00F476F8">
        <w:rPr>
          <w:rStyle w:val="Courierforcode"/>
        </w:rPr>
        <w:tab/>
        <w:t>&lt;/</w:t>
      </w:r>
      <w:proofErr w:type="spellStart"/>
      <w:r w:rsidRPr="00F476F8">
        <w:rPr>
          <w:rStyle w:val="Courierforcode"/>
        </w:rPr>
        <w:t>nav</w:t>
      </w:r>
      <w:proofErr w:type="spellEnd"/>
      <w:r w:rsidRPr="00F476F8">
        <w:rPr>
          <w:rStyle w:val="Courierforcode"/>
        </w:rPr>
        <w:t>&gt;</w:t>
      </w:r>
    </w:p>
    <w:p w14:paraId="0046066A" w14:textId="77777777" w:rsidR="00F476F8" w:rsidRPr="00F476F8" w:rsidRDefault="00F476F8" w:rsidP="00F476F8">
      <w:pPr>
        <w:spacing w:after="0" w:line="240" w:lineRule="auto"/>
        <w:rPr>
          <w:rStyle w:val="Courierforcode"/>
        </w:rPr>
      </w:pPr>
      <w:r w:rsidRPr="00F476F8">
        <w:rPr>
          <w:rStyle w:val="Courierforcode"/>
        </w:rPr>
        <w:tab/>
        <w:t>&lt;main&gt;</w:t>
      </w:r>
    </w:p>
    <w:p w14:paraId="1970C25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&lt;section&gt;</w:t>
      </w:r>
    </w:p>
    <w:p w14:paraId="15DC2F1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&lt;h1&gt;Order Form&lt;/h1&gt;</w:t>
      </w:r>
    </w:p>
    <w:p w14:paraId="3B066E82"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r>
      <w:r w:rsidRPr="00F476F8">
        <w:rPr>
          <w:rStyle w:val="Courierforcode"/>
        </w:rPr>
        <w:tab/>
        <w:t>&lt;form action="register_account.html" method="get"</w:t>
      </w:r>
    </w:p>
    <w:p w14:paraId="00CA3A44"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r>
      <w:r w:rsidRPr="00F476F8">
        <w:rPr>
          <w:rStyle w:val="Courierforcode"/>
        </w:rPr>
        <w:tab/>
        <w:t>name="</w:t>
      </w:r>
      <w:proofErr w:type="spellStart"/>
      <w:r w:rsidRPr="00F476F8">
        <w:rPr>
          <w:rStyle w:val="Courierforcode"/>
        </w:rPr>
        <w:t>registration_form</w:t>
      </w:r>
      <w:proofErr w:type="spellEnd"/>
      <w:r w:rsidRPr="00F476F8">
        <w:rPr>
          <w:rStyle w:val="Courierforcode"/>
        </w:rPr>
        <w:t>" id="</w:t>
      </w:r>
      <w:proofErr w:type="spellStart"/>
      <w:r w:rsidRPr="00F476F8">
        <w:rPr>
          <w:rStyle w:val="Courierforcode"/>
        </w:rPr>
        <w:t>registration_form</w:t>
      </w:r>
      <w:proofErr w:type="spellEnd"/>
      <w:r w:rsidRPr="00F476F8">
        <w:rPr>
          <w:rStyle w:val="Courierforcode"/>
        </w:rPr>
        <w:t>"&gt;</w:t>
      </w:r>
    </w:p>
    <w:p w14:paraId="692A01DE"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p>
    <w:p w14:paraId="0B968036"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r>
      <w:r w:rsidRPr="00F476F8">
        <w:rPr>
          <w:rStyle w:val="Courierforcode"/>
        </w:rPr>
        <w:tab/>
      </w:r>
      <w:r w:rsidRPr="00F476F8">
        <w:rPr>
          <w:rStyle w:val="Courierforcode"/>
        </w:rPr>
        <w:tab/>
        <w:t>&lt;legend&gt;Member Information&lt;/legend&gt;</w:t>
      </w:r>
    </w:p>
    <w:p w14:paraId="27C15F66" w14:textId="77777777" w:rsidR="00F476F8" w:rsidRPr="00F476F8" w:rsidRDefault="00F476F8" w:rsidP="00F476F8">
      <w:pPr>
        <w:spacing w:after="0" w:line="240" w:lineRule="auto"/>
        <w:rPr>
          <w:rStyle w:val="Courierforcode"/>
        </w:rPr>
      </w:pPr>
      <w:r w:rsidRPr="00F476F8">
        <w:rPr>
          <w:rStyle w:val="Courierforcode"/>
        </w:rPr>
        <w:tab/>
        <w:t xml:space="preserve">        </w:t>
      </w:r>
      <w:r w:rsidRPr="00F476F8">
        <w:rPr>
          <w:rStyle w:val="Courierforcode"/>
        </w:rPr>
        <w:tab/>
      </w:r>
      <w:r w:rsidRPr="00F476F8">
        <w:rPr>
          <w:rStyle w:val="Courierforcode"/>
        </w:rPr>
        <w:tab/>
        <w:t>&lt;label for="email"&gt;E-Mail:&lt;/label&gt;</w:t>
      </w:r>
    </w:p>
    <w:p w14:paraId="4075A658" w14:textId="77777777" w:rsidR="00F476F8" w:rsidRPr="00F476F8" w:rsidRDefault="00F476F8" w:rsidP="00F476F8">
      <w:pPr>
        <w:spacing w:after="0" w:line="240" w:lineRule="auto"/>
        <w:rPr>
          <w:rStyle w:val="Courierforcode"/>
        </w:rPr>
      </w:pPr>
      <w:r w:rsidRPr="00F476F8">
        <w:rPr>
          <w:rStyle w:val="Courierforcode"/>
        </w:rPr>
        <w:tab/>
        <w:t xml:space="preserve">        </w:t>
      </w:r>
      <w:r w:rsidRPr="00F476F8">
        <w:rPr>
          <w:rStyle w:val="Courierforcode"/>
        </w:rPr>
        <w:tab/>
      </w:r>
      <w:r w:rsidRPr="00F476F8">
        <w:rPr>
          <w:rStyle w:val="Courierforcode"/>
        </w:rPr>
        <w:tab/>
        <w:t xml:space="preserve">&lt;input type="email" name="email" id="email" </w:t>
      </w:r>
      <w:proofErr w:type="gramStart"/>
      <w:r w:rsidRPr="00F476F8">
        <w:rPr>
          <w:rStyle w:val="Courierforcode"/>
        </w:rPr>
        <w:t>autofocus</w:t>
      </w:r>
      <w:proofErr w:type="gramEnd"/>
      <w:r w:rsidRPr="00F476F8">
        <w:rPr>
          <w:rStyle w:val="Courierforcode"/>
        </w:rPr>
        <w:t xml:space="preserve"> required&gt;&lt;</w:t>
      </w:r>
      <w:proofErr w:type="spellStart"/>
      <w:r w:rsidRPr="00F476F8">
        <w:rPr>
          <w:rStyle w:val="Courierforcode"/>
        </w:rPr>
        <w:t>br</w:t>
      </w:r>
      <w:proofErr w:type="spellEnd"/>
      <w:r w:rsidRPr="00F476F8">
        <w:rPr>
          <w:rStyle w:val="Courierforcode"/>
        </w:rPr>
        <w:t>&gt;</w:t>
      </w:r>
    </w:p>
    <w:p w14:paraId="7C7B5315"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w:t>
      </w:r>
      <w:proofErr w:type="spellStart"/>
      <w:r w:rsidRPr="00F476F8">
        <w:rPr>
          <w:rStyle w:val="Courierforcode"/>
        </w:rPr>
        <w:t>first_name</w:t>
      </w:r>
      <w:proofErr w:type="spellEnd"/>
      <w:r w:rsidRPr="00F476F8">
        <w:rPr>
          <w:rStyle w:val="Courierforcode"/>
        </w:rPr>
        <w:t>"&gt;First Name:&lt;/label&gt;</w:t>
      </w:r>
    </w:p>
    <w:p w14:paraId="222F5A05"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type="text" name="</w:t>
      </w:r>
      <w:proofErr w:type="spellStart"/>
      <w:r w:rsidRPr="00F476F8">
        <w:rPr>
          <w:rStyle w:val="Courierforcode"/>
        </w:rPr>
        <w:t>first_name</w:t>
      </w:r>
      <w:proofErr w:type="spellEnd"/>
      <w:r w:rsidRPr="00F476F8">
        <w:rPr>
          <w:rStyle w:val="Courierforcode"/>
        </w:rPr>
        <w:t>" id="</w:t>
      </w:r>
      <w:proofErr w:type="spellStart"/>
      <w:r w:rsidRPr="00F476F8">
        <w:rPr>
          <w:rStyle w:val="Courierforcode"/>
        </w:rPr>
        <w:t>first_name</w:t>
      </w:r>
      <w:proofErr w:type="spellEnd"/>
      <w:r w:rsidRPr="00F476F8">
        <w:rPr>
          <w:rStyle w:val="Courierforcode"/>
        </w:rPr>
        <w:t>" required&gt;&lt;</w:t>
      </w:r>
      <w:proofErr w:type="spellStart"/>
      <w:r w:rsidRPr="00F476F8">
        <w:rPr>
          <w:rStyle w:val="Courierforcode"/>
        </w:rPr>
        <w:t>br</w:t>
      </w:r>
      <w:proofErr w:type="spellEnd"/>
      <w:r w:rsidRPr="00F476F8">
        <w:rPr>
          <w:rStyle w:val="Courierforcode"/>
        </w:rPr>
        <w:t>&gt;</w:t>
      </w:r>
    </w:p>
    <w:p w14:paraId="0D9D425E"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w:t>
      </w:r>
      <w:proofErr w:type="spellStart"/>
      <w:r w:rsidRPr="00F476F8">
        <w:rPr>
          <w:rStyle w:val="Courierforcode"/>
        </w:rPr>
        <w:t>last_name</w:t>
      </w:r>
      <w:proofErr w:type="spellEnd"/>
      <w:r w:rsidRPr="00F476F8">
        <w:rPr>
          <w:rStyle w:val="Courierforcode"/>
        </w:rPr>
        <w:t>"&gt;Last Name:&lt;/label&gt;</w:t>
      </w:r>
    </w:p>
    <w:p w14:paraId="6507CDBD" w14:textId="77777777" w:rsidR="00F476F8" w:rsidRPr="00F476F8" w:rsidRDefault="00F476F8" w:rsidP="00F476F8">
      <w:pPr>
        <w:spacing w:after="0" w:line="240" w:lineRule="auto"/>
        <w:rPr>
          <w:rStyle w:val="Courierforcode"/>
        </w:rPr>
      </w:pPr>
      <w:r w:rsidRPr="00F476F8">
        <w:rPr>
          <w:rStyle w:val="Courierforcode"/>
        </w:rPr>
        <w:lastRenderedPageBreak/>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type="text" name="</w:t>
      </w:r>
      <w:proofErr w:type="spellStart"/>
      <w:r w:rsidRPr="00F476F8">
        <w:rPr>
          <w:rStyle w:val="Courierforcode"/>
        </w:rPr>
        <w:t>last_name</w:t>
      </w:r>
      <w:proofErr w:type="spellEnd"/>
      <w:r w:rsidRPr="00F476F8">
        <w:rPr>
          <w:rStyle w:val="Courierforcode"/>
        </w:rPr>
        <w:t>" id="</w:t>
      </w:r>
      <w:proofErr w:type="spellStart"/>
      <w:r w:rsidRPr="00F476F8">
        <w:rPr>
          <w:rStyle w:val="Courierforcode"/>
        </w:rPr>
        <w:t>last_name</w:t>
      </w:r>
      <w:proofErr w:type="spellEnd"/>
      <w:r w:rsidRPr="00F476F8">
        <w:rPr>
          <w:rStyle w:val="Courierforcode"/>
        </w:rPr>
        <w:t>" required&gt;&lt;</w:t>
      </w:r>
      <w:proofErr w:type="spellStart"/>
      <w:r w:rsidRPr="00F476F8">
        <w:rPr>
          <w:rStyle w:val="Courierforcode"/>
        </w:rPr>
        <w:t>br</w:t>
      </w:r>
      <w:proofErr w:type="spellEnd"/>
      <w:r w:rsidRPr="00F476F8">
        <w:rPr>
          <w:rStyle w:val="Courierforcode"/>
        </w:rPr>
        <w:t>&gt;</w:t>
      </w:r>
    </w:p>
    <w:p w14:paraId="776CB15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for="address"&gt;Address:&lt;/label&gt;</w:t>
      </w:r>
    </w:p>
    <w:p w14:paraId="1FDC1CBE"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type="text" name="address" id="address"&gt;&lt;</w:t>
      </w:r>
      <w:proofErr w:type="spellStart"/>
      <w:r w:rsidRPr="00F476F8">
        <w:rPr>
          <w:rStyle w:val="Courierforcode"/>
        </w:rPr>
        <w:t>br</w:t>
      </w:r>
      <w:proofErr w:type="spellEnd"/>
      <w:r w:rsidRPr="00F476F8">
        <w:rPr>
          <w:rStyle w:val="Courierforcode"/>
        </w:rPr>
        <w:t>&gt;</w:t>
      </w:r>
    </w:p>
    <w:p w14:paraId="5A475919"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for="city"&gt;City:&lt;/label&gt;</w:t>
      </w:r>
    </w:p>
    <w:p w14:paraId="7E31F72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type="text" name="city" id="city" required&gt;&lt;</w:t>
      </w:r>
      <w:proofErr w:type="spellStart"/>
      <w:r w:rsidRPr="00F476F8">
        <w:rPr>
          <w:rStyle w:val="Courierforcode"/>
        </w:rPr>
        <w:t>br</w:t>
      </w:r>
      <w:proofErr w:type="spellEnd"/>
      <w:r w:rsidRPr="00F476F8">
        <w:rPr>
          <w:rStyle w:val="Courierforcode"/>
        </w:rPr>
        <w:t>&gt;</w:t>
      </w:r>
    </w:p>
    <w:p w14:paraId="5DE2D87F"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for="state"&gt;State:&lt;/label&gt;</w:t>
      </w:r>
    </w:p>
    <w:p w14:paraId="629877C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 xml:space="preserve">&lt;input type="text" name="state" id="state" required </w:t>
      </w:r>
      <w:proofErr w:type="spellStart"/>
      <w:r w:rsidRPr="00F476F8">
        <w:rPr>
          <w:rStyle w:val="Courierforcode"/>
        </w:rPr>
        <w:t>maxlength</w:t>
      </w:r>
      <w:proofErr w:type="spellEnd"/>
      <w:r w:rsidRPr="00F476F8">
        <w:rPr>
          <w:rStyle w:val="Courierforcode"/>
        </w:rPr>
        <w:t>="2" placeholder="2-character code"&gt;&lt;</w:t>
      </w:r>
      <w:proofErr w:type="spellStart"/>
      <w:r w:rsidRPr="00F476F8">
        <w:rPr>
          <w:rStyle w:val="Courierforcode"/>
        </w:rPr>
        <w:t>br</w:t>
      </w:r>
      <w:proofErr w:type="spellEnd"/>
      <w:r w:rsidRPr="00F476F8">
        <w:rPr>
          <w:rStyle w:val="Courierforcode"/>
        </w:rPr>
        <w:t>&gt;</w:t>
      </w:r>
    </w:p>
    <w:p w14:paraId="0E38AA0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for="zip"&gt;ZIP Code:&lt;/label&gt;</w:t>
      </w:r>
    </w:p>
    <w:p w14:paraId="2EDF64A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 xml:space="preserve">&lt;input type="text" name="zip" id="zip" required placeholder="5 or 9 digits" </w:t>
      </w:r>
    </w:p>
    <w:p w14:paraId="4B24FE2F"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pattern="^\d{</w:t>
      </w:r>
      <w:proofErr w:type="gramStart"/>
      <w:r w:rsidRPr="00F476F8">
        <w:rPr>
          <w:rStyle w:val="Courierforcode"/>
        </w:rPr>
        <w:t>5}(</w:t>
      </w:r>
      <w:proofErr w:type="gramEnd"/>
      <w:r w:rsidRPr="00F476F8">
        <w:rPr>
          <w:rStyle w:val="Courierforcode"/>
        </w:rPr>
        <w:t>-\d{4})?$" title="Either 5 or 9 digits"&gt;&lt;</w:t>
      </w:r>
      <w:proofErr w:type="spellStart"/>
      <w:r w:rsidRPr="00F476F8">
        <w:rPr>
          <w:rStyle w:val="Courierforcode"/>
        </w:rPr>
        <w:t>br</w:t>
      </w:r>
      <w:proofErr w:type="spellEnd"/>
      <w:r w:rsidRPr="00F476F8">
        <w:rPr>
          <w:rStyle w:val="Courierforcode"/>
        </w:rPr>
        <w:t>&gt;</w:t>
      </w:r>
    </w:p>
    <w:p w14:paraId="65382EA8"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for="phone"&gt;Phone Number:&lt;/label&gt;</w:t>
      </w:r>
    </w:p>
    <w:p w14:paraId="3762DE37"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w:t>
      </w:r>
      <w:proofErr w:type="spellStart"/>
      <w:r w:rsidRPr="00F476F8">
        <w:rPr>
          <w:rStyle w:val="Courierforcode"/>
        </w:rPr>
        <w:t>tel</w:t>
      </w:r>
      <w:proofErr w:type="spellEnd"/>
      <w:r w:rsidRPr="00F476F8">
        <w:rPr>
          <w:rStyle w:val="Courierforcode"/>
        </w:rPr>
        <w:t xml:space="preserve">" name="phone" id="phone" placeholder="999-999-9999" </w:t>
      </w:r>
    </w:p>
    <w:p w14:paraId="66F3AF2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 xml:space="preserve">   pattern="\d{</w:t>
      </w:r>
      <w:proofErr w:type="gramStart"/>
      <w:r w:rsidRPr="00F476F8">
        <w:rPr>
          <w:rStyle w:val="Courierforcode"/>
        </w:rPr>
        <w:t>3}[</w:t>
      </w:r>
      <w:proofErr w:type="gramEnd"/>
      <w:r w:rsidRPr="00F476F8">
        <w:rPr>
          <w:rStyle w:val="Courierforcode"/>
        </w:rPr>
        <w:t>\-]\d{3}[\-]\d{4}" title="Must be 999-999-999 format"&gt;&lt;</w:t>
      </w:r>
      <w:proofErr w:type="spellStart"/>
      <w:r w:rsidRPr="00F476F8">
        <w:rPr>
          <w:rStyle w:val="Courierforcode"/>
        </w:rPr>
        <w:t>br</w:t>
      </w:r>
      <w:proofErr w:type="spellEnd"/>
      <w:r w:rsidRPr="00F476F8">
        <w:rPr>
          <w:rStyle w:val="Courierforcode"/>
        </w:rPr>
        <w:t>&gt;</w:t>
      </w:r>
    </w:p>
    <w:p w14:paraId="2D928C4F"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p>
    <w:p w14:paraId="6A1D8E2F" w14:textId="77777777" w:rsidR="00F476F8" w:rsidRPr="00F476F8" w:rsidRDefault="00F476F8" w:rsidP="00F476F8">
      <w:pPr>
        <w:spacing w:after="0" w:line="240" w:lineRule="auto"/>
        <w:rPr>
          <w:rStyle w:val="Courierforcode"/>
        </w:rPr>
      </w:pPr>
    </w:p>
    <w:p w14:paraId="0AE498F7"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p>
    <w:p w14:paraId="7ECCE0D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&lt;legend&gt;Ordering Information&lt;/legend&gt;</w:t>
      </w:r>
    </w:p>
    <w:p w14:paraId="14D9AEC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w:t>
      </w:r>
      <w:proofErr w:type="spellStart"/>
      <w:r w:rsidRPr="00F476F8">
        <w:rPr>
          <w:rStyle w:val="Courierforcode"/>
        </w:rPr>
        <w:t>order_type</w:t>
      </w:r>
      <w:proofErr w:type="spellEnd"/>
      <w:r w:rsidRPr="00F476F8">
        <w:rPr>
          <w:rStyle w:val="Courierforcode"/>
        </w:rPr>
        <w:t>"&gt;Order Type:&lt;/label&gt;</w:t>
      </w:r>
    </w:p>
    <w:p w14:paraId="7E1213A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 name="</w:t>
      </w:r>
      <w:proofErr w:type="spellStart"/>
      <w:r w:rsidRPr="00F476F8">
        <w:rPr>
          <w:rStyle w:val="Courierforcode"/>
        </w:rPr>
        <w:t>order_type</w:t>
      </w:r>
      <w:proofErr w:type="spellEnd"/>
      <w:r w:rsidRPr="00F476F8">
        <w:rPr>
          <w:rStyle w:val="Courierforcode"/>
        </w:rPr>
        <w:t>" id="</w:t>
      </w:r>
      <w:proofErr w:type="spellStart"/>
      <w:r w:rsidRPr="00F476F8">
        <w:rPr>
          <w:rStyle w:val="Courierforcode"/>
        </w:rPr>
        <w:t>order_type</w:t>
      </w:r>
      <w:proofErr w:type="spellEnd"/>
      <w:r w:rsidRPr="00F476F8">
        <w:rPr>
          <w:rStyle w:val="Courierforcode"/>
        </w:rPr>
        <w:t>"&gt;</w:t>
      </w:r>
    </w:p>
    <w:p w14:paraId="1687E873"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value="m"&gt;Member Package&lt;/option&gt;</w:t>
      </w:r>
    </w:p>
    <w:p w14:paraId="76ED390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 xml:space="preserve">&lt;option value="d"&gt;Donor Package&lt;/option&gt;            </w:t>
      </w:r>
    </w:p>
    <w:p w14:paraId="05B2872F"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value="s"&gt;Single Tickets&lt;/option&gt;</w:t>
      </w:r>
    </w:p>
    <w:p w14:paraId="2CF8D97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&lt;/select&gt;&lt;</w:t>
      </w:r>
      <w:proofErr w:type="spellStart"/>
      <w:r w:rsidRPr="00F476F8">
        <w:rPr>
          <w:rStyle w:val="Courierforcode"/>
        </w:rPr>
        <w:t>br</w:t>
      </w:r>
      <w:proofErr w:type="spellEnd"/>
      <w:r w:rsidRPr="00F476F8">
        <w:rPr>
          <w:rStyle w:val="Courierforcode"/>
        </w:rPr>
        <w:t>&gt;</w:t>
      </w:r>
    </w:p>
    <w:p w14:paraId="61BA5C7A"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for="tickets"&gt;Number of Tickets:&lt;/label&gt;</w:t>
      </w:r>
    </w:p>
    <w:p w14:paraId="457A9667"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type="text" name="tickets" id="tickets" placeholder="Number of single tickets"&gt;&lt;</w:t>
      </w:r>
      <w:proofErr w:type="spellStart"/>
      <w:r w:rsidRPr="00F476F8">
        <w:rPr>
          <w:rStyle w:val="Courierforcode"/>
        </w:rPr>
        <w:t>br</w:t>
      </w:r>
      <w:proofErr w:type="spellEnd"/>
      <w:r w:rsidRPr="00F476F8">
        <w:rPr>
          <w:rStyle w:val="Courierforcode"/>
        </w:rPr>
        <w:t>&gt;</w:t>
      </w:r>
    </w:p>
    <w:p w14:paraId="0AE8BE58"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r w:rsidRPr="00F476F8">
        <w:rPr>
          <w:rStyle w:val="Courierforcode"/>
        </w:rPr>
        <w:tab/>
      </w:r>
      <w:r w:rsidRPr="00F476F8">
        <w:rPr>
          <w:rStyle w:val="Courierforcode"/>
        </w:rPr>
        <w:tab/>
      </w:r>
      <w:r w:rsidRPr="00F476F8">
        <w:rPr>
          <w:rStyle w:val="Courierforcode"/>
        </w:rPr>
        <w:tab/>
      </w:r>
      <w:r w:rsidRPr="00F476F8">
        <w:rPr>
          <w:rStyle w:val="Courierforcode"/>
        </w:rPr>
        <w:tab/>
      </w:r>
    </w:p>
    <w:p w14:paraId="1DDAF00A" w14:textId="77777777" w:rsidR="00F476F8" w:rsidRPr="00F476F8" w:rsidRDefault="00F476F8" w:rsidP="00F476F8">
      <w:pPr>
        <w:spacing w:after="0" w:line="240" w:lineRule="auto"/>
        <w:rPr>
          <w:rStyle w:val="Courierforcode"/>
        </w:rPr>
      </w:pPr>
    </w:p>
    <w:p w14:paraId="733780B4"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 xml:space="preserve"> id="</w:t>
      </w:r>
      <w:proofErr w:type="spellStart"/>
      <w:r w:rsidRPr="00F476F8">
        <w:rPr>
          <w:rStyle w:val="Courierforcode"/>
        </w:rPr>
        <w:t>payment_method</w:t>
      </w:r>
      <w:proofErr w:type="spellEnd"/>
      <w:r w:rsidRPr="00F476F8">
        <w:rPr>
          <w:rStyle w:val="Courierforcode"/>
        </w:rPr>
        <w:t>"&gt;</w:t>
      </w:r>
    </w:p>
    <w:p w14:paraId="335167C3"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&lt;legend&gt;Payment Method&lt;/legend&gt;</w:t>
      </w:r>
    </w:p>
    <w:p w14:paraId="55066CBE" w14:textId="77777777" w:rsidR="00F476F8" w:rsidRPr="00F476F8" w:rsidRDefault="00F476F8" w:rsidP="00F476F8">
      <w:pPr>
        <w:spacing w:after="0" w:line="240" w:lineRule="auto"/>
        <w:rPr>
          <w:rStyle w:val="Courierforcode"/>
        </w:rPr>
      </w:pPr>
      <w:r w:rsidRPr="00F476F8">
        <w:rPr>
          <w:rStyle w:val="Courierforcode"/>
        </w:rPr>
        <w:t>&lt;input type="radio" name="payment" id="payment1" value="bill"&gt;&lt;label for="payment1"&gt;Bill Me&lt;/label&gt;</w:t>
      </w:r>
    </w:p>
    <w:p w14:paraId="7286AB1C" w14:textId="77777777" w:rsidR="00F476F8" w:rsidRPr="00F476F8" w:rsidRDefault="00F476F8" w:rsidP="00F476F8">
      <w:pPr>
        <w:spacing w:after="0" w:line="240" w:lineRule="auto"/>
        <w:rPr>
          <w:rStyle w:val="Courierforcode"/>
        </w:rPr>
      </w:pPr>
      <w:r w:rsidRPr="00F476F8">
        <w:rPr>
          <w:rStyle w:val="Courierforcode"/>
        </w:rPr>
        <w:t>&lt;input type="radio" name="payment" id="payment2" value="credit"&gt;&lt;label for="payment2"&gt;Credit Card&lt;/label&gt;</w:t>
      </w:r>
    </w:p>
    <w:p w14:paraId="335F3534"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p>
    <w:p w14:paraId="6688D23F" w14:textId="77777777" w:rsidR="00F476F8" w:rsidRPr="00F476F8" w:rsidRDefault="00F476F8" w:rsidP="00F476F8">
      <w:pPr>
        <w:spacing w:after="0" w:line="240" w:lineRule="auto"/>
        <w:rPr>
          <w:rStyle w:val="Courierforcode"/>
        </w:rPr>
      </w:pPr>
    </w:p>
    <w:p w14:paraId="29F6AA3B" w14:textId="77777777" w:rsidR="00F476F8" w:rsidRPr="00F476F8" w:rsidRDefault="00F476F8" w:rsidP="00F476F8">
      <w:pPr>
        <w:spacing w:after="0" w:line="240" w:lineRule="auto"/>
        <w:rPr>
          <w:rStyle w:val="Courierforcode"/>
        </w:rPr>
      </w:pPr>
    </w:p>
    <w:p w14:paraId="76ED701F"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p>
    <w:p w14:paraId="0DF35B89"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&lt;legend&gt;Payment Information&lt;/legend&gt;</w:t>
      </w:r>
    </w:p>
    <w:p w14:paraId="4C0B5D6D"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w:t>
      </w:r>
      <w:proofErr w:type="spellStart"/>
      <w:r w:rsidRPr="00F476F8">
        <w:rPr>
          <w:rStyle w:val="Courierforcode"/>
        </w:rPr>
        <w:t>card_type</w:t>
      </w:r>
      <w:proofErr w:type="spellEnd"/>
      <w:r w:rsidRPr="00F476F8">
        <w:rPr>
          <w:rStyle w:val="Courierforcode"/>
        </w:rPr>
        <w:t>"&gt;Card Type:&lt;/label&gt;</w:t>
      </w:r>
    </w:p>
    <w:p w14:paraId="6B0C0373"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 name="</w:t>
      </w:r>
      <w:proofErr w:type="spellStart"/>
      <w:r w:rsidRPr="00F476F8">
        <w:rPr>
          <w:rStyle w:val="Courierforcode"/>
        </w:rPr>
        <w:t>card_type</w:t>
      </w:r>
      <w:proofErr w:type="spellEnd"/>
      <w:r w:rsidRPr="00F476F8">
        <w:rPr>
          <w:rStyle w:val="Courierforcode"/>
        </w:rPr>
        <w:t>" id="</w:t>
      </w:r>
      <w:proofErr w:type="spellStart"/>
      <w:r w:rsidRPr="00F476F8">
        <w:rPr>
          <w:rStyle w:val="Courierforcode"/>
        </w:rPr>
        <w:t>card_type</w:t>
      </w:r>
      <w:proofErr w:type="spellEnd"/>
      <w:r w:rsidRPr="00F476F8">
        <w:rPr>
          <w:rStyle w:val="Courierforcode"/>
        </w:rPr>
        <w:t>"&gt;</w:t>
      </w:r>
    </w:p>
    <w:p w14:paraId="46ED3F59"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value="v"&gt;Visa&lt;/option&gt;</w:t>
      </w:r>
    </w:p>
    <w:p w14:paraId="16A41AD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 xml:space="preserve">&lt;option value="m"&gt;MasterCard&lt;/option&gt;            </w:t>
      </w:r>
    </w:p>
    <w:p w14:paraId="30A58377" w14:textId="77777777" w:rsidR="00F476F8" w:rsidRPr="00F476F8" w:rsidRDefault="00F476F8" w:rsidP="00F476F8">
      <w:pPr>
        <w:spacing w:after="0" w:line="240" w:lineRule="auto"/>
        <w:rPr>
          <w:rStyle w:val="Courierforcode"/>
        </w:rPr>
      </w:pPr>
      <w:r w:rsidRPr="00F476F8">
        <w:rPr>
          <w:rStyle w:val="Courierforcode"/>
        </w:rPr>
        <w:lastRenderedPageBreak/>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value="d"&gt;Discover&lt;/option&gt;</w:t>
      </w:r>
    </w:p>
    <w:p w14:paraId="58B14744"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&lt;/select&gt;&lt;</w:t>
      </w:r>
      <w:proofErr w:type="spellStart"/>
      <w:r w:rsidRPr="00F476F8">
        <w:rPr>
          <w:rStyle w:val="Courierforcode"/>
        </w:rPr>
        <w:t>br</w:t>
      </w:r>
      <w:proofErr w:type="spellEnd"/>
      <w:r w:rsidRPr="00F476F8">
        <w:rPr>
          <w:rStyle w:val="Courierforcode"/>
        </w:rPr>
        <w:t>&gt;</w:t>
      </w:r>
    </w:p>
    <w:p w14:paraId="2407F025"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 for="</w:t>
      </w:r>
      <w:proofErr w:type="spellStart"/>
      <w:r w:rsidRPr="00F476F8">
        <w:rPr>
          <w:rStyle w:val="Courierforcode"/>
        </w:rPr>
        <w:t>card_number</w:t>
      </w:r>
      <w:proofErr w:type="spellEnd"/>
      <w:r w:rsidRPr="00F476F8">
        <w:rPr>
          <w:rStyle w:val="Courierforcode"/>
        </w:rPr>
        <w:t>"&gt;Card Number:&lt;/label&gt;</w:t>
      </w:r>
    </w:p>
    <w:p w14:paraId="5F94794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type="text" name="</w:t>
      </w:r>
      <w:proofErr w:type="spellStart"/>
      <w:r w:rsidRPr="00F476F8">
        <w:rPr>
          <w:rStyle w:val="Courierforcode"/>
        </w:rPr>
        <w:t>card_number</w:t>
      </w:r>
      <w:proofErr w:type="spellEnd"/>
      <w:r w:rsidRPr="00F476F8">
        <w:rPr>
          <w:rStyle w:val="Courierforcode"/>
        </w:rPr>
        <w:t>" id="</w:t>
      </w:r>
      <w:proofErr w:type="spellStart"/>
      <w:r w:rsidRPr="00F476F8">
        <w:rPr>
          <w:rStyle w:val="Courierforcode"/>
        </w:rPr>
        <w:t>card_number</w:t>
      </w:r>
      <w:proofErr w:type="spellEnd"/>
      <w:r w:rsidRPr="00F476F8">
        <w:rPr>
          <w:rStyle w:val="Courierforcode"/>
        </w:rPr>
        <w:t>" pattern="\</w:t>
      </w:r>
      <w:proofErr w:type="gramStart"/>
      <w:r w:rsidRPr="00F476F8">
        <w:rPr>
          <w:rStyle w:val="Courierforcode"/>
        </w:rPr>
        <w:t>d{</w:t>
      </w:r>
      <w:proofErr w:type="gramEnd"/>
      <w:r w:rsidRPr="00F476F8">
        <w:rPr>
          <w:rStyle w:val="Courierforcode"/>
        </w:rPr>
        <w:t>16}" placeholder="16 digits"&gt;&lt;</w:t>
      </w:r>
      <w:proofErr w:type="spellStart"/>
      <w:r w:rsidRPr="00F476F8">
        <w:rPr>
          <w:rStyle w:val="Courierforcode"/>
        </w:rPr>
        <w:t>br</w:t>
      </w:r>
      <w:proofErr w:type="spellEnd"/>
      <w:r w:rsidRPr="00F476F8">
        <w:rPr>
          <w:rStyle w:val="Courierforcode"/>
        </w:rPr>
        <w:t>&gt;</w:t>
      </w:r>
    </w:p>
    <w:p w14:paraId="5DFCAD3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&lt;label&gt;Expiration date:&lt;/label&gt;</w:t>
      </w:r>
    </w:p>
    <w:p w14:paraId="418D374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 name="month" id="month"&gt;</w:t>
      </w:r>
    </w:p>
    <w:p w14:paraId="618F3A2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jan</w:t>
      </w:r>
      <w:proofErr w:type="spellEnd"/>
      <w:r w:rsidRPr="00F476F8">
        <w:rPr>
          <w:rStyle w:val="Courierforcode"/>
        </w:rPr>
        <w:t>"&gt;January&lt;/option&gt;</w:t>
      </w:r>
    </w:p>
    <w:p w14:paraId="4EB78279"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feb</w:t>
      </w:r>
      <w:proofErr w:type="spellEnd"/>
      <w:r w:rsidRPr="00F476F8">
        <w:rPr>
          <w:rStyle w:val="Courierforcode"/>
        </w:rPr>
        <w:t xml:space="preserve">"&gt;February&lt;/option&gt;            </w:t>
      </w:r>
    </w:p>
    <w:p w14:paraId="711549A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value="mar"&gt;March&lt;/option&gt;</w:t>
      </w:r>
    </w:p>
    <w:p w14:paraId="58B7628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apr</w:t>
      </w:r>
      <w:proofErr w:type="spellEnd"/>
      <w:r w:rsidRPr="00F476F8">
        <w:rPr>
          <w:rStyle w:val="Courierforcode"/>
        </w:rPr>
        <w:t>"&gt;April&lt;/option&gt;</w:t>
      </w:r>
    </w:p>
    <w:p w14:paraId="0E4B032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 xml:space="preserve">&lt;option value="may"&gt;May&lt;/option&gt;            </w:t>
      </w:r>
    </w:p>
    <w:p w14:paraId="6EC48E3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june</w:t>
      </w:r>
      <w:proofErr w:type="spellEnd"/>
      <w:r w:rsidRPr="00F476F8">
        <w:rPr>
          <w:rStyle w:val="Courierforcode"/>
        </w:rPr>
        <w:t>"&gt;June&lt;/option&gt;</w:t>
      </w:r>
    </w:p>
    <w:p w14:paraId="058FA8E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july</w:t>
      </w:r>
      <w:proofErr w:type="spellEnd"/>
      <w:r w:rsidRPr="00F476F8">
        <w:rPr>
          <w:rStyle w:val="Courierforcode"/>
        </w:rPr>
        <w:t>"&gt;July&lt;/option&gt;</w:t>
      </w:r>
    </w:p>
    <w:p w14:paraId="73502558"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aug</w:t>
      </w:r>
      <w:proofErr w:type="spellEnd"/>
      <w:r w:rsidRPr="00F476F8">
        <w:rPr>
          <w:rStyle w:val="Courierforcode"/>
        </w:rPr>
        <w:t xml:space="preserve">"&gt;August&lt;/option&gt;            </w:t>
      </w:r>
    </w:p>
    <w:p w14:paraId="64B5A95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value="sept"&gt;September&lt;/option&gt;</w:t>
      </w:r>
    </w:p>
    <w:p w14:paraId="282E389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oct</w:t>
      </w:r>
      <w:proofErr w:type="spellEnd"/>
      <w:r w:rsidRPr="00F476F8">
        <w:rPr>
          <w:rStyle w:val="Courierforcode"/>
        </w:rPr>
        <w:t>"&gt;October&lt;/option&gt;</w:t>
      </w:r>
    </w:p>
    <w:p w14:paraId="103CAA8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nov</w:t>
      </w:r>
      <w:proofErr w:type="spellEnd"/>
      <w:r w:rsidRPr="00F476F8">
        <w:rPr>
          <w:rStyle w:val="Courierforcode"/>
        </w:rPr>
        <w:t xml:space="preserve">"&gt;November&lt;/option&gt;            </w:t>
      </w:r>
    </w:p>
    <w:p w14:paraId="0265E79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w:t>
      </w:r>
      <w:proofErr w:type="spellStart"/>
      <w:r w:rsidRPr="00F476F8">
        <w:rPr>
          <w:rStyle w:val="Courierforcode"/>
        </w:rPr>
        <w:t>dec</w:t>
      </w:r>
      <w:proofErr w:type="spellEnd"/>
      <w:r w:rsidRPr="00F476F8">
        <w:rPr>
          <w:rStyle w:val="Courierforcode"/>
        </w:rPr>
        <w:t>"&gt;December&lt;/option&gt;</w:t>
      </w:r>
    </w:p>
    <w:p w14:paraId="1A714AD8"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&lt;/select&gt;</w:t>
      </w:r>
    </w:p>
    <w:p w14:paraId="0750F78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 name="year" id="year"&gt;</w:t>
      </w:r>
    </w:p>
    <w:p w14:paraId="48356D6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value="2015"&gt;2015&lt;/option&gt;</w:t>
      </w:r>
    </w:p>
    <w:p w14:paraId="44B212EE"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 xml:space="preserve">&lt;option value="2016"&gt;2016&lt;/option&gt;            </w:t>
      </w:r>
    </w:p>
    <w:p w14:paraId="7E8D157D"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value="2017"&gt;2017&lt;/option&gt;</w:t>
      </w:r>
    </w:p>
    <w:p w14:paraId="057E653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&lt;option value="2018"&gt;2018&lt;/option&gt;</w:t>
      </w:r>
    </w:p>
    <w:p w14:paraId="5CFE55F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 xml:space="preserve">    </w:t>
      </w:r>
      <w:r w:rsidRPr="00F476F8">
        <w:rPr>
          <w:rStyle w:val="Courierforcode"/>
        </w:rPr>
        <w:tab/>
        <w:t xml:space="preserve">&lt;option value="2019"&gt;2019&lt;/option&gt;            </w:t>
      </w:r>
    </w:p>
    <w:p w14:paraId="24357E5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&lt;/select&gt;</w:t>
      </w:r>
    </w:p>
    <w:p w14:paraId="333B8DC4"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r w:rsidRPr="00F476F8">
        <w:rPr>
          <w:rStyle w:val="Courierforcode"/>
        </w:rPr>
        <w:tab/>
      </w:r>
      <w:r w:rsidRPr="00F476F8">
        <w:rPr>
          <w:rStyle w:val="Courierforcode"/>
        </w:rPr>
        <w:tab/>
      </w:r>
      <w:r w:rsidRPr="00F476F8">
        <w:rPr>
          <w:rStyle w:val="Courierforcode"/>
        </w:rPr>
        <w:tab/>
      </w:r>
      <w:r w:rsidRPr="00F476F8">
        <w:rPr>
          <w:rStyle w:val="Courierforcode"/>
        </w:rPr>
        <w:tab/>
      </w:r>
    </w:p>
    <w:p w14:paraId="0EBA75B8" w14:textId="77777777" w:rsidR="00F476F8" w:rsidRPr="00F476F8" w:rsidRDefault="00F476F8" w:rsidP="00F476F8">
      <w:pPr>
        <w:spacing w:after="0" w:line="240" w:lineRule="auto"/>
        <w:rPr>
          <w:rStyle w:val="Courierforcode"/>
        </w:rPr>
      </w:pPr>
    </w:p>
    <w:p w14:paraId="2242BB55"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 xml:space="preserve"> id="buttons"&gt;</w:t>
      </w:r>
    </w:p>
    <w:p w14:paraId="75197B2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&lt;legend&gt;Submit Your Membership&lt;/legend&gt;</w:t>
      </w:r>
    </w:p>
    <w:p w14:paraId="6D9667C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&lt;label&gt;&amp;</w:t>
      </w:r>
      <w:proofErr w:type="spellStart"/>
      <w:r w:rsidRPr="00F476F8">
        <w:rPr>
          <w:rStyle w:val="Courierforcode"/>
        </w:rPr>
        <w:t>nbsp</w:t>
      </w:r>
      <w:proofErr w:type="spellEnd"/>
      <w:r w:rsidRPr="00F476F8">
        <w:rPr>
          <w:rStyle w:val="Courierforcode"/>
        </w:rPr>
        <w:t>;&lt;/label&gt;</w:t>
      </w:r>
    </w:p>
    <w:p w14:paraId="3E170FD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type="submit" id="submit" value="Submit"&gt;</w:t>
      </w:r>
    </w:p>
    <w:p w14:paraId="15C74B8D"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r>
      <w:r w:rsidRPr="00F476F8">
        <w:rPr>
          <w:rStyle w:val="Courierforcode"/>
        </w:rPr>
        <w:tab/>
        <w:t>&lt;input type="reset" id="reset" value="Reset Fields"&gt;</w:t>
      </w:r>
    </w:p>
    <w:p w14:paraId="19AA2CA7"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fieldset</w:t>
      </w:r>
      <w:proofErr w:type="spellEnd"/>
      <w:r w:rsidRPr="00F476F8">
        <w:rPr>
          <w:rStyle w:val="Courierforcode"/>
        </w:rPr>
        <w:t>&gt;</w:t>
      </w:r>
    </w:p>
    <w:p w14:paraId="307FC0A3"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&lt;/form&gt;</w:t>
      </w:r>
    </w:p>
    <w:p w14:paraId="300DE902"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&lt;/section&gt;</w:t>
      </w:r>
    </w:p>
    <w:p w14:paraId="20B0C99F"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&lt;aside&gt;</w:t>
      </w:r>
    </w:p>
    <w:p w14:paraId="39338EB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&lt;h2&gt;Guest speakers&lt;/h2&gt;</w:t>
      </w:r>
    </w:p>
    <w:p w14:paraId="09F6AD9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&lt;h3&gt;October&lt;</w:t>
      </w:r>
      <w:proofErr w:type="spellStart"/>
      <w:r w:rsidRPr="00F476F8">
        <w:rPr>
          <w:rStyle w:val="Courierforcode"/>
        </w:rPr>
        <w:t>br</w:t>
      </w:r>
      <w:proofErr w:type="spellEnd"/>
      <w:r w:rsidRPr="00F476F8">
        <w:rPr>
          <w:rStyle w:val="Courierforcode"/>
        </w:rPr>
        <w:t xml:space="preserve">&gt;&lt;a </w:t>
      </w:r>
      <w:proofErr w:type="spellStart"/>
      <w:r w:rsidRPr="00F476F8">
        <w:rPr>
          <w:rStyle w:val="Courierforcode"/>
        </w:rPr>
        <w:t>href</w:t>
      </w:r>
      <w:proofErr w:type="spellEnd"/>
      <w:r w:rsidRPr="00F476F8">
        <w:rPr>
          <w:rStyle w:val="Courierforcode"/>
        </w:rPr>
        <w:t xml:space="preserve">="speakers/toobin.html"&gt;Jeffrey </w:t>
      </w:r>
      <w:proofErr w:type="spellStart"/>
      <w:r w:rsidRPr="00F476F8">
        <w:rPr>
          <w:rStyle w:val="Courierforcode"/>
        </w:rPr>
        <w:t>Toobin</w:t>
      </w:r>
      <w:proofErr w:type="spellEnd"/>
      <w:r w:rsidRPr="00F476F8">
        <w:rPr>
          <w:rStyle w:val="Courierforcode"/>
        </w:rPr>
        <w:t>&lt;/a&gt;&lt;/h3&gt;</w:t>
      </w:r>
    </w:p>
    <w:p w14:paraId="576D5829"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img</w:t>
      </w:r>
      <w:proofErr w:type="spellEnd"/>
      <w:r w:rsidRPr="00F476F8">
        <w:rPr>
          <w:rStyle w:val="Courierforcode"/>
        </w:rPr>
        <w:t xml:space="preserve"> </w:t>
      </w:r>
      <w:proofErr w:type="spellStart"/>
      <w:r w:rsidRPr="00F476F8">
        <w:rPr>
          <w:rStyle w:val="Courierforcode"/>
        </w:rPr>
        <w:t>src</w:t>
      </w:r>
      <w:proofErr w:type="spellEnd"/>
      <w:r w:rsidRPr="00F476F8">
        <w:rPr>
          <w:rStyle w:val="Courierforcode"/>
        </w:rPr>
        <w:t xml:space="preserve">="images/toobin75.jpg" alt="Jeffrey </w:t>
      </w:r>
      <w:proofErr w:type="spellStart"/>
      <w:r w:rsidRPr="00F476F8">
        <w:rPr>
          <w:rStyle w:val="Courierforcode"/>
        </w:rPr>
        <w:t>Toobin</w:t>
      </w:r>
      <w:proofErr w:type="spellEnd"/>
      <w:r w:rsidRPr="00F476F8">
        <w:rPr>
          <w:rStyle w:val="Courierforcode"/>
        </w:rPr>
        <w:t xml:space="preserve"> photo"&gt;</w:t>
      </w:r>
    </w:p>
    <w:p w14:paraId="18DBF77C"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&lt;h3&gt;November&lt;</w:t>
      </w:r>
      <w:proofErr w:type="spellStart"/>
      <w:r w:rsidRPr="00F476F8">
        <w:rPr>
          <w:rStyle w:val="Courierforcode"/>
        </w:rPr>
        <w:t>br</w:t>
      </w:r>
      <w:proofErr w:type="spellEnd"/>
      <w:r w:rsidRPr="00F476F8">
        <w:rPr>
          <w:rStyle w:val="Courierforcode"/>
        </w:rPr>
        <w:t xml:space="preserve">&gt;&lt;a </w:t>
      </w:r>
      <w:proofErr w:type="spellStart"/>
      <w:r w:rsidRPr="00F476F8">
        <w:rPr>
          <w:rStyle w:val="Courierforcode"/>
        </w:rPr>
        <w:t>href</w:t>
      </w:r>
      <w:proofErr w:type="spellEnd"/>
      <w:r w:rsidRPr="00F476F8">
        <w:rPr>
          <w:rStyle w:val="Courierforcode"/>
        </w:rPr>
        <w:t>="speakers/sorkin.html"&gt;Andrew Ross Sorkin&lt;/a&gt;&lt;/h3&gt;</w:t>
      </w:r>
    </w:p>
    <w:p w14:paraId="49B21AAD"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img</w:t>
      </w:r>
      <w:proofErr w:type="spellEnd"/>
      <w:r w:rsidRPr="00F476F8">
        <w:rPr>
          <w:rStyle w:val="Courierforcode"/>
        </w:rPr>
        <w:t xml:space="preserve"> </w:t>
      </w:r>
      <w:proofErr w:type="spellStart"/>
      <w:r w:rsidRPr="00F476F8">
        <w:rPr>
          <w:rStyle w:val="Courierforcode"/>
        </w:rPr>
        <w:t>src</w:t>
      </w:r>
      <w:proofErr w:type="spellEnd"/>
      <w:r w:rsidRPr="00F476F8">
        <w:rPr>
          <w:rStyle w:val="Courierforcode"/>
        </w:rPr>
        <w:t>="images/sorkin75.jpg" alt="Andrew Ross Sorkin photo"&gt;</w:t>
      </w:r>
    </w:p>
    <w:p w14:paraId="50B63564"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&lt;h3&gt;January&lt;</w:t>
      </w:r>
      <w:proofErr w:type="spellStart"/>
      <w:r w:rsidRPr="00F476F8">
        <w:rPr>
          <w:rStyle w:val="Courierforcode"/>
        </w:rPr>
        <w:t>br</w:t>
      </w:r>
      <w:proofErr w:type="spellEnd"/>
      <w:r w:rsidRPr="00F476F8">
        <w:rPr>
          <w:rStyle w:val="Courierforcode"/>
        </w:rPr>
        <w:t xml:space="preserve">&gt;&lt;a </w:t>
      </w:r>
      <w:proofErr w:type="spellStart"/>
      <w:r w:rsidRPr="00F476F8">
        <w:rPr>
          <w:rStyle w:val="Courierforcode"/>
        </w:rPr>
        <w:t>href</w:t>
      </w:r>
      <w:proofErr w:type="spellEnd"/>
      <w:r w:rsidRPr="00F476F8">
        <w:rPr>
          <w:rStyle w:val="Courierforcode"/>
        </w:rPr>
        <w:t>="speakers/chua.html"&gt;Amy Chua&lt;/a&gt;&lt;/h3&gt;</w:t>
      </w:r>
    </w:p>
    <w:p w14:paraId="792B0F4C" w14:textId="77777777" w:rsidR="00F476F8" w:rsidRPr="00F476F8" w:rsidRDefault="00F476F8" w:rsidP="00F476F8">
      <w:pPr>
        <w:spacing w:after="0" w:line="240" w:lineRule="auto"/>
        <w:rPr>
          <w:rStyle w:val="Courierforcode"/>
        </w:rPr>
      </w:pPr>
      <w:r w:rsidRPr="00F476F8">
        <w:rPr>
          <w:rStyle w:val="Courierforcode"/>
        </w:rPr>
        <w:lastRenderedPageBreak/>
        <w:tab/>
      </w:r>
      <w:r w:rsidRPr="00F476F8">
        <w:rPr>
          <w:rStyle w:val="Courierforcode"/>
        </w:rPr>
        <w:tab/>
      </w:r>
      <w:r w:rsidRPr="00F476F8">
        <w:rPr>
          <w:rStyle w:val="Courierforcode"/>
        </w:rPr>
        <w:tab/>
        <w:t>&lt;</w:t>
      </w:r>
      <w:proofErr w:type="spellStart"/>
      <w:r w:rsidRPr="00F476F8">
        <w:rPr>
          <w:rStyle w:val="Courierforcode"/>
        </w:rPr>
        <w:t>img</w:t>
      </w:r>
      <w:proofErr w:type="spellEnd"/>
      <w:r w:rsidRPr="00F476F8">
        <w:rPr>
          <w:rStyle w:val="Courierforcode"/>
        </w:rPr>
        <w:t xml:space="preserve"> </w:t>
      </w:r>
      <w:proofErr w:type="spellStart"/>
      <w:r w:rsidRPr="00F476F8">
        <w:rPr>
          <w:rStyle w:val="Courierforcode"/>
        </w:rPr>
        <w:t>src</w:t>
      </w:r>
      <w:proofErr w:type="spellEnd"/>
      <w:r w:rsidRPr="00F476F8">
        <w:rPr>
          <w:rStyle w:val="Courierforcode"/>
        </w:rPr>
        <w:t>="images/chua75.jpg" alt="Amy Chua photo"&gt;</w:t>
      </w:r>
    </w:p>
    <w:p w14:paraId="03F6CBE0"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&lt;h3&gt;February&lt;</w:t>
      </w:r>
      <w:proofErr w:type="spellStart"/>
      <w:r w:rsidRPr="00F476F8">
        <w:rPr>
          <w:rStyle w:val="Courierforcode"/>
        </w:rPr>
        <w:t>br</w:t>
      </w:r>
      <w:proofErr w:type="spellEnd"/>
      <w:r w:rsidRPr="00F476F8">
        <w:rPr>
          <w:rStyle w:val="Courierforcode"/>
        </w:rPr>
        <w:t xml:space="preserve">&gt;&lt;a </w:t>
      </w:r>
      <w:proofErr w:type="spellStart"/>
      <w:r w:rsidRPr="00F476F8">
        <w:rPr>
          <w:rStyle w:val="Courierforcode"/>
        </w:rPr>
        <w:t>href</w:t>
      </w:r>
      <w:proofErr w:type="spellEnd"/>
      <w:r w:rsidRPr="00F476F8">
        <w:rPr>
          <w:rStyle w:val="Courierforcode"/>
        </w:rPr>
        <w:t>="speakers/c7_sampson.html"&gt;Scott Sampson&lt;/a&gt;&lt;/h3&gt;</w:t>
      </w:r>
    </w:p>
    <w:p w14:paraId="2DF80E31"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r>
      <w:r w:rsidRPr="00F476F8">
        <w:rPr>
          <w:rStyle w:val="Courierforcode"/>
        </w:rPr>
        <w:tab/>
        <w:t>&lt;</w:t>
      </w:r>
      <w:proofErr w:type="spellStart"/>
      <w:r w:rsidRPr="00F476F8">
        <w:rPr>
          <w:rStyle w:val="Courierforcode"/>
        </w:rPr>
        <w:t>img</w:t>
      </w:r>
      <w:proofErr w:type="spellEnd"/>
      <w:r w:rsidRPr="00F476F8">
        <w:rPr>
          <w:rStyle w:val="Courierforcode"/>
        </w:rPr>
        <w:t xml:space="preserve"> </w:t>
      </w:r>
      <w:proofErr w:type="spellStart"/>
      <w:r w:rsidRPr="00F476F8">
        <w:rPr>
          <w:rStyle w:val="Courierforcode"/>
        </w:rPr>
        <w:t>src</w:t>
      </w:r>
      <w:proofErr w:type="spellEnd"/>
      <w:r w:rsidRPr="00F476F8">
        <w:rPr>
          <w:rStyle w:val="Courierforcode"/>
        </w:rPr>
        <w:t>="images/sampson75.jpg" alt="Scott Sampson photo"&gt;</w:t>
      </w:r>
    </w:p>
    <w:p w14:paraId="20454206"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&lt;/aside&gt;</w:t>
      </w:r>
    </w:p>
    <w:p w14:paraId="1C0299F4" w14:textId="77777777" w:rsidR="00F476F8" w:rsidRPr="00F476F8" w:rsidRDefault="00F476F8" w:rsidP="00F476F8">
      <w:pPr>
        <w:spacing w:after="0" w:line="240" w:lineRule="auto"/>
        <w:rPr>
          <w:rStyle w:val="Courierforcode"/>
        </w:rPr>
      </w:pPr>
      <w:r w:rsidRPr="00F476F8">
        <w:rPr>
          <w:rStyle w:val="Courierforcode"/>
        </w:rPr>
        <w:tab/>
        <w:t>&lt;/main&gt;</w:t>
      </w:r>
    </w:p>
    <w:p w14:paraId="2AD8DAD7" w14:textId="77777777" w:rsidR="00F476F8" w:rsidRPr="00F476F8" w:rsidRDefault="00F476F8" w:rsidP="00F476F8">
      <w:pPr>
        <w:spacing w:after="0" w:line="240" w:lineRule="auto"/>
        <w:rPr>
          <w:rStyle w:val="Courierforcode"/>
        </w:rPr>
      </w:pPr>
      <w:r w:rsidRPr="00F476F8">
        <w:rPr>
          <w:rStyle w:val="Courierforcode"/>
        </w:rPr>
        <w:tab/>
        <w:t>&lt;footer&gt;</w:t>
      </w:r>
    </w:p>
    <w:p w14:paraId="5C504298" w14:textId="77777777" w:rsidR="00F476F8" w:rsidRPr="00F476F8" w:rsidRDefault="00F476F8" w:rsidP="00F476F8">
      <w:pPr>
        <w:spacing w:after="0" w:line="240" w:lineRule="auto"/>
        <w:rPr>
          <w:rStyle w:val="Courierforcode"/>
        </w:rPr>
      </w:pPr>
      <w:r w:rsidRPr="00F476F8">
        <w:rPr>
          <w:rStyle w:val="Courierforcode"/>
        </w:rPr>
        <w:tab/>
      </w:r>
      <w:r w:rsidRPr="00F476F8">
        <w:rPr>
          <w:rStyle w:val="Courierforcode"/>
        </w:rPr>
        <w:tab/>
        <w:t>&lt;p&gt;&amp;copy; 2015, San Joaquin Valley Town Hall, Fresno, CA 93755&lt;/p&gt;</w:t>
      </w:r>
    </w:p>
    <w:p w14:paraId="0E17AEEB" w14:textId="77777777" w:rsidR="00F476F8" w:rsidRPr="00F476F8" w:rsidRDefault="00F476F8" w:rsidP="00F476F8">
      <w:pPr>
        <w:spacing w:after="0" w:line="240" w:lineRule="auto"/>
        <w:rPr>
          <w:rStyle w:val="Courierforcode"/>
        </w:rPr>
      </w:pPr>
      <w:r w:rsidRPr="00F476F8">
        <w:rPr>
          <w:rStyle w:val="Courierforcode"/>
        </w:rPr>
        <w:tab/>
        <w:t>&lt;/footer&gt;</w:t>
      </w:r>
    </w:p>
    <w:p w14:paraId="3D9E1DDA" w14:textId="77777777" w:rsidR="00F476F8" w:rsidRPr="00F476F8" w:rsidRDefault="00F476F8" w:rsidP="00F476F8">
      <w:pPr>
        <w:spacing w:after="0" w:line="240" w:lineRule="auto"/>
        <w:rPr>
          <w:rStyle w:val="Courierforcode"/>
        </w:rPr>
      </w:pPr>
      <w:r w:rsidRPr="00F476F8">
        <w:rPr>
          <w:rStyle w:val="Courierforcode"/>
        </w:rPr>
        <w:t>&lt;/body&gt;</w:t>
      </w:r>
    </w:p>
    <w:p w14:paraId="75EBFBAD" w14:textId="77777777" w:rsidR="00F476F8" w:rsidRPr="00F476F8" w:rsidRDefault="00F476F8" w:rsidP="00F476F8">
      <w:pPr>
        <w:spacing w:after="0" w:line="240" w:lineRule="auto"/>
        <w:rPr>
          <w:rStyle w:val="Courierforcode"/>
        </w:rPr>
      </w:pPr>
      <w:r w:rsidRPr="00F476F8">
        <w:rPr>
          <w:rStyle w:val="Courierforcode"/>
        </w:rPr>
        <w:t>&lt;/html&gt;</w:t>
      </w:r>
    </w:p>
    <w:p w14:paraId="37A61C54" w14:textId="2AFA3F53" w:rsidR="004635C3" w:rsidRDefault="004635C3">
      <w:pPr>
        <w:spacing w:after="0" w:line="240" w:lineRule="auto"/>
        <w:rPr>
          <w:rStyle w:val="Courierforcode"/>
        </w:rPr>
      </w:pPr>
      <w:r>
        <w:rPr>
          <w:rStyle w:val="Courierforcode"/>
        </w:rPr>
        <w:br w:type="page"/>
      </w:r>
    </w:p>
    <w:p w14:paraId="1BD72A2B" w14:textId="13AC8F68" w:rsidR="004635C3" w:rsidRPr="00482904" w:rsidRDefault="004635C3" w:rsidP="004635C3">
      <w:pPr>
        <w:rPr>
          <w:rStyle w:val="IntenseReference"/>
        </w:rPr>
      </w:pPr>
      <w:r w:rsidRPr="00482904">
        <w:rPr>
          <w:rStyle w:val="IntenseReference"/>
        </w:rPr>
        <w:lastRenderedPageBreak/>
        <w:t xml:space="preserve">The </w:t>
      </w:r>
      <w:r>
        <w:rPr>
          <w:rStyle w:val="IntenseReference"/>
        </w:rPr>
        <w:t>CSS</w:t>
      </w:r>
      <w:r w:rsidRPr="00482904">
        <w:rPr>
          <w:rStyle w:val="IntenseReference"/>
        </w:rPr>
        <w:t xml:space="preserve"> for Chapter </w:t>
      </w:r>
      <w:r w:rsidR="00F476F8">
        <w:rPr>
          <w:rStyle w:val="IntenseReference"/>
        </w:rPr>
        <w:t>11</w:t>
      </w:r>
      <w:r w:rsidRPr="00482904">
        <w:rPr>
          <w:rStyle w:val="IntenseReference"/>
        </w:rPr>
        <w:t xml:space="preserve">, Exercise </w:t>
      </w:r>
      <w:r w:rsidR="00F476F8">
        <w:rPr>
          <w:rStyle w:val="IntenseReference"/>
        </w:rPr>
        <w:t>11</w:t>
      </w:r>
      <w:r w:rsidRPr="00482904">
        <w:rPr>
          <w:rStyle w:val="IntenseReference"/>
        </w:rPr>
        <w:t>-1</w:t>
      </w:r>
    </w:p>
    <w:p w14:paraId="10E04C2B" w14:textId="77777777" w:rsidR="00F476F8" w:rsidRPr="00F476F8" w:rsidRDefault="00F476F8" w:rsidP="00F476F8">
      <w:pPr>
        <w:spacing w:after="0" w:line="240" w:lineRule="auto"/>
        <w:rPr>
          <w:rStyle w:val="Courierforcode"/>
        </w:rPr>
      </w:pPr>
      <w:r w:rsidRPr="00F476F8">
        <w:rPr>
          <w:rStyle w:val="Courierforcode"/>
        </w:rPr>
        <w:t>/* the styles for the elements */</w:t>
      </w:r>
    </w:p>
    <w:p w14:paraId="07D6D5C8" w14:textId="77777777" w:rsidR="00F476F8" w:rsidRPr="00F476F8" w:rsidRDefault="00F476F8" w:rsidP="00F476F8">
      <w:pPr>
        <w:spacing w:after="0" w:line="240" w:lineRule="auto"/>
        <w:rPr>
          <w:rStyle w:val="Courierforcode"/>
        </w:rPr>
      </w:pPr>
      <w:r w:rsidRPr="00F476F8">
        <w:rPr>
          <w:rStyle w:val="Courierforcode"/>
        </w:rPr>
        <w:t>* {</w:t>
      </w:r>
    </w:p>
    <w:p w14:paraId="57D40A0F" w14:textId="77777777" w:rsidR="00F476F8" w:rsidRPr="00F476F8" w:rsidRDefault="00F476F8" w:rsidP="00F476F8">
      <w:pPr>
        <w:spacing w:after="0" w:line="240" w:lineRule="auto"/>
        <w:rPr>
          <w:rStyle w:val="Courierforcode"/>
        </w:rPr>
      </w:pPr>
      <w:r w:rsidRPr="00F476F8">
        <w:rPr>
          <w:rStyle w:val="Courierforcode"/>
        </w:rPr>
        <w:tab/>
        <w:t>margin: 0;</w:t>
      </w:r>
    </w:p>
    <w:p w14:paraId="7C92C853" w14:textId="77777777" w:rsidR="00F476F8" w:rsidRPr="00F476F8" w:rsidRDefault="00F476F8" w:rsidP="00F476F8">
      <w:pPr>
        <w:spacing w:after="0" w:line="240" w:lineRule="auto"/>
        <w:rPr>
          <w:rStyle w:val="Courierforcode"/>
        </w:rPr>
      </w:pPr>
      <w:r w:rsidRPr="00F476F8">
        <w:rPr>
          <w:rStyle w:val="Courierforcode"/>
        </w:rPr>
        <w:tab/>
        <w:t>padding: 0;</w:t>
      </w:r>
    </w:p>
    <w:p w14:paraId="261C010E" w14:textId="77777777" w:rsidR="00F476F8" w:rsidRPr="00F476F8" w:rsidRDefault="00F476F8" w:rsidP="00F476F8">
      <w:pPr>
        <w:spacing w:after="0" w:line="240" w:lineRule="auto"/>
        <w:rPr>
          <w:rStyle w:val="Courierforcode"/>
        </w:rPr>
      </w:pPr>
      <w:r w:rsidRPr="00F476F8">
        <w:rPr>
          <w:rStyle w:val="Courierforcode"/>
        </w:rPr>
        <w:t>}</w:t>
      </w:r>
    </w:p>
    <w:p w14:paraId="1B6134F4" w14:textId="77777777" w:rsidR="00F476F8" w:rsidRPr="00F476F8" w:rsidRDefault="00F476F8" w:rsidP="00F476F8">
      <w:pPr>
        <w:spacing w:after="0" w:line="240" w:lineRule="auto"/>
        <w:rPr>
          <w:rStyle w:val="Courierforcode"/>
        </w:rPr>
      </w:pPr>
      <w:r w:rsidRPr="00F476F8">
        <w:rPr>
          <w:rStyle w:val="Courierforcode"/>
        </w:rPr>
        <w:t>html {</w:t>
      </w:r>
    </w:p>
    <w:p w14:paraId="7B393753" w14:textId="77777777" w:rsidR="00F476F8" w:rsidRPr="00F476F8" w:rsidRDefault="00F476F8" w:rsidP="00F476F8">
      <w:pPr>
        <w:spacing w:after="0" w:line="240" w:lineRule="auto"/>
        <w:rPr>
          <w:rStyle w:val="Courierforcode"/>
        </w:rPr>
      </w:pPr>
      <w:r w:rsidRPr="00F476F8">
        <w:rPr>
          <w:rStyle w:val="Courierforcode"/>
        </w:rPr>
        <w:tab/>
        <w:t>background-color: white;</w:t>
      </w:r>
    </w:p>
    <w:p w14:paraId="5D0C5E51" w14:textId="77777777" w:rsidR="00F476F8" w:rsidRPr="00F476F8" w:rsidRDefault="00F476F8" w:rsidP="00F476F8">
      <w:pPr>
        <w:spacing w:after="0" w:line="240" w:lineRule="auto"/>
        <w:rPr>
          <w:rStyle w:val="Courierforcode"/>
        </w:rPr>
      </w:pPr>
      <w:r w:rsidRPr="00F476F8">
        <w:rPr>
          <w:rStyle w:val="Courierforcode"/>
        </w:rPr>
        <w:t>}</w:t>
      </w:r>
    </w:p>
    <w:p w14:paraId="3E8B2A4F" w14:textId="77777777" w:rsidR="00F476F8" w:rsidRPr="00F476F8" w:rsidRDefault="00F476F8" w:rsidP="00F476F8">
      <w:pPr>
        <w:spacing w:after="0" w:line="240" w:lineRule="auto"/>
        <w:rPr>
          <w:rStyle w:val="Courierforcode"/>
        </w:rPr>
      </w:pPr>
      <w:r w:rsidRPr="00F476F8">
        <w:rPr>
          <w:rStyle w:val="Courierforcode"/>
        </w:rPr>
        <w:t>body {</w:t>
      </w:r>
    </w:p>
    <w:p w14:paraId="7BE2ED37" w14:textId="77777777" w:rsidR="00F476F8" w:rsidRPr="00F476F8" w:rsidRDefault="00F476F8" w:rsidP="00F476F8">
      <w:pPr>
        <w:spacing w:after="0" w:line="240" w:lineRule="auto"/>
        <w:rPr>
          <w:rStyle w:val="Courierforcode"/>
        </w:rPr>
      </w:pPr>
      <w:r w:rsidRPr="00F476F8">
        <w:rPr>
          <w:rStyle w:val="Courierforcode"/>
        </w:rPr>
        <w:tab/>
        <w:t>font-family: Arial, Helvetica, sans-serif;</w:t>
      </w:r>
    </w:p>
    <w:p w14:paraId="4BB352FD" w14:textId="77777777" w:rsidR="00F476F8" w:rsidRPr="00F476F8" w:rsidRDefault="00F476F8" w:rsidP="00F476F8">
      <w:pPr>
        <w:spacing w:after="0" w:line="240" w:lineRule="auto"/>
        <w:rPr>
          <w:rStyle w:val="Courierforcode"/>
        </w:rPr>
      </w:pPr>
      <w:r w:rsidRPr="00F476F8">
        <w:rPr>
          <w:rStyle w:val="Courierforcode"/>
        </w:rPr>
        <w:t xml:space="preserve">    font-size: 100%;</w:t>
      </w:r>
    </w:p>
    <w:p w14:paraId="39837F10" w14:textId="77777777" w:rsidR="00F476F8" w:rsidRPr="00F476F8" w:rsidRDefault="00F476F8" w:rsidP="00F476F8">
      <w:pPr>
        <w:spacing w:after="0" w:line="240" w:lineRule="auto"/>
        <w:rPr>
          <w:rStyle w:val="Courierforcode"/>
        </w:rPr>
      </w:pPr>
      <w:r w:rsidRPr="00F476F8">
        <w:rPr>
          <w:rStyle w:val="Courierforcode"/>
        </w:rPr>
        <w:t xml:space="preserve">    width: 800px;</w:t>
      </w:r>
    </w:p>
    <w:p w14:paraId="04AE69C6" w14:textId="77777777" w:rsidR="00F476F8" w:rsidRPr="00F476F8" w:rsidRDefault="00F476F8" w:rsidP="00F476F8">
      <w:pPr>
        <w:spacing w:after="0" w:line="240" w:lineRule="auto"/>
        <w:rPr>
          <w:rStyle w:val="Courierforcode"/>
        </w:rPr>
      </w:pPr>
      <w:r w:rsidRPr="00F476F8">
        <w:rPr>
          <w:rStyle w:val="Courierforcode"/>
        </w:rPr>
        <w:t xml:space="preserve">    margin: 0 auto;</w:t>
      </w:r>
    </w:p>
    <w:p w14:paraId="321C860E" w14:textId="77777777" w:rsidR="00F476F8" w:rsidRPr="00F476F8" w:rsidRDefault="00F476F8" w:rsidP="00F476F8">
      <w:pPr>
        <w:spacing w:after="0" w:line="240" w:lineRule="auto"/>
        <w:rPr>
          <w:rStyle w:val="Courierforcode"/>
        </w:rPr>
      </w:pPr>
      <w:r w:rsidRPr="00F476F8">
        <w:rPr>
          <w:rStyle w:val="Courierforcode"/>
        </w:rPr>
        <w:t xml:space="preserve">    border: 3px solid #800000;</w:t>
      </w:r>
    </w:p>
    <w:p w14:paraId="0B4F989D" w14:textId="77777777" w:rsidR="00F476F8" w:rsidRPr="00F476F8" w:rsidRDefault="00F476F8" w:rsidP="00F476F8">
      <w:pPr>
        <w:spacing w:after="0" w:line="240" w:lineRule="auto"/>
        <w:rPr>
          <w:rStyle w:val="Courierforcode"/>
        </w:rPr>
      </w:pPr>
      <w:r w:rsidRPr="00F476F8">
        <w:rPr>
          <w:rStyle w:val="Courierforcode"/>
        </w:rPr>
        <w:t xml:space="preserve">    background-color: #</w:t>
      </w:r>
      <w:proofErr w:type="spellStart"/>
      <w:r w:rsidRPr="00F476F8">
        <w:rPr>
          <w:rStyle w:val="Courierforcode"/>
        </w:rPr>
        <w:t>fffded</w:t>
      </w:r>
      <w:proofErr w:type="spellEnd"/>
      <w:r w:rsidRPr="00F476F8">
        <w:rPr>
          <w:rStyle w:val="Courierforcode"/>
        </w:rPr>
        <w:t>;</w:t>
      </w:r>
    </w:p>
    <w:p w14:paraId="079E6421" w14:textId="77777777" w:rsidR="00F476F8" w:rsidRPr="00F476F8" w:rsidRDefault="00F476F8" w:rsidP="00F476F8">
      <w:pPr>
        <w:spacing w:after="0" w:line="240" w:lineRule="auto"/>
        <w:rPr>
          <w:rStyle w:val="Courierforcode"/>
        </w:rPr>
      </w:pPr>
      <w:r w:rsidRPr="00F476F8">
        <w:rPr>
          <w:rStyle w:val="Courierforcode"/>
        </w:rPr>
        <w:t>}</w:t>
      </w:r>
    </w:p>
    <w:p w14:paraId="6273F617" w14:textId="77777777" w:rsidR="00F476F8" w:rsidRPr="00F476F8" w:rsidRDefault="00F476F8" w:rsidP="00F476F8">
      <w:pPr>
        <w:spacing w:after="0" w:line="240" w:lineRule="auto"/>
        <w:rPr>
          <w:rStyle w:val="Courierforcode"/>
        </w:rPr>
      </w:pPr>
      <w:proofErr w:type="spellStart"/>
      <w:proofErr w:type="gramStart"/>
      <w:r w:rsidRPr="00F476F8">
        <w:rPr>
          <w:rStyle w:val="Courierforcode"/>
        </w:rPr>
        <w:t>a:focus</w:t>
      </w:r>
      <w:proofErr w:type="spellEnd"/>
      <w:proofErr w:type="gramEnd"/>
      <w:r w:rsidRPr="00F476F8">
        <w:rPr>
          <w:rStyle w:val="Courierforcode"/>
        </w:rPr>
        <w:t xml:space="preserve">, </w:t>
      </w:r>
      <w:proofErr w:type="spellStart"/>
      <w:r w:rsidRPr="00F476F8">
        <w:rPr>
          <w:rStyle w:val="Courierforcode"/>
        </w:rPr>
        <w:t>a:hover</w:t>
      </w:r>
      <w:proofErr w:type="spellEnd"/>
      <w:r w:rsidRPr="00F476F8">
        <w:rPr>
          <w:rStyle w:val="Courierforcode"/>
        </w:rPr>
        <w:t xml:space="preserve"> {</w:t>
      </w:r>
    </w:p>
    <w:p w14:paraId="15B4C1BA" w14:textId="77777777" w:rsidR="00F476F8" w:rsidRPr="00F476F8" w:rsidRDefault="00F476F8" w:rsidP="00F476F8">
      <w:pPr>
        <w:spacing w:after="0" w:line="240" w:lineRule="auto"/>
        <w:rPr>
          <w:rStyle w:val="Courierforcode"/>
        </w:rPr>
      </w:pPr>
      <w:r w:rsidRPr="00F476F8">
        <w:rPr>
          <w:rStyle w:val="Courierforcode"/>
        </w:rPr>
        <w:tab/>
        <w:t>font-style: italic;</w:t>
      </w:r>
    </w:p>
    <w:p w14:paraId="5278A93A" w14:textId="77777777" w:rsidR="00F476F8" w:rsidRPr="00F476F8" w:rsidRDefault="00F476F8" w:rsidP="00F476F8">
      <w:pPr>
        <w:spacing w:after="0" w:line="240" w:lineRule="auto"/>
        <w:rPr>
          <w:rStyle w:val="Courierforcode"/>
        </w:rPr>
      </w:pPr>
      <w:r w:rsidRPr="00F476F8">
        <w:rPr>
          <w:rStyle w:val="Courierforcode"/>
        </w:rPr>
        <w:t>}</w:t>
      </w:r>
    </w:p>
    <w:p w14:paraId="7A00F9CC" w14:textId="77777777" w:rsidR="00F476F8" w:rsidRPr="00F476F8" w:rsidRDefault="00F476F8" w:rsidP="00F476F8">
      <w:pPr>
        <w:spacing w:after="0" w:line="240" w:lineRule="auto"/>
        <w:rPr>
          <w:rStyle w:val="Courierforcode"/>
        </w:rPr>
      </w:pPr>
      <w:r w:rsidRPr="00F476F8">
        <w:rPr>
          <w:rStyle w:val="Courierforcode"/>
        </w:rPr>
        <w:t>/* the styles for the header */</w:t>
      </w:r>
    </w:p>
    <w:p w14:paraId="127BFE40" w14:textId="77777777" w:rsidR="00F476F8" w:rsidRPr="00F476F8" w:rsidRDefault="00F476F8" w:rsidP="00F476F8">
      <w:pPr>
        <w:spacing w:after="0" w:line="240" w:lineRule="auto"/>
        <w:rPr>
          <w:rStyle w:val="Courierforcode"/>
        </w:rPr>
      </w:pPr>
      <w:r w:rsidRPr="00F476F8">
        <w:rPr>
          <w:rStyle w:val="Courierforcode"/>
        </w:rPr>
        <w:t>header {</w:t>
      </w:r>
    </w:p>
    <w:p w14:paraId="39D58989" w14:textId="77777777" w:rsidR="00F476F8" w:rsidRPr="00F476F8" w:rsidRDefault="00F476F8" w:rsidP="00F476F8">
      <w:pPr>
        <w:spacing w:after="0" w:line="240" w:lineRule="auto"/>
        <w:rPr>
          <w:rStyle w:val="Courierforcode"/>
        </w:rPr>
      </w:pPr>
      <w:r w:rsidRPr="00F476F8">
        <w:rPr>
          <w:rStyle w:val="Courierforcode"/>
        </w:rPr>
        <w:tab/>
        <w:t>padding: 1.5em 0 2em 0;</w:t>
      </w:r>
    </w:p>
    <w:p w14:paraId="500A0DA8" w14:textId="77777777" w:rsidR="00F476F8" w:rsidRPr="00F476F8" w:rsidRDefault="00F476F8" w:rsidP="00F476F8">
      <w:pPr>
        <w:spacing w:after="0" w:line="240" w:lineRule="auto"/>
        <w:rPr>
          <w:rStyle w:val="Courierforcode"/>
        </w:rPr>
      </w:pPr>
      <w:r w:rsidRPr="00F476F8">
        <w:rPr>
          <w:rStyle w:val="Courierforcode"/>
        </w:rPr>
        <w:tab/>
        <w:t>border-bottom: 3px solid #931420;</w:t>
      </w:r>
    </w:p>
    <w:p w14:paraId="2CBACB69" w14:textId="77777777" w:rsidR="00F476F8" w:rsidRPr="00F476F8" w:rsidRDefault="00F476F8" w:rsidP="00F476F8">
      <w:pPr>
        <w:spacing w:after="0" w:line="240" w:lineRule="auto"/>
        <w:rPr>
          <w:rStyle w:val="Courierforcode"/>
        </w:rPr>
      </w:pPr>
      <w:r w:rsidRPr="00F476F8">
        <w:rPr>
          <w:rStyle w:val="Courierforcode"/>
        </w:rPr>
        <w:tab/>
        <w:t>background-image: -</w:t>
      </w:r>
      <w:proofErr w:type="spellStart"/>
      <w:r w:rsidRPr="00F476F8">
        <w:rPr>
          <w:rStyle w:val="Courierforcode"/>
        </w:rPr>
        <w:t>moz</w:t>
      </w:r>
      <w:proofErr w:type="spellEnd"/>
      <w:r w:rsidRPr="00F476F8">
        <w:rPr>
          <w:rStyle w:val="Courierforcode"/>
        </w:rPr>
        <w:t>-linear-</w:t>
      </w:r>
      <w:proofErr w:type="gramStart"/>
      <w:r w:rsidRPr="00F476F8">
        <w:rPr>
          <w:rStyle w:val="Courierforcode"/>
        </w:rPr>
        <w:t>gradient(</w:t>
      </w:r>
      <w:proofErr w:type="gramEnd"/>
    </w:p>
    <w:p w14:paraId="151A4BC5" w14:textId="77777777" w:rsidR="00F476F8" w:rsidRPr="00F476F8" w:rsidRDefault="00F476F8" w:rsidP="00F476F8">
      <w:pPr>
        <w:spacing w:after="0" w:line="240" w:lineRule="auto"/>
        <w:rPr>
          <w:rStyle w:val="Courierforcode"/>
        </w:rPr>
      </w:pPr>
      <w:r w:rsidRPr="00F476F8">
        <w:rPr>
          <w:rStyle w:val="Courierforcode"/>
        </w:rPr>
        <w:tab/>
        <w:t xml:space="preserve">    30deg, #f6bb73 0%, #f6bb73 30%, white 50%, #f6bb73 80%, #f6bb73 100%);</w:t>
      </w:r>
    </w:p>
    <w:p w14:paraId="2CD98921" w14:textId="77777777" w:rsidR="00F476F8" w:rsidRPr="00F476F8" w:rsidRDefault="00F476F8" w:rsidP="00F476F8">
      <w:pPr>
        <w:spacing w:after="0" w:line="240" w:lineRule="auto"/>
        <w:rPr>
          <w:rStyle w:val="Courierforcode"/>
        </w:rPr>
      </w:pPr>
      <w:r w:rsidRPr="00F476F8">
        <w:rPr>
          <w:rStyle w:val="Courierforcode"/>
        </w:rPr>
        <w:tab/>
        <w:t>background-image: -</w:t>
      </w:r>
      <w:proofErr w:type="spellStart"/>
      <w:r w:rsidRPr="00F476F8">
        <w:rPr>
          <w:rStyle w:val="Courierforcode"/>
        </w:rPr>
        <w:t>webkit</w:t>
      </w:r>
      <w:proofErr w:type="spellEnd"/>
      <w:r w:rsidRPr="00F476F8">
        <w:rPr>
          <w:rStyle w:val="Courierforcode"/>
        </w:rPr>
        <w:t>-linear-</w:t>
      </w:r>
      <w:proofErr w:type="gramStart"/>
      <w:r w:rsidRPr="00F476F8">
        <w:rPr>
          <w:rStyle w:val="Courierforcode"/>
        </w:rPr>
        <w:t>gradient(</w:t>
      </w:r>
      <w:proofErr w:type="gramEnd"/>
    </w:p>
    <w:p w14:paraId="306E722F" w14:textId="77777777" w:rsidR="00F476F8" w:rsidRPr="00F476F8" w:rsidRDefault="00F476F8" w:rsidP="00F476F8">
      <w:pPr>
        <w:spacing w:after="0" w:line="240" w:lineRule="auto"/>
        <w:rPr>
          <w:rStyle w:val="Courierforcode"/>
        </w:rPr>
      </w:pPr>
      <w:r w:rsidRPr="00F476F8">
        <w:rPr>
          <w:rStyle w:val="Courierforcode"/>
        </w:rPr>
        <w:tab/>
        <w:t xml:space="preserve">    30deg, #f6bb73 0%, #</w:t>
      </w:r>
      <w:proofErr w:type="spellStart"/>
      <w:r w:rsidRPr="00F476F8">
        <w:rPr>
          <w:rStyle w:val="Courierforcode"/>
        </w:rPr>
        <w:t>fffded</w:t>
      </w:r>
      <w:proofErr w:type="spellEnd"/>
      <w:r w:rsidRPr="00F476F8">
        <w:rPr>
          <w:rStyle w:val="Courierforcode"/>
        </w:rPr>
        <w:t xml:space="preserve"> 30%, white 50%, #</w:t>
      </w:r>
      <w:proofErr w:type="spellStart"/>
      <w:r w:rsidRPr="00F476F8">
        <w:rPr>
          <w:rStyle w:val="Courierforcode"/>
        </w:rPr>
        <w:t>fffded</w:t>
      </w:r>
      <w:proofErr w:type="spellEnd"/>
      <w:r w:rsidRPr="00F476F8">
        <w:rPr>
          <w:rStyle w:val="Courierforcode"/>
        </w:rPr>
        <w:t xml:space="preserve"> 80%, #f6bb73 100%);</w:t>
      </w:r>
    </w:p>
    <w:p w14:paraId="181F3B96" w14:textId="77777777" w:rsidR="00F476F8" w:rsidRPr="00F476F8" w:rsidRDefault="00F476F8" w:rsidP="00F476F8">
      <w:pPr>
        <w:spacing w:after="0" w:line="240" w:lineRule="auto"/>
        <w:rPr>
          <w:rStyle w:val="Courierforcode"/>
        </w:rPr>
      </w:pPr>
      <w:r w:rsidRPr="00F476F8">
        <w:rPr>
          <w:rStyle w:val="Courierforcode"/>
        </w:rPr>
        <w:tab/>
        <w:t>background-image: -o-linear-</w:t>
      </w:r>
      <w:proofErr w:type="gramStart"/>
      <w:r w:rsidRPr="00F476F8">
        <w:rPr>
          <w:rStyle w:val="Courierforcode"/>
        </w:rPr>
        <w:t>gradient(</w:t>
      </w:r>
      <w:proofErr w:type="gramEnd"/>
    </w:p>
    <w:p w14:paraId="013D9A0D" w14:textId="77777777" w:rsidR="00F476F8" w:rsidRPr="00F476F8" w:rsidRDefault="00F476F8" w:rsidP="00F476F8">
      <w:pPr>
        <w:spacing w:after="0" w:line="240" w:lineRule="auto"/>
        <w:rPr>
          <w:rStyle w:val="Courierforcode"/>
        </w:rPr>
      </w:pPr>
      <w:r w:rsidRPr="00F476F8">
        <w:rPr>
          <w:rStyle w:val="Courierforcode"/>
        </w:rPr>
        <w:tab/>
        <w:t xml:space="preserve">    30deg, #f6bb73 0%, #</w:t>
      </w:r>
      <w:proofErr w:type="spellStart"/>
      <w:r w:rsidRPr="00F476F8">
        <w:rPr>
          <w:rStyle w:val="Courierforcode"/>
        </w:rPr>
        <w:t>fffded</w:t>
      </w:r>
      <w:proofErr w:type="spellEnd"/>
      <w:r w:rsidRPr="00F476F8">
        <w:rPr>
          <w:rStyle w:val="Courierforcode"/>
        </w:rPr>
        <w:t xml:space="preserve"> 30%, white 50%, #</w:t>
      </w:r>
      <w:proofErr w:type="spellStart"/>
      <w:r w:rsidRPr="00F476F8">
        <w:rPr>
          <w:rStyle w:val="Courierforcode"/>
        </w:rPr>
        <w:t>fffded</w:t>
      </w:r>
      <w:proofErr w:type="spellEnd"/>
      <w:r w:rsidRPr="00F476F8">
        <w:rPr>
          <w:rStyle w:val="Courierforcode"/>
        </w:rPr>
        <w:t xml:space="preserve"> 80%, #f6bb73 100%);</w:t>
      </w:r>
    </w:p>
    <w:p w14:paraId="334B8CCF" w14:textId="77777777" w:rsidR="00F476F8" w:rsidRPr="00F476F8" w:rsidRDefault="00F476F8" w:rsidP="00F476F8">
      <w:pPr>
        <w:spacing w:after="0" w:line="240" w:lineRule="auto"/>
        <w:rPr>
          <w:rStyle w:val="Courierforcode"/>
        </w:rPr>
      </w:pPr>
      <w:r w:rsidRPr="00F476F8">
        <w:rPr>
          <w:rStyle w:val="Courierforcode"/>
        </w:rPr>
        <w:tab/>
        <w:t>background-image: linear-</w:t>
      </w:r>
      <w:proofErr w:type="gramStart"/>
      <w:r w:rsidRPr="00F476F8">
        <w:rPr>
          <w:rStyle w:val="Courierforcode"/>
        </w:rPr>
        <w:t>gradient(</w:t>
      </w:r>
      <w:proofErr w:type="gramEnd"/>
    </w:p>
    <w:p w14:paraId="7465C1DB" w14:textId="77777777" w:rsidR="00F476F8" w:rsidRPr="00F476F8" w:rsidRDefault="00F476F8" w:rsidP="00F476F8">
      <w:pPr>
        <w:spacing w:after="0" w:line="240" w:lineRule="auto"/>
        <w:rPr>
          <w:rStyle w:val="Courierforcode"/>
        </w:rPr>
      </w:pPr>
      <w:r w:rsidRPr="00F476F8">
        <w:rPr>
          <w:rStyle w:val="Courierforcode"/>
        </w:rPr>
        <w:tab/>
        <w:t xml:space="preserve">    30deg, #f6bb73 0%, #</w:t>
      </w:r>
      <w:proofErr w:type="spellStart"/>
      <w:r w:rsidRPr="00F476F8">
        <w:rPr>
          <w:rStyle w:val="Courierforcode"/>
        </w:rPr>
        <w:t>fffded</w:t>
      </w:r>
      <w:proofErr w:type="spellEnd"/>
      <w:r w:rsidRPr="00F476F8">
        <w:rPr>
          <w:rStyle w:val="Courierforcode"/>
        </w:rPr>
        <w:t xml:space="preserve"> 30%, white 50%, #</w:t>
      </w:r>
      <w:proofErr w:type="spellStart"/>
      <w:r w:rsidRPr="00F476F8">
        <w:rPr>
          <w:rStyle w:val="Courierforcode"/>
        </w:rPr>
        <w:t>fffded</w:t>
      </w:r>
      <w:proofErr w:type="spellEnd"/>
      <w:r w:rsidRPr="00F476F8">
        <w:rPr>
          <w:rStyle w:val="Courierforcode"/>
        </w:rPr>
        <w:t xml:space="preserve"> 80%, #f6bb73 100%);</w:t>
      </w:r>
    </w:p>
    <w:p w14:paraId="7ECAE009" w14:textId="77777777" w:rsidR="00F476F8" w:rsidRPr="00F476F8" w:rsidRDefault="00F476F8" w:rsidP="00F476F8">
      <w:pPr>
        <w:spacing w:after="0" w:line="240" w:lineRule="auto"/>
        <w:rPr>
          <w:rStyle w:val="Courierforcode"/>
        </w:rPr>
      </w:pPr>
      <w:r w:rsidRPr="00F476F8">
        <w:rPr>
          <w:rStyle w:val="Courierforcode"/>
        </w:rPr>
        <w:t>}</w:t>
      </w:r>
    </w:p>
    <w:p w14:paraId="4801AA09" w14:textId="77777777" w:rsidR="00F476F8" w:rsidRPr="00F476F8" w:rsidRDefault="00F476F8" w:rsidP="00F476F8">
      <w:pPr>
        <w:spacing w:after="0" w:line="240" w:lineRule="auto"/>
        <w:rPr>
          <w:rStyle w:val="Courierforcode"/>
        </w:rPr>
      </w:pPr>
      <w:r w:rsidRPr="00F476F8">
        <w:rPr>
          <w:rStyle w:val="Courierforcode"/>
        </w:rPr>
        <w:t>header h2 {</w:t>
      </w:r>
    </w:p>
    <w:p w14:paraId="02E50359" w14:textId="77777777" w:rsidR="00F476F8" w:rsidRPr="00F476F8" w:rsidRDefault="00F476F8" w:rsidP="00F476F8">
      <w:pPr>
        <w:spacing w:after="0" w:line="240" w:lineRule="auto"/>
        <w:rPr>
          <w:rStyle w:val="Courierforcode"/>
        </w:rPr>
      </w:pPr>
      <w:r w:rsidRPr="00F476F8">
        <w:rPr>
          <w:rStyle w:val="Courierforcode"/>
        </w:rPr>
        <w:tab/>
        <w:t>font-size: 175%;</w:t>
      </w:r>
    </w:p>
    <w:p w14:paraId="26BE2C46" w14:textId="77777777" w:rsidR="00F476F8" w:rsidRPr="00F476F8" w:rsidRDefault="00F476F8" w:rsidP="00F476F8">
      <w:pPr>
        <w:spacing w:after="0" w:line="240" w:lineRule="auto"/>
        <w:rPr>
          <w:rStyle w:val="Courierforcode"/>
        </w:rPr>
      </w:pPr>
      <w:r w:rsidRPr="00F476F8">
        <w:rPr>
          <w:rStyle w:val="Courierforcode"/>
        </w:rPr>
        <w:tab/>
        <w:t>color: #800000;</w:t>
      </w:r>
    </w:p>
    <w:p w14:paraId="68B54316" w14:textId="77777777" w:rsidR="00F476F8" w:rsidRPr="00F476F8" w:rsidRDefault="00F476F8" w:rsidP="00F476F8">
      <w:pPr>
        <w:spacing w:after="0" w:line="240" w:lineRule="auto"/>
        <w:rPr>
          <w:rStyle w:val="Courierforcode"/>
        </w:rPr>
      </w:pPr>
      <w:r w:rsidRPr="00F476F8">
        <w:rPr>
          <w:rStyle w:val="Courierforcode"/>
        </w:rPr>
        <w:t>}</w:t>
      </w:r>
    </w:p>
    <w:p w14:paraId="0CDB82AE" w14:textId="77777777" w:rsidR="00F476F8" w:rsidRPr="00F476F8" w:rsidRDefault="00F476F8" w:rsidP="00F476F8">
      <w:pPr>
        <w:spacing w:after="0" w:line="240" w:lineRule="auto"/>
        <w:rPr>
          <w:rStyle w:val="Courierforcode"/>
        </w:rPr>
      </w:pPr>
      <w:r w:rsidRPr="00F476F8">
        <w:rPr>
          <w:rStyle w:val="Courierforcode"/>
        </w:rPr>
        <w:t>header h3 {</w:t>
      </w:r>
    </w:p>
    <w:p w14:paraId="5C30FEF6" w14:textId="77777777" w:rsidR="00F476F8" w:rsidRPr="00F476F8" w:rsidRDefault="00F476F8" w:rsidP="00F476F8">
      <w:pPr>
        <w:spacing w:after="0" w:line="240" w:lineRule="auto"/>
        <w:rPr>
          <w:rStyle w:val="Courierforcode"/>
        </w:rPr>
      </w:pPr>
      <w:r w:rsidRPr="00F476F8">
        <w:rPr>
          <w:rStyle w:val="Courierforcode"/>
        </w:rPr>
        <w:tab/>
        <w:t>font-size: 130%;</w:t>
      </w:r>
    </w:p>
    <w:p w14:paraId="5EB21495" w14:textId="77777777" w:rsidR="00F476F8" w:rsidRPr="00F476F8" w:rsidRDefault="00F476F8" w:rsidP="00F476F8">
      <w:pPr>
        <w:spacing w:after="0" w:line="240" w:lineRule="auto"/>
        <w:rPr>
          <w:rStyle w:val="Courierforcode"/>
        </w:rPr>
      </w:pPr>
      <w:r w:rsidRPr="00F476F8">
        <w:rPr>
          <w:rStyle w:val="Courierforcode"/>
        </w:rPr>
        <w:tab/>
        <w:t>font-style: italic;</w:t>
      </w:r>
    </w:p>
    <w:p w14:paraId="70CC8393" w14:textId="77777777" w:rsidR="00F476F8" w:rsidRPr="00F476F8" w:rsidRDefault="00F476F8" w:rsidP="00F476F8">
      <w:pPr>
        <w:spacing w:after="0" w:line="240" w:lineRule="auto"/>
        <w:rPr>
          <w:rStyle w:val="Courierforcode"/>
        </w:rPr>
      </w:pPr>
      <w:r w:rsidRPr="00F476F8">
        <w:rPr>
          <w:rStyle w:val="Courierforcode"/>
        </w:rPr>
        <w:t>}</w:t>
      </w:r>
    </w:p>
    <w:p w14:paraId="70E08A5F" w14:textId="77777777" w:rsidR="00F476F8" w:rsidRPr="00F476F8" w:rsidRDefault="00F476F8" w:rsidP="00F476F8">
      <w:pPr>
        <w:spacing w:after="0" w:line="240" w:lineRule="auto"/>
        <w:rPr>
          <w:rStyle w:val="Courierforcode"/>
        </w:rPr>
      </w:pPr>
      <w:r w:rsidRPr="00F476F8">
        <w:rPr>
          <w:rStyle w:val="Courierforcode"/>
        </w:rPr>
        <w:t xml:space="preserve">header </w:t>
      </w:r>
      <w:proofErr w:type="spellStart"/>
      <w:r w:rsidRPr="00F476F8">
        <w:rPr>
          <w:rStyle w:val="Courierforcode"/>
        </w:rPr>
        <w:t>img</w:t>
      </w:r>
      <w:proofErr w:type="spellEnd"/>
      <w:r w:rsidRPr="00F476F8">
        <w:rPr>
          <w:rStyle w:val="Courierforcode"/>
        </w:rPr>
        <w:t xml:space="preserve"> {</w:t>
      </w:r>
    </w:p>
    <w:p w14:paraId="712954F8" w14:textId="77777777" w:rsidR="00F476F8" w:rsidRPr="00F476F8" w:rsidRDefault="00F476F8" w:rsidP="00F476F8">
      <w:pPr>
        <w:spacing w:after="0" w:line="240" w:lineRule="auto"/>
        <w:rPr>
          <w:rStyle w:val="Courierforcode"/>
        </w:rPr>
      </w:pPr>
      <w:r w:rsidRPr="00F476F8">
        <w:rPr>
          <w:rStyle w:val="Courierforcode"/>
        </w:rPr>
        <w:tab/>
        <w:t>float: left;</w:t>
      </w:r>
    </w:p>
    <w:p w14:paraId="59ADB50A" w14:textId="77777777" w:rsidR="00F476F8" w:rsidRPr="00F476F8" w:rsidRDefault="00F476F8" w:rsidP="00F476F8">
      <w:pPr>
        <w:spacing w:after="0" w:line="240" w:lineRule="auto"/>
        <w:rPr>
          <w:rStyle w:val="Courierforcode"/>
        </w:rPr>
      </w:pPr>
      <w:r w:rsidRPr="00F476F8">
        <w:rPr>
          <w:rStyle w:val="Courierforcode"/>
        </w:rPr>
        <w:tab/>
        <w:t>padding: 0 30px;</w:t>
      </w:r>
    </w:p>
    <w:p w14:paraId="78071FB7" w14:textId="77777777" w:rsidR="00F476F8" w:rsidRPr="00F476F8" w:rsidRDefault="00F476F8" w:rsidP="00F476F8">
      <w:pPr>
        <w:spacing w:after="0" w:line="240" w:lineRule="auto"/>
        <w:rPr>
          <w:rStyle w:val="Courierforcode"/>
        </w:rPr>
      </w:pPr>
      <w:r w:rsidRPr="00F476F8">
        <w:rPr>
          <w:rStyle w:val="Courierforcode"/>
        </w:rPr>
        <w:t>}</w:t>
      </w:r>
    </w:p>
    <w:p w14:paraId="44589C93" w14:textId="77777777" w:rsidR="00F476F8" w:rsidRPr="00F476F8" w:rsidRDefault="00F476F8" w:rsidP="00F476F8">
      <w:pPr>
        <w:spacing w:after="0" w:line="240" w:lineRule="auto"/>
        <w:rPr>
          <w:rStyle w:val="Courierforcode"/>
        </w:rPr>
      </w:pPr>
      <w:proofErr w:type="gramStart"/>
      <w:r w:rsidRPr="00F476F8">
        <w:rPr>
          <w:rStyle w:val="Courierforcode"/>
        </w:rPr>
        <w:t>.shadow</w:t>
      </w:r>
      <w:proofErr w:type="gramEnd"/>
      <w:r w:rsidRPr="00F476F8">
        <w:rPr>
          <w:rStyle w:val="Courierforcode"/>
        </w:rPr>
        <w:t xml:space="preserve"> {</w:t>
      </w:r>
    </w:p>
    <w:p w14:paraId="167B9F3A" w14:textId="77777777" w:rsidR="00F476F8" w:rsidRPr="00F476F8" w:rsidRDefault="00F476F8" w:rsidP="00F476F8">
      <w:pPr>
        <w:spacing w:after="0" w:line="240" w:lineRule="auto"/>
        <w:rPr>
          <w:rStyle w:val="Courierforcode"/>
        </w:rPr>
      </w:pPr>
      <w:r w:rsidRPr="00F476F8">
        <w:rPr>
          <w:rStyle w:val="Courierforcode"/>
        </w:rPr>
        <w:tab/>
        <w:t xml:space="preserve">text-shadow: 2px </w:t>
      </w:r>
      <w:proofErr w:type="spellStart"/>
      <w:r w:rsidRPr="00F476F8">
        <w:rPr>
          <w:rStyle w:val="Courierforcode"/>
        </w:rPr>
        <w:t>2px</w:t>
      </w:r>
      <w:proofErr w:type="spellEnd"/>
      <w:r w:rsidRPr="00F476F8">
        <w:rPr>
          <w:rStyle w:val="Courierforcode"/>
        </w:rPr>
        <w:t xml:space="preserve"> </w:t>
      </w:r>
      <w:proofErr w:type="spellStart"/>
      <w:r w:rsidRPr="00F476F8">
        <w:rPr>
          <w:rStyle w:val="Courierforcode"/>
        </w:rPr>
        <w:t>2px</w:t>
      </w:r>
      <w:proofErr w:type="spellEnd"/>
      <w:r w:rsidRPr="00F476F8">
        <w:rPr>
          <w:rStyle w:val="Courierforcode"/>
        </w:rPr>
        <w:t xml:space="preserve"> #800000;</w:t>
      </w:r>
    </w:p>
    <w:p w14:paraId="1F983629" w14:textId="77777777" w:rsidR="00F476F8" w:rsidRPr="00F476F8" w:rsidRDefault="00F476F8" w:rsidP="00F476F8">
      <w:pPr>
        <w:spacing w:after="0" w:line="240" w:lineRule="auto"/>
        <w:rPr>
          <w:rStyle w:val="Courierforcode"/>
        </w:rPr>
      </w:pPr>
      <w:r w:rsidRPr="00F476F8">
        <w:rPr>
          <w:rStyle w:val="Courierforcode"/>
        </w:rPr>
        <w:lastRenderedPageBreak/>
        <w:t>}</w:t>
      </w:r>
    </w:p>
    <w:p w14:paraId="2D627E50" w14:textId="77777777" w:rsidR="00F476F8" w:rsidRPr="00F476F8" w:rsidRDefault="00F476F8" w:rsidP="00F476F8">
      <w:pPr>
        <w:spacing w:after="0" w:line="240" w:lineRule="auto"/>
        <w:rPr>
          <w:rStyle w:val="Courierforcode"/>
        </w:rPr>
      </w:pPr>
      <w:r w:rsidRPr="00F476F8">
        <w:rPr>
          <w:rStyle w:val="Courierforcode"/>
        </w:rPr>
        <w:t>/* the styles for the form */</w:t>
      </w:r>
    </w:p>
    <w:p w14:paraId="36949E7A" w14:textId="77777777" w:rsidR="00F476F8" w:rsidRPr="00F476F8" w:rsidRDefault="00F476F8" w:rsidP="00F476F8">
      <w:pPr>
        <w:spacing w:after="0" w:line="240" w:lineRule="auto"/>
        <w:rPr>
          <w:rStyle w:val="Courierforcode"/>
        </w:rPr>
      </w:pPr>
      <w:proofErr w:type="spellStart"/>
      <w:r w:rsidRPr="00F476F8">
        <w:rPr>
          <w:rStyle w:val="Courierforcode"/>
        </w:rPr>
        <w:t>fieldset</w:t>
      </w:r>
      <w:proofErr w:type="spellEnd"/>
      <w:r w:rsidRPr="00F476F8">
        <w:rPr>
          <w:rStyle w:val="Courierforcode"/>
        </w:rPr>
        <w:t xml:space="preserve"> {</w:t>
      </w:r>
    </w:p>
    <w:p w14:paraId="7E9078DF" w14:textId="77777777" w:rsidR="00F476F8" w:rsidRPr="00F476F8" w:rsidRDefault="00F476F8" w:rsidP="00F476F8">
      <w:pPr>
        <w:spacing w:after="0" w:line="240" w:lineRule="auto"/>
        <w:rPr>
          <w:rStyle w:val="Courierforcode"/>
        </w:rPr>
      </w:pPr>
      <w:r w:rsidRPr="00F476F8">
        <w:rPr>
          <w:rStyle w:val="Courierforcode"/>
        </w:rPr>
        <w:t xml:space="preserve">    margin-top: 0;</w:t>
      </w:r>
    </w:p>
    <w:p w14:paraId="0779F8F4" w14:textId="77777777" w:rsidR="00F476F8" w:rsidRPr="00F476F8" w:rsidRDefault="00F476F8" w:rsidP="00F476F8">
      <w:pPr>
        <w:spacing w:after="0" w:line="240" w:lineRule="auto"/>
        <w:rPr>
          <w:rStyle w:val="Courierforcode"/>
        </w:rPr>
      </w:pPr>
      <w:r w:rsidRPr="00F476F8">
        <w:rPr>
          <w:rStyle w:val="Courierforcode"/>
        </w:rPr>
        <w:t xml:space="preserve">    margin-bottom: .5em;</w:t>
      </w:r>
    </w:p>
    <w:p w14:paraId="6D505884" w14:textId="77777777" w:rsidR="00F476F8" w:rsidRPr="00F476F8" w:rsidRDefault="00F476F8" w:rsidP="00F476F8">
      <w:pPr>
        <w:spacing w:after="0" w:line="240" w:lineRule="auto"/>
        <w:rPr>
          <w:rStyle w:val="Courierforcode"/>
        </w:rPr>
      </w:pPr>
      <w:r w:rsidRPr="00F476F8">
        <w:rPr>
          <w:rStyle w:val="Courierforcode"/>
        </w:rPr>
        <w:t xml:space="preserve">    padding: .5em 1em;</w:t>
      </w:r>
    </w:p>
    <w:p w14:paraId="3E60C2C7" w14:textId="77777777" w:rsidR="00F476F8" w:rsidRPr="00F476F8" w:rsidRDefault="00F476F8" w:rsidP="00F476F8">
      <w:pPr>
        <w:spacing w:after="0" w:line="240" w:lineRule="auto"/>
        <w:rPr>
          <w:rStyle w:val="Courierforcode"/>
        </w:rPr>
      </w:pPr>
      <w:r w:rsidRPr="00F476F8">
        <w:rPr>
          <w:rStyle w:val="Courierforcode"/>
        </w:rPr>
        <w:t>}</w:t>
      </w:r>
    </w:p>
    <w:p w14:paraId="211D2BD4" w14:textId="77777777" w:rsidR="00F476F8" w:rsidRPr="00F476F8" w:rsidRDefault="00F476F8" w:rsidP="00F476F8">
      <w:pPr>
        <w:spacing w:after="0" w:line="240" w:lineRule="auto"/>
        <w:rPr>
          <w:rStyle w:val="Courierforcode"/>
        </w:rPr>
      </w:pPr>
      <w:r w:rsidRPr="00F476F8">
        <w:rPr>
          <w:rStyle w:val="Courierforcode"/>
        </w:rPr>
        <w:t>legend {</w:t>
      </w:r>
    </w:p>
    <w:p w14:paraId="77272E31" w14:textId="77777777" w:rsidR="00F476F8" w:rsidRPr="00F476F8" w:rsidRDefault="00F476F8" w:rsidP="00F476F8">
      <w:pPr>
        <w:spacing w:after="0" w:line="240" w:lineRule="auto"/>
        <w:rPr>
          <w:rStyle w:val="Courierforcode"/>
        </w:rPr>
      </w:pPr>
      <w:r w:rsidRPr="00F476F8">
        <w:rPr>
          <w:rStyle w:val="Courierforcode"/>
        </w:rPr>
        <w:t xml:space="preserve">    color: #000000;</w:t>
      </w:r>
    </w:p>
    <w:p w14:paraId="35240743" w14:textId="77777777" w:rsidR="00F476F8" w:rsidRPr="00F476F8" w:rsidRDefault="00F476F8" w:rsidP="00F476F8">
      <w:pPr>
        <w:spacing w:after="0" w:line="240" w:lineRule="auto"/>
        <w:rPr>
          <w:rStyle w:val="Courierforcode"/>
        </w:rPr>
      </w:pPr>
      <w:r w:rsidRPr="00F476F8">
        <w:rPr>
          <w:rStyle w:val="Courierforcode"/>
        </w:rPr>
        <w:t xml:space="preserve">    font-weight: bold;</w:t>
      </w:r>
    </w:p>
    <w:p w14:paraId="423759C0" w14:textId="77777777" w:rsidR="00F476F8" w:rsidRPr="00F476F8" w:rsidRDefault="00F476F8" w:rsidP="00F476F8">
      <w:pPr>
        <w:spacing w:after="0" w:line="240" w:lineRule="auto"/>
        <w:rPr>
          <w:rStyle w:val="Courierforcode"/>
        </w:rPr>
      </w:pPr>
      <w:r w:rsidRPr="00F476F8">
        <w:rPr>
          <w:rStyle w:val="Courierforcode"/>
        </w:rPr>
        <w:t xml:space="preserve">    font-size: 85%;</w:t>
      </w:r>
    </w:p>
    <w:p w14:paraId="607AEE5E" w14:textId="77777777" w:rsidR="00F476F8" w:rsidRPr="00F476F8" w:rsidRDefault="00F476F8" w:rsidP="00F476F8">
      <w:pPr>
        <w:spacing w:after="0" w:line="240" w:lineRule="auto"/>
        <w:rPr>
          <w:rStyle w:val="Courierforcode"/>
        </w:rPr>
      </w:pPr>
      <w:r w:rsidRPr="00F476F8">
        <w:rPr>
          <w:rStyle w:val="Courierforcode"/>
        </w:rPr>
        <w:t xml:space="preserve">    margin-bottom: .5em;</w:t>
      </w:r>
    </w:p>
    <w:p w14:paraId="67178142" w14:textId="77777777" w:rsidR="00F476F8" w:rsidRPr="00F476F8" w:rsidRDefault="00F476F8" w:rsidP="00F476F8">
      <w:pPr>
        <w:spacing w:after="0" w:line="240" w:lineRule="auto"/>
        <w:rPr>
          <w:rStyle w:val="Courierforcode"/>
        </w:rPr>
      </w:pPr>
      <w:r w:rsidRPr="00F476F8">
        <w:rPr>
          <w:rStyle w:val="Courierforcode"/>
        </w:rPr>
        <w:t>}</w:t>
      </w:r>
    </w:p>
    <w:p w14:paraId="0BC6BD83" w14:textId="77777777" w:rsidR="00F476F8" w:rsidRPr="00F476F8" w:rsidRDefault="00F476F8" w:rsidP="00F476F8">
      <w:pPr>
        <w:spacing w:after="0" w:line="240" w:lineRule="auto"/>
        <w:rPr>
          <w:rStyle w:val="Courierforcode"/>
        </w:rPr>
      </w:pPr>
      <w:r w:rsidRPr="00F476F8">
        <w:rPr>
          <w:rStyle w:val="Courierforcode"/>
        </w:rPr>
        <w:t>label {</w:t>
      </w:r>
    </w:p>
    <w:p w14:paraId="6260F9B8" w14:textId="77777777" w:rsidR="00F476F8" w:rsidRPr="00F476F8" w:rsidRDefault="00F476F8" w:rsidP="00F476F8">
      <w:pPr>
        <w:spacing w:after="0" w:line="240" w:lineRule="auto"/>
        <w:rPr>
          <w:rStyle w:val="Courierforcode"/>
        </w:rPr>
      </w:pPr>
      <w:r w:rsidRPr="00F476F8">
        <w:rPr>
          <w:rStyle w:val="Courierforcode"/>
        </w:rPr>
        <w:t xml:space="preserve">    float: left;</w:t>
      </w:r>
    </w:p>
    <w:p w14:paraId="3D58EB59" w14:textId="77777777" w:rsidR="00F476F8" w:rsidRPr="00F476F8" w:rsidRDefault="00F476F8" w:rsidP="00F476F8">
      <w:pPr>
        <w:spacing w:after="0" w:line="240" w:lineRule="auto"/>
        <w:rPr>
          <w:rStyle w:val="Courierforcode"/>
        </w:rPr>
      </w:pPr>
      <w:r w:rsidRPr="00F476F8">
        <w:rPr>
          <w:rStyle w:val="Courierforcode"/>
        </w:rPr>
        <w:t xml:space="preserve">    width: 12em;</w:t>
      </w:r>
    </w:p>
    <w:p w14:paraId="17499791" w14:textId="77777777" w:rsidR="00F476F8" w:rsidRPr="00F476F8" w:rsidRDefault="00F476F8" w:rsidP="00F476F8">
      <w:pPr>
        <w:spacing w:after="0" w:line="240" w:lineRule="auto"/>
        <w:rPr>
          <w:rStyle w:val="Courierforcode"/>
        </w:rPr>
      </w:pPr>
      <w:r w:rsidRPr="00F476F8">
        <w:rPr>
          <w:rStyle w:val="Courierforcode"/>
        </w:rPr>
        <w:t xml:space="preserve">    text-align: right;</w:t>
      </w:r>
    </w:p>
    <w:p w14:paraId="7D484E2B" w14:textId="77777777" w:rsidR="00F476F8" w:rsidRPr="00F476F8" w:rsidRDefault="00F476F8" w:rsidP="00F476F8">
      <w:pPr>
        <w:spacing w:after="0" w:line="240" w:lineRule="auto"/>
        <w:rPr>
          <w:rStyle w:val="Courierforcode"/>
        </w:rPr>
      </w:pPr>
      <w:r w:rsidRPr="00F476F8">
        <w:rPr>
          <w:rStyle w:val="Courierforcode"/>
        </w:rPr>
        <w:t>}</w:t>
      </w:r>
    </w:p>
    <w:p w14:paraId="59EBC62C" w14:textId="77777777" w:rsidR="00F476F8" w:rsidRPr="00F476F8" w:rsidRDefault="00F476F8" w:rsidP="00F476F8">
      <w:pPr>
        <w:spacing w:after="0" w:line="240" w:lineRule="auto"/>
        <w:rPr>
          <w:rStyle w:val="Courierforcode"/>
        </w:rPr>
      </w:pPr>
      <w:r w:rsidRPr="00F476F8">
        <w:rPr>
          <w:rStyle w:val="Courierforcode"/>
        </w:rPr>
        <w:t>label, input, select {</w:t>
      </w:r>
    </w:p>
    <w:p w14:paraId="451E7E3F" w14:textId="77777777" w:rsidR="00F476F8" w:rsidRPr="00F476F8" w:rsidRDefault="00F476F8" w:rsidP="00F476F8">
      <w:pPr>
        <w:spacing w:after="0" w:line="240" w:lineRule="auto"/>
        <w:rPr>
          <w:rStyle w:val="Courierforcode"/>
        </w:rPr>
      </w:pPr>
      <w:r w:rsidRPr="00F476F8">
        <w:rPr>
          <w:rStyle w:val="Courierforcode"/>
        </w:rPr>
        <w:tab/>
        <w:t>font-size: 90%;</w:t>
      </w:r>
    </w:p>
    <w:p w14:paraId="3DDDFED1" w14:textId="77777777" w:rsidR="00F476F8" w:rsidRPr="00F476F8" w:rsidRDefault="00F476F8" w:rsidP="00F476F8">
      <w:pPr>
        <w:spacing w:after="0" w:line="240" w:lineRule="auto"/>
        <w:rPr>
          <w:rStyle w:val="Courierforcode"/>
        </w:rPr>
      </w:pPr>
      <w:r w:rsidRPr="00F476F8">
        <w:rPr>
          <w:rStyle w:val="Courierforcode"/>
        </w:rPr>
        <w:t>}</w:t>
      </w:r>
    </w:p>
    <w:p w14:paraId="08858028" w14:textId="77777777" w:rsidR="00F476F8" w:rsidRPr="00F476F8" w:rsidRDefault="00F476F8" w:rsidP="00F476F8">
      <w:pPr>
        <w:spacing w:after="0" w:line="240" w:lineRule="auto"/>
        <w:rPr>
          <w:rStyle w:val="Courierforcode"/>
        </w:rPr>
      </w:pPr>
      <w:r w:rsidRPr="00F476F8">
        <w:rPr>
          <w:rStyle w:val="Courierforcode"/>
        </w:rPr>
        <w:t>input, select {</w:t>
      </w:r>
    </w:p>
    <w:p w14:paraId="0492250C" w14:textId="77777777" w:rsidR="00F476F8" w:rsidRPr="00F476F8" w:rsidRDefault="00F476F8" w:rsidP="00F476F8">
      <w:pPr>
        <w:spacing w:after="0" w:line="240" w:lineRule="auto"/>
        <w:rPr>
          <w:rStyle w:val="Courierforcode"/>
        </w:rPr>
      </w:pPr>
      <w:r w:rsidRPr="00F476F8">
        <w:rPr>
          <w:rStyle w:val="Courierforcode"/>
        </w:rPr>
        <w:t xml:space="preserve">    width: 15em;</w:t>
      </w:r>
    </w:p>
    <w:p w14:paraId="75A3FEC5" w14:textId="77777777" w:rsidR="00F476F8" w:rsidRPr="00F476F8" w:rsidRDefault="00F476F8" w:rsidP="00F476F8">
      <w:pPr>
        <w:spacing w:after="0" w:line="240" w:lineRule="auto"/>
        <w:rPr>
          <w:rStyle w:val="Courierforcode"/>
        </w:rPr>
      </w:pPr>
      <w:r w:rsidRPr="00F476F8">
        <w:rPr>
          <w:rStyle w:val="Courierforcode"/>
        </w:rPr>
        <w:t xml:space="preserve">    margin-left: .5em;</w:t>
      </w:r>
    </w:p>
    <w:p w14:paraId="2F71BB5C" w14:textId="77777777" w:rsidR="00F476F8" w:rsidRPr="00F476F8" w:rsidRDefault="00F476F8" w:rsidP="00F476F8">
      <w:pPr>
        <w:spacing w:after="0" w:line="240" w:lineRule="auto"/>
        <w:rPr>
          <w:rStyle w:val="Courierforcode"/>
        </w:rPr>
      </w:pPr>
      <w:r w:rsidRPr="00F476F8">
        <w:rPr>
          <w:rStyle w:val="Courierforcode"/>
        </w:rPr>
        <w:t xml:space="preserve">    margin-bottom: .5em;</w:t>
      </w:r>
    </w:p>
    <w:p w14:paraId="392D9290" w14:textId="77777777" w:rsidR="00F476F8" w:rsidRPr="00F476F8" w:rsidRDefault="00F476F8" w:rsidP="00F476F8">
      <w:pPr>
        <w:spacing w:after="0" w:line="240" w:lineRule="auto"/>
        <w:rPr>
          <w:rStyle w:val="Courierforcode"/>
        </w:rPr>
      </w:pPr>
      <w:r w:rsidRPr="00F476F8">
        <w:rPr>
          <w:rStyle w:val="Courierforcode"/>
        </w:rPr>
        <w:t>}</w:t>
      </w:r>
    </w:p>
    <w:p w14:paraId="245C657F" w14:textId="77777777" w:rsidR="00F476F8" w:rsidRPr="00F476F8" w:rsidRDefault="00F476F8" w:rsidP="00F476F8">
      <w:pPr>
        <w:spacing w:after="0" w:line="240" w:lineRule="auto"/>
        <w:rPr>
          <w:rStyle w:val="Courierforcode"/>
        </w:rPr>
      </w:pPr>
      <w:proofErr w:type="spellStart"/>
      <w:proofErr w:type="gramStart"/>
      <w:r w:rsidRPr="00F476F8">
        <w:rPr>
          <w:rStyle w:val="Courierforcode"/>
        </w:rPr>
        <w:t>input:required</w:t>
      </w:r>
      <w:proofErr w:type="spellEnd"/>
      <w:proofErr w:type="gramEnd"/>
      <w:r w:rsidRPr="00F476F8">
        <w:rPr>
          <w:rStyle w:val="Courierforcode"/>
        </w:rPr>
        <w:t>, input[required] {</w:t>
      </w:r>
    </w:p>
    <w:p w14:paraId="07AE820C" w14:textId="77777777" w:rsidR="00F476F8" w:rsidRPr="00F476F8" w:rsidRDefault="00F476F8" w:rsidP="00F476F8">
      <w:pPr>
        <w:spacing w:after="0" w:line="240" w:lineRule="auto"/>
        <w:rPr>
          <w:rStyle w:val="Courierforcode"/>
        </w:rPr>
      </w:pPr>
      <w:r w:rsidRPr="00F476F8">
        <w:rPr>
          <w:rStyle w:val="Courierforcode"/>
        </w:rPr>
        <w:tab/>
        <w:t>border: 2px solid #800000;</w:t>
      </w:r>
    </w:p>
    <w:p w14:paraId="4CBFAFB8" w14:textId="77777777" w:rsidR="00F476F8" w:rsidRPr="00F476F8" w:rsidRDefault="00F476F8" w:rsidP="00F476F8">
      <w:pPr>
        <w:spacing w:after="0" w:line="240" w:lineRule="auto"/>
        <w:rPr>
          <w:rStyle w:val="Courierforcode"/>
        </w:rPr>
      </w:pPr>
      <w:r w:rsidRPr="00F476F8">
        <w:rPr>
          <w:rStyle w:val="Courierforcode"/>
        </w:rPr>
        <w:tab/>
        <w:t>color: #800000;</w:t>
      </w:r>
    </w:p>
    <w:p w14:paraId="70C509DF" w14:textId="77777777" w:rsidR="00F476F8" w:rsidRPr="00F476F8" w:rsidRDefault="00F476F8" w:rsidP="00F476F8">
      <w:pPr>
        <w:spacing w:after="0" w:line="240" w:lineRule="auto"/>
        <w:rPr>
          <w:rStyle w:val="Courierforcode"/>
        </w:rPr>
      </w:pPr>
      <w:r w:rsidRPr="00F476F8">
        <w:rPr>
          <w:rStyle w:val="Courierforcode"/>
        </w:rPr>
        <w:t>}</w:t>
      </w:r>
    </w:p>
    <w:p w14:paraId="52189CA8" w14:textId="77777777" w:rsidR="00F476F8" w:rsidRPr="00F476F8" w:rsidRDefault="00F476F8" w:rsidP="00F476F8">
      <w:pPr>
        <w:spacing w:after="0" w:line="240" w:lineRule="auto"/>
        <w:rPr>
          <w:rStyle w:val="Courierforcode"/>
        </w:rPr>
      </w:pPr>
      <w:proofErr w:type="spellStart"/>
      <w:proofErr w:type="gramStart"/>
      <w:r w:rsidRPr="00F476F8">
        <w:rPr>
          <w:rStyle w:val="Courierforcode"/>
        </w:rPr>
        <w:t>input:valid</w:t>
      </w:r>
      <w:proofErr w:type="spellEnd"/>
      <w:proofErr w:type="gramEnd"/>
      <w:r w:rsidRPr="00F476F8">
        <w:rPr>
          <w:rStyle w:val="Courierforcode"/>
        </w:rPr>
        <w:t xml:space="preserve"> {</w:t>
      </w:r>
    </w:p>
    <w:p w14:paraId="153EC18F" w14:textId="77777777" w:rsidR="00F476F8" w:rsidRPr="00F476F8" w:rsidRDefault="00F476F8" w:rsidP="00F476F8">
      <w:pPr>
        <w:spacing w:after="0" w:line="240" w:lineRule="auto"/>
        <w:rPr>
          <w:rStyle w:val="Courierforcode"/>
        </w:rPr>
      </w:pPr>
      <w:r w:rsidRPr="00F476F8">
        <w:rPr>
          <w:rStyle w:val="Courierforcode"/>
        </w:rPr>
        <w:tab/>
        <w:t>border: 1px solid black;</w:t>
      </w:r>
    </w:p>
    <w:p w14:paraId="23944D56" w14:textId="77777777" w:rsidR="00F476F8" w:rsidRPr="00F476F8" w:rsidRDefault="00F476F8" w:rsidP="00F476F8">
      <w:pPr>
        <w:spacing w:after="0" w:line="240" w:lineRule="auto"/>
        <w:rPr>
          <w:rStyle w:val="Courierforcode"/>
        </w:rPr>
      </w:pPr>
      <w:r w:rsidRPr="00F476F8">
        <w:rPr>
          <w:rStyle w:val="Courierforcode"/>
        </w:rPr>
        <w:t>}</w:t>
      </w:r>
    </w:p>
    <w:p w14:paraId="0B67B38A" w14:textId="77777777" w:rsidR="00F476F8" w:rsidRPr="00F476F8" w:rsidRDefault="00F476F8" w:rsidP="00F476F8">
      <w:pPr>
        <w:spacing w:after="0" w:line="240" w:lineRule="auto"/>
        <w:rPr>
          <w:rStyle w:val="Courierforcode"/>
        </w:rPr>
      </w:pPr>
      <w:proofErr w:type="spellStart"/>
      <w:proofErr w:type="gramStart"/>
      <w:r w:rsidRPr="00F476F8">
        <w:rPr>
          <w:rStyle w:val="Courierforcode"/>
        </w:rPr>
        <w:t>input:invalid</w:t>
      </w:r>
      <w:proofErr w:type="spellEnd"/>
      <w:proofErr w:type="gramEnd"/>
      <w:r w:rsidRPr="00F476F8">
        <w:rPr>
          <w:rStyle w:val="Courierforcode"/>
        </w:rPr>
        <w:t xml:space="preserve"> {</w:t>
      </w:r>
    </w:p>
    <w:p w14:paraId="245F59B3" w14:textId="77777777" w:rsidR="00F476F8" w:rsidRPr="00F476F8" w:rsidRDefault="00F476F8" w:rsidP="00F476F8">
      <w:pPr>
        <w:spacing w:after="0" w:line="240" w:lineRule="auto"/>
        <w:rPr>
          <w:rStyle w:val="Courierforcode"/>
        </w:rPr>
      </w:pPr>
      <w:r w:rsidRPr="00F476F8">
        <w:rPr>
          <w:rStyle w:val="Courierforcode"/>
        </w:rPr>
        <w:tab/>
        <w:t>border: 2px solid #800000;</w:t>
      </w:r>
    </w:p>
    <w:p w14:paraId="7900F414" w14:textId="77777777" w:rsidR="00F476F8" w:rsidRPr="00F476F8" w:rsidRDefault="00F476F8" w:rsidP="00F476F8">
      <w:pPr>
        <w:spacing w:after="0" w:line="240" w:lineRule="auto"/>
        <w:rPr>
          <w:rStyle w:val="Courierforcode"/>
        </w:rPr>
      </w:pPr>
      <w:r w:rsidRPr="00F476F8">
        <w:rPr>
          <w:rStyle w:val="Courierforcode"/>
        </w:rPr>
        <w:tab/>
        <w:t>box-shadow: none;</w:t>
      </w:r>
    </w:p>
    <w:p w14:paraId="34A08B1E" w14:textId="77777777" w:rsidR="00F476F8" w:rsidRPr="00F476F8" w:rsidRDefault="00F476F8" w:rsidP="00F476F8">
      <w:pPr>
        <w:spacing w:after="0" w:line="240" w:lineRule="auto"/>
        <w:rPr>
          <w:rStyle w:val="Courierforcode"/>
        </w:rPr>
      </w:pPr>
      <w:r w:rsidRPr="00F476F8">
        <w:rPr>
          <w:rStyle w:val="Courierforcode"/>
        </w:rPr>
        <w:t>}</w:t>
      </w:r>
    </w:p>
    <w:p w14:paraId="0E05CE73" w14:textId="77777777" w:rsidR="00F476F8" w:rsidRPr="00F476F8" w:rsidRDefault="00F476F8" w:rsidP="00F476F8">
      <w:pPr>
        <w:spacing w:after="0" w:line="240" w:lineRule="auto"/>
        <w:rPr>
          <w:rStyle w:val="Courierforcode"/>
        </w:rPr>
      </w:pPr>
      <w:proofErr w:type="spellStart"/>
      <w:r w:rsidRPr="00F476F8">
        <w:rPr>
          <w:rStyle w:val="Courierforcode"/>
        </w:rPr>
        <w:t>br</w:t>
      </w:r>
      <w:proofErr w:type="spellEnd"/>
      <w:r w:rsidRPr="00F476F8">
        <w:rPr>
          <w:rStyle w:val="Courierforcode"/>
        </w:rPr>
        <w:t xml:space="preserve"> {</w:t>
      </w:r>
    </w:p>
    <w:p w14:paraId="0FCDCF5F" w14:textId="77777777" w:rsidR="00F476F8" w:rsidRPr="00F476F8" w:rsidRDefault="00F476F8" w:rsidP="00F476F8">
      <w:pPr>
        <w:spacing w:after="0" w:line="240" w:lineRule="auto"/>
        <w:rPr>
          <w:rStyle w:val="Courierforcode"/>
        </w:rPr>
      </w:pPr>
      <w:r w:rsidRPr="00F476F8">
        <w:rPr>
          <w:rStyle w:val="Courierforcode"/>
        </w:rPr>
        <w:t xml:space="preserve">    clear: both;</w:t>
      </w:r>
    </w:p>
    <w:p w14:paraId="65992ED3" w14:textId="77777777" w:rsidR="00F476F8" w:rsidRPr="00F476F8" w:rsidRDefault="00F476F8" w:rsidP="00F476F8">
      <w:pPr>
        <w:spacing w:after="0" w:line="240" w:lineRule="auto"/>
        <w:rPr>
          <w:rStyle w:val="Courierforcode"/>
        </w:rPr>
      </w:pPr>
      <w:r w:rsidRPr="00F476F8">
        <w:rPr>
          <w:rStyle w:val="Courierforcode"/>
        </w:rPr>
        <w:t>}</w:t>
      </w:r>
    </w:p>
    <w:p w14:paraId="40A64126" w14:textId="77777777" w:rsidR="00F476F8" w:rsidRPr="00F476F8" w:rsidRDefault="00F476F8" w:rsidP="00F476F8">
      <w:pPr>
        <w:spacing w:after="0" w:line="240" w:lineRule="auto"/>
        <w:rPr>
          <w:rStyle w:val="Courierforcode"/>
        </w:rPr>
      </w:pPr>
    </w:p>
    <w:p w14:paraId="451E293E"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order_type</w:t>
      </w:r>
      <w:proofErr w:type="spellEnd"/>
      <w:r w:rsidRPr="00F476F8">
        <w:rPr>
          <w:rStyle w:val="Courierforcode"/>
        </w:rPr>
        <w:t>, input, select {</w:t>
      </w:r>
    </w:p>
    <w:p w14:paraId="31211294" w14:textId="77777777" w:rsidR="00F476F8" w:rsidRPr="00F476F8" w:rsidRDefault="00F476F8" w:rsidP="00F476F8">
      <w:pPr>
        <w:spacing w:after="0" w:line="240" w:lineRule="auto"/>
        <w:rPr>
          <w:rStyle w:val="Courierforcode"/>
        </w:rPr>
      </w:pPr>
      <w:r w:rsidRPr="00F476F8">
        <w:rPr>
          <w:rStyle w:val="Courierforcode"/>
        </w:rPr>
        <w:tab/>
        <w:t xml:space="preserve">   width: 15em;</w:t>
      </w:r>
    </w:p>
    <w:p w14:paraId="5CD2968C"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margin-left: .5em;</w:t>
      </w:r>
    </w:p>
    <w:p w14:paraId="15E67073" w14:textId="77777777" w:rsidR="00F476F8" w:rsidRPr="00F476F8" w:rsidRDefault="00F476F8" w:rsidP="00F476F8">
      <w:pPr>
        <w:spacing w:after="0" w:line="240" w:lineRule="auto"/>
        <w:rPr>
          <w:rStyle w:val="Courierforcode"/>
        </w:rPr>
      </w:pPr>
      <w:r w:rsidRPr="00F476F8">
        <w:rPr>
          <w:rStyle w:val="Courierforcode"/>
        </w:rPr>
        <w:t>}</w:t>
      </w:r>
    </w:p>
    <w:p w14:paraId="44749B5B" w14:textId="77777777" w:rsidR="00F476F8" w:rsidRPr="00F476F8" w:rsidRDefault="00F476F8" w:rsidP="00F476F8">
      <w:pPr>
        <w:spacing w:after="0" w:line="240" w:lineRule="auto"/>
        <w:rPr>
          <w:rStyle w:val="Courierforcode"/>
        </w:rPr>
      </w:pPr>
    </w:p>
    <w:p w14:paraId="4878D903"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card_type</w:t>
      </w:r>
      <w:proofErr w:type="spellEnd"/>
      <w:r w:rsidRPr="00F476F8">
        <w:rPr>
          <w:rStyle w:val="Courierforcode"/>
        </w:rPr>
        <w:t>, input, select {</w:t>
      </w:r>
    </w:p>
    <w:p w14:paraId="5F2A1198" w14:textId="77777777" w:rsidR="00F476F8" w:rsidRPr="00F476F8" w:rsidRDefault="00F476F8" w:rsidP="00F476F8">
      <w:pPr>
        <w:spacing w:after="0" w:line="240" w:lineRule="auto"/>
        <w:rPr>
          <w:rStyle w:val="Courierforcode"/>
        </w:rPr>
      </w:pPr>
      <w:r w:rsidRPr="00F476F8">
        <w:rPr>
          <w:rStyle w:val="Courierforcode"/>
        </w:rPr>
        <w:tab/>
        <w:t xml:space="preserve">   width: 15em;</w:t>
      </w:r>
    </w:p>
    <w:p w14:paraId="6BF1D553"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margin-left: .5em;</w:t>
      </w:r>
    </w:p>
    <w:p w14:paraId="3791BA94" w14:textId="77777777" w:rsidR="00F476F8" w:rsidRPr="00F476F8" w:rsidRDefault="00F476F8" w:rsidP="00F476F8">
      <w:pPr>
        <w:spacing w:after="0" w:line="240" w:lineRule="auto"/>
        <w:rPr>
          <w:rStyle w:val="Courierforcode"/>
        </w:rPr>
      </w:pPr>
      <w:r w:rsidRPr="00F476F8">
        <w:rPr>
          <w:rStyle w:val="Courierforcode"/>
        </w:rPr>
        <w:t>}</w:t>
      </w:r>
    </w:p>
    <w:p w14:paraId="6CAF891E" w14:textId="77777777" w:rsidR="00F476F8" w:rsidRPr="00F476F8" w:rsidRDefault="00F476F8" w:rsidP="00F476F8">
      <w:pPr>
        <w:spacing w:after="0" w:line="240" w:lineRule="auto"/>
        <w:rPr>
          <w:rStyle w:val="Courierforcode"/>
        </w:rPr>
      </w:pPr>
    </w:p>
    <w:p w14:paraId="252C3D6F" w14:textId="77777777" w:rsidR="00F476F8" w:rsidRPr="00F476F8" w:rsidRDefault="00F476F8" w:rsidP="00F476F8">
      <w:pPr>
        <w:spacing w:after="0" w:line="240" w:lineRule="auto"/>
        <w:rPr>
          <w:rStyle w:val="Courierforcode"/>
        </w:rPr>
      </w:pPr>
      <w:r w:rsidRPr="00F476F8">
        <w:rPr>
          <w:rStyle w:val="Courierforcode"/>
        </w:rPr>
        <w:t>#year, input, select {</w:t>
      </w:r>
    </w:p>
    <w:p w14:paraId="2D3D96C7" w14:textId="77777777" w:rsidR="00F476F8" w:rsidRPr="00F476F8" w:rsidRDefault="00F476F8" w:rsidP="00F476F8">
      <w:pPr>
        <w:spacing w:after="0" w:line="240" w:lineRule="auto"/>
        <w:rPr>
          <w:rStyle w:val="Courierforcode"/>
        </w:rPr>
      </w:pPr>
      <w:r w:rsidRPr="00F476F8">
        <w:rPr>
          <w:rStyle w:val="Courierforcode"/>
        </w:rPr>
        <w:lastRenderedPageBreak/>
        <w:tab/>
        <w:t xml:space="preserve">   width: 5em;</w:t>
      </w:r>
    </w:p>
    <w:p w14:paraId="2ECE26C3"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margin-left: .5em;</w:t>
      </w:r>
    </w:p>
    <w:p w14:paraId="35B1D1D8" w14:textId="77777777" w:rsidR="00F476F8" w:rsidRPr="00F476F8" w:rsidRDefault="00F476F8" w:rsidP="00F476F8">
      <w:pPr>
        <w:spacing w:after="0" w:line="240" w:lineRule="auto"/>
        <w:rPr>
          <w:rStyle w:val="Courierforcode"/>
        </w:rPr>
      </w:pPr>
      <w:r w:rsidRPr="00F476F8">
        <w:rPr>
          <w:rStyle w:val="Courierforcode"/>
        </w:rPr>
        <w:t>}</w:t>
      </w:r>
    </w:p>
    <w:p w14:paraId="01CC1E7E" w14:textId="77777777" w:rsidR="00F476F8" w:rsidRPr="00F476F8" w:rsidRDefault="00F476F8" w:rsidP="00F476F8">
      <w:pPr>
        <w:spacing w:after="0" w:line="240" w:lineRule="auto"/>
        <w:rPr>
          <w:rStyle w:val="Courierforcode"/>
        </w:rPr>
      </w:pPr>
    </w:p>
    <w:p w14:paraId="0EBA8525" w14:textId="77777777" w:rsidR="00F476F8" w:rsidRPr="00F476F8" w:rsidRDefault="00F476F8" w:rsidP="00F476F8">
      <w:pPr>
        <w:spacing w:after="0" w:line="240" w:lineRule="auto"/>
        <w:rPr>
          <w:rStyle w:val="Courierforcode"/>
        </w:rPr>
      </w:pPr>
      <w:r w:rsidRPr="00F476F8">
        <w:rPr>
          <w:rStyle w:val="Courierforcode"/>
        </w:rPr>
        <w:t>#month, input, select {</w:t>
      </w:r>
    </w:p>
    <w:p w14:paraId="249286DB" w14:textId="77777777" w:rsidR="00F476F8" w:rsidRPr="00F476F8" w:rsidRDefault="00F476F8" w:rsidP="00F476F8">
      <w:pPr>
        <w:spacing w:after="0" w:line="240" w:lineRule="auto"/>
        <w:rPr>
          <w:rStyle w:val="Courierforcode"/>
        </w:rPr>
      </w:pPr>
      <w:r w:rsidRPr="00F476F8">
        <w:rPr>
          <w:rStyle w:val="Courierforcode"/>
        </w:rPr>
        <w:tab/>
        <w:t xml:space="preserve">   width: 7em;</w:t>
      </w:r>
    </w:p>
    <w:p w14:paraId="244C42B2"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margin-left: .5em;</w:t>
      </w:r>
    </w:p>
    <w:p w14:paraId="1CA776EA" w14:textId="77777777" w:rsidR="00F476F8" w:rsidRPr="00F476F8" w:rsidRDefault="00F476F8" w:rsidP="00F476F8">
      <w:pPr>
        <w:spacing w:after="0" w:line="240" w:lineRule="auto"/>
        <w:rPr>
          <w:rStyle w:val="Courierforcode"/>
        </w:rPr>
      </w:pPr>
      <w:r w:rsidRPr="00F476F8">
        <w:rPr>
          <w:rStyle w:val="Courierforcode"/>
        </w:rPr>
        <w:t>}</w:t>
      </w:r>
    </w:p>
    <w:p w14:paraId="5F89B716" w14:textId="77777777" w:rsidR="00F476F8" w:rsidRPr="00F476F8" w:rsidRDefault="00F476F8" w:rsidP="00F476F8">
      <w:pPr>
        <w:spacing w:after="0" w:line="240" w:lineRule="auto"/>
        <w:rPr>
          <w:rStyle w:val="Courierforcode"/>
        </w:rPr>
      </w:pPr>
    </w:p>
    <w:p w14:paraId="4141BD28"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payment_method</w:t>
      </w:r>
      <w:proofErr w:type="spellEnd"/>
      <w:r w:rsidRPr="00F476F8">
        <w:rPr>
          <w:rStyle w:val="Courierforcode"/>
        </w:rPr>
        <w:t xml:space="preserve"> label {</w:t>
      </w:r>
    </w:p>
    <w:p w14:paraId="12026C2B" w14:textId="77777777" w:rsidR="00F476F8" w:rsidRPr="00F476F8" w:rsidRDefault="00F476F8" w:rsidP="00F476F8">
      <w:pPr>
        <w:spacing w:after="0" w:line="240" w:lineRule="auto"/>
        <w:rPr>
          <w:rStyle w:val="Courierforcode"/>
        </w:rPr>
      </w:pPr>
      <w:r w:rsidRPr="00F476F8">
        <w:rPr>
          <w:rStyle w:val="Courierforcode"/>
        </w:rPr>
        <w:tab/>
        <w:t>float: none;</w:t>
      </w:r>
    </w:p>
    <w:p w14:paraId="01FC6FC9" w14:textId="77777777" w:rsidR="00F476F8" w:rsidRPr="00F476F8" w:rsidRDefault="00F476F8" w:rsidP="00F476F8">
      <w:pPr>
        <w:spacing w:after="0" w:line="240" w:lineRule="auto"/>
        <w:rPr>
          <w:rStyle w:val="Courierforcode"/>
        </w:rPr>
      </w:pPr>
      <w:r w:rsidRPr="00F476F8">
        <w:rPr>
          <w:rStyle w:val="Courierforcode"/>
        </w:rPr>
        <w:tab/>
        <w:t>text-align: left;</w:t>
      </w:r>
    </w:p>
    <w:p w14:paraId="4C593468" w14:textId="77777777" w:rsidR="00F476F8" w:rsidRPr="00F476F8" w:rsidRDefault="00F476F8" w:rsidP="00F476F8">
      <w:pPr>
        <w:spacing w:after="0" w:line="240" w:lineRule="auto"/>
        <w:rPr>
          <w:rStyle w:val="Courierforcode"/>
        </w:rPr>
      </w:pPr>
      <w:r w:rsidRPr="00F476F8">
        <w:rPr>
          <w:rStyle w:val="Courierforcode"/>
        </w:rPr>
        <w:tab/>
        <w:t>width: 9em;</w:t>
      </w:r>
    </w:p>
    <w:p w14:paraId="153C5114"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margin-left: .5em;</w:t>
      </w:r>
    </w:p>
    <w:p w14:paraId="45FF27D5" w14:textId="77777777" w:rsidR="00F476F8" w:rsidRPr="00F476F8" w:rsidRDefault="00F476F8" w:rsidP="00F476F8">
      <w:pPr>
        <w:spacing w:after="0" w:line="240" w:lineRule="auto"/>
        <w:rPr>
          <w:rStyle w:val="Courierforcode"/>
        </w:rPr>
      </w:pPr>
    </w:p>
    <w:p w14:paraId="68A7FFBA" w14:textId="77777777" w:rsidR="00F476F8" w:rsidRPr="00F476F8" w:rsidRDefault="00F476F8" w:rsidP="00F476F8">
      <w:pPr>
        <w:spacing w:after="0" w:line="240" w:lineRule="auto"/>
        <w:rPr>
          <w:rStyle w:val="Courierforcode"/>
        </w:rPr>
      </w:pPr>
      <w:r w:rsidRPr="00F476F8">
        <w:rPr>
          <w:rStyle w:val="Courierforcode"/>
        </w:rPr>
        <w:t>}</w:t>
      </w:r>
    </w:p>
    <w:p w14:paraId="100A6B40"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payment_method</w:t>
      </w:r>
      <w:proofErr w:type="spellEnd"/>
      <w:r w:rsidRPr="00F476F8">
        <w:rPr>
          <w:rStyle w:val="Courierforcode"/>
        </w:rPr>
        <w:t xml:space="preserve"> input, select {</w:t>
      </w:r>
    </w:p>
    <w:p w14:paraId="7AC12035" w14:textId="77777777" w:rsidR="00F476F8" w:rsidRPr="00F476F8" w:rsidRDefault="00F476F8" w:rsidP="00F476F8">
      <w:pPr>
        <w:spacing w:after="0" w:line="240" w:lineRule="auto"/>
        <w:rPr>
          <w:rStyle w:val="Courierforcode"/>
        </w:rPr>
      </w:pPr>
      <w:r w:rsidRPr="00F476F8">
        <w:rPr>
          <w:rStyle w:val="Courierforcode"/>
        </w:rPr>
        <w:tab/>
        <w:t>float: none;</w:t>
      </w:r>
    </w:p>
    <w:p w14:paraId="5DFD86AA" w14:textId="77777777" w:rsidR="00F476F8" w:rsidRPr="00F476F8" w:rsidRDefault="00F476F8" w:rsidP="00F476F8">
      <w:pPr>
        <w:spacing w:after="0" w:line="240" w:lineRule="auto"/>
        <w:rPr>
          <w:rStyle w:val="Courierforcode"/>
        </w:rPr>
      </w:pPr>
      <w:r w:rsidRPr="00F476F8">
        <w:rPr>
          <w:rStyle w:val="Courierforcode"/>
        </w:rPr>
        <w:tab/>
        <w:t>width: auto;</w:t>
      </w:r>
    </w:p>
    <w:p w14:paraId="622419DF"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margin-right: .5em;</w:t>
      </w:r>
    </w:p>
    <w:p w14:paraId="1E01725B"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margin-left: 2em;</w:t>
      </w:r>
    </w:p>
    <w:p w14:paraId="388CC794" w14:textId="77777777" w:rsidR="00F476F8" w:rsidRPr="00F476F8" w:rsidRDefault="00F476F8" w:rsidP="00F476F8">
      <w:pPr>
        <w:spacing w:after="0" w:line="240" w:lineRule="auto"/>
        <w:rPr>
          <w:rStyle w:val="Courierforcode"/>
        </w:rPr>
      </w:pPr>
      <w:r w:rsidRPr="00F476F8">
        <w:rPr>
          <w:rStyle w:val="Courierforcode"/>
        </w:rPr>
        <w:t xml:space="preserve">    </w:t>
      </w:r>
      <w:r w:rsidRPr="00F476F8">
        <w:rPr>
          <w:rStyle w:val="Courierforcode"/>
        </w:rPr>
        <w:tab/>
        <w:t>margin-bottom: .5em;</w:t>
      </w:r>
    </w:p>
    <w:p w14:paraId="0BD14D4A" w14:textId="77777777" w:rsidR="00F476F8" w:rsidRPr="00F476F8" w:rsidRDefault="00F476F8" w:rsidP="00F476F8">
      <w:pPr>
        <w:spacing w:after="0" w:line="240" w:lineRule="auto"/>
        <w:rPr>
          <w:rStyle w:val="Courierforcode"/>
        </w:rPr>
      </w:pPr>
      <w:r w:rsidRPr="00F476F8">
        <w:rPr>
          <w:rStyle w:val="Courierforcode"/>
        </w:rPr>
        <w:t>}</w:t>
      </w:r>
    </w:p>
    <w:p w14:paraId="778EBF29" w14:textId="77777777" w:rsidR="00F476F8" w:rsidRPr="00F476F8" w:rsidRDefault="00F476F8" w:rsidP="00F476F8">
      <w:pPr>
        <w:spacing w:after="0" w:line="240" w:lineRule="auto"/>
        <w:rPr>
          <w:rStyle w:val="Courierforcode"/>
        </w:rPr>
      </w:pPr>
      <w:r w:rsidRPr="00F476F8">
        <w:rPr>
          <w:rStyle w:val="Courierforcode"/>
        </w:rPr>
        <w:t>#buttons input {</w:t>
      </w:r>
    </w:p>
    <w:p w14:paraId="3A487956" w14:textId="77777777" w:rsidR="00F476F8" w:rsidRPr="00F476F8" w:rsidRDefault="00F476F8" w:rsidP="00F476F8">
      <w:pPr>
        <w:spacing w:after="0" w:line="240" w:lineRule="auto"/>
        <w:rPr>
          <w:rStyle w:val="Courierforcode"/>
        </w:rPr>
      </w:pPr>
      <w:r w:rsidRPr="00F476F8">
        <w:rPr>
          <w:rStyle w:val="Courierforcode"/>
        </w:rPr>
        <w:tab/>
        <w:t>float: left;</w:t>
      </w:r>
    </w:p>
    <w:p w14:paraId="0963B262" w14:textId="77777777" w:rsidR="00F476F8" w:rsidRPr="00F476F8" w:rsidRDefault="00F476F8" w:rsidP="00F476F8">
      <w:pPr>
        <w:spacing w:after="0" w:line="240" w:lineRule="auto"/>
        <w:rPr>
          <w:rStyle w:val="Courierforcode"/>
        </w:rPr>
      </w:pPr>
      <w:r w:rsidRPr="00F476F8">
        <w:rPr>
          <w:rStyle w:val="Courierforcode"/>
        </w:rPr>
        <w:tab/>
        <w:t>width: 10em;</w:t>
      </w:r>
    </w:p>
    <w:p w14:paraId="50BF20C8" w14:textId="77777777" w:rsidR="00F476F8" w:rsidRPr="00F476F8" w:rsidRDefault="00F476F8" w:rsidP="00F476F8">
      <w:pPr>
        <w:spacing w:after="0" w:line="240" w:lineRule="auto"/>
        <w:rPr>
          <w:rStyle w:val="Courierforcode"/>
        </w:rPr>
      </w:pPr>
      <w:r w:rsidRPr="00F476F8">
        <w:rPr>
          <w:rStyle w:val="Courierforcode"/>
        </w:rPr>
        <w:t>}</w:t>
      </w:r>
    </w:p>
    <w:p w14:paraId="4F5987ED" w14:textId="77777777" w:rsidR="00F476F8" w:rsidRPr="00F476F8" w:rsidRDefault="00F476F8" w:rsidP="00F476F8">
      <w:pPr>
        <w:spacing w:after="0" w:line="240" w:lineRule="auto"/>
        <w:rPr>
          <w:rStyle w:val="Courierforcode"/>
        </w:rPr>
      </w:pPr>
      <w:r w:rsidRPr="00F476F8">
        <w:rPr>
          <w:rStyle w:val="Courierforcode"/>
        </w:rPr>
        <w:t>/* the styles for the navigation menu */</w:t>
      </w:r>
    </w:p>
    <w:p w14:paraId="38C05ED2"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w:t>
      </w:r>
    </w:p>
    <w:p w14:paraId="47028251" w14:textId="77777777" w:rsidR="00F476F8" w:rsidRPr="00F476F8" w:rsidRDefault="00F476F8" w:rsidP="00F476F8">
      <w:pPr>
        <w:spacing w:after="0" w:line="240" w:lineRule="auto"/>
        <w:rPr>
          <w:rStyle w:val="Courierforcode"/>
        </w:rPr>
      </w:pPr>
      <w:r w:rsidRPr="00F476F8">
        <w:rPr>
          <w:rStyle w:val="Courierforcode"/>
        </w:rPr>
        <w:tab/>
        <w:t>list-style-type: none;</w:t>
      </w:r>
    </w:p>
    <w:p w14:paraId="464E4A12" w14:textId="77777777" w:rsidR="00F476F8" w:rsidRPr="00F476F8" w:rsidRDefault="00F476F8" w:rsidP="00F476F8">
      <w:pPr>
        <w:spacing w:after="0" w:line="240" w:lineRule="auto"/>
        <w:rPr>
          <w:rStyle w:val="Courierforcode"/>
        </w:rPr>
      </w:pPr>
      <w:r w:rsidRPr="00F476F8">
        <w:rPr>
          <w:rStyle w:val="Courierforcode"/>
        </w:rPr>
        <w:tab/>
        <w:t>margin: 0;</w:t>
      </w:r>
    </w:p>
    <w:p w14:paraId="447C7CEA" w14:textId="77777777" w:rsidR="00F476F8" w:rsidRPr="00F476F8" w:rsidRDefault="00F476F8" w:rsidP="00F476F8">
      <w:pPr>
        <w:spacing w:after="0" w:line="240" w:lineRule="auto"/>
        <w:rPr>
          <w:rStyle w:val="Courierforcode"/>
        </w:rPr>
      </w:pPr>
      <w:r w:rsidRPr="00F476F8">
        <w:rPr>
          <w:rStyle w:val="Courierforcode"/>
        </w:rPr>
        <w:tab/>
        <w:t>padding: 0;</w:t>
      </w:r>
    </w:p>
    <w:p w14:paraId="76D0F7D1" w14:textId="77777777" w:rsidR="00F476F8" w:rsidRPr="00F476F8" w:rsidRDefault="00F476F8" w:rsidP="00F476F8">
      <w:pPr>
        <w:spacing w:after="0" w:line="240" w:lineRule="auto"/>
        <w:rPr>
          <w:rStyle w:val="Courierforcode"/>
        </w:rPr>
      </w:pPr>
      <w:r w:rsidRPr="00F476F8">
        <w:rPr>
          <w:rStyle w:val="Courierforcode"/>
        </w:rPr>
        <w:tab/>
        <w:t>position: relative;</w:t>
      </w:r>
    </w:p>
    <w:p w14:paraId="49C012D3" w14:textId="77777777" w:rsidR="00F476F8" w:rsidRPr="00F476F8" w:rsidRDefault="00F476F8" w:rsidP="00F476F8">
      <w:pPr>
        <w:spacing w:after="0" w:line="240" w:lineRule="auto"/>
        <w:rPr>
          <w:rStyle w:val="Courierforcode"/>
        </w:rPr>
      </w:pPr>
      <w:r w:rsidRPr="00F476F8">
        <w:rPr>
          <w:rStyle w:val="Courierforcode"/>
        </w:rPr>
        <w:t>}</w:t>
      </w:r>
    </w:p>
    <w:p w14:paraId="689EF2E7"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li {</w:t>
      </w:r>
    </w:p>
    <w:p w14:paraId="34D98859" w14:textId="77777777" w:rsidR="00F476F8" w:rsidRPr="00F476F8" w:rsidRDefault="00F476F8" w:rsidP="00F476F8">
      <w:pPr>
        <w:spacing w:after="0" w:line="240" w:lineRule="auto"/>
        <w:rPr>
          <w:rStyle w:val="Courierforcode"/>
        </w:rPr>
      </w:pPr>
      <w:r w:rsidRPr="00F476F8">
        <w:rPr>
          <w:rStyle w:val="Courierforcode"/>
        </w:rPr>
        <w:tab/>
        <w:t>float: left;</w:t>
      </w:r>
    </w:p>
    <w:p w14:paraId="18507E8C" w14:textId="77777777" w:rsidR="00F476F8" w:rsidRPr="00F476F8" w:rsidRDefault="00F476F8" w:rsidP="00F476F8">
      <w:pPr>
        <w:spacing w:after="0" w:line="240" w:lineRule="auto"/>
        <w:rPr>
          <w:rStyle w:val="Courierforcode"/>
        </w:rPr>
      </w:pPr>
      <w:r w:rsidRPr="00F476F8">
        <w:rPr>
          <w:rStyle w:val="Courierforcode"/>
        </w:rPr>
        <w:t>}</w:t>
      </w:r>
    </w:p>
    <w:p w14:paraId="63138DE2"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li a {</w:t>
      </w:r>
    </w:p>
    <w:p w14:paraId="00370CD1" w14:textId="77777777" w:rsidR="00F476F8" w:rsidRPr="00F476F8" w:rsidRDefault="00F476F8" w:rsidP="00F476F8">
      <w:pPr>
        <w:spacing w:after="0" w:line="240" w:lineRule="auto"/>
        <w:rPr>
          <w:rStyle w:val="Courierforcode"/>
        </w:rPr>
      </w:pPr>
      <w:r w:rsidRPr="00F476F8">
        <w:rPr>
          <w:rStyle w:val="Courierforcode"/>
        </w:rPr>
        <w:t xml:space="preserve">    display: block;</w:t>
      </w:r>
    </w:p>
    <w:p w14:paraId="5AF36F1D" w14:textId="77777777" w:rsidR="00F476F8" w:rsidRPr="00F476F8" w:rsidRDefault="00F476F8" w:rsidP="00F476F8">
      <w:pPr>
        <w:spacing w:after="0" w:line="240" w:lineRule="auto"/>
        <w:rPr>
          <w:rStyle w:val="Courierforcode"/>
        </w:rPr>
      </w:pPr>
      <w:r w:rsidRPr="00F476F8">
        <w:rPr>
          <w:rStyle w:val="Courierforcode"/>
        </w:rPr>
        <w:t xml:space="preserve">    width: 160px;</w:t>
      </w:r>
    </w:p>
    <w:p w14:paraId="47FA866D" w14:textId="77777777" w:rsidR="00F476F8" w:rsidRPr="00F476F8" w:rsidRDefault="00F476F8" w:rsidP="00F476F8">
      <w:pPr>
        <w:spacing w:after="0" w:line="240" w:lineRule="auto"/>
        <w:rPr>
          <w:rStyle w:val="Courierforcode"/>
        </w:rPr>
      </w:pPr>
      <w:r w:rsidRPr="00F476F8">
        <w:rPr>
          <w:rStyle w:val="Courierforcode"/>
        </w:rPr>
        <w:t xml:space="preserve">    text-align: center;</w:t>
      </w:r>
    </w:p>
    <w:p w14:paraId="7103D21F" w14:textId="77777777" w:rsidR="00F476F8" w:rsidRPr="00F476F8" w:rsidRDefault="00F476F8" w:rsidP="00F476F8">
      <w:pPr>
        <w:spacing w:after="0" w:line="240" w:lineRule="auto"/>
        <w:rPr>
          <w:rStyle w:val="Courierforcode"/>
        </w:rPr>
      </w:pPr>
      <w:r w:rsidRPr="00F476F8">
        <w:rPr>
          <w:rStyle w:val="Courierforcode"/>
        </w:rPr>
        <w:t xml:space="preserve">    padding: 1em 0;</w:t>
      </w:r>
    </w:p>
    <w:p w14:paraId="3AA0D6E3" w14:textId="77777777" w:rsidR="00F476F8" w:rsidRPr="00F476F8" w:rsidRDefault="00F476F8" w:rsidP="00F476F8">
      <w:pPr>
        <w:spacing w:after="0" w:line="240" w:lineRule="auto"/>
        <w:rPr>
          <w:rStyle w:val="Courierforcode"/>
        </w:rPr>
      </w:pPr>
      <w:r w:rsidRPr="00F476F8">
        <w:rPr>
          <w:rStyle w:val="Courierforcode"/>
        </w:rPr>
        <w:t xml:space="preserve">    text-decoration: none;</w:t>
      </w:r>
    </w:p>
    <w:p w14:paraId="4760A465" w14:textId="77777777" w:rsidR="00F476F8" w:rsidRPr="00F476F8" w:rsidRDefault="00F476F8" w:rsidP="00F476F8">
      <w:pPr>
        <w:spacing w:after="0" w:line="240" w:lineRule="auto"/>
        <w:rPr>
          <w:rStyle w:val="Courierforcode"/>
        </w:rPr>
      </w:pPr>
      <w:r w:rsidRPr="00F476F8">
        <w:rPr>
          <w:rStyle w:val="Courierforcode"/>
        </w:rPr>
        <w:t xml:space="preserve">    background-color: #800000;</w:t>
      </w:r>
    </w:p>
    <w:p w14:paraId="618FA00A" w14:textId="77777777" w:rsidR="00F476F8" w:rsidRPr="00F476F8" w:rsidRDefault="00F476F8" w:rsidP="00F476F8">
      <w:pPr>
        <w:spacing w:after="0" w:line="240" w:lineRule="auto"/>
        <w:rPr>
          <w:rStyle w:val="Courierforcode"/>
        </w:rPr>
      </w:pPr>
      <w:r w:rsidRPr="00F476F8">
        <w:rPr>
          <w:rStyle w:val="Courierforcode"/>
        </w:rPr>
        <w:t xml:space="preserve">    color: white;</w:t>
      </w:r>
    </w:p>
    <w:p w14:paraId="5DFB884E" w14:textId="77777777" w:rsidR="00F476F8" w:rsidRPr="00F476F8" w:rsidRDefault="00F476F8" w:rsidP="00F476F8">
      <w:pPr>
        <w:spacing w:after="0" w:line="240" w:lineRule="auto"/>
        <w:rPr>
          <w:rStyle w:val="Courierforcode"/>
        </w:rPr>
      </w:pPr>
      <w:r w:rsidRPr="00F476F8">
        <w:rPr>
          <w:rStyle w:val="Courierforcode"/>
        </w:rPr>
        <w:t xml:space="preserve">    font-weight: bold;</w:t>
      </w:r>
    </w:p>
    <w:p w14:paraId="15A90F06" w14:textId="77777777" w:rsidR="00F476F8" w:rsidRPr="00F476F8" w:rsidRDefault="00F476F8" w:rsidP="00F476F8">
      <w:pPr>
        <w:spacing w:after="0" w:line="240" w:lineRule="auto"/>
        <w:rPr>
          <w:rStyle w:val="Courierforcode"/>
        </w:rPr>
      </w:pPr>
      <w:r w:rsidRPr="00F476F8">
        <w:rPr>
          <w:rStyle w:val="Courierforcode"/>
        </w:rPr>
        <w:t>}</w:t>
      </w:r>
    </w:p>
    <w:p w14:paraId="11B2283B"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proofErr w:type="gramStart"/>
      <w:r w:rsidRPr="00F476F8">
        <w:rPr>
          <w:rStyle w:val="Courierforcode"/>
        </w:rPr>
        <w:t>a.current</w:t>
      </w:r>
      <w:proofErr w:type="spellEnd"/>
      <w:proofErr w:type="gramEnd"/>
      <w:r w:rsidRPr="00F476F8">
        <w:rPr>
          <w:rStyle w:val="Courierforcode"/>
        </w:rPr>
        <w:t xml:space="preserve"> {</w:t>
      </w:r>
    </w:p>
    <w:p w14:paraId="7ABE2B1C" w14:textId="77777777" w:rsidR="00F476F8" w:rsidRPr="00F476F8" w:rsidRDefault="00F476F8" w:rsidP="00F476F8">
      <w:pPr>
        <w:spacing w:after="0" w:line="240" w:lineRule="auto"/>
        <w:rPr>
          <w:rStyle w:val="Courierforcode"/>
        </w:rPr>
      </w:pPr>
      <w:r w:rsidRPr="00F476F8">
        <w:rPr>
          <w:rStyle w:val="Courierforcode"/>
        </w:rPr>
        <w:tab/>
        <w:t>color: yellow;</w:t>
      </w:r>
    </w:p>
    <w:p w14:paraId="6C88BC8B" w14:textId="77777777" w:rsidR="00F476F8" w:rsidRPr="00F476F8" w:rsidRDefault="00F476F8" w:rsidP="00F476F8">
      <w:pPr>
        <w:spacing w:after="0" w:line="240" w:lineRule="auto"/>
        <w:rPr>
          <w:rStyle w:val="Courierforcode"/>
        </w:rPr>
      </w:pPr>
      <w:r w:rsidRPr="00F476F8">
        <w:rPr>
          <w:rStyle w:val="Courierforcode"/>
        </w:rPr>
        <w:t>}</w:t>
      </w:r>
    </w:p>
    <w:p w14:paraId="54B60593"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w:t>
      </w:r>
    </w:p>
    <w:p w14:paraId="6600B397" w14:textId="77777777" w:rsidR="00F476F8" w:rsidRPr="00F476F8" w:rsidRDefault="00F476F8" w:rsidP="00F476F8">
      <w:pPr>
        <w:spacing w:after="0" w:line="240" w:lineRule="auto"/>
        <w:rPr>
          <w:rStyle w:val="Courierforcode"/>
        </w:rPr>
      </w:pPr>
      <w:r w:rsidRPr="00F476F8">
        <w:rPr>
          <w:rStyle w:val="Courierforcode"/>
        </w:rPr>
        <w:t xml:space="preserve">    display: none;</w:t>
      </w:r>
    </w:p>
    <w:p w14:paraId="43F683DE" w14:textId="77777777" w:rsidR="00F476F8" w:rsidRPr="00F476F8" w:rsidRDefault="00F476F8" w:rsidP="00F476F8">
      <w:pPr>
        <w:spacing w:after="0" w:line="240" w:lineRule="auto"/>
        <w:rPr>
          <w:rStyle w:val="Courierforcode"/>
        </w:rPr>
      </w:pPr>
      <w:r w:rsidRPr="00F476F8">
        <w:rPr>
          <w:rStyle w:val="Courierforcode"/>
        </w:rPr>
        <w:lastRenderedPageBreak/>
        <w:t xml:space="preserve">    position: absolute;</w:t>
      </w:r>
    </w:p>
    <w:p w14:paraId="632DB795" w14:textId="77777777" w:rsidR="00F476F8" w:rsidRPr="00F476F8" w:rsidRDefault="00F476F8" w:rsidP="00F476F8">
      <w:pPr>
        <w:spacing w:after="0" w:line="240" w:lineRule="auto"/>
        <w:rPr>
          <w:rStyle w:val="Courierforcode"/>
        </w:rPr>
      </w:pPr>
      <w:r w:rsidRPr="00F476F8">
        <w:rPr>
          <w:rStyle w:val="Courierforcode"/>
        </w:rPr>
        <w:t xml:space="preserve">    top: 100%;</w:t>
      </w:r>
    </w:p>
    <w:p w14:paraId="6BE8CA75" w14:textId="77777777" w:rsidR="00F476F8" w:rsidRPr="00F476F8" w:rsidRDefault="00F476F8" w:rsidP="00F476F8">
      <w:pPr>
        <w:spacing w:after="0" w:line="240" w:lineRule="auto"/>
        <w:rPr>
          <w:rStyle w:val="Courierforcode"/>
        </w:rPr>
      </w:pPr>
      <w:r w:rsidRPr="00F476F8">
        <w:rPr>
          <w:rStyle w:val="Courierforcode"/>
        </w:rPr>
        <w:t>}</w:t>
      </w:r>
    </w:p>
    <w:p w14:paraId="5CABE9F5"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li {</w:t>
      </w:r>
    </w:p>
    <w:p w14:paraId="4A3B34CB" w14:textId="77777777" w:rsidR="00F476F8" w:rsidRPr="00F476F8" w:rsidRDefault="00F476F8" w:rsidP="00F476F8">
      <w:pPr>
        <w:spacing w:after="0" w:line="240" w:lineRule="auto"/>
        <w:rPr>
          <w:rStyle w:val="Courierforcode"/>
        </w:rPr>
      </w:pPr>
      <w:r w:rsidRPr="00F476F8">
        <w:rPr>
          <w:rStyle w:val="Courierforcode"/>
        </w:rPr>
        <w:tab/>
        <w:t>float: none;</w:t>
      </w:r>
    </w:p>
    <w:p w14:paraId="5C6532F3" w14:textId="77777777" w:rsidR="00F476F8" w:rsidRPr="00F476F8" w:rsidRDefault="00F476F8" w:rsidP="00F476F8">
      <w:pPr>
        <w:spacing w:after="0" w:line="240" w:lineRule="auto"/>
        <w:rPr>
          <w:rStyle w:val="Courierforcode"/>
        </w:rPr>
      </w:pPr>
      <w:r w:rsidRPr="00F476F8">
        <w:rPr>
          <w:rStyle w:val="Courierforcode"/>
        </w:rPr>
        <w:t>}</w:t>
      </w:r>
    </w:p>
    <w:p w14:paraId="31608100"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w:t>
      </w:r>
      <w:proofErr w:type="spellStart"/>
      <w:r w:rsidRPr="00F476F8">
        <w:rPr>
          <w:rStyle w:val="Courierforcode"/>
        </w:rPr>
        <w:t>ul</w:t>
      </w:r>
      <w:proofErr w:type="spellEnd"/>
      <w:r w:rsidRPr="00F476F8">
        <w:rPr>
          <w:rStyle w:val="Courierforcode"/>
        </w:rPr>
        <w:t xml:space="preserve"> </w:t>
      </w:r>
      <w:proofErr w:type="spellStart"/>
      <w:proofErr w:type="gramStart"/>
      <w:r w:rsidRPr="00F476F8">
        <w:rPr>
          <w:rStyle w:val="Courierforcode"/>
        </w:rPr>
        <w:t>li:hover</w:t>
      </w:r>
      <w:proofErr w:type="spellEnd"/>
      <w:proofErr w:type="gramEnd"/>
      <w:r w:rsidRPr="00F476F8">
        <w:rPr>
          <w:rStyle w:val="Courierforcode"/>
        </w:rPr>
        <w:t xml:space="preserve"> &gt; </w:t>
      </w:r>
      <w:proofErr w:type="spellStart"/>
      <w:r w:rsidRPr="00F476F8">
        <w:rPr>
          <w:rStyle w:val="Courierforcode"/>
        </w:rPr>
        <w:t>ul</w:t>
      </w:r>
      <w:proofErr w:type="spellEnd"/>
      <w:r w:rsidRPr="00F476F8">
        <w:rPr>
          <w:rStyle w:val="Courierforcode"/>
        </w:rPr>
        <w:t xml:space="preserve"> {</w:t>
      </w:r>
    </w:p>
    <w:p w14:paraId="5E41A5FB" w14:textId="77777777" w:rsidR="00F476F8" w:rsidRPr="00F476F8" w:rsidRDefault="00F476F8" w:rsidP="00F476F8">
      <w:pPr>
        <w:spacing w:after="0" w:line="240" w:lineRule="auto"/>
        <w:rPr>
          <w:rStyle w:val="Courierforcode"/>
        </w:rPr>
      </w:pPr>
      <w:r w:rsidRPr="00F476F8">
        <w:rPr>
          <w:rStyle w:val="Courierforcode"/>
        </w:rPr>
        <w:tab/>
        <w:t>display: block;</w:t>
      </w:r>
    </w:p>
    <w:p w14:paraId="178964E1" w14:textId="77777777" w:rsidR="00F476F8" w:rsidRPr="00F476F8" w:rsidRDefault="00F476F8" w:rsidP="00F476F8">
      <w:pPr>
        <w:spacing w:after="0" w:line="240" w:lineRule="auto"/>
        <w:rPr>
          <w:rStyle w:val="Courierforcode"/>
        </w:rPr>
      </w:pPr>
      <w:r w:rsidRPr="00F476F8">
        <w:rPr>
          <w:rStyle w:val="Courierforcode"/>
        </w:rPr>
        <w:t>}</w:t>
      </w:r>
    </w:p>
    <w:p w14:paraId="0CEFC549" w14:textId="77777777" w:rsidR="00F476F8" w:rsidRPr="00F476F8" w:rsidRDefault="00F476F8" w:rsidP="00F476F8">
      <w:pPr>
        <w:spacing w:after="0" w:line="240" w:lineRule="auto"/>
        <w:rPr>
          <w:rStyle w:val="Courierforcode"/>
        </w:rPr>
      </w:pPr>
      <w:r w:rsidRPr="00F476F8">
        <w:rPr>
          <w:rStyle w:val="Courierforcode"/>
        </w:rPr>
        <w:t>#</w:t>
      </w:r>
      <w:proofErr w:type="spellStart"/>
      <w:r w:rsidRPr="00F476F8">
        <w:rPr>
          <w:rStyle w:val="Courierforcode"/>
        </w:rPr>
        <w:t>nav_menu</w:t>
      </w:r>
      <w:proofErr w:type="spellEnd"/>
      <w:r w:rsidRPr="00F476F8">
        <w:rPr>
          <w:rStyle w:val="Courierforcode"/>
        </w:rPr>
        <w:t xml:space="preserve"> &gt; </w:t>
      </w:r>
      <w:proofErr w:type="spellStart"/>
      <w:proofErr w:type="gramStart"/>
      <w:r w:rsidRPr="00F476F8">
        <w:rPr>
          <w:rStyle w:val="Courierforcode"/>
        </w:rPr>
        <w:t>ul</w:t>
      </w:r>
      <w:proofErr w:type="spellEnd"/>
      <w:r w:rsidRPr="00F476F8">
        <w:rPr>
          <w:rStyle w:val="Courierforcode"/>
        </w:rPr>
        <w:t>::</w:t>
      </w:r>
      <w:proofErr w:type="gramEnd"/>
      <w:r w:rsidRPr="00F476F8">
        <w:rPr>
          <w:rStyle w:val="Courierforcode"/>
        </w:rPr>
        <w:t>after {</w:t>
      </w:r>
    </w:p>
    <w:p w14:paraId="6570482D" w14:textId="77777777" w:rsidR="00F476F8" w:rsidRPr="00F476F8" w:rsidRDefault="00F476F8" w:rsidP="00F476F8">
      <w:pPr>
        <w:spacing w:after="0" w:line="240" w:lineRule="auto"/>
        <w:rPr>
          <w:rStyle w:val="Courierforcode"/>
        </w:rPr>
      </w:pPr>
      <w:r w:rsidRPr="00F476F8">
        <w:rPr>
          <w:rStyle w:val="Courierforcode"/>
        </w:rPr>
        <w:t xml:space="preserve">    content: "";</w:t>
      </w:r>
    </w:p>
    <w:p w14:paraId="1F8DCB34" w14:textId="77777777" w:rsidR="00F476F8" w:rsidRPr="00F476F8" w:rsidRDefault="00F476F8" w:rsidP="00F476F8">
      <w:pPr>
        <w:spacing w:after="0" w:line="240" w:lineRule="auto"/>
        <w:rPr>
          <w:rStyle w:val="Courierforcode"/>
        </w:rPr>
      </w:pPr>
      <w:r w:rsidRPr="00F476F8">
        <w:rPr>
          <w:rStyle w:val="Courierforcode"/>
        </w:rPr>
        <w:t xml:space="preserve">    clear: both;</w:t>
      </w:r>
    </w:p>
    <w:p w14:paraId="1DB9501A" w14:textId="77777777" w:rsidR="00F476F8" w:rsidRPr="00F476F8" w:rsidRDefault="00F476F8" w:rsidP="00F476F8">
      <w:pPr>
        <w:spacing w:after="0" w:line="240" w:lineRule="auto"/>
        <w:rPr>
          <w:rStyle w:val="Courierforcode"/>
        </w:rPr>
      </w:pPr>
      <w:r w:rsidRPr="00F476F8">
        <w:rPr>
          <w:rStyle w:val="Courierforcode"/>
        </w:rPr>
        <w:t xml:space="preserve">    display: block;</w:t>
      </w:r>
    </w:p>
    <w:p w14:paraId="6942B07D" w14:textId="77777777" w:rsidR="00F476F8" w:rsidRPr="00F476F8" w:rsidRDefault="00F476F8" w:rsidP="00F476F8">
      <w:pPr>
        <w:spacing w:after="0" w:line="240" w:lineRule="auto"/>
        <w:rPr>
          <w:rStyle w:val="Courierforcode"/>
        </w:rPr>
      </w:pPr>
      <w:r w:rsidRPr="00F476F8">
        <w:rPr>
          <w:rStyle w:val="Courierforcode"/>
        </w:rPr>
        <w:t>}</w:t>
      </w:r>
    </w:p>
    <w:p w14:paraId="3E798A58" w14:textId="77777777" w:rsidR="00F476F8" w:rsidRPr="00F476F8" w:rsidRDefault="00F476F8" w:rsidP="00F476F8">
      <w:pPr>
        <w:spacing w:after="0" w:line="240" w:lineRule="auto"/>
        <w:rPr>
          <w:rStyle w:val="Courierforcode"/>
        </w:rPr>
      </w:pPr>
    </w:p>
    <w:p w14:paraId="57BD3120" w14:textId="77777777" w:rsidR="00F476F8" w:rsidRPr="00F476F8" w:rsidRDefault="00F476F8" w:rsidP="00F476F8">
      <w:pPr>
        <w:spacing w:after="0" w:line="240" w:lineRule="auto"/>
        <w:rPr>
          <w:rStyle w:val="Courierforcode"/>
        </w:rPr>
      </w:pPr>
      <w:r w:rsidRPr="00F476F8">
        <w:rPr>
          <w:rStyle w:val="Courierforcode"/>
        </w:rPr>
        <w:t>/* the styles for the main content */</w:t>
      </w:r>
    </w:p>
    <w:p w14:paraId="10128CB1" w14:textId="77777777" w:rsidR="00F476F8" w:rsidRPr="00F476F8" w:rsidRDefault="00F476F8" w:rsidP="00F476F8">
      <w:pPr>
        <w:spacing w:after="0" w:line="240" w:lineRule="auto"/>
        <w:rPr>
          <w:rStyle w:val="Courierforcode"/>
        </w:rPr>
      </w:pPr>
      <w:r w:rsidRPr="00F476F8">
        <w:rPr>
          <w:rStyle w:val="Courierforcode"/>
        </w:rPr>
        <w:t>main {</w:t>
      </w:r>
    </w:p>
    <w:p w14:paraId="32AC23A4" w14:textId="77777777" w:rsidR="00F476F8" w:rsidRPr="00F476F8" w:rsidRDefault="00F476F8" w:rsidP="00F476F8">
      <w:pPr>
        <w:spacing w:after="0" w:line="240" w:lineRule="auto"/>
        <w:rPr>
          <w:rStyle w:val="Courierforcode"/>
        </w:rPr>
      </w:pPr>
      <w:r w:rsidRPr="00F476F8">
        <w:rPr>
          <w:rStyle w:val="Courierforcode"/>
        </w:rPr>
        <w:tab/>
        <w:t>clear: left;</w:t>
      </w:r>
    </w:p>
    <w:p w14:paraId="10E00D0B" w14:textId="77777777" w:rsidR="00F476F8" w:rsidRPr="00F476F8" w:rsidRDefault="00F476F8" w:rsidP="00F476F8">
      <w:pPr>
        <w:spacing w:after="0" w:line="240" w:lineRule="auto"/>
        <w:rPr>
          <w:rStyle w:val="Courierforcode"/>
        </w:rPr>
      </w:pPr>
      <w:r w:rsidRPr="00F476F8">
        <w:rPr>
          <w:rStyle w:val="Courierforcode"/>
        </w:rPr>
        <w:t>}</w:t>
      </w:r>
    </w:p>
    <w:p w14:paraId="7E6116E4" w14:textId="77777777" w:rsidR="00F476F8" w:rsidRPr="00F476F8" w:rsidRDefault="00F476F8" w:rsidP="00F476F8">
      <w:pPr>
        <w:spacing w:after="0" w:line="240" w:lineRule="auto"/>
        <w:rPr>
          <w:rStyle w:val="Courierforcode"/>
        </w:rPr>
      </w:pPr>
    </w:p>
    <w:p w14:paraId="6DB815FF" w14:textId="77777777" w:rsidR="00F476F8" w:rsidRPr="00F476F8" w:rsidRDefault="00F476F8" w:rsidP="00F476F8">
      <w:pPr>
        <w:spacing w:after="0" w:line="240" w:lineRule="auto"/>
        <w:rPr>
          <w:rStyle w:val="Courierforcode"/>
        </w:rPr>
      </w:pPr>
      <w:r w:rsidRPr="00F476F8">
        <w:rPr>
          <w:rStyle w:val="Courierforcode"/>
        </w:rPr>
        <w:t>/* the styles for the section */</w:t>
      </w:r>
    </w:p>
    <w:p w14:paraId="4A30CA80" w14:textId="77777777" w:rsidR="00F476F8" w:rsidRPr="00F476F8" w:rsidRDefault="00F476F8" w:rsidP="00F476F8">
      <w:pPr>
        <w:spacing w:after="0" w:line="240" w:lineRule="auto"/>
        <w:rPr>
          <w:rStyle w:val="Courierforcode"/>
        </w:rPr>
      </w:pPr>
      <w:r w:rsidRPr="00F476F8">
        <w:rPr>
          <w:rStyle w:val="Courierforcode"/>
        </w:rPr>
        <w:t>section {</w:t>
      </w:r>
    </w:p>
    <w:p w14:paraId="4CD57BDF" w14:textId="77777777" w:rsidR="00F476F8" w:rsidRPr="00F476F8" w:rsidRDefault="00F476F8" w:rsidP="00F476F8">
      <w:pPr>
        <w:spacing w:after="0" w:line="240" w:lineRule="auto"/>
        <w:rPr>
          <w:rStyle w:val="Courierforcode"/>
        </w:rPr>
      </w:pPr>
      <w:r w:rsidRPr="00F476F8">
        <w:rPr>
          <w:rStyle w:val="Courierforcode"/>
        </w:rPr>
        <w:tab/>
        <w:t>width: 525px;</w:t>
      </w:r>
    </w:p>
    <w:p w14:paraId="34FDFF04" w14:textId="77777777" w:rsidR="00F476F8" w:rsidRPr="00F476F8" w:rsidRDefault="00F476F8" w:rsidP="00F476F8">
      <w:pPr>
        <w:spacing w:after="0" w:line="240" w:lineRule="auto"/>
        <w:rPr>
          <w:rStyle w:val="Courierforcode"/>
        </w:rPr>
      </w:pPr>
      <w:r w:rsidRPr="00F476F8">
        <w:rPr>
          <w:rStyle w:val="Courierforcode"/>
        </w:rPr>
        <w:tab/>
        <w:t>float: right;</w:t>
      </w:r>
    </w:p>
    <w:p w14:paraId="0F2D109A" w14:textId="77777777" w:rsidR="00F476F8" w:rsidRPr="00F476F8" w:rsidRDefault="00F476F8" w:rsidP="00F476F8">
      <w:pPr>
        <w:spacing w:after="0" w:line="240" w:lineRule="auto"/>
        <w:rPr>
          <w:rStyle w:val="Courierforcode"/>
        </w:rPr>
      </w:pPr>
      <w:r w:rsidRPr="00F476F8">
        <w:rPr>
          <w:rStyle w:val="Courierforcode"/>
        </w:rPr>
        <w:tab/>
        <w:t xml:space="preserve">padding: 0 20px </w:t>
      </w:r>
      <w:proofErr w:type="spellStart"/>
      <w:r w:rsidRPr="00F476F8">
        <w:rPr>
          <w:rStyle w:val="Courierforcode"/>
        </w:rPr>
        <w:t>20px</w:t>
      </w:r>
      <w:proofErr w:type="spellEnd"/>
      <w:r w:rsidRPr="00F476F8">
        <w:rPr>
          <w:rStyle w:val="Courierforcode"/>
        </w:rPr>
        <w:t xml:space="preserve"> </w:t>
      </w:r>
      <w:proofErr w:type="spellStart"/>
      <w:r w:rsidRPr="00F476F8">
        <w:rPr>
          <w:rStyle w:val="Courierforcode"/>
        </w:rPr>
        <w:t>20px</w:t>
      </w:r>
      <w:proofErr w:type="spellEnd"/>
      <w:r w:rsidRPr="00F476F8">
        <w:rPr>
          <w:rStyle w:val="Courierforcode"/>
        </w:rPr>
        <w:t>;</w:t>
      </w:r>
    </w:p>
    <w:p w14:paraId="4EE296BF" w14:textId="77777777" w:rsidR="00F476F8" w:rsidRPr="00F476F8" w:rsidRDefault="00F476F8" w:rsidP="00F476F8">
      <w:pPr>
        <w:spacing w:after="0" w:line="240" w:lineRule="auto"/>
        <w:rPr>
          <w:rStyle w:val="Courierforcode"/>
        </w:rPr>
      </w:pPr>
      <w:r w:rsidRPr="00F476F8">
        <w:rPr>
          <w:rStyle w:val="Courierforcode"/>
        </w:rPr>
        <w:t>}</w:t>
      </w:r>
    </w:p>
    <w:p w14:paraId="65BDFD11" w14:textId="77777777" w:rsidR="00F476F8" w:rsidRPr="00F476F8" w:rsidRDefault="00F476F8" w:rsidP="00F476F8">
      <w:pPr>
        <w:spacing w:after="0" w:line="240" w:lineRule="auto"/>
        <w:rPr>
          <w:rStyle w:val="Courierforcode"/>
        </w:rPr>
      </w:pPr>
      <w:r w:rsidRPr="00F476F8">
        <w:rPr>
          <w:rStyle w:val="Courierforcode"/>
        </w:rPr>
        <w:t>section h1 {</w:t>
      </w:r>
    </w:p>
    <w:p w14:paraId="44A273A8" w14:textId="77777777" w:rsidR="00F476F8" w:rsidRPr="00F476F8" w:rsidRDefault="00F476F8" w:rsidP="00F476F8">
      <w:pPr>
        <w:spacing w:after="0" w:line="240" w:lineRule="auto"/>
        <w:rPr>
          <w:rStyle w:val="Courierforcode"/>
        </w:rPr>
      </w:pPr>
      <w:r w:rsidRPr="00F476F8">
        <w:rPr>
          <w:rStyle w:val="Courierforcode"/>
        </w:rPr>
        <w:tab/>
        <w:t>font-size: 150%;</w:t>
      </w:r>
    </w:p>
    <w:p w14:paraId="273BBEE3" w14:textId="77777777" w:rsidR="00F476F8" w:rsidRPr="00F476F8" w:rsidRDefault="00F476F8" w:rsidP="00F476F8">
      <w:pPr>
        <w:spacing w:after="0" w:line="240" w:lineRule="auto"/>
        <w:rPr>
          <w:rStyle w:val="Courierforcode"/>
        </w:rPr>
      </w:pPr>
      <w:r w:rsidRPr="00F476F8">
        <w:rPr>
          <w:rStyle w:val="Courierforcode"/>
        </w:rPr>
        <w:tab/>
        <w:t>color: #800000;</w:t>
      </w:r>
    </w:p>
    <w:p w14:paraId="3A16CF8D" w14:textId="77777777" w:rsidR="00F476F8" w:rsidRPr="00F476F8" w:rsidRDefault="00F476F8" w:rsidP="00F476F8">
      <w:pPr>
        <w:spacing w:after="0" w:line="240" w:lineRule="auto"/>
        <w:rPr>
          <w:rStyle w:val="Courierforcode"/>
        </w:rPr>
      </w:pPr>
      <w:r w:rsidRPr="00F476F8">
        <w:rPr>
          <w:rStyle w:val="Courierforcode"/>
        </w:rPr>
        <w:tab/>
        <w:t>padding: .5em 0 .25em 0;</w:t>
      </w:r>
    </w:p>
    <w:p w14:paraId="182519D5" w14:textId="77777777" w:rsidR="00F476F8" w:rsidRPr="00F476F8" w:rsidRDefault="00F476F8" w:rsidP="00F476F8">
      <w:pPr>
        <w:spacing w:after="0" w:line="240" w:lineRule="auto"/>
        <w:rPr>
          <w:rStyle w:val="Courierforcode"/>
        </w:rPr>
      </w:pPr>
      <w:r w:rsidRPr="00F476F8">
        <w:rPr>
          <w:rStyle w:val="Courierforcode"/>
        </w:rPr>
        <w:tab/>
        <w:t>margin: 0;</w:t>
      </w:r>
    </w:p>
    <w:p w14:paraId="625CD067" w14:textId="77777777" w:rsidR="00F476F8" w:rsidRPr="00F476F8" w:rsidRDefault="00F476F8" w:rsidP="00F476F8">
      <w:pPr>
        <w:spacing w:after="0" w:line="240" w:lineRule="auto"/>
        <w:rPr>
          <w:rStyle w:val="Courierforcode"/>
        </w:rPr>
      </w:pPr>
      <w:r w:rsidRPr="00F476F8">
        <w:rPr>
          <w:rStyle w:val="Courierforcode"/>
        </w:rPr>
        <w:t>}</w:t>
      </w:r>
    </w:p>
    <w:p w14:paraId="1DB3D8F6" w14:textId="77777777" w:rsidR="00F476F8" w:rsidRPr="00F476F8" w:rsidRDefault="00F476F8" w:rsidP="00F476F8">
      <w:pPr>
        <w:spacing w:after="0" w:line="240" w:lineRule="auto"/>
        <w:rPr>
          <w:rStyle w:val="Courierforcode"/>
        </w:rPr>
      </w:pPr>
    </w:p>
    <w:p w14:paraId="17970B2B" w14:textId="77777777" w:rsidR="00F476F8" w:rsidRPr="00F476F8" w:rsidRDefault="00F476F8" w:rsidP="00F476F8">
      <w:pPr>
        <w:spacing w:after="0" w:line="240" w:lineRule="auto"/>
        <w:rPr>
          <w:rStyle w:val="Courierforcode"/>
        </w:rPr>
      </w:pPr>
      <w:r w:rsidRPr="00F476F8">
        <w:rPr>
          <w:rStyle w:val="Courierforcode"/>
        </w:rPr>
        <w:t>/* the styles for the aside */</w:t>
      </w:r>
    </w:p>
    <w:p w14:paraId="18943422" w14:textId="77777777" w:rsidR="00F476F8" w:rsidRPr="00F476F8" w:rsidRDefault="00F476F8" w:rsidP="00F476F8">
      <w:pPr>
        <w:spacing w:after="0" w:line="240" w:lineRule="auto"/>
        <w:rPr>
          <w:rStyle w:val="Courierforcode"/>
        </w:rPr>
      </w:pPr>
      <w:r w:rsidRPr="00F476F8">
        <w:rPr>
          <w:rStyle w:val="Courierforcode"/>
        </w:rPr>
        <w:t>aside {</w:t>
      </w:r>
    </w:p>
    <w:p w14:paraId="08A0C915" w14:textId="77777777" w:rsidR="00F476F8" w:rsidRPr="00F476F8" w:rsidRDefault="00F476F8" w:rsidP="00F476F8">
      <w:pPr>
        <w:spacing w:after="0" w:line="240" w:lineRule="auto"/>
        <w:rPr>
          <w:rStyle w:val="Courierforcode"/>
        </w:rPr>
      </w:pPr>
      <w:r w:rsidRPr="00F476F8">
        <w:rPr>
          <w:rStyle w:val="Courierforcode"/>
        </w:rPr>
        <w:tab/>
        <w:t>width: 215px;</w:t>
      </w:r>
    </w:p>
    <w:p w14:paraId="1B4EDE1B" w14:textId="77777777" w:rsidR="00F476F8" w:rsidRPr="00F476F8" w:rsidRDefault="00F476F8" w:rsidP="00F476F8">
      <w:pPr>
        <w:spacing w:after="0" w:line="240" w:lineRule="auto"/>
        <w:rPr>
          <w:rStyle w:val="Courierforcode"/>
        </w:rPr>
      </w:pPr>
      <w:r w:rsidRPr="00F476F8">
        <w:rPr>
          <w:rStyle w:val="Courierforcode"/>
        </w:rPr>
        <w:tab/>
        <w:t>float: right;</w:t>
      </w:r>
    </w:p>
    <w:p w14:paraId="3BAB837B" w14:textId="77777777" w:rsidR="00F476F8" w:rsidRPr="00F476F8" w:rsidRDefault="00F476F8" w:rsidP="00F476F8">
      <w:pPr>
        <w:spacing w:after="0" w:line="240" w:lineRule="auto"/>
        <w:rPr>
          <w:rStyle w:val="Courierforcode"/>
        </w:rPr>
      </w:pPr>
      <w:r w:rsidRPr="00F476F8">
        <w:rPr>
          <w:rStyle w:val="Courierforcode"/>
        </w:rPr>
        <w:tab/>
        <w:t xml:space="preserve">padding: 0 0 20px </w:t>
      </w:r>
      <w:proofErr w:type="spellStart"/>
      <w:r w:rsidRPr="00F476F8">
        <w:rPr>
          <w:rStyle w:val="Courierforcode"/>
        </w:rPr>
        <w:t>20px</w:t>
      </w:r>
      <w:proofErr w:type="spellEnd"/>
      <w:r w:rsidRPr="00F476F8">
        <w:rPr>
          <w:rStyle w:val="Courierforcode"/>
        </w:rPr>
        <w:t>;</w:t>
      </w:r>
    </w:p>
    <w:p w14:paraId="3DDFDF13" w14:textId="77777777" w:rsidR="00F476F8" w:rsidRPr="00F476F8" w:rsidRDefault="00F476F8" w:rsidP="00F476F8">
      <w:pPr>
        <w:spacing w:after="0" w:line="240" w:lineRule="auto"/>
        <w:rPr>
          <w:rStyle w:val="Courierforcode"/>
        </w:rPr>
      </w:pPr>
      <w:r w:rsidRPr="00F476F8">
        <w:rPr>
          <w:rStyle w:val="Courierforcode"/>
        </w:rPr>
        <w:t>}</w:t>
      </w:r>
    </w:p>
    <w:p w14:paraId="507DAA20" w14:textId="77777777" w:rsidR="00F476F8" w:rsidRPr="00F476F8" w:rsidRDefault="00F476F8" w:rsidP="00F476F8">
      <w:pPr>
        <w:spacing w:after="0" w:line="240" w:lineRule="auto"/>
        <w:rPr>
          <w:rStyle w:val="Courierforcode"/>
        </w:rPr>
      </w:pPr>
      <w:r w:rsidRPr="00F476F8">
        <w:rPr>
          <w:rStyle w:val="Courierforcode"/>
        </w:rPr>
        <w:t>aside h2 {</w:t>
      </w:r>
    </w:p>
    <w:p w14:paraId="7FF47FBD" w14:textId="77777777" w:rsidR="00F476F8" w:rsidRPr="00F476F8" w:rsidRDefault="00F476F8" w:rsidP="00F476F8">
      <w:pPr>
        <w:spacing w:after="0" w:line="240" w:lineRule="auto"/>
        <w:rPr>
          <w:rStyle w:val="Courierforcode"/>
        </w:rPr>
      </w:pPr>
      <w:r w:rsidRPr="00F476F8">
        <w:rPr>
          <w:rStyle w:val="Courierforcode"/>
        </w:rPr>
        <w:tab/>
        <w:t>color: #800000;</w:t>
      </w:r>
    </w:p>
    <w:p w14:paraId="61D56800" w14:textId="77777777" w:rsidR="00F476F8" w:rsidRPr="00F476F8" w:rsidRDefault="00F476F8" w:rsidP="00F476F8">
      <w:pPr>
        <w:spacing w:after="0" w:line="240" w:lineRule="auto"/>
        <w:rPr>
          <w:rStyle w:val="Courierforcode"/>
        </w:rPr>
      </w:pPr>
      <w:r w:rsidRPr="00F476F8">
        <w:rPr>
          <w:rStyle w:val="Courierforcode"/>
        </w:rPr>
        <w:tab/>
        <w:t>font-size: 130%;</w:t>
      </w:r>
    </w:p>
    <w:p w14:paraId="5303A908" w14:textId="77777777" w:rsidR="00F476F8" w:rsidRPr="00F476F8" w:rsidRDefault="00F476F8" w:rsidP="00F476F8">
      <w:pPr>
        <w:spacing w:after="0" w:line="240" w:lineRule="auto"/>
        <w:rPr>
          <w:rStyle w:val="Courierforcode"/>
        </w:rPr>
      </w:pPr>
      <w:r w:rsidRPr="00F476F8">
        <w:rPr>
          <w:rStyle w:val="Courierforcode"/>
        </w:rPr>
        <w:tab/>
        <w:t>padding: .5em 0 .25em 0;</w:t>
      </w:r>
    </w:p>
    <w:p w14:paraId="4E787A5D" w14:textId="77777777" w:rsidR="00F476F8" w:rsidRPr="00F476F8" w:rsidRDefault="00F476F8" w:rsidP="00F476F8">
      <w:pPr>
        <w:spacing w:after="0" w:line="240" w:lineRule="auto"/>
        <w:rPr>
          <w:rStyle w:val="Courierforcode"/>
        </w:rPr>
      </w:pPr>
      <w:r w:rsidRPr="00F476F8">
        <w:rPr>
          <w:rStyle w:val="Courierforcode"/>
        </w:rPr>
        <w:t>}</w:t>
      </w:r>
    </w:p>
    <w:p w14:paraId="7EFB0F2F" w14:textId="77777777" w:rsidR="00F476F8" w:rsidRPr="00F476F8" w:rsidRDefault="00F476F8" w:rsidP="00F476F8">
      <w:pPr>
        <w:spacing w:after="0" w:line="240" w:lineRule="auto"/>
        <w:rPr>
          <w:rStyle w:val="Courierforcode"/>
        </w:rPr>
      </w:pPr>
    </w:p>
    <w:p w14:paraId="00827045" w14:textId="77777777" w:rsidR="00F476F8" w:rsidRPr="00F476F8" w:rsidRDefault="00F476F8" w:rsidP="00F476F8">
      <w:pPr>
        <w:spacing w:after="0" w:line="240" w:lineRule="auto"/>
        <w:rPr>
          <w:rStyle w:val="Courierforcode"/>
        </w:rPr>
      </w:pPr>
      <w:r w:rsidRPr="00F476F8">
        <w:rPr>
          <w:rStyle w:val="Courierforcode"/>
        </w:rPr>
        <w:t>aside h3 {</w:t>
      </w:r>
    </w:p>
    <w:p w14:paraId="2719B3A7" w14:textId="77777777" w:rsidR="00F476F8" w:rsidRPr="00F476F8" w:rsidRDefault="00F476F8" w:rsidP="00F476F8">
      <w:pPr>
        <w:spacing w:after="0" w:line="240" w:lineRule="auto"/>
        <w:rPr>
          <w:rStyle w:val="Courierforcode"/>
        </w:rPr>
      </w:pPr>
      <w:r w:rsidRPr="00F476F8">
        <w:rPr>
          <w:rStyle w:val="Courierforcode"/>
        </w:rPr>
        <w:tab/>
        <w:t>font-size: 105%;</w:t>
      </w:r>
    </w:p>
    <w:p w14:paraId="200DC412" w14:textId="77777777" w:rsidR="00F476F8" w:rsidRPr="00F476F8" w:rsidRDefault="00F476F8" w:rsidP="00F476F8">
      <w:pPr>
        <w:spacing w:after="0" w:line="240" w:lineRule="auto"/>
        <w:rPr>
          <w:rStyle w:val="Courierforcode"/>
        </w:rPr>
      </w:pPr>
      <w:r w:rsidRPr="00F476F8">
        <w:rPr>
          <w:rStyle w:val="Courierforcode"/>
        </w:rPr>
        <w:tab/>
        <w:t>padding-bottom: .25em;</w:t>
      </w:r>
    </w:p>
    <w:p w14:paraId="4B27A092" w14:textId="77777777" w:rsidR="00F476F8" w:rsidRPr="00F476F8" w:rsidRDefault="00F476F8" w:rsidP="00F476F8">
      <w:pPr>
        <w:spacing w:after="0" w:line="240" w:lineRule="auto"/>
        <w:rPr>
          <w:rStyle w:val="Courierforcode"/>
        </w:rPr>
      </w:pPr>
      <w:r w:rsidRPr="00F476F8">
        <w:rPr>
          <w:rStyle w:val="Courierforcode"/>
        </w:rPr>
        <w:t>}</w:t>
      </w:r>
    </w:p>
    <w:p w14:paraId="4A47E1CF" w14:textId="77777777" w:rsidR="00F476F8" w:rsidRPr="00F476F8" w:rsidRDefault="00F476F8" w:rsidP="00F476F8">
      <w:pPr>
        <w:spacing w:after="0" w:line="240" w:lineRule="auto"/>
        <w:rPr>
          <w:rStyle w:val="Courierforcode"/>
        </w:rPr>
      </w:pPr>
      <w:r w:rsidRPr="00F476F8">
        <w:rPr>
          <w:rStyle w:val="Courierforcode"/>
        </w:rPr>
        <w:t xml:space="preserve">aside </w:t>
      </w:r>
      <w:proofErr w:type="spellStart"/>
      <w:r w:rsidRPr="00F476F8">
        <w:rPr>
          <w:rStyle w:val="Courierforcode"/>
        </w:rPr>
        <w:t>img</w:t>
      </w:r>
      <w:proofErr w:type="spellEnd"/>
      <w:r w:rsidRPr="00F476F8">
        <w:rPr>
          <w:rStyle w:val="Courierforcode"/>
        </w:rPr>
        <w:t xml:space="preserve"> {</w:t>
      </w:r>
    </w:p>
    <w:p w14:paraId="42AE9F69" w14:textId="77777777" w:rsidR="00F476F8" w:rsidRPr="00F476F8" w:rsidRDefault="00F476F8" w:rsidP="00F476F8">
      <w:pPr>
        <w:spacing w:after="0" w:line="240" w:lineRule="auto"/>
        <w:rPr>
          <w:rStyle w:val="Courierforcode"/>
        </w:rPr>
      </w:pPr>
      <w:r w:rsidRPr="00F476F8">
        <w:rPr>
          <w:rStyle w:val="Courierforcode"/>
        </w:rPr>
        <w:tab/>
        <w:t>padding-bottom: 1em;</w:t>
      </w:r>
    </w:p>
    <w:p w14:paraId="4026577C" w14:textId="77777777" w:rsidR="00F476F8" w:rsidRPr="00F476F8" w:rsidRDefault="00F476F8" w:rsidP="00F476F8">
      <w:pPr>
        <w:spacing w:after="0" w:line="240" w:lineRule="auto"/>
        <w:rPr>
          <w:rStyle w:val="Courierforcode"/>
        </w:rPr>
      </w:pPr>
      <w:r w:rsidRPr="00F476F8">
        <w:rPr>
          <w:rStyle w:val="Courierforcode"/>
        </w:rPr>
        <w:t>}</w:t>
      </w:r>
    </w:p>
    <w:p w14:paraId="19F70FCF" w14:textId="77777777" w:rsidR="00F476F8" w:rsidRPr="00F476F8" w:rsidRDefault="00F476F8" w:rsidP="00F476F8">
      <w:pPr>
        <w:spacing w:after="0" w:line="240" w:lineRule="auto"/>
        <w:rPr>
          <w:rStyle w:val="Courierforcode"/>
        </w:rPr>
      </w:pPr>
    </w:p>
    <w:p w14:paraId="362630EC" w14:textId="77777777" w:rsidR="00F476F8" w:rsidRPr="00F476F8" w:rsidRDefault="00F476F8" w:rsidP="00F476F8">
      <w:pPr>
        <w:spacing w:after="0" w:line="240" w:lineRule="auto"/>
        <w:rPr>
          <w:rStyle w:val="Courierforcode"/>
        </w:rPr>
      </w:pPr>
      <w:r w:rsidRPr="00F476F8">
        <w:rPr>
          <w:rStyle w:val="Courierforcode"/>
        </w:rPr>
        <w:t>/* the styles for the footer */</w:t>
      </w:r>
    </w:p>
    <w:p w14:paraId="722F9477" w14:textId="77777777" w:rsidR="00F476F8" w:rsidRPr="00F476F8" w:rsidRDefault="00F476F8" w:rsidP="00F476F8">
      <w:pPr>
        <w:spacing w:after="0" w:line="240" w:lineRule="auto"/>
        <w:rPr>
          <w:rStyle w:val="Courierforcode"/>
        </w:rPr>
      </w:pPr>
      <w:r w:rsidRPr="00F476F8">
        <w:rPr>
          <w:rStyle w:val="Courierforcode"/>
        </w:rPr>
        <w:t>footer {</w:t>
      </w:r>
    </w:p>
    <w:p w14:paraId="265F850E" w14:textId="77777777" w:rsidR="00F476F8" w:rsidRPr="00F476F8" w:rsidRDefault="00F476F8" w:rsidP="00F476F8">
      <w:pPr>
        <w:spacing w:after="0" w:line="240" w:lineRule="auto"/>
        <w:rPr>
          <w:rStyle w:val="Courierforcode"/>
        </w:rPr>
      </w:pPr>
      <w:r w:rsidRPr="00F476F8">
        <w:rPr>
          <w:rStyle w:val="Courierforcode"/>
        </w:rPr>
        <w:tab/>
        <w:t>background-color: #931420;</w:t>
      </w:r>
    </w:p>
    <w:p w14:paraId="39802C40" w14:textId="77777777" w:rsidR="00F476F8" w:rsidRPr="00F476F8" w:rsidRDefault="00F476F8" w:rsidP="00F476F8">
      <w:pPr>
        <w:spacing w:after="0" w:line="240" w:lineRule="auto"/>
        <w:rPr>
          <w:rStyle w:val="Courierforcode"/>
        </w:rPr>
      </w:pPr>
      <w:r w:rsidRPr="00F476F8">
        <w:rPr>
          <w:rStyle w:val="Courierforcode"/>
        </w:rPr>
        <w:tab/>
        <w:t>clear: both;</w:t>
      </w:r>
    </w:p>
    <w:p w14:paraId="052E55A4" w14:textId="77777777" w:rsidR="00F476F8" w:rsidRPr="00F476F8" w:rsidRDefault="00F476F8" w:rsidP="00F476F8">
      <w:pPr>
        <w:spacing w:after="0" w:line="240" w:lineRule="auto"/>
        <w:rPr>
          <w:rStyle w:val="Courierforcode"/>
        </w:rPr>
      </w:pPr>
      <w:r w:rsidRPr="00F476F8">
        <w:rPr>
          <w:rStyle w:val="Courierforcode"/>
        </w:rPr>
        <w:t>}</w:t>
      </w:r>
    </w:p>
    <w:p w14:paraId="5D982581" w14:textId="77777777" w:rsidR="00F476F8" w:rsidRPr="00F476F8" w:rsidRDefault="00F476F8" w:rsidP="00F476F8">
      <w:pPr>
        <w:spacing w:after="0" w:line="240" w:lineRule="auto"/>
        <w:rPr>
          <w:rStyle w:val="Courierforcode"/>
        </w:rPr>
      </w:pPr>
      <w:r w:rsidRPr="00F476F8">
        <w:rPr>
          <w:rStyle w:val="Courierforcode"/>
        </w:rPr>
        <w:t>footer p {</w:t>
      </w:r>
    </w:p>
    <w:p w14:paraId="30E3B728" w14:textId="77777777" w:rsidR="00F476F8" w:rsidRPr="00F476F8" w:rsidRDefault="00F476F8" w:rsidP="00F476F8">
      <w:pPr>
        <w:spacing w:after="0" w:line="240" w:lineRule="auto"/>
        <w:rPr>
          <w:rStyle w:val="Courierforcode"/>
        </w:rPr>
      </w:pPr>
      <w:r w:rsidRPr="00F476F8">
        <w:rPr>
          <w:rStyle w:val="Courierforcode"/>
        </w:rPr>
        <w:tab/>
        <w:t>text-align: center;</w:t>
      </w:r>
    </w:p>
    <w:p w14:paraId="2AF64596" w14:textId="77777777" w:rsidR="00F476F8" w:rsidRPr="00F476F8" w:rsidRDefault="00F476F8" w:rsidP="00F476F8">
      <w:pPr>
        <w:spacing w:after="0" w:line="240" w:lineRule="auto"/>
        <w:rPr>
          <w:rStyle w:val="Courierforcode"/>
        </w:rPr>
      </w:pPr>
      <w:r w:rsidRPr="00F476F8">
        <w:rPr>
          <w:rStyle w:val="Courierforcode"/>
        </w:rPr>
        <w:tab/>
        <w:t>color: white;</w:t>
      </w:r>
    </w:p>
    <w:p w14:paraId="44D84CFB" w14:textId="77777777" w:rsidR="00F476F8" w:rsidRPr="00F476F8" w:rsidRDefault="00F476F8" w:rsidP="00F476F8">
      <w:pPr>
        <w:spacing w:after="0" w:line="240" w:lineRule="auto"/>
        <w:rPr>
          <w:rStyle w:val="Courierforcode"/>
        </w:rPr>
      </w:pPr>
      <w:r w:rsidRPr="00F476F8">
        <w:rPr>
          <w:rStyle w:val="Courierforcode"/>
        </w:rPr>
        <w:tab/>
        <w:t>padding: 1em 0;</w:t>
      </w:r>
    </w:p>
    <w:p w14:paraId="390E0995" w14:textId="77777777" w:rsidR="00F476F8" w:rsidRPr="00F476F8" w:rsidRDefault="00F476F8" w:rsidP="00F476F8">
      <w:pPr>
        <w:spacing w:after="0" w:line="240" w:lineRule="auto"/>
        <w:rPr>
          <w:rStyle w:val="Courierforcode"/>
        </w:rPr>
      </w:pPr>
      <w:r w:rsidRPr="00F476F8">
        <w:rPr>
          <w:rStyle w:val="Courierforcode"/>
        </w:rPr>
        <w:t>}</w:t>
      </w:r>
    </w:p>
    <w:p w14:paraId="735E6F1C" w14:textId="77777777" w:rsidR="004635C3" w:rsidRPr="004635C3" w:rsidRDefault="004635C3" w:rsidP="004635C3">
      <w:pPr>
        <w:spacing w:after="0" w:line="240" w:lineRule="auto"/>
        <w:rPr>
          <w:rStyle w:val="Courierforcode"/>
        </w:rPr>
      </w:pPr>
    </w:p>
    <w:p w14:paraId="3484DC5A" w14:textId="710DFA94" w:rsidR="0027322C" w:rsidRPr="00F70074" w:rsidRDefault="004635C3" w:rsidP="0027322C">
      <w:pPr>
        <w:pStyle w:val="Heading1"/>
        <w:spacing w:before="0" w:after="120" w:line="240" w:lineRule="auto"/>
        <w:rPr>
          <w:rFonts w:cs="Arial"/>
        </w:rPr>
      </w:pPr>
      <w:r>
        <w:rPr>
          <w:rStyle w:val="Courierforcode"/>
        </w:rPr>
        <w:br w:type="page"/>
      </w:r>
      <w:bookmarkStart w:id="9" w:name="_Toc511734173"/>
      <w:r w:rsidR="0027322C">
        <w:rPr>
          <w:rFonts w:cs="Arial"/>
        </w:rPr>
        <w:lastRenderedPageBreak/>
        <w:t>Halloween</w:t>
      </w:r>
      <w:r w:rsidR="001A0BAF">
        <w:rPr>
          <w:rFonts w:cs="Arial"/>
        </w:rPr>
        <w:t xml:space="preserve"> Exercise, Part</w:t>
      </w:r>
      <w:r w:rsidR="0027322C">
        <w:rPr>
          <w:rFonts w:cs="Arial"/>
        </w:rPr>
        <w:t xml:space="preserve"> </w:t>
      </w:r>
      <w:r w:rsidR="00FD20AB">
        <w:rPr>
          <w:rFonts w:cs="Arial"/>
        </w:rPr>
        <w:t>11</w:t>
      </w:r>
      <w:bookmarkEnd w:id="9"/>
    </w:p>
    <w:p w14:paraId="77BB1FC9" w14:textId="69FFBAE1" w:rsidR="005E66E5" w:rsidRDefault="00252D18" w:rsidP="0027322C">
      <w:pPr>
        <w:spacing w:after="0" w:line="240" w:lineRule="auto"/>
      </w:pPr>
      <w:r>
        <w:t>This</w:t>
      </w:r>
      <w:r w:rsidR="00F84C3B">
        <w:t xml:space="preserve"> exercise </w:t>
      </w:r>
      <w:r>
        <w:t>provided additional practice developing forms</w:t>
      </w:r>
      <w:r w:rsidR="00F84C3B">
        <w:t xml:space="preserve">. </w:t>
      </w:r>
      <w:r>
        <w:t>New for this part of the lab were formatting the Subscribe button and including a message</w:t>
      </w:r>
      <w:r w:rsidR="005E66E5">
        <w:t xml:space="preserve"> to help the user correctly input information.</w:t>
      </w:r>
      <w:r>
        <w:t xml:space="preserve"> </w:t>
      </w:r>
      <w:r w:rsidR="005E66E5">
        <w:t>Another new concept was using the Subscribe button to link to another page of the website.</w:t>
      </w:r>
    </w:p>
    <w:p w14:paraId="25D7FC88" w14:textId="77777777" w:rsidR="005E66E5" w:rsidRDefault="005E66E5" w:rsidP="0027322C">
      <w:pPr>
        <w:spacing w:after="0" w:line="240" w:lineRule="auto"/>
      </w:pPr>
    </w:p>
    <w:p w14:paraId="099440C0" w14:textId="2894AAD7" w:rsidR="00924158" w:rsidRDefault="001A3DA5" w:rsidP="0027322C">
      <w:pPr>
        <w:spacing w:after="0" w:line="240" w:lineRule="auto"/>
      </w:pPr>
      <w:r>
        <w:t xml:space="preserve">Adding an id within the &lt;input&gt; tags for the button allowed me to make changes specific to only that button within the CSS. </w:t>
      </w:r>
      <w:r w:rsidR="001B7B46">
        <w:t xml:space="preserve">Using many familiar properties, such as </w:t>
      </w:r>
      <w:r w:rsidR="001B7B46" w:rsidRPr="001B7B46">
        <w:rPr>
          <w:rStyle w:val="Courierforcode"/>
        </w:rPr>
        <w:t>margin-top</w:t>
      </w:r>
      <w:r w:rsidR="001B7B46">
        <w:t xml:space="preserve">, </w:t>
      </w:r>
      <w:r w:rsidR="001B7B46" w:rsidRPr="001B7B46">
        <w:rPr>
          <w:rStyle w:val="Courierforcode"/>
        </w:rPr>
        <w:t>background-color</w:t>
      </w:r>
      <w:r w:rsidR="001B7B46">
        <w:t xml:space="preserve">, </w:t>
      </w:r>
      <w:r w:rsidR="001B7B46" w:rsidRPr="001B7B46">
        <w:rPr>
          <w:rStyle w:val="Courierforcode"/>
        </w:rPr>
        <w:t>font-weight</w:t>
      </w:r>
      <w:r w:rsidR="001B7B46">
        <w:t xml:space="preserve">, </w:t>
      </w:r>
      <w:r w:rsidR="001B7B46" w:rsidRPr="001B7B46">
        <w:rPr>
          <w:rStyle w:val="Courierforcode"/>
        </w:rPr>
        <w:t>width</w:t>
      </w:r>
      <w:r w:rsidR="001B7B46">
        <w:t xml:space="preserve">, and </w:t>
      </w:r>
      <w:r w:rsidR="001B7B46" w:rsidRPr="001B7B46">
        <w:rPr>
          <w:rStyle w:val="Courierforcode"/>
        </w:rPr>
        <w:t>height</w:t>
      </w:r>
      <w:r w:rsidR="001B7B46">
        <w:t xml:space="preserve">, I was able to match the button’s appearance with the desired effect. </w:t>
      </w:r>
    </w:p>
    <w:p w14:paraId="228AE7A0" w14:textId="77777777" w:rsidR="001B7B46" w:rsidRDefault="001B7B46" w:rsidP="0027322C">
      <w:pPr>
        <w:spacing w:after="0" w:line="240" w:lineRule="auto"/>
      </w:pPr>
    </w:p>
    <w:p w14:paraId="680625C2" w14:textId="6B000F0B" w:rsidR="0027322C" w:rsidRDefault="001B7B46" w:rsidP="0027322C">
      <w:pPr>
        <w:spacing w:after="0" w:line="240" w:lineRule="auto"/>
      </w:pPr>
      <w:r>
        <w:t>To help users understand</w:t>
      </w:r>
      <w:r w:rsidR="00252D18">
        <w:t xml:space="preserve"> </w:t>
      </w:r>
      <w:r>
        <w:t>that 5 digits should be entered</w:t>
      </w:r>
      <w:r w:rsidR="00252D18">
        <w:t xml:space="preserve"> for the zip code</w:t>
      </w:r>
      <w:r>
        <w:t xml:space="preserve">, a pop-up message was added. The message appears when the mouse hovers over the input field or after information in the wrong format has been entered. This was achieved by adding to the </w:t>
      </w:r>
      <w:r w:rsidRPr="001B7B46">
        <w:rPr>
          <w:rStyle w:val="Courierforcode"/>
        </w:rPr>
        <w:t>&lt;input&gt;</w:t>
      </w:r>
      <w:r>
        <w:t xml:space="preserve"> tag for that button a </w:t>
      </w:r>
      <w:r w:rsidRPr="001B7B46">
        <w:rPr>
          <w:rStyle w:val="Courierforcode"/>
        </w:rPr>
        <w:t>pattern</w:t>
      </w:r>
      <w:r>
        <w:t xml:space="preserve"> attribute for validation and a </w:t>
      </w:r>
      <w:r w:rsidRPr="001B7B46">
        <w:rPr>
          <w:rStyle w:val="Courierforcode"/>
        </w:rPr>
        <w:t>title</w:t>
      </w:r>
      <w:r>
        <w:t xml:space="preserve"> attribute to display the message, when appropriate.</w:t>
      </w:r>
    </w:p>
    <w:p w14:paraId="337D0C02" w14:textId="76F85A0F" w:rsidR="001B7B46" w:rsidRDefault="001B7B46" w:rsidP="0027322C">
      <w:pPr>
        <w:spacing w:after="0" w:line="240" w:lineRule="auto"/>
      </w:pPr>
    </w:p>
    <w:p w14:paraId="12282DED" w14:textId="7DBE1D93" w:rsidR="001B7B46" w:rsidRDefault="001B7B46" w:rsidP="0027322C">
      <w:pPr>
        <w:spacing w:after="0" w:line="240" w:lineRule="auto"/>
      </w:pPr>
      <w:r>
        <w:t xml:space="preserve">The Subscribe button’s link to the </w:t>
      </w:r>
      <w:r w:rsidR="00D95650" w:rsidRPr="006C498F">
        <w:rPr>
          <w:rStyle w:val="Courierforcode"/>
        </w:rPr>
        <w:t>subscribe.html</w:t>
      </w:r>
      <w:r w:rsidR="00D95650">
        <w:t xml:space="preserve"> page was achieved by</w:t>
      </w:r>
      <w:r w:rsidR="006C498F">
        <w:t xml:space="preserve"> indicating the relative URL for the page as the action within the opening </w:t>
      </w:r>
      <w:r w:rsidR="006C498F" w:rsidRPr="006C498F">
        <w:rPr>
          <w:rStyle w:val="Courierforcode"/>
        </w:rPr>
        <w:t>&lt;form&gt;</w:t>
      </w:r>
      <w:r w:rsidR="006C498F">
        <w:t xml:space="preserve"> tag.</w:t>
      </w:r>
    </w:p>
    <w:p w14:paraId="2BD40415" w14:textId="01819EFF" w:rsidR="00F84C3B" w:rsidRDefault="00F274A1" w:rsidP="00F84C3B">
      <w:pPr>
        <w:rPr>
          <w:rStyle w:val="IntenseReference"/>
        </w:rPr>
      </w:pPr>
      <w:r>
        <w:rPr>
          <w:noProof/>
        </w:rPr>
        <w:drawing>
          <wp:anchor distT="0" distB="0" distL="114300" distR="114300" simplePos="0" relativeHeight="251658240" behindDoc="0" locked="0" layoutInCell="1" allowOverlap="1" wp14:anchorId="132E072B" wp14:editId="2A49B341">
            <wp:simplePos x="0" y="0"/>
            <wp:positionH relativeFrom="column">
              <wp:posOffset>1203325</wp:posOffset>
            </wp:positionH>
            <wp:positionV relativeFrom="paragraph">
              <wp:posOffset>235585</wp:posOffset>
            </wp:positionV>
            <wp:extent cx="4968240" cy="4567555"/>
            <wp:effectExtent l="25400" t="25400" r="35560" b="29845"/>
            <wp:wrapTight wrapText="bothSides">
              <wp:wrapPolygon edited="0">
                <wp:start x="-110" y="-120"/>
                <wp:lineTo x="-110" y="21621"/>
                <wp:lineTo x="21644" y="21621"/>
                <wp:lineTo x="21644" y="-120"/>
                <wp:lineTo x="-110" y="-1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oween11Form.png"/>
                    <pic:cNvPicPr/>
                  </pic:nvPicPr>
                  <pic:blipFill>
                    <a:blip r:embed="rId11">
                      <a:extLst>
                        <a:ext uri="{28A0092B-C50C-407E-A947-70E740481C1C}">
                          <a14:useLocalDpi xmlns:a14="http://schemas.microsoft.com/office/drawing/2010/main" val="0"/>
                        </a:ext>
                      </a:extLst>
                    </a:blip>
                    <a:stretch>
                      <a:fillRect/>
                    </a:stretch>
                  </pic:blipFill>
                  <pic:spPr>
                    <a:xfrm>
                      <a:off x="0" y="0"/>
                      <a:ext cx="4968240" cy="45675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D8A405D" w14:textId="3731850E" w:rsidR="00F84C3B" w:rsidRPr="00482904" w:rsidRDefault="00F84C3B" w:rsidP="00F84C3B">
      <w:pPr>
        <w:rPr>
          <w:rStyle w:val="IntenseReference"/>
        </w:rPr>
      </w:pPr>
      <w:r w:rsidRPr="00482904">
        <w:rPr>
          <w:rStyle w:val="IntenseReference"/>
        </w:rPr>
        <w:t xml:space="preserve">The </w:t>
      </w:r>
      <w:r w:rsidR="00F274A1">
        <w:rPr>
          <w:rStyle w:val="IntenseReference"/>
        </w:rPr>
        <w:t xml:space="preserve">completed </w:t>
      </w:r>
      <w:r>
        <w:rPr>
          <w:rStyle w:val="IntenseReference"/>
        </w:rPr>
        <w:t>page</w:t>
      </w:r>
      <w:r w:rsidR="00F274A1">
        <w:rPr>
          <w:rStyle w:val="IntenseReference"/>
        </w:rPr>
        <w:t xml:space="preserve"> for the Hallowee</w:t>
      </w:r>
      <w:r w:rsidR="001A0BAF">
        <w:rPr>
          <w:rStyle w:val="IntenseReference"/>
        </w:rPr>
        <w:t>n Exercise, Part 11</w:t>
      </w:r>
      <w:r>
        <w:rPr>
          <w:rStyle w:val="IntenseReference"/>
        </w:rPr>
        <w:t>.</w:t>
      </w:r>
    </w:p>
    <w:p w14:paraId="12BA426B" w14:textId="34D5601E" w:rsidR="00F274A1" w:rsidRDefault="00F274A1">
      <w:pPr>
        <w:spacing w:after="0" w:line="240" w:lineRule="auto"/>
      </w:pPr>
      <w:r>
        <w:br w:type="page"/>
      </w:r>
    </w:p>
    <w:p w14:paraId="4853E08D" w14:textId="5466CFC3" w:rsidR="00F274A1" w:rsidRPr="00482904" w:rsidRDefault="00F274A1" w:rsidP="00F274A1">
      <w:pPr>
        <w:rPr>
          <w:rStyle w:val="IntenseReference"/>
        </w:rPr>
      </w:pPr>
      <w:r w:rsidRPr="00482904">
        <w:rPr>
          <w:rStyle w:val="IntenseReference"/>
        </w:rPr>
        <w:lastRenderedPageBreak/>
        <w:t xml:space="preserve">The </w:t>
      </w:r>
      <w:r>
        <w:rPr>
          <w:rStyle w:val="IntenseReference"/>
        </w:rPr>
        <w:t>error message that appears if the entered zip code does not conform to the expected format.</w:t>
      </w:r>
    </w:p>
    <w:p w14:paraId="2FC012A7" w14:textId="77777777" w:rsidR="00F274A1" w:rsidRDefault="00173194" w:rsidP="0027322C">
      <w:pPr>
        <w:spacing w:after="0" w:line="240" w:lineRule="auto"/>
      </w:pPr>
      <w:r>
        <w:rPr>
          <w:noProof/>
        </w:rPr>
        <w:drawing>
          <wp:inline distT="0" distB="0" distL="0" distR="0" wp14:anchorId="49F1E44C" wp14:editId="756BC948">
            <wp:extent cx="5168900" cy="1524000"/>
            <wp:effectExtent l="25400" t="25400" r="381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loween11ZipErrorMessage.png"/>
                    <pic:cNvPicPr/>
                  </pic:nvPicPr>
                  <pic:blipFill>
                    <a:blip r:embed="rId12">
                      <a:extLst>
                        <a:ext uri="{28A0092B-C50C-407E-A947-70E740481C1C}">
                          <a14:useLocalDpi xmlns:a14="http://schemas.microsoft.com/office/drawing/2010/main" val="0"/>
                        </a:ext>
                      </a:extLst>
                    </a:blip>
                    <a:stretch>
                      <a:fillRect/>
                    </a:stretch>
                  </pic:blipFill>
                  <pic:spPr>
                    <a:xfrm>
                      <a:off x="0" y="0"/>
                      <a:ext cx="5168900" cy="1524000"/>
                    </a:xfrm>
                    <a:prstGeom prst="rect">
                      <a:avLst/>
                    </a:prstGeom>
                    <a:ln>
                      <a:solidFill>
                        <a:schemeClr val="accent1"/>
                      </a:solidFill>
                    </a:ln>
                  </pic:spPr>
                </pic:pic>
              </a:graphicData>
            </a:graphic>
          </wp:inline>
        </w:drawing>
      </w:r>
    </w:p>
    <w:p w14:paraId="57F2A5D6" w14:textId="77777777" w:rsidR="00F274A1" w:rsidRDefault="00F274A1" w:rsidP="00F274A1">
      <w:pPr>
        <w:rPr>
          <w:rStyle w:val="IntenseReference"/>
        </w:rPr>
      </w:pPr>
    </w:p>
    <w:p w14:paraId="54DA5B6F" w14:textId="57C3320F" w:rsidR="00F274A1" w:rsidRPr="00482904" w:rsidRDefault="00F274A1" w:rsidP="00F274A1">
      <w:pPr>
        <w:rPr>
          <w:rStyle w:val="IntenseReference"/>
        </w:rPr>
      </w:pPr>
      <w:r w:rsidRPr="00482904">
        <w:rPr>
          <w:rStyle w:val="IntenseReference"/>
        </w:rPr>
        <w:t xml:space="preserve">The </w:t>
      </w:r>
      <w:r>
        <w:rPr>
          <w:rStyle w:val="IntenseReference"/>
        </w:rPr>
        <w:t>linked page that displays when the Subscribe button is clicked.</w:t>
      </w:r>
    </w:p>
    <w:p w14:paraId="0E92B1DB" w14:textId="76985274" w:rsidR="0027322C" w:rsidRDefault="00173194" w:rsidP="0027322C">
      <w:pPr>
        <w:spacing w:after="0" w:line="240" w:lineRule="auto"/>
      </w:pPr>
      <w:r>
        <w:rPr>
          <w:noProof/>
        </w:rPr>
        <w:drawing>
          <wp:inline distT="0" distB="0" distL="0" distR="0" wp14:anchorId="0E8F9C19" wp14:editId="0F8F458D">
            <wp:extent cx="5943600" cy="5387975"/>
            <wp:effectExtent l="25400" t="25400" r="2540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loween11Subscrib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87975"/>
                    </a:xfrm>
                    <a:prstGeom prst="rect">
                      <a:avLst/>
                    </a:prstGeom>
                    <a:ln>
                      <a:solidFill>
                        <a:schemeClr val="accent1"/>
                      </a:solidFill>
                    </a:ln>
                  </pic:spPr>
                </pic:pic>
              </a:graphicData>
            </a:graphic>
          </wp:inline>
        </w:drawing>
      </w:r>
    </w:p>
    <w:p w14:paraId="533170F1" w14:textId="77777777" w:rsidR="00F84C3B" w:rsidRDefault="00F84C3B">
      <w:pPr>
        <w:spacing w:after="0" w:line="240" w:lineRule="auto"/>
      </w:pPr>
      <w:r>
        <w:br w:type="page"/>
      </w:r>
    </w:p>
    <w:p w14:paraId="7054F426" w14:textId="585EE518" w:rsidR="00335E86" w:rsidRPr="00482904" w:rsidRDefault="00335E86" w:rsidP="00335E86">
      <w:pPr>
        <w:rPr>
          <w:rStyle w:val="IntenseReference"/>
        </w:rPr>
      </w:pPr>
      <w:r w:rsidRPr="00482904">
        <w:rPr>
          <w:rStyle w:val="IntenseReference"/>
        </w:rPr>
        <w:lastRenderedPageBreak/>
        <w:t xml:space="preserve">The </w:t>
      </w:r>
      <w:r>
        <w:rPr>
          <w:rStyle w:val="IntenseReference"/>
        </w:rPr>
        <w:t>HTML</w:t>
      </w:r>
      <w:r w:rsidRPr="00482904">
        <w:rPr>
          <w:rStyle w:val="IntenseReference"/>
        </w:rPr>
        <w:t xml:space="preserve"> for </w:t>
      </w:r>
      <w:r>
        <w:rPr>
          <w:rStyle w:val="IntenseReference"/>
        </w:rPr>
        <w:t>Halloween</w:t>
      </w:r>
      <w:r w:rsidRPr="00482904">
        <w:rPr>
          <w:rStyle w:val="IntenseReference"/>
        </w:rPr>
        <w:t xml:space="preserve"> </w:t>
      </w:r>
      <w:r>
        <w:rPr>
          <w:rStyle w:val="IntenseReference"/>
        </w:rPr>
        <w:t>11</w:t>
      </w:r>
    </w:p>
    <w:p w14:paraId="06274F91" w14:textId="32438689" w:rsidR="00335E86" w:rsidRPr="00482904" w:rsidRDefault="00335E86" w:rsidP="00335E86">
      <w:pPr>
        <w:rPr>
          <w:rStyle w:val="IntenseReference"/>
        </w:rPr>
      </w:pPr>
      <w:r>
        <w:rPr>
          <w:rStyle w:val="IntenseReference"/>
        </w:rPr>
        <w:t>email.html</w:t>
      </w:r>
    </w:p>
    <w:p w14:paraId="6A676DCF" w14:textId="77777777" w:rsidR="00335E86" w:rsidRPr="00335E86" w:rsidRDefault="00335E86" w:rsidP="00335E86">
      <w:pPr>
        <w:spacing w:after="0" w:line="240" w:lineRule="auto"/>
        <w:rPr>
          <w:rStyle w:val="Courierforcode"/>
        </w:rPr>
      </w:pPr>
      <w:proofErr w:type="gramStart"/>
      <w:r w:rsidRPr="00335E86">
        <w:rPr>
          <w:rStyle w:val="Courierforcode"/>
        </w:rPr>
        <w:t>&lt;!DOCTYPE</w:t>
      </w:r>
      <w:proofErr w:type="gramEnd"/>
      <w:r w:rsidRPr="00335E86">
        <w:rPr>
          <w:rStyle w:val="Courierforcode"/>
        </w:rPr>
        <w:t xml:space="preserve"> html&gt;</w:t>
      </w:r>
    </w:p>
    <w:p w14:paraId="1CEC7FFC" w14:textId="77777777" w:rsidR="00335E86" w:rsidRPr="00335E86" w:rsidRDefault="00335E86" w:rsidP="00335E86">
      <w:pPr>
        <w:spacing w:after="0" w:line="240" w:lineRule="auto"/>
        <w:rPr>
          <w:rStyle w:val="Courierforcode"/>
        </w:rPr>
      </w:pPr>
      <w:r w:rsidRPr="00335E86">
        <w:rPr>
          <w:rStyle w:val="Courierforcode"/>
        </w:rPr>
        <w:t xml:space="preserve">&lt;html </w:t>
      </w:r>
      <w:proofErr w:type="spellStart"/>
      <w:r w:rsidRPr="00335E86">
        <w:rPr>
          <w:rStyle w:val="Courierforcode"/>
        </w:rPr>
        <w:t>lang</w:t>
      </w:r>
      <w:proofErr w:type="spellEnd"/>
      <w:r w:rsidRPr="00335E86">
        <w:rPr>
          <w:rStyle w:val="Courierforcode"/>
        </w:rPr>
        <w:t>="</w:t>
      </w:r>
      <w:proofErr w:type="spellStart"/>
      <w:r w:rsidRPr="00335E86">
        <w:rPr>
          <w:rStyle w:val="Courierforcode"/>
        </w:rPr>
        <w:t>en</w:t>
      </w:r>
      <w:proofErr w:type="spellEnd"/>
      <w:r w:rsidRPr="00335E86">
        <w:rPr>
          <w:rStyle w:val="Courierforcode"/>
        </w:rPr>
        <w:t>"&gt;</w:t>
      </w:r>
    </w:p>
    <w:p w14:paraId="37F69B99" w14:textId="77777777" w:rsidR="00335E86" w:rsidRPr="00335E86" w:rsidRDefault="00335E86" w:rsidP="00335E86">
      <w:pPr>
        <w:spacing w:after="0" w:line="240" w:lineRule="auto"/>
        <w:rPr>
          <w:rStyle w:val="Courierforcode"/>
        </w:rPr>
      </w:pPr>
      <w:r w:rsidRPr="00335E86">
        <w:rPr>
          <w:rStyle w:val="Courierforcode"/>
        </w:rPr>
        <w:t>&lt;head&gt;</w:t>
      </w:r>
    </w:p>
    <w:p w14:paraId="0ABC0724" w14:textId="77777777" w:rsidR="00335E86" w:rsidRPr="00335E86" w:rsidRDefault="00335E86" w:rsidP="00335E86">
      <w:pPr>
        <w:spacing w:after="0" w:line="240" w:lineRule="auto"/>
        <w:rPr>
          <w:rStyle w:val="Courierforcode"/>
        </w:rPr>
      </w:pPr>
      <w:r w:rsidRPr="00335E86">
        <w:rPr>
          <w:rStyle w:val="Courierforcode"/>
        </w:rPr>
        <w:tab/>
        <w:t>&lt;meta charset="utf-8" /&gt;</w:t>
      </w:r>
    </w:p>
    <w:p w14:paraId="6A6A9949" w14:textId="77777777" w:rsidR="00335E86" w:rsidRPr="00335E86" w:rsidRDefault="00335E86" w:rsidP="00335E86">
      <w:pPr>
        <w:spacing w:after="0" w:line="240" w:lineRule="auto"/>
        <w:rPr>
          <w:rStyle w:val="Courierforcode"/>
        </w:rPr>
      </w:pPr>
      <w:r w:rsidRPr="00335E86">
        <w:rPr>
          <w:rStyle w:val="Courierforcode"/>
        </w:rPr>
        <w:tab/>
        <w:t>&lt;meta name="viewport" content="width=device-width, initial-scale=1"&gt;</w:t>
      </w:r>
    </w:p>
    <w:p w14:paraId="168781FA" w14:textId="77777777" w:rsidR="00335E86" w:rsidRPr="00335E86" w:rsidRDefault="00335E86" w:rsidP="00335E86">
      <w:pPr>
        <w:spacing w:after="0" w:line="240" w:lineRule="auto"/>
        <w:rPr>
          <w:rStyle w:val="Courierforcode"/>
        </w:rPr>
      </w:pPr>
      <w:r w:rsidRPr="00335E86">
        <w:rPr>
          <w:rStyle w:val="Courierforcode"/>
        </w:rPr>
        <w:tab/>
        <w:t>&lt;title&gt;Halloween Store&lt;/title&gt;</w:t>
      </w:r>
    </w:p>
    <w:p w14:paraId="67922258" w14:textId="77777777" w:rsidR="00335E86" w:rsidRPr="00335E86" w:rsidRDefault="00335E86" w:rsidP="00335E86">
      <w:pPr>
        <w:spacing w:after="0" w:line="240" w:lineRule="auto"/>
        <w:rPr>
          <w:rStyle w:val="Courierforcode"/>
        </w:rPr>
      </w:pPr>
      <w:r w:rsidRPr="00335E86">
        <w:rPr>
          <w:rStyle w:val="Courierforcode"/>
        </w:rPr>
        <w:tab/>
        <w:t xml:space="preserve">&lt;link </w:t>
      </w:r>
      <w:proofErr w:type="spellStart"/>
      <w:r w:rsidRPr="00335E86">
        <w:rPr>
          <w:rStyle w:val="Courierforcode"/>
        </w:rPr>
        <w:t>rel</w:t>
      </w:r>
      <w:proofErr w:type="spellEnd"/>
      <w:r w:rsidRPr="00335E86">
        <w:rPr>
          <w:rStyle w:val="Courierforcode"/>
        </w:rPr>
        <w:t xml:space="preserve">="stylesheet" </w:t>
      </w:r>
      <w:proofErr w:type="spellStart"/>
      <w:r w:rsidRPr="00335E86">
        <w:rPr>
          <w:rStyle w:val="Courierforcode"/>
        </w:rPr>
        <w:t>href</w:t>
      </w:r>
      <w:proofErr w:type="spellEnd"/>
      <w:r w:rsidRPr="00335E86">
        <w:rPr>
          <w:rStyle w:val="Courierforcode"/>
        </w:rPr>
        <w:t>="styles/normalize.css"&gt;</w:t>
      </w:r>
    </w:p>
    <w:p w14:paraId="6C3C7198" w14:textId="77777777" w:rsidR="00335E86" w:rsidRPr="00335E86" w:rsidRDefault="00335E86" w:rsidP="00335E86">
      <w:pPr>
        <w:spacing w:after="0" w:line="240" w:lineRule="auto"/>
        <w:rPr>
          <w:rStyle w:val="Courierforcode"/>
        </w:rPr>
      </w:pPr>
      <w:r w:rsidRPr="00335E86">
        <w:rPr>
          <w:rStyle w:val="Courierforcode"/>
        </w:rPr>
        <w:tab/>
        <w:t xml:space="preserve">&lt;link </w:t>
      </w:r>
      <w:proofErr w:type="spellStart"/>
      <w:r w:rsidRPr="00335E86">
        <w:rPr>
          <w:rStyle w:val="Courierforcode"/>
        </w:rPr>
        <w:t>rel</w:t>
      </w:r>
      <w:proofErr w:type="spellEnd"/>
      <w:r w:rsidRPr="00335E86">
        <w:rPr>
          <w:rStyle w:val="Courierforcode"/>
        </w:rPr>
        <w:t xml:space="preserve">="stylesheet" </w:t>
      </w:r>
      <w:proofErr w:type="spellStart"/>
      <w:r w:rsidRPr="00335E86">
        <w:rPr>
          <w:rStyle w:val="Courierforcode"/>
        </w:rPr>
        <w:t>href</w:t>
      </w:r>
      <w:proofErr w:type="spellEnd"/>
      <w:r w:rsidRPr="00335E86">
        <w:rPr>
          <w:rStyle w:val="Courierforcode"/>
        </w:rPr>
        <w:t>="styles/email.css"&gt;</w:t>
      </w:r>
    </w:p>
    <w:p w14:paraId="65DEB613" w14:textId="77777777" w:rsidR="00335E86" w:rsidRPr="00335E86" w:rsidRDefault="00335E86" w:rsidP="00335E86">
      <w:pPr>
        <w:spacing w:after="0" w:line="240" w:lineRule="auto"/>
        <w:rPr>
          <w:rStyle w:val="Courierforcode"/>
        </w:rPr>
      </w:pPr>
      <w:r w:rsidRPr="00335E86">
        <w:rPr>
          <w:rStyle w:val="Courierforcode"/>
        </w:rPr>
        <w:t>&lt;/head&gt;</w:t>
      </w:r>
    </w:p>
    <w:p w14:paraId="2BFBD96F" w14:textId="77777777" w:rsidR="00335E86" w:rsidRPr="00335E86" w:rsidRDefault="00335E86" w:rsidP="00335E86">
      <w:pPr>
        <w:spacing w:after="0" w:line="240" w:lineRule="auto"/>
        <w:rPr>
          <w:rStyle w:val="Courierforcode"/>
        </w:rPr>
      </w:pPr>
      <w:r w:rsidRPr="00335E86">
        <w:rPr>
          <w:rStyle w:val="Courierforcode"/>
        </w:rPr>
        <w:t>&lt;body&gt;</w:t>
      </w:r>
    </w:p>
    <w:p w14:paraId="77D14BB1" w14:textId="77777777" w:rsidR="00335E86" w:rsidRPr="00335E86" w:rsidRDefault="00335E86" w:rsidP="00335E86">
      <w:pPr>
        <w:spacing w:after="0" w:line="240" w:lineRule="auto"/>
        <w:rPr>
          <w:rStyle w:val="Courierforcode"/>
        </w:rPr>
      </w:pPr>
      <w:r w:rsidRPr="00335E86">
        <w:rPr>
          <w:rStyle w:val="Courierforcode"/>
        </w:rPr>
        <w:t>&lt;header&gt;</w:t>
      </w:r>
    </w:p>
    <w:p w14:paraId="3351B35F"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img</w:t>
      </w:r>
      <w:proofErr w:type="spellEnd"/>
      <w:r w:rsidRPr="00335E86">
        <w:rPr>
          <w:rStyle w:val="Courierforcode"/>
        </w:rPr>
        <w:t xml:space="preserve"> </w:t>
      </w:r>
      <w:proofErr w:type="spellStart"/>
      <w:r w:rsidRPr="00335E86">
        <w:rPr>
          <w:rStyle w:val="Courierforcode"/>
        </w:rPr>
        <w:t>src</w:t>
      </w:r>
      <w:proofErr w:type="spellEnd"/>
      <w:r w:rsidRPr="00335E86">
        <w:rPr>
          <w:rStyle w:val="Courierforcode"/>
        </w:rPr>
        <w:t>="images/pumpkin.gif" alt="pumpkin"&gt;</w:t>
      </w:r>
    </w:p>
    <w:p w14:paraId="605B16E8" w14:textId="77777777" w:rsidR="00335E86" w:rsidRPr="00335E86" w:rsidRDefault="00335E86" w:rsidP="00335E86">
      <w:pPr>
        <w:spacing w:after="0" w:line="240" w:lineRule="auto"/>
        <w:rPr>
          <w:rStyle w:val="Courierforcode"/>
        </w:rPr>
      </w:pPr>
      <w:r w:rsidRPr="00335E86">
        <w:rPr>
          <w:rStyle w:val="Courierforcode"/>
        </w:rPr>
        <w:tab/>
        <w:t>&lt;h2&gt;The Halloween Store&lt;/h2&gt;</w:t>
      </w:r>
    </w:p>
    <w:p w14:paraId="218AA27E" w14:textId="77777777" w:rsidR="00335E86" w:rsidRPr="00335E86" w:rsidRDefault="00335E86" w:rsidP="00335E86">
      <w:pPr>
        <w:spacing w:after="0" w:line="240" w:lineRule="auto"/>
        <w:rPr>
          <w:rStyle w:val="Courierforcode"/>
        </w:rPr>
      </w:pPr>
      <w:r w:rsidRPr="00335E86">
        <w:rPr>
          <w:rStyle w:val="Courierforcode"/>
        </w:rPr>
        <w:tab/>
        <w:t xml:space="preserve">&lt;h3&gt;For the little Goblin in all of </w:t>
      </w:r>
      <w:proofErr w:type="gramStart"/>
      <w:r w:rsidRPr="00335E86">
        <w:rPr>
          <w:rStyle w:val="Courierforcode"/>
        </w:rPr>
        <w:t>us!&lt;</w:t>
      </w:r>
      <w:proofErr w:type="gramEnd"/>
      <w:r w:rsidRPr="00335E86">
        <w:rPr>
          <w:rStyle w:val="Courierforcode"/>
        </w:rPr>
        <w:t>/h3&gt;</w:t>
      </w:r>
    </w:p>
    <w:p w14:paraId="5E8877F0" w14:textId="77777777" w:rsidR="00335E86" w:rsidRPr="00335E86" w:rsidRDefault="00335E86" w:rsidP="00335E86">
      <w:pPr>
        <w:spacing w:after="0" w:line="240" w:lineRule="auto"/>
        <w:rPr>
          <w:rStyle w:val="Courierforcode"/>
        </w:rPr>
      </w:pPr>
      <w:r w:rsidRPr="00335E86">
        <w:rPr>
          <w:rStyle w:val="Courierforcode"/>
        </w:rPr>
        <w:t>&lt;/header&gt;</w:t>
      </w:r>
    </w:p>
    <w:p w14:paraId="346E2CEC"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nav</w:t>
      </w:r>
      <w:proofErr w:type="spellEnd"/>
      <w:r w:rsidRPr="00335E86">
        <w:rPr>
          <w:rStyle w:val="Courierforcode"/>
        </w:rPr>
        <w:t xml:space="preserve"> id="</w:t>
      </w:r>
      <w:proofErr w:type="spellStart"/>
      <w:r w:rsidRPr="00335E86">
        <w:rPr>
          <w:rStyle w:val="Courierforcode"/>
        </w:rPr>
        <w:t>nav_menu</w:t>
      </w:r>
      <w:proofErr w:type="spellEnd"/>
      <w:r w:rsidRPr="00335E86">
        <w:rPr>
          <w:rStyle w:val="Courierforcode"/>
        </w:rPr>
        <w:t>"&gt;</w:t>
      </w:r>
    </w:p>
    <w:p w14:paraId="01BE2172"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w:t>
      </w:r>
    </w:p>
    <w:p w14:paraId="7615BF5E"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="index.html"&gt;Home&lt;/a&gt;&lt;/li&gt;</w:t>
      </w:r>
    </w:p>
    <w:p w14:paraId="3B5B78C1"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="products.html"&gt;Product List&lt;/a&gt;&lt;/li&gt;</w:t>
      </w:r>
    </w:p>
    <w:p w14:paraId="3F345B68"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="personal.html"&gt;Personal&lt;/a&gt;&lt;/li&gt;</w:t>
      </w:r>
    </w:p>
    <w:p w14:paraId="56A36FB5"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="decorating.html"&gt;Decorating Ideas&lt;/a&gt;</w:t>
      </w:r>
    </w:p>
    <w:p w14:paraId="5701652B"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w:t>
      </w:r>
    </w:p>
    <w:p w14:paraId="6B930A78"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&lt;li&gt;&lt;a&gt;Outdoor&lt;/a&gt;&lt;/li&gt;</w:t>
      </w:r>
    </w:p>
    <w:p w14:paraId="0305945C"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&lt;li&gt;&lt;a&gt;Indoor&lt;/a&gt;&lt;/li&gt;</w:t>
      </w:r>
    </w:p>
    <w:p w14:paraId="08193D28"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&lt;li&gt;&lt;a&gt;Table&lt;/a&gt;&lt;/li&gt;</w:t>
      </w:r>
    </w:p>
    <w:p w14:paraId="4B4BCFB2"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&lt;li&gt;&lt;a&gt;Treats&lt;/a&gt;&lt;/li&gt;</w:t>
      </w:r>
    </w:p>
    <w:p w14:paraId="366BB7EC"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&gt;&lt;/li&gt;</w:t>
      </w:r>
    </w:p>
    <w:p w14:paraId="5D7BA23D"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="email.html" class="current"&gt;Join Email&lt;/a&gt;&lt;/li&gt;</w:t>
      </w:r>
    </w:p>
    <w:p w14:paraId="6B0BDF44"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w:t>
      </w:r>
    </w:p>
    <w:p w14:paraId="41811D21"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nav</w:t>
      </w:r>
      <w:proofErr w:type="spellEnd"/>
      <w:r w:rsidRPr="00335E86">
        <w:rPr>
          <w:rStyle w:val="Courierforcode"/>
        </w:rPr>
        <w:t>&gt;</w:t>
      </w:r>
    </w:p>
    <w:p w14:paraId="11474459" w14:textId="77777777" w:rsidR="00335E86" w:rsidRPr="00335E86" w:rsidRDefault="00335E86" w:rsidP="00335E86">
      <w:pPr>
        <w:spacing w:after="0" w:line="240" w:lineRule="auto"/>
        <w:rPr>
          <w:rStyle w:val="Courierforcode"/>
        </w:rPr>
      </w:pPr>
      <w:r w:rsidRPr="00335E86">
        <w:rPr>
          <w:rStyle w:val="Courierforcode"/>
        </w:rPr>
        <w:t>&lt;aside id="sidebar"&gt;</w:t>
      </w:r>
    </w:p>
    <w:p w14:paraId="7615B723"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ul</w:t>
      </w:r>
      <w:proofErr w:type="spellEnd"/>
      <w:r w:rsidRPr="00335E86">
        <w:rPr>
          <w:rStyle w:val="Courierforcode"/>
        </w:rPr>
        <w:t>&gt;</w:t>
      </w:r>
    </w:p>
    <w:p w14:paraId="3A1FAB62"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="slides/products/props.html"&gt;Props&lt;/a&gt;</w:t>
      </w:r>
    </w:p>
    <w:p w14:paraId="6BFE9734"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="slides/products/costumes.html"&gt;Costumes&lt;/a&gt;</w:t>
      </w:r>
    </w:p>
    <w:p w14:paraId="20FBA678"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="slides/products/effects.html"&gt;Special Effects&lt;/a&gt;</w:t>
      </w:r>
    </w:p>
    <w:p w14:paraId="712E17BE"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="slides/products/masks.html"&gt;Masks&lt;/a&gt;</w:t>
      </w:r>
    </w:p>
    <w:p w14:paraId="1051BF2D"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ul</w:t>
      </w:r>
      <w:proofErr w:type="spellEnd"/>
      <w:r w:rsidRPr="00335E86">
        <w:rPr>
          <w:rStyle w:val="Courierforcode"/>
        </w:rPr>
        <w:t>&gt;</w:t>
      </w:r>
    </w:p>
    <w:p w14:paraId="2B1FCB3C" w14:textId="77777777" w:rsidR="00335E86" w:rsidRPr="00335E86" w:rsidRDefault="00335E86" w:rsidP="00335E86">
      <w:pPr>
        <w:spacing w:after="0" w:line="240" w:lineRule="auto"/>
        <w:rPr>
          <w:rStyle w:val="Courierforcode"/>
        </w:rPr>
      </w:pPr>
      <w:r w:rsidRPr="00335E86">
        <w:rPr>
          <w:rStyle w:val="Courierforcode"/>
        </w:rPr>
        <w:t>&lt;/aside&gt;</w:t>
      </w:r>
    </w:p>
    <w:p w14:paraId="7DC484E0" w14:textId="77777777" w:rsidR="00335E86" w:rsidRPr="00335E86" w:rsidRDefault="00335E86" w:rsidP="00335E86">
      <w:pPr>
        <w:spacing w:after="0" w:line="240" w:lineRule="auto"/>
        <w:rPr>
          <w:rStyle w:val="Courierforcode"/>
        </w:rPr>
      </w:pPr>
      <w:r w:rsidRPr="00335E86">
        <w:rPr>
          <w:rStyle w:val="Courierforcode"/>
        </w:rPr>
        <w:t>&lt;section&gt;</w:t>
      </w:r>
    </w:p>
    <w:p w14:paraId="772A7B89" w14:textId="77777777" w:rsidR="00335E86" w:rsidRPr="00335E86" w:rsidRDefault="00335E86" w:rsidP="00335E86">
      <w:pPr>
        <w:spacing w:after="0" w:line="240" w:lineRule="auto"/>
        <w:rPr>
          <w:rStyle w:val="Courierforcode"/>
        </w:rPr>
      </w:pPr>
      <w:r w:rsidRPr="00335E86">
        <w:rPr>
          <w:rStyle w:val="Courierforcode"/>
        </w:rPr>
        <w:tab/>
        <w:t>&lt;h1&gt;Please enter the following information:&lt;/h1&gt;</w:t>
      </w:r>
    </w:p>
    <w:p w14:paraId="33D221D8" w14:textId="77777777" w:rsidR="00335E86" w:rsidRPr="00335E86" w:rsidRDefault="00335E86" w:rsidP="00335E86">
      <w:pPr>
        <w:spacing w:after="0" w:line="240" w:lineRule="auto"/>
        <w:rPr>
          <w:rStyle w:val="Courierforcode"/>
        </w:rPr>
      </w:pPr>
      <w:r w:rsidRPr="00335E86">
        <w:rPr>
          <w:rStyle w:val="Courierforcode"/>
        </w:rPr>
        <w:tab/>
      </w:r>
    </w:p>
    <w:p w14:paraId="1F6924AD" w14:textId="75A3DFAC" w:rsidR="00335E86" w:rsidRPr="00335E86" w:rsidRDefault="00335E86" w:rsidP="00335E86">
      <w:pPr>
        <w:spacing w:after="0" w:line="240" w:lineRule="auto"/>
        <w:rPr>
          <w:rStyle w:val="Courierforcode"/>
        </w:rPr>
      </w:pPr>
      <w:r w:rsidRPr="00335E86">
        <w:rPr>
          <w:rStyle w:val="Courierforcode"/>
        </w:rPr>
        <w:tab/>
        <w:t>&lt;form name="</w:t>
      </w:r>
      <w:proofErr w:type="spellStart"/>
      <w:r w:rsidRPr="00335E86">
        <w:rPr>
          <w:rStyle w:val="Courierforcode"/>
        </w:rPr>
        <w:t>email_form</w:t>
      </w:r>
      <w:proofErr w:type="spellEnd"/>
      <w:r w:rsidRPr="00335E86">
        <w:rPr>
          <w:rStyle w:val="Courierforcode"/>
        </w:rPr>
        <w:t>"</w:t>
      </w:r>
      <w:r w:rsidR="004A355D">
        <w:rPr>
          <w:rStyle w:val="Courierforcode"/>
        </w:rPr>
        <w:t xml:space="preserve"> action="subscribe.html"</w:t>
      </w:r>
      <w:r w:rsidRPr="00335E86">
        <w:rPr>
          <w:rStyle w:val="Courierforcode"/>
        </w:rPr>
        <w:t>&gt;</w:t>
      </w:r>
    </w:p>
    <w:p w14:paraId="1FB0C615"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&lt;label for="</w:t>
      </w:r>
      <w:proofErr w:type="spellStart"/>
      <w:r w:rsidRPr="00335E86">
        <w:rPr>
          <w:rStyle w:val="Courierforcode"/>
        </w:rPr>
        <w:t>firstname</w:t>
      </w:r>
      <w:proofErr w:type="spellEnd"/>
      <w:r w:rsidRPr="00335E86">
        <w:rPr>
          <w:rStyle w:val="Courierforcode"/>
        </w:rPr>
        <w:t>"&gt;First name:&lt;/label&gt;</w:t>
      </w:r>
    </w:p>
    <w:p w14:paraId="5BABE72C"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&lt;input type="text" name="</w:t>
      </w:r>
      <w:proofErr w:type="spellStart"/>
      <w:r w:rsidRPr="00335E86">
        <w:rPr>
          <w:rStyle w:val="Courierforcode"/>
        </w:rPr>
        <w:t>firstname</w:t>
      </w:r>
      <w:proofErr w:type="spellEnd"/>
      <w:r w:rsidRPr="00335E86">
        <w:rPr>
          <w:rStyle w:val="Courierforcode"/>
        </w:rPr>
        <w:t>" id="</w:t>
      </w:r>
      <w:proofErr w:type="spellStart"/>
      <w:r w:rsidRPr="00335E86">
        <w:rPr>
          <w:rStyle w:val="Courierforcode"/>
        </w:rPr>
        <w:t>firstname</w:t>
      </w:r>
      <w:proofErr w:type="spellEnd"/>
      <w:r w:rsidRPr="00335E86">
        <w:rPr>
          <w:rStyle w:val="Courierforcode"/>
        </w:rPr>
        <w:t>" autofocus required&gt;&lt;</w:t>
      </w:r>
      <w:proofErr w:type="spellStart"/>
      <w:r w:rsidRPr="00335E86">
        <w:rPr>
          <w:rStyle w:val="Courierforcode"/>
        </w:rPr>
        <w:t>br</w:t>
      </w:r>
      <w:proofErr w:type="spellEnd"/>
      <w:r w:rsidRPr="00335E86">
        <w:rPr>
          <w:rStyle w:val="Courierforcode"/>
        </w:rPr>
        <w:t>&gt;</w:t>
      </w:r>
    </w:p>
    <w:p w14:paraId="6CD07120" w14:textId="77777777" w:rsidR="00335E86" w:rsidRPr="00335E86" w:rsidRDefault="00335E86" w:rsidP="00335E86">
      <w:pPr>
        <w:spacing w:after="0" w:line="240" w:lineRule="auto"/>
        <w:rPr>
          <w:rStyle w:val="Courierforcode"/>
        </w:rPr>
      </w:pPr>
      <w:r w:rsidRPr="00335E86">
        <w:rPr>
          <w:rStyle w:val="Courierforcode"/>
        </w:rPr>
        <w:lastRenderedPageBreak/>
        <w:tab/>
      </w:r>
      <w:r w:rsidRPr="00335E86">
        <w:rPr>
          <w:rStyle w:val="Courierforcode"/>
        </w:rPr>
        <w:tab/>
        <w:t>&lt;label for="</w:t>
      </w:r>
      <w:proofErr w:type="spellStart"/>
      <w:r w:rsidRPr="00335E86">
        <w:rPr>
          <w:rStyle w:val="Courierforcode"/>
        </w:rPr>
        <w:t>lastname</w:t>
      </w:r>
      <w:proofErr w:type="spellEnd"/>
      <w:r w:rsidRPr="00335E86">
        <w:rPr>
          <w:rStyle w:val="Courierforcode"/>
        </w:rPr>
        <w:t>"&gt;Last name:&lt;/label&gt;</w:t>
      </w:r>
    </w:p>
    <w:p w14:paraId="1390D948"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&lt;input type="text" name="</w:t>
      </w:r>
      <w:proofErr w:type="spellStart"/>
      <w:r w:rsidRPr="00335E86">
        <w:rPr>
          <w:rStyle w:val="Courierforcode"/>
        </w:rPr>
        <w:t>lastname</w:t>
      </w:r>
      <w:proofErr w:type="spellEnd"/>
      <w:r w:rsidRPr="00335E86">
        <w:rPr>
          <w:rStyle w:val="Courierforcode"/>
        </w:rPr>
        <w:t>" id="</w:t>
      </w:r>
      <w:proofErr w:type="spellStart"/>
      <w:r w:rsidRPr="00335E86">
        <w:rPr>
          <w:rStyle w:val="Courierforcode"/>
        </w:rPr>
        <w:t>lastname</w:t>
      </w:r>
      <w:proofErr w:type="spellEnd"/>
      <w:r w:rsidRPr="00335E86">
        <w:rPr>
          <w:rStyle w:val="Courierforcode"/>
        </w:rPr>
        <w:t>" required&gt;&lt;</w:t>
      </w:r>
      <w:proofErr w:type="spellStart"/>
      <w:r w:rsidRPr="00335E86">
        <w:rPr>
          <w:rStyle w:val="Courierforcode"/>
        </w:rPr>
        <w:t>br</w:t>
      </w:r>
      <w:proofErr w:type="spellEnd"/>
      <w:r w:rsidRPr="00335E86">
        <w:rPr>
          <w:rStyle w:val="Courierforcode"/>
        </w:rPr>
        <w:t>&gt;</w:t>
      </w:r>
    </w:p>
    <w:p w14:paraId="36EC4DFD"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&lt;label for="email"&gt;Email:&lt;/label&gt;</w:t>
      </w:r>
    </w:p>
    <w:p w14:paraId="2278AA8B"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&lt;input type="text" name="email" id="email" required&gt;&lt;</w:t>
      </w:r>
      <w:proofErr w:type="spellStart"/>
      <w:r w:rsidRPr="00335E86">
        <w:rPr>
          <w:rStyle w:val="Courierforcode"/>
        </w:rPr>
        <w:t>br</w:t>
      </w:r>
      <w:proofErr w:type="spellEnd"/>
      <w:r w:rsidRPr="00335E86">
        <w:rPr>
          <w:rStyle w:val="Courierforcode"/>
        </w:rPr>
        <w:t>&gt;</w:t>
      </w:r>
    </w:p>
    <w:p w14:paraId="0A3362DA"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&lt;label for="zip"&gt;Zip code:&lt;/label&gt;</w:t>
      </w:r>
    </w:p>
    <w:p w14:paraId="7063FC31"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&lt;input type="text" name="zip" id="zip" placeholder="Optional, but appreciated: 99999" pattern="\</w:t>
      </w:r>
      <w:proofErr w:type="gramStart"/>
      <w:r w:rsidRPr="00335E86">
        <w:rPr>
          <w:rStyle w:val="Courierforcode"/>
        </w:rPr>
        <w:t>d{</w:t>
      </w:r>
      <w:proofErr w:type="gramEnd"/>
      <w:r w:rsidRPr="00335E86">
        <w:rPr>
          <w:rStyle w:val="Courierforcode"/>
        </w:rPr>
        <w:t>5}" title="Please enter 5 digits for zip code"&gt;&lt;</w:t>
      </w:r>
      <w:proofErr w:type="spellStart"/>
      <w:r w:rsidRPr="00335E86">
        <w:rPr>
          <w:rStyle w:val="Courierforcode"/>
        </w:rPr>
        <w:t>br</w:t>
      </w:r>
      <w:proofErr w:type="spellEnd"/>
      <w:r w:rsidRPr="00335E86">
        <w:rPr>
          <w:rStyle w:val="Courierforcode"/>
        </w:rPr>
        <w:t>&gt;</w:t>
      </w:r>
    </w:p>
    <w:p w14:paraId="46CECA14" w14:textId="77777777" w:rsidR="00335E86" w:rsidRPr="00335E86" w:rsidRDefault="00335E86" w:rsidP="00335E86">
      <w:pPr>
        <w:spacing w:after="0" w:line="240" w:lineRule="auto"/>
        <w:rPr>
          <w:rStyle w:val="Courierforcode"/>
        </w:rPr>
      </w:pPr>
    </w:p>
    <w:p w14:paraId="062B38DC"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&lt;label&gt;&lt;/label&gt;</w:t>
      </w:r>
    </w:p>
    <w:p w14:paraId="4331105C"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&lt;input type="submit" name="Subscribe" value="Subscribe" id="button"&gt;</w:t>
      </w:r>
    </w:p>
    <w:p w14:paraId="4C4D7B5A" w14:textId="77777777" w:rsidR="00335E86" w:rsidRPr="00335E86" w:rsidRDefault="00335E86" w:rsidP="00335E86">
      <w:pPr>
        <w:spacing w:after="0" w:line="240" w:lineRule="auto"/>
        <w:rPr>
          <w:rStyle w:val="Courierforcode"/>
        </w:rPr>
      </w:pPr>
      <w:r w:rsidRPr="00335E86">
        <w:rPr>
          <w:rStyle w:val="Courierforcode"/>
        </w:rPr>
        <w:tab/>
      </w:r>
    </w:p>
    <w:p w14:paraId="5382150B" w14:textId="77777777" w:rsidR="00335E86" w:rsidRPr="00335E86" w:rsidRDefault="00335E86" w:rsidP="00335E86">
      <w:pPr>
        <w:spacing w:after="0" w:line="240" w:lineRule="auto"/>
        <w:rPr>
          <w:rStyle w:val="Courierforcode"/>
        </w:rPr>
      </w:pPr>
    </w:p>
    <w:p w14:paraId="406E2FAC" w14:textId="77777777" w:rsidR="00335E86" w:rsidRPr="00335E86" w:rsidRDefault="00335E86" w:rsidP="00335E86">
      <w:pPr>
        <w:spacing w:after="0" w:line="240" w:lineRule="auto"/>
        <w:rPr>
          <w:rStyle w:val="Courierforcode"/>
        </w:rPr>
      </w:pPr>
      <w:r w:rsidRPr="00335E86">
        <w:rPr>
          <w:rStyle w:val="Courierforcode"/>
        </w:rPr>
        <w:tab/>
        <w:t>&lt;/form&gt;</w:t>
      </w:r>
    </w:p>
    <w:p w14:paraId="5E27A9CE" w14:textId="77777777" w:rsidR="00335E86" w:rsidRPr="00335E86" w:rsidRDefault="00335E86" w:rsidP="00335E86">
      <w:pPr>
        <w:spacing w:after="0" w:line="240" w:lineRule="auto"/>
        <w:rPr>
          <w:rStyle w:val="Courierforcode"/>
        </w:rPr>
      </w:pPr>
      <w:r w:rsidRPr="00335E86">
        <w:rPr>
          <w:rStyle w:val="Courierforcode"/>
        </w:rPr>
        <w:t>&lt;/section&gt;</w:t>
      </w:r>
    </w:p>
    <w:p w14:paraId="32AA3940" w14:textId="77777777" w:rsidR="00335E86" w:rsidRPr="00335E86" w:rsidRDefault="00335E86" w:rsidP="00335E86">
      <w:pPr>
        <w:spacing w:after="0" w:line="240" w:lineRule="auto"/>
        <w:rPr>
          <w:rStyle w:val="Courierforcode"/>
        </w:rPr>
      </w:pPr>
    </w:p>
    <w:p w14:paraId="476317ED" w14:textId="77777777" w:rsidR="00335E86" w:rsidRPr="00335E86" w:rsidRDefault="00335E86" w:rsidP="00335E86">
      <w:pPr>
        <w:spacing w:after="0" w:line="240" w:lineRule="auto"/>
        <w:rPr>
          <w:rStyle w:val="Courierforcode"/>
        </w:rPr>
      </w:pPr>
    </w:p>
    <w:p w14:paraId="3F99CA78" w14:textId="77777777" w:rsidR="00335E86" w:rsidRPr="00335E86" w:rsidRDefault="00335E86" w:rsidP="00335E86">
      <w:pPr>
        <w:spacing w:after="0" w:line="240" w:lineRule="auto"/>
        <w:rPr>
          <w:rStyle w:val="Courierforcode"/>
        </w:rPr>
      </w:pPr>
    </w:p>
    <w:p w14:paraId="09F9429A" w14:textId="77777777" w:rsidR="00335E86" w:rsidRPr="00335E86" w:rsidRDefault="00335E86" w:rsidP="00335E86">
      <w:pPr>
        <w:spacing w:after="0" w:line="240" w:lineRule="auto"/>
        <w:rPr>
          <w:rStyle w:val="Courierforcode"/>
        </w:rPr>
      </w:pPr>
    </w:p>
    <w:p w14:paraId="3A7CBBBA" w14:textId="77777777" w:rsidR="00335E86" w:rsidRPr="00335E86" w:rsidRDefault="00335E86" w:rsidP="00335E86">
      <w:pPr>
        <w:spacing w:after="0" w:line="240" w:lineRule="auto"/>
        <w:rPr>
          <w:rStyle w:val="Courierforcode"/>
        </w:rPr>
      </w:pPr>
      <w:r w:rsidRPr="00335E86">
        <w:rPr>
          <w:rStyle w:val="Courierforcode"/>
        </w:rPr>
        <w:t>&lt;footer&gt;</w:t>
      </w:r>
      <w:r w:rsidRPr="00335E86">
        <w:rPr>
          <w:rStyle w:val="Courierforcode"/>
        </w:rPr>
        <w:tab/>
      </w:r>
    </w:p>
    <w:p w14:paraId="5E3AA7BC" w14:textId="77777777" w:rsidR="00335E86" w:rsidRPr="00335E86" w:rsidRDefault="00335E86" w:rsidP="00335E86">
      <w:pPr>
        <w:spacing w:after="0" w:line="240" w:lineRule="auto"/>
        <w:rPr>
          <w:rStyle w:val="Courierforcode"/>
        </w:rPr>
      </w:pPr>
      <w:r w:rsidRPr="00335E86">
        <w:rPr>
          <w:rStyle w:val="Courierforcode"/>
        </w:rPr>
        <w:tab/>
        <w:t xml:space="preserve">&lt;p&gt;&amp;copy; 2016 Ben </w:t>
      </w:r>
      <w:proofErr w:type="spellStart"/>
      <w:r w:rsidRPr="00335E86">
        <w:rPr>
          <w:rStyle w:val="Courierforcode"/>
        </w:rPr>
        <w:t>Murach</w:t>
      </w:r>
      <w:proofErr w:type="spellEnd"/>
      <w:r w:rsidRPr="00335E86">
        <w:rPr>
          <w:rStyle w:val="Courierforcode"/>
        </w:rPr>
        <w:t>&lt;/p&gt;</w:t>
      </w:r>
    </w:p>
    <w:p w14:paraId="0B41B6FC" w14:textId="77777777" w:rsidR="00335E86" w:rsidRPr="00335E86" w:rsidRDefault="00335E86" w:rsidP="00335E86">
      <w:pPr>
        <w:spacing w:after="0" w:line="240" w:lineRule="auto"/>
        <w:rPr>
          <w:rStyle w:val="Courierforcode"/>
        </w:rPr>
      </w:pPr>
      <w:r w:rsidRPr="00335E86">
        <w:rPr>
          <w:rStyle w:val="Courierforcode"/>
        </w:rPr>
        <w:t>&lt;/footer&gt;</w:t>
      </w:r>
      <w:r w:rsidRPr="00335E86">
        <w:rPr>
          <w:rStyle w:val="Courierforcode"/>
        </w:rPr>
        <w:tab/>
      </w:r>
    </w:p>
    <w:p w14:paraId="7315934C" w14:textId="77777777" w:rsidR="00335E86" w:rsidRPr="00335E86" w:rsidRDefault="00335E86" w:rsidP="00335E86">
      <w:pPr>
        <w:spacing w:after="0" w:line="240" w:lineRule="auto"/>
        <w:rPr>
          <w:rStyle w:val="Courierforcode"/>
        </w:rPr>
      </w:pPr>
      <w:r w:rsidRPr="00335E86">
        <w:rPr>
          <w:rStyle w:val="Courierforcode"/>
        </w:rPr>
        <w:t>&lt;/body&gt;</w:t>
      </w:r>
    </w:p>
    <w:p w14:paraId="421F7FED" w14:textId="77777777" w:rsidR="00335E86" w:rsidRDefault="00335E86" w:rsidP="00335E86">
      <w:pPr>
        <w:spacing w:after="0" w:line="240" w:lineRule="auto"/>
        <w:rPr>
          <w:rStyle w:val="Courierforcode"/>
        </w:rPr>
      </w:pPr>
      <w:r w:rsidRPr="00335E86">
        <w:rPr>
          <w:rStyle w:val="Courierforcode"/>
        </w:rPr>
        <w:t>&lt;/html&gt;</w:t>
      </w:r>
    </w:p>
    <w:p w14:paraId="13F7A0EB" w14:textId="77777777" w:rsidR="00335E86" w:rsidRDefault="00335E86">
      <w:pPr>
        <w:spacing w:after="0" w:line="240" w:lineRule="auto"/>
        <w:rPr>
          <w:rStyle w:val="Courierforcode"/>
        </w:rPr>
      </w:pPr>
      <w:r>
        <w:rPr>
          <w:rStyle w:val="Courierforcode"/>
        </w:rPr>
        <w:br w:type="page"/>
      </w:r>
    </w:p>
    <w:p w14:paraId="6AF2D017" w14:textId="2E00CBCD" w:rsidR="00335E86" w:rsidRDefault="00335E86" w:rsidP="00335E86">
      <w:pPr>
        <w:rPr>
          <w:rStyle w:val="IntenseReference"/>
        </w:rPr>
      </w:pPr>
      <w:r w:rsidRPr="00482904">
        <w:rPr>
          <w:rStyle w:val="IntenseReference"/>
        </w:rPr>
        <w:lastRenderedPageBreak/>
        <w:t xml:space="preserve">The </w:t>
      </w:r>
      <w:r>
        <w:rPr>
          <w:rStyle w:val="IntenseReference"/>
        </w:rPr>
        <w:t>CSS</w:t>
      </w:r>
      <w:r w:rsidRPr="00482904">
        <w:rPr>
          <w:rStyle w:val="IntenseReference"/>
        </w:rPr>
        <w:t xml:space="preserve"> for </w:t>
      </w:r>
      <w:r>
        <w:rPr>
          <w:rStyle w:val="IntenseReference"/>
        </w:rPr>
        <w:t>Halloween</w:t>
      </w:r>
      <w:r w:rsidRPr="00482904">
        <w:rPr>
          <w:rStyle w:val="IntenseReference"/>
        </w:rPr>
        <w:t xml:space="preserve"> </w:t>
      </w:r>
      <w:r>
        <w:rPr>
          <w:rStyle w:val="IntenseReference"/>
        </w:rPr>
        <w:t>11</w:t>
      </w:r>
    </w:p>
    <w:p w14:paraId="36491D96" w14:textId="193B619C" w:rsidR="00335E86" w:rsidRPr="00482904" w:rsidRDefault="00335E86" w:rsidP="00335E86">
      <w:pPr>
        <w:rPr>
          <w:rStyle w:val="IntenseReference"/>
        </w:rPr>
      </w:pPr>
      <w:r>
        <w:rPr>
          <w:rStyle w:val="IntenseReference"/>
        </w:rPr>
        <w:t>email.css</w:t>
      </w:r>
    </w:p>
    <w:p w14:paraId="1F435AF6" w14:textId="77777777" w:rsidR="00335E86" w:rsidRPr="00335E86" w:rsidRDefault="00335E86" w:rsidP="00335E86">
      <w:pPr>
        <w:spacing w:after="0" w:line="240" w:lineRule="auto"/>
        <w:rPr>
          <w:rStyle w:val="Courierforcode"/>
        </w:rPr>
      </w:pPr>
      <w:r w:rsidRPr="00335E86">
        <w:rPr>
          <w:rStyle w:val="Courierforcode"/>
        </w:rPr>
        <w:t>/* reset selector */</w:t>
      </w:r>
    </w:p>
    <w:p w14:paraId="76054BC2" w14:textId="77777777" w:rsidR="00335E86" w:rsidRPr="00335E86" w:rsidRDefault="00335E86" w:rsidP="00335E86">
      <w:pPr>
        <w:spacing w:after="0" w:line="240" w:lineRule="auto"/>
        <w:rPr>
          <w:rStyle w:val="Courierforcode"/>
        </w:rPr>
      </w:pPr>
    </w:p>
    <w:p w14:paraId="44383AC0" w14:textId="77777777" w:rsidR="00335E86" w:rsidRPr="00335E86" w:rsidRDefault="00335E86" w:rsidP="00335E86">
      <w:pPr>
        <w:spacing w:after="0" w:line="240" w:lineRule="auto"/>
        <w:rPr>
          <w:rStyle w:val="Courierforcode"/>
        </w:rPr>
      </w:pPr>
      <w:r w:rsidRPr="00335E86">
        <w:rPr>
          <w:rStyle w:val="Courierforcode"/>
        </w:rPr>
        <w:t>* {</w:t>
      </w:r>
    </w:p>
    <w:p w14:paraId="3C32B988" w14:textId="77777777" w:rsidR="00335E86" w:rsidRPr="00335E86" w:rsidRDefault="00335E86" w:rsidP="00335E86">
      <w:pPr>
        <w:spacing w:after="0" w:line="240" w:lineRule="auto"/>
        <w:rPr>
          <w:rStyle w:val="Courierforcode"/>
        </w:rPr>
      </w:pPr>
      <w:r w:rsidRPr="00335E86">
        <w:rPr>
          <w:rStyle w:val="Courierforcode"/>
        </w:rPr>
        <w:tab/>
        <w:t>margin: 0;</w:t>
      </w:r>
    </w:p>
    <w:p w14:paraId="010471D3" w14:textId="77777777" w:rsidR="00335E86" w:rsidRPr="00335E86" w:rsidRDefault="00335E86" w:rsidP="00335E86">
      <w:pPr>
        <w:spacing w:after="0" w:line="240" w:lineRule="auto"/>
        <w:rPr>
          <w:rStyle w:val="Courierforcode"/>
        </w:rPr>
      </w:pPr>
      <w:r w:rsidRPr="00335E86">
        <w:rPr>
          <w:rStyle w:val="Courierforcode"/>
        </w:rPr>
        <w:tab/>
        <w:t>padding: 0;</w:t>
      </w:r>
    </w:p>
    <w:p w14:paraId="228F4FD8" w14:textId="77777777" w:rsidR="00335E86" w:rsidRPr="00335E86" w:rsidRDefault="00335E86" w:rsidP="00335E86">
      <w:pPr>
        <w:spacing w:after="0" w:line="240" w:lineRule="auto"/>
        <w:rPr>
          <w:rStyle w:val="Courierforcode"/>
        </w:rPr>
      </w:pPr>
      <w:r w:rsidRPr="00335E86">
        <w:rPr>
          <w:rStyle w:val="Courierforcode"/>
        </w:rPr>
        <w:t>}</w:t>
      </w:r>
    </w:p>
    <w:p w14:paraId="6EF6E10B" w14:textId="77777777" w:rsidR="00335E86" w:rsidRPr="00335E86" w:rsidRDefault="00335E86" w:rsidP="00335E86">
      <w:pPr>
        <w:spacing w:after="0" w:line="240" w:lineRule="auto"/>
        <w:rPr>
          <w:rStyle w:val="Courierforcode"/>
        </w:rPr>
      </w:pPr>
      <w:r w:rsidRPr="00335E86">
        <w:rPr>
          <w:rStyle w:val="Courierforcode"/>
        </w:rPr>
        <w:t>/* style for background behind body */</w:t>
      </w:r>
    </w:p>
    <w:p w14:paraId="10244498" w14:textId="77777777" w:rsidR="00335E86" w:rsidRPr="00335E86" w:rsidRDefault="00335E86" w:rsidP="00335E86">
      <w:pPr>
        <w:spacing w:after="0" w:line="240" w:lineRule="auto"/>
        <w:rPr>
          <w:rStyle w:val="Courierforcode"/>
        </w:rPr>
      </w:pPr>
    </w:p>
    <w:p w14:paraId="5A683224" w14:textId="77777777" w:rsidR="00335E86" w:rsidRPr="00335E86" w:rsidRDefault="00335E86" w:rsidP="00335E86">
      <w:pPr>
        <w:spacing w:after="0" w:line="240" w:lineRule="auto"/>
        <w:rPr>
          <w:rStyle w:val="Courierforcode"/>
        </w:rPr>
      </w:pPr>
      <w:r w:rsidRPr="00335E86">
        <w:rPr>
          <w:rStyle w:val="Courierforcode"/>
        </w:rPr>
        <w:t>html {</w:t>
      </w:r>
    </w:p>
    <w:p w14:paraId="6A586E62" w14:textId="77777777" w:rsidR="00335E86" w:rsidRPr="00335E86" w:rsidRDefault="00335E86" w:rsidP="00335E86">
      <w:pPr>
        <w:spacing w:after="0" w:line="240" w:lineRule="auto"/>
        <w:rPr>
          <w:rStyle w:val="Courierforcode"/>
        </w:rPr>
      </w:pPr>
      <w:r w:rsidRPr="00335E86">
        <w:rPr>
          <w:rStyle w:val="Courierforcode"/>
        </w:rPr>
        <w:tab/>
        <w:t xml:space="preserve">background-image: </w:t>
      </w:r>
      <w:proofErr w:type="spellStart"/>
      <w:r w:rsidRPr="00335E86">
        <w:rPr>
          <w:rStyle w:val="Courierforcode"/>
        </w:rPr>
        <w:t>url</w:t>
      </w:r>
      <w:proofErr w:type="spellEnd"/>
      <w:r w:rsidRPr="00335E86">
        <w:rPr>
          <w:rStyle w:val="Courierforcode"/>
        </w:rPr>
        <w:t>("../images/bats.gif")</w:t>
      </w:r>
    </w:p>
    <w:p w14:paraId="5D8FA79A" w14:textId="77777777" w:rsidR="00335E86" w:rsidRPr="00335E86" w:rsidRDefault="00335E86" w:rsidP="00335E86">
      <w:pPr>
        <w:spacing w:after="0" w:line="240" w:lineRule="auto"/>
        <w:rPr>
          <w:rStyle w:val="Courierforcode"/>
        </w:rPr>
      </w:pPr>
      <w:r w:rsidRPr="00335E86">
        <w:rPr>
          <w:rStyle w:val="Courierforcode"/>
        </w:rPr>
        <w:t>}</w:t>
      </w:r>
    </w:p>
    <w:p w14:paraId="6B1D9E67" w14:textId="77777777" w:rsidR="00335E86" w:rsidRPr="00335E86" w:rsidRDefault="00335E86" w:rsidP="00335E86">
      <w:pPr>
        <w:spacing w:after="0" w:line="240" w:lineRule="auto"/>
        <w:rPr>
          <w:rStyle w:val="Courierforcode"/>
        </w:rPr>
      </w:pPr>
    </w:p>
    <w:p w14:paraId="6A52BEFD" w14:textId="77777777" w:rsidR="00335E86" w:rsidRPr="00335E86" w:rsidRDefault="00335E86" w:rsidP="00335E86">
      <w:pPr>
        <w:spacing w:after="0" w:line="240" w:lineRule="auto"/>
        <w:rPr>
          <w:rStyle w:val="Courierforcode"/>
        </w:rPr>
      </w:pPr>
      <w:r w:rsidRPr="00335E86">
        <w:rPr>
          <w:rStyle w:val="Courierforcode"/>
        </w:rPr>
        <w:t>/* the styles for the elements */</w:t>
      </w:r>
    </w:p>
    <w:p w14:paraId="0375ED92" w14:textId="77777777" w:rsidR="00335E86" w:rsidRPr="00335E86" w:rsidRDefault="00335E86" w:rsidP="00335E86">
      <w:pPr>
        <w:spacing w:after="0" w:line="240" w:lineRule="auto"/>
        <w:rPr>
          <w:rStyle w:val="Courierforcode"/>
        </w:rPr>
      </w:pPr>
    </w:p>
    <w:p w14:paraId="5E279E9A" w14:textId="77777777" w:rsidR="00335E86" w:rsidRPr="00335E86" w:rsidRDefault="00335E86" w:rsidP="00335E86">
      <w:pPr>
        <w:spacing w:after="0" w:line="240" w:lineRule="auto"/>
        <w:rPr>
          <w:rStyle w:val="Courierforcode"/>
        </w:rPr>
      </w:pPr>
      <w:r w:rsidRPr="00335E86">
        <w:rPr>
          <w:rStyle w:val="Courierforcode"/>
        </w:rPr>
        <w:t>body {</w:t>
      </w:r>
    </w:p>
    <w:p w14:paraId="30FC6C5D" w14:textId="77777777" w:rsidR="00335E86" w:rsidRPr="00335E86" w:rsidRDefault="00335E86" w:rsidP="00335E86">
      <w:pPr>
        <w:spacing w:after="0" w:line="240" w:lineRule="auto"/>
        <w:rPr>
          <w:rStyle w:val="Courierforcode"/>
        </w:rPr>
      </w:pPr>
      <w:r w:rsidRPr="00335E86">
        <w:rPr>
          <w:rStyle w:val="Courierforcode"/>
        </w:rPr>
        <w:tab/>
        <w:t>font-family: Arial, Helvetica, sans-serif;</w:t>
      </w:r>
    </w:p>
    <w:p w14:paraId="5ED5ED45" w14:textId="77777777" w:rsidR="00335E86" w:rsidRPr="00335E86" w:rsidRDefault="00335E86" w:rsidP="00335E86">
      <w:pPr>
        <w:spacing w:after="0" w:line="240" w:lineRule="auto"/>
        <w:rPr>
          <w:rStyle w:val="Courierforcode"/>
        </w:rPr>
      </w:pPr>
      <w:r w:rsidRPr="00335E86">
        <w:rPr>
          <w:rStyle w:val="Courierforcode"/>
        </w:rPr>
        <w:t xml:space="preserve">    font-size: 100%;</w:t>
      </w:r>
    </w:p>
    <w:p w14:paraId="4FFC66D4" w14:textId="77777777" w:rsidR="00335E86" w:rsidRPr="00335E86" w:rsidRDefault="00335E86" w:rsidP="00335E86">
      <w:pPr>
        <w:spacing w:after="0" w:line="240" w:lineRule="auto"/>
        <w:rPr>
          <w:rStyle w:val="Courierforcode"/>
        </w:rPr>
      </w:pPr>
      <w:r w:rsidRPr="00335E86">
        <w:rPr>
          <w:rStyle w:val="Courierforcode"/>
        </w:rPr>
        <w:tab/>
        <w:t>width: 800px;</w:t>
      </w:r>
    </w:p>
    <w:p w14:paraId="2101A909" w14:textId="77777777" w:rsidR="00335E86" w:rsidRPr="00335E86" w:rsidRDefault="00335E86" w:rsidP="00335E86">
      <w:pPr>
        <w:spacing w:after="0" w:line="240" w:lineRule="auto"/>
        <w:rPr>
          <w:rStyle w:val="Courierforcode"/>
        </w:rPr>
      </w:pPr>
      <w:r w:rsidRPr="00335E86">
        <w:rPr>
          <w:rStyle w:val="Courierforcode"/>
        </w:rPr>
        <w:tab/>
        <w:t>background-color: white;</w:t>
      </w:r>
    </w:p>
    <w:p w14:paraId="57BE85D3" w14:textId="77777777" w:rsidR="00335E86" w:rsidRPr="00335E86" w:rsidRDefault="00335E86" w:rsidP="00335E86">
      <w:pPr>
        <w:spacing w:after="0" w:line="240" w:lineRule="auto"/>
        <w:rPr>
          <w:rStyle w:val="Courierforcode"/>
        </w:rPr>
      </w:pPr>
      <w:r w:rsidRPr="00335E86">
        <w:rPr>
          <w:rStyle w:val="Courierforcode"/>
        </w:rPr>
        <w:tab/>
        <w:t>margin: 1em auto;</w:t>
      </w:r>
    </w:p>
    <w:p w14:paraId="4320DB66" w14:textId="77777777" w:rsidR="00335E86" w:rsidRPr="00335E86" w:rsidRDefault="00335E86" w:rsidP="00335E86">
      <w:pPr>
        <w:spacing w:after="0" w:line="240" w:lineRule="auto"/>
        <w:rPr>
          <w:rStyle w:val="Courierforcode"/>
        </w:rPr>
      </w:pPr>
      <w:r w:rsidRPr="00335E86">
        <w:rPr>
          <w:rStyle w:val="Courierforcode"/>
        </w:rPr>
        <w:tab/>
        <w:t>border: 3px solid black;</w:t>
      </w:r>
    </w:p>
    <w:p w14:paraId="5E8DB989" w14:textId="77777777" w:rsidR="00335E86" w:rsidRPr="00335E86" w:rsidRDefault="00335E86" w:rsidP="00335E86">
      <w:pPr>
        <w:spacing w:after="0" w:line="240" w:lineRule="auto"/>
        <w:rPr>
          <w:rStyle w:val="Courierforcode"/>
        </w:rPr>
      </w:pPr>
      <w:r w:rsidRPr="00335E86">
        <w:rPr>
          <w:rStyle w:val="Courierforcode"/>
        </w:rPr>
        <w:tab/>
        <w:t xml:space="preserve">box-shadow: 10px </w:t>
      </w:r>
      <w:proofErr w:type="spellStart"/>
      <w:r w:rsidRPr="00335E86">
        <w:rPr>
          <w:rStyle w:val="Courierforcode"/>
        </w:rPr>
        <w:t>10px</w:t>
      </w:r>
      <w:proofErr w:type="spellEnd"/>
      <w:r w:rsidRPr="00335E86">
        <w:rPr>
          <w:rStyle w:val="Courierforcode"/>
        </w:rPr>
        <w:t xml:space="preserve"> 15px black;</w:t>
      </w:r>
    </w:p>
    <w:p w14:paraId="7E13A2AB" w14:textId="77777777" w:rsidR="00335E86" w:rsidRPr="00335E86" w:rsidRDefault="00335E86" w:rsidP="00335E86">
      <w:pPr>
        <w:spacing w:after="0" w:line="240" w:lineRule="auto"/>
        <w:rPr>
          <w:rStyle w:val="Courierforcode"/>
        </w:rPr>
      </w:pPr>
      <w:r w:rsidRPr="00335E86">
        <w:rPr>
          <w:rStyle w:val="Courierforcode"/>
        </w:rPr>
        <w:t>}</w:t>
      </w:r>
    </w:p>
    <w:p w14:paraId="52547B85" w14:textId="77777777" w:rsidR="00335E86" w:rsidRPr="00335E86" w:rsidRDefault="00335E86" w:rsidP="00335E86">
      <w:pPr>
        <w:spacing w:after="0" w:line="240" w:lineRule="auto"/>
        <w:rPr>
          <w:rStyle w:val="Courierforcode"/>
        </w:rPr>
      </w:pPr>
    </w:p>
    <w:p w14:paraId="0E1391D5" w14:textId="77777777" w:rsidR="00335E86" w:rsidRPr="00335E86" w:rsidRDefault="00335E86" w:rsidP="00335E86">
      <w:pPr>
        <w:spacing w:after="0" w:line="240" w:lineRule="auto"/>
        <w:rPr>
          <w:rStyle w:val="Courierforcode"/>
        </w:rPr>
      </w:pPr>
      <w:r w:rsidRPr="00335E86">
        <w:rPr>
          <w:rStyle w:val="Courierforcode"/>
        </w:rPr>
        <w:t>/* the styles for the header */</w:t>
      </w:r>
    </w:p>
    <w:p w14:paraId="1FCE5D2A" w14:textId="77777777" w:rsidR="00335E86" w:rsidRPr="00335E86" w:rsidRDefault="00335E86" w:rsidP="00335E86">
      <w:pPr>
        <w:spacing w:after="0" w:line="240" w:lineRule="auto"/>
        <w:rPr>
          <w:rStyle w:val="Courierforcode"/>
        </w:rPr>
      </w:pPr>
      <w:r w:rsidRPr="00335E86">
        <w:rPr>
          <w:rStyle w:val="Courierforcode"/>
        </w:rPr>
        <w:t xml:space="preserve">header </w:t>
      </w:r>
      <w:proofErr w:type="spellStart"/>
      <w:r w:rsidRPr="00335E86">
        <w:rPr>
          <w:rStyle w:val="Courierforcode"/>
        </w:rPr>
        <w:t>img</w:t>
      </w:r>
      <w:proofErr w:type="spellEnd"/>
      <w:r w:rsidRPr="00335E86">
        <w:rPr>
          <w:rStyle w:val="Courierforcode"/>
        </w:rPr>
        <w:t xml:space="preserve"> {</w:t>
      </w:r>
    </w:p>
    <w:p w14:paraId="4AD8E45B" w14:textId="77777777" w:rsidR="00335E86" w:rsidRPr="00335E86" w:rsidRDefault="00335E86" w:rsidP="00335E86">
      <w:pPr>
        <w:spacing w:after="0" w:line="240" w:lineRule="auto"/>
        <w:rPr>
          <w:rStyle w:val="Courierforcode"/>
        </w:rPr>
      </w:pPr>
      <w:r w:rsidRPr="00335E86">
        <w:rPr>
          <w:rStyle w:val="Courierforcode"/>
        </w:rPr>
        <w:tab/>
        <w:t>float: left;</w:t>
      </w:r>
    </w:p>
    <w:p w14:paraId="7DBD5790" w14:textId="77777777" w:rsidR="00335E86" w:rsidRPr="00335E86" w:rsidRDefault="00335E86" w:rsidP="00335E86">
      <w:pPr>
        <w:spacing w:after="0" w:line="240" w:lineRule="auto"/>
        <w:rPr>
          <w:rStyle w:val="Courierforcode"/>
        </w:rPr>
      </w:pPr>
      <w:r w:rsidRPr="00335E86">
        <w:rPr>
          <w:rStyle w:val="Courierforcode"/>
        </w:rPr>
        <w:t>}</w:t>
      </w:r>
    </w:p>
    <w:p w14:paraId="63D52DB7" w14:textId="77777777" w:rsidR="00335E86" w:rsidRPr="00335E86" w:rsidRDefault="00335E86" w:rsidP="00335E86">
      <w:pPr>
        <w:spacing w:after="0" w:line="240" w:lineRule="auto"/>
        <w:rPr>
          <w:rStyle w:val="Courierforcode"/>
        </w:rPr>
      </w:pPr>
      <w:r w:rsidRPr="00335E86">
        <w:rPr>
          <w:rStyle w:val="Courierforcode"/>
        </w:rPr>
        <w:t>header h2 {</w:t>
      </w:r>
    </w:p>
    <w:p w14:paraId="0447AFCF" w14:textId="77777777" w:rsidR="00335E86" w:rsidRPr="00335E86" w:rsidRDefault="00335E86" w:rsidP="00335E86">
      <w:pPr>
        <w:spacing w:after="0" w:line="240" w:lineRule="auto"/>
        <w:rPr>
          <w:rStyle w:val="Courierforcode"/>
        </w:rPr>
      </w:pPr>
      <w:r w:rsidRPr="00335E86">
        <w:rPr>
          <w:rStyle w:val="Courierforcode"/>
        </w:rPr>
        <w:tab/>
        <w:t>font-size: 230%;</w:t>
      </w:r>
    </w:p>
    <w:p w14:paraId="4D304202" w14:textId="77777777" w:rsidR="00335E86" w:rsidRPr="00335E86" w:rsidRDefault="00335E86" w:rsidP="00335E86">
      <w:pPr>
        <w:spacing w:after="0" w:line="240" w:lineRule="auto"/>
        <w:rPr>
          <w:rStyle w:val="Courierforcode"/>
        </w:rPr>
      </w:pPr>
      <w:r w:rsidRPr="00335E86">
        <w:rPr>
          <w:rStyle w:val="Courierforcode"/>
        </w:rPr>
        <w:tab/>
        <w:t>text-indent: 25px;</w:t>
      </w:r>
    </w:p>
    <w:p w14:paraId="4F612E34" w14:textId="77777777" w:rsidR="00335E86" w:rsidRPr="00335E86" w:rsidRDefault="00335E86" w:rsidP="00335E86">
      <w:pPr>
        <w:spacing w:after="0" w:line="240" w:lineRule="auto"/>
        <w:rPr>
          <w:rStyle w:val="Courierforcode"/>
        </w:rPr>
      </w:pPr>
      <w:r w:rsidRPr="00335E86">
        <w:rPr>
          <w:rStyle w:val="Courierforcode"/>
        </w:rPr>
        <w:t>}</w:t>
      </w:r>
    </w:p>
    <w:p w14:paraId="5E3654CF" w14:textId="77777777" w:rsidR="00335E86" w:rsidRPr="00335E86" w:rsidRDefault="00335E86" w:rsidP="00335E86">
      <w:pPr>
        <w:spacing w:after="0" w:line="240" w:lineRule="auto"/>
        <w:rPr>
          <w:rStyle w:val="Courierforcode"/>
        </w:rPr>
      </w:pPr>
      <w:r w:rsidRPr="00335E86">
        <w:rPr>
          <w:rStyle w:val="Courierforcode"/>
        </w:rPr>
        <w:t>header h3 {</w:t>
      </w:r>
    </w:p>
    <w:p w14:paraId="656073D2" w14:textId="77777777" w:rsidR="00335E86" w:rsidRPr="00335E86" w:rsidRDefault="00335E86" w:rsidP="00335E86">
      <w:pPr>
        <w:spacing w:after="0" w:line="240" w:lineRule="auto"/>
        <w:rPr>
          <w:rStyle w:val="Courierforcode"/>
        </w:rPr>
      </w:pPr>
      <w:r w:rsidRPr="00335E86">
        <w:rPr>
          <w:rStyle w:val="Courierforcode"/>
        </w:rPr>
        <w:tab/>
        <w:t>font-size: 120%;</w:t>
      </w:r>
    </w:p>
    <w:p w14:paraId="40482B56" w14:textId="77777777" w:rsidR="00335E86" w:rsidRPr="00335E86" w:rsidRDefault="00335E86" w:rsidP="00335E86">
      <w:pPr>
        <w:spacing w:after="0" w:line="240" w:lineRule="auto"/>
        <w:rPr>
          <w:rStyle w:val="Courierforcode"/>
        </w:rPr>
      </w:pPr>
      <w:r w:rsidRPr="00335E86">
        <w:rPr>
          <w:rStyle w:val="Courierforcode"/>
        </w:rPr>
        <w:tab/>
        <w:t>text-indent: 25px;</w:t>
      </w:r>
    </w:p>
    <w:p w14:paraId="2BB3593C" w14:textId="77777777" w:rsidR="00335E86" w:rsidRPr="00335E86" w:rsidRDefault="00335E86" w:rsidP="00335E86">
      <w:pPr>
        <w:spacing w:after="0" w:line="240" w:lineRule="auto"/>
        <w:rPr>
          <w:rStyle w:val="Courierforcode"/>
        </w:rPr>
      </w:pPr>
      <w:r w:rsidRPr="00335E86">
        <w:rPr>
          <w:rStyle w:val="Courierforcode"/>
        </w:rPr>
        <w:t>}</w:t>
      </w:r>
    </w:p>
    <w:p w14:paraId="1A732838" w14:textId="77777777" w:rsidR="00335E86" w:rsidRPr="00335E86" w:rsidRDefault="00335E86" w:rsidP="00335E86">
      <w:pPr>
        <w:spacing w:after="0" w:line="240" w:lineRule="auto"/>
        <w:rPr>
          <w:rStyle w:val="Courierforcode"/>
        </w:rPr>
      </w:pPr>
      <w:r w:rsidRPr="00335E86">
        <w:rPr>
          <w:rStyle w:val="Courierforcode"/>
        </w:rPr>
        <w:t>header {padding: 1em;</w:t>
      </w:r>
    </w:p>
    <w:p w14:paraId="4EDAA284" w14:textId="77777777" w:rsidR="00335E86" w:rsidRPr="00335E86" w:rsidRDefault="00335E86" w:rsidP="00335E86">
      <w:pPr>
        <w:spacing w:after="0" w:line="240" w:lineRule="auto"/>
        <w:rPr>
          <w:rStyle w:val="Courierforcode"/>
        </w:rPr>
      </w:pPr>
      <w:r w:rsidRPr="00335E86">
        <w:rPr>
          <w:rStyle w:val="Courierforcode"/>
        </w:rPr>
        <w:tab/>
        <w:t>border-bottom: 3px solid black;</w:t>
      </w:r>
    </w:p>
    <w:p w14:paraId="3499884E" w14:textId="77777777" w:rsidR="00335E86" w:rsidRPr="00335E86" w:rsidRDefault="00335E86" w:rsidP="00335E86">
      <w:pPr>
        <w:spacing w:after="0" w:line="240" w:lineRule="auto"/>
        <w:rPr>
          <w:rStyle w:val="Courierforcode"/>
        </w:rPr>
      </w:pPr>
      <w:r w:rsidRPr="00335E86">
        <w:rPr>
          <w:rStyle w:val="Courierforcode"/>
        </w:rPr>
        <w:tab/>
        <w:t>background-image: linear-</w:t>
      </w:r>
      <w:proofErr w:type="gramStart"/>
      <w:r w:rsidRPr="00335E86">
        <w:rPr>
          <w:rStyle w:val="Courierforcode"/>
        </w:rPr>
        <w:t>gradient(</w:t>
      </w:r>
      <w:proofErr w:type="gramEnd"/>
      <w:r w:rsidRPr="00335E86">
        <w:rPr>
          <w:rStyle w:val="Courierforcode"/>
        </w:rPr>
        <w:t>45deg, #</w:t>
      </w:r>
      <w:proofErr w:type="spellStart"/>
      <w:r w:rsidRPr="00335E86">
        <w:rPr>
          <w:rStyle w:val="Courierforcode"/>
        </w:rPr>
        <w:t>ffffff</w:t>
      </w:r>
      <w:proofErr w:type="spellEnd"/>
      <w:r w:rsidRPr="00335E86">
        <w:rPr>
          <w:rStyle w:val="Courierforcode"/>
        </w:rPr>
        <w:t xml:space="preserve"> 0%, #FF8033 75%, #000000 100%);</w:t>
      </w:r>
    </w:p>
    <w:p w14:paraId="010EF6D3" w14:textId="77777777" w:rsidR="00335E86" w:rsidRPr="00335E86" w:rsidRDefault="00335E86" w:rsidP="00335E86">
      <w:pPr>
        <w:spacing w:after="0" w:line="240" w:lineRule="auto"/>
        <w:rPr>
          <w:rStyle w:val="Courierforcode"/>
        </w:rPr>
      </w:pPr>
      <w:r w:rsidRPr="00335E86">
        <w:rPr>
          <w:rStyle w:val="Courierforcode"/>
        </w:rPr>
        <w:tab/>
        <w:t>background-image: -</w:t>
      </w:r>
      <w:proofErr w:type="spellStart"/>
      <w:r w:rsidRPr="00335E86">
        <w:rPr>
          <w:rStyle w:val="Courierforcode"/>
        </w:rPr>
        <w:t>webkit</w:t>
      </w:r>
      <w:proofErr w:type="spellEnd"/>
      <w:r w:rsidRPr="00335E86">
        <w:rPr>
          <w:rStyle w:val="Courierforcode"/>
        </w:rPr>
        <w:t>-linear-</w:t>
      </w:r>
      <w:proofErr w:type="gramStart"/>
      <w:r w:rsidRPr="00335E86">
        <w:rPr>
          <w:rStyle w:val="Courierforcode"/>
        </w:rPr>
        <w:t>gradient(</w:t>
      </w:r>
      <w:proofErr w:type="gramEnd"/>
      <w:r w:rsidRPr="00335E86">
        <w:rPr>
          <w:rStyle w:val="Courierforcode"/>
        </w:rPr>
        <w:t>45deg, #</w:t>
      </w:r>
      <w:proofErr w:type="spellStart"/>
      <w:r w:rsidRPr="00335E86">
        <w:rPr>
          <w:rStyle w:val="Courierforcode"/>
        </w:rPr>
        <w:t>ffffff</w:t>
      </w:r>
      <w:proofErr w:type="spellEnd"/>
      <w:r w:rsidRPr="00335E86">
        <w:rPr>
          <w:rStyle w:val="Courierforcode"/>
        </w:rPr>
        <w:t xml:space="preserve"> 0%, #FF8033 75%, #000000 100%);</w:t>
      </w:r>
    </w:p>
    <w:p w14:paraId="361FB201" w14:textId="77777777" w:rsidR="00335E86" w:rsidRPr="00335E86" w:rsidRDefault="00335E86" w:rsidP="00335E86">
      <w:pPr>
        <w:spacing w:after="0" w:line="240" w:lineRule="auto"/>
        <w:rPr>
          <w:rStyle w:val="Courierforcode"/>
        </w:rPr>
      </w:pPr>
      <w:r w:rsidRPr="00335E86">
        <w:rPr>
          <w:rStyle w:val="Courierforcode"/>
        </w:rPr>
        <w:tab/>
        <w:t>background-image: -</w:t>
      </w:r>
      <w:proofErr w:type="spellStart"/>
      <w:r w:rsidRPr="00335E86">
        <w:rPr>
          <w:rStyle w:val="Courierforcode"/>
        </w:rPr>
        <w:t>moz</w:t>
      </w:r>
      <w:proofErr w:type="spellEnd"/>
      <w:r w:rsidRPr="00335E86">
        <w:rPr>
          <w:rStyle w:val="Courierforcode"/>
        </w:rPr>
        <w:t>-linear-</w:t>
      </w:r>
      <w:proofErr w:type="gramStart"/>
      <w:r w:rsidRPr="00335E86">
        <w:rPr>
          <w:rStyle w:val="Courierforcode"/>
        </w:rPr>
        <w:t>gradient(</w:t>
      </w:r>
      <w:proofErr w:type="gramEnd"/>
      <w:r w:rsidRPr="00335E86">
        <w:rPr>
          <w:rStyle w:val="Courierforcode"/>
        </w:rPr>
        <w:t>45deg, #</w:t>
      </w:r>
      <w:proofErr w:type="spellStart"/>
      <w:r w:rsidRPr="00335E86">
        <w:rPr>
          <w:rStyle w:val="Courierforcode"/>
        </w:rPr>
        <w:t>ffffff</w:t>
      </w:r>
      <w:proofErr w:type="spellEnd"/>
      <w:r w:rsidRPr="00335E86">
        <w:rPr>
          <w:rStyle w:val="Courierforcode"/>
        </w:rPr>
        <w:t xml:space="preserve"> 0%, #FF8033 75%, #000000 100%);</w:t>
      </w:r>
    </w:p>
    <w:p w14:paraId="78FC906D" w14:textId="77777777" w:rsidR="00335E86" w:rsidRPr="00335E86" w:rsidRDefault="00335E86" w:rsidP="00335E86">
      <w:pPr>
        <w:spacing w:after="0" w:line="240" w:lineRule="auto"/>
        <w:rPr>
          <w:rStyle w:val="Courierforcode"/>
        </w:rPr>
      </w:pPr>
      <w:r w:rsidRPr="00335E86">
        <w:rPr>
          <w:rStyle w:val="Courierforcode"/>
        </w:rPr>
        <w:tab/>
        <w:t>background-image: -o-linear-</w:t>
      </w:r>
      <w:proofErr w:type="gramStart"/>
      <w:r w:rsidRPr="00335E86">
        <w:rPr>
          <w:rStyle w:val="Courierforcode"/>
        </w:rPr>
        <w:t>gradient(</w:t>
      </w:r>
      <w:proofErr w:type="gramEnd"/>
      <w:r w:rsidRPr="00335E86">
        <w:rPr>
          <w:rStyle w:val="Courierforcode"/>
        </w:rPr>
        <w:t>45deg, #</w:t>
      </w:r>
      <w:proofErr w:type="spellStart"/>
      <w:r w:rsidRPr="00335E86">
        <w:rPr>
          <w:rStyle w:val="Courierforcode"/>
        </w:rPr>
        <w:t>ffffff</w:t>
      </w:r>
      <w:proofErr w:type="spellEnd"/>
      <w:r w:rsidRPr="00335E86">
        <w:rPr>
          <w:rStyle w:val="Courierforcode"/>
        </w:rPr>
        <w:t xml:space="preserve"> 0%, #FF8033 75%, #000000 100%);</w:t>
      </w:r>
    </w:p>
    <w:p w14:paraId="0C3D9685" w14:textId="77777777" w:rsidR="00335E86" w:rsidRPr="00335E86" w:rsidRDefault="00335E86" w:rsidP="00335E86">
      <w:pPr>
        <w:spacing w:after="0" w:line="240" w:lineRule="auto"/>
        <w:rPr>
          <w:rStyle w:val="Courierforcode"/>
        </w:rPr>
      </w:pPr>
      <w:r w:rsidRPr="00335E86">
        <w:rPr>
          <w:rStyle w:val="Courierforcode"/>
        </w:rPr>
        <w:t>}</w:t>
      </w:r>
    </w:p>
    <w:p w14:paraId="31C4159A" w14:textId="77777777" w:rsidR="00335E86" w:rsidRPr="00335E86" w:rsidRDefault="00335E86" w:rsidP="00335E86">
      <w:pPr>
        <w:spacing w:after="0" w:line="240" w:lineRule="auto"/>
        <w:rPr>
          <w:rStyle w:val="Courierforcode"/>
        </w:rPr>
      </w:pPr>
    </w:p>
    <w:p w14:paraId="4A7D9202" w14:textId="77777777" w:rsidR="00335E86" w:rsidRPr="00335E86" w:rsidRDefault="00335E86" w:rsidP="00335E86">
      <w:pPr>
        <w:spacing w:after="0" w:line="240" w:lineRule="auto"/>
        <w:rPr>
          <w:rStyle w:val="Courierforcode"/>
        </w:rPr>
      </w:pPr>
      <w:r w:rsidRPr="00335E86">
        <w:rPr>
          <w:rStyle w:val="Courierforcode"/>
        </w:rPr>
        <w:lastRenderedPageBreak/>
        <w:t>/* Styles for the navigation menus */</w:t>
      </w:r>
    </w:p>
    <w:p w14:paraId="4E572121" w14:textId="77777777" w:rsidR="00335E86" w:rsidRPr="00335E86" w:rsidRDefault="00335E86" w:rsidP="00335E86">
      <w:pPr>
        <w:spacing w:after="0" w:line="240" w:lineRule="auto"/>
        <w:rPr>
          <w:rStyle w:val="Courierforcode"/>
        </w:rPr>
      </w:pPr>
      <w:r w:rsidRPr="00335E86">
        <w:rPr>
          <w:rStyle w:val="Courierforcode"/>
        </w:rPr>
        <w:t xml:space="preserve">/* the styles for the </w:t>
      </w:r>
      <w:proofErr w:type="spellStart"/>
      <w:r w:rsidRPr="00335E86">
        <w:rPr>
          <w:rStyle w:val="Courierforcode"/>
        </w:rPr>
        <w:t>nav_menu</w:t>
      </w:r>
      <w:proofErr w:type="spellEnd"/>
      <w:r w:rsidRPr="00335E86">
        <w:rPr>
          <w:rStyle w:val="Courierforcode"/>
        </w:rPr>
        <w:t xml:space="preserve"> class */</w:t>
      </w:r>
    </w:p>
    <w:p w14:paraId="7F9ED6FC" w14:textId="77777777" w:rsidR="00335E86" w:rsidRPr="00335E86" w:rsidRDefault="00335E86" w:rsidP="00335E86">
      <w:pPr>
        <w:spacing w:after="0" w:line="240" w:lineRule="auto"/>
        <w:rPr>
          <w:rStyle w:val="Courierforcode"/>
        </w:rPr>
      </w:pPr>
    </w:p>
    <w:p w14:paraId="0BAA8640"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w:t>
      </w:r>
    </w:p>
    <w:p w14:paraId="27ECECBD" w14:textId="77777777" w:rsidR="00335E86" w:rsidRPr="00335E86" w:rsidRDefault="00335E86" w:rsidP="00335E86">
      <w:pPr>
        <w:spacing w:after="0" w:line="240" w:lineRule="auto"/>
        <w:rPr>
          <w:rStyle w:val="Courierforcode"/>
        </w:rPr>
      </w:pPr>
      <w:r w:rsidRPr="00335E86">
        <w:rPr>
          <w:rStyle w:val="Courierforcode"/>
        </w:rPr>
        <w:tab/>
        <w:t>margin: 0;</w:t>
      </w:r>
    </w:p>
    <w:p w14:paraId="4742DDEF" w14:textId="77777777" w:rsidR="00335E86" w:rsidRPr="00335E86" w:rsidRDefault="00335E86" w:rsidP="00335E86">
      <w:pPr>
        <w:spacing w:after="0" w:line="240" w:lineRule="auto"/>
        <w:rPr>
          <w:rStyle w:val="Courierforcode"/>
        </w:rPr>
      </w:pPr>
      <w:r w:rsidRPr="00335E86">
        <w:rPr>
          <w:rStyle w:val="Courierforcode"/>
        </w:rPr>
        <w:tab/>
        <w:t>padding: 0;</w:t>
      </w:r>
    </w:p>
    <w:p w14:paraId="6B48FA68" w14:textId="77777777" w:rsidR="00335E86" w:rsidRPr="00335E86" w:rsidRDefault="00335E86" w:rsidP="00335E86">
      <w:pPr>
        <w:spacing w:after="0" w:line="240" w:lineRule="auto"/>
        <w:rPr>
          <w:rStyle w:val="Courierforcode"/>
        </w:rPr>
      </w:pPr>
      <w:r w:rsidRPr="00335E86">
        <w:rPr>
          <w:rStyle w:val="Courierforcode"/>
        </w:rPr>
        <w:tab/>
        <w:t>list-style-type: none;</w:t>
      </w:r>
    </w:p>
    <w:p w14:paraId="69BB46CA" w14:textId="77777777" w:rsidR="00335E86" w:rsidRPr="00335E86" w:rsidRDefault="00335E86" w:rsidP="00335E86">
      <w:pPr>
        <w:spacing w:after="0" w:line="240" w:lineRule="auto"/>
        <w:rPr>
          <w:rStyle w:val="Courierforcode"/>
        </w:rPr>
      </w:pPr>
      <w:r w:rsidRPr="00335E86">
        <w:rPr>
          <w:rStyle w:val="Courierforcode"/>
        </w:rPr>
        <w:tab/>
        <w:t>position: relative;</w:t>
      </w:r>
    </w:p>
    <w:p w14:paraId="50979982" w14:textId="77777777" w:rsidR="00335E86" w:rsidRPr="00335E86" w:rsidRDefault="00335E86" w:rsidP="00335E86">
      <w:pPr>
        <w:spacing w:after="0" w:line="240" w:lineRule="auto"/>
        <w:rPr>
          <w:rStyle w:val="Courierforcode"/>
        </w:rPr>
      </w:pPr>
      <w:r w:rsidRPr="00335E86">
        <w:rPr>
          <w:rStyle w:val="Courierforcode"/>
        </w:rPr>
        <w:t>}</w:t>
      </w:r>
    </w:p>
    <w:p w14:paraId="62E9002B" w14:textId="77777777" w:rsidR="00335E86" w:rsidRPr="00335E86" w:rsidRDefault="00335E86" w:rsidP="00335E86">
      <w:pPr>
        <w:spacing w:after="0" w:line="240" w:lineRule="auto"/>
        <w:rPr>
          <w:rStyle w:val="Courierforcode"/>
        </w:rPr>
      </w:pPr>
    </w:p>
    <w:p w14:paraId="1FB859B3"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li {</w:t>
      </w:r>
    </w:p>
    <w:p w14:paraId="7E55E6F7" w14:textId="77777777" w:rsidR="00335E86" w:rsidRPr="00335E86" w:rsidRDefault="00335E86" w:rsidP="00335E86">
      <w:pPr>
        <w:spacing w:after="0" w:line="240" w:lineRule="auto"/>
        <w:rPr>
          <w:rStyle w:val="Courierforcode"/>
        </w:rPr>
      </w:pPr>
      <w:r w:rsidRPr="00335E86">
        <w:rPr>
          <w:rStyle w:val="Courierforcode"/>
        </w:rPr>
        <w:tab/>
        <w:t>float: left;</w:t>
      </w:r>
    </w:p>
    <w:p w14:paraId="408A81C0" w14:textId="77777777" w:rsidR="00335E86" w:rsidRPr="00335E86" w:rsidRDefault="00335E86" w:rsidP="00335E86">
      <w:pPr>
        <w:spacing w:after="0" w:line="240" w:lineRule="auto"/>
        <w:rPr>
          <w:rStyle w:val="Courierforcode"/>
        </w:rPr>
      </w:pPr>
      <w:r w:rsidRPr="00335E86">
        <w:rPr>
          <w:rStyle w:val="Courierforcode"/>
        </w:rPr>
        <w:t>}</w:t>
      </w:r>
    </w:p>
    <w:p w14:paraId="1CA06B82" w14:textId="77777777" w:rsidR="00335E86" w:rsidRPr="00335E86" w:rsidRDefault="00335E86" w:rsidP="00335E86">
      <w:pPr>
        <w:spacing w:after="0" w:line="240" w:lineRule="auto"/>
        <w:rPr>
          <w:rStyle w:val="Courierforcode"/>
        </w:rPr>
      </w:pPr>
    </w:p>
    <w:p w14:paraId="51491C03"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li a {</w:t>
      </w:r>
    </w:p>
    <w:p w14:paraId="7CC48B5C" w14:textId="77777777" w:rsidR="00335E86" w:rsidRPr="00335E86" w:rsidRDefault="00335E86" w:rsidP="00335E86">
      <w:pPr>
        <w:spacing w:after="0" w:line="240" w:lineRule="auto"/>
        <w:rPr>
          <w:rStyle w:val="Courierforcode"/>
        </w:rPr>
      </w:pPr>
      <w:r w:rsidRPr="00335E86">
        <w:rPr>
          <w:rStyle w:val="Courierforcode"/>
        </w:rPr>
        <w:tab/>
        <w:t>width: 160px;</w:t>
      </w:r>
    </w:p>
    <w:p w14:paraId="1B233452" w14:textId="77777777" w:rsidR="00335E86" w:rsidRPr="00335E86" w:rsidRDefault="00335E86" w:rsidP="00335E86">
      <w:pPr>
        <w:spacing w:after="0" w:line="240" w:lineRule="auto"/>
        <w:rPr>
          <w:rStyle w:val="Courierforcode"/>
        </w:rPr>
      </w:pPr>
      <w:r w:rsidRPr="00335E86">
        <w:rPr>
          <w:rStyle w:val="Courierforcode"/>
        </w:rPr>
        <w:tab/>
        <w:t>text-align: center;</w:t>
      </w:r>
    </w:p>
    <w:p w14:paraId="309AF6D8" w14:textId="77777777" w:rsidR="00335E86" w:rsidRPr="00335E86" w:rsidRDefault="00335E86" w:rsidP="00335E86">
      <w:pPr>
        <w:spacing w:after="0" w:line="240" w:lineRule="auto"/>
        <w:rPr>
          <w:rStyle w:val="Courierforcode"/>
        </w:rPr>
      </w:pPr>
      <w:r w:rsidRPr="00335E86">
        <w:rPr>
          <w:rStyle w:val="Courierforcode"/>
        </w:rPr>
        <w:tab/>
        <w:t>display: block;</w:t>
      </w:r>
    </w:p>
    <w:p w14:paraId="43FC9A21" w14:textId="77777777" w:rsidR="00335E86" w:rsidRPr="00335E86" w:rsidRDefault="00335E86" w:rsidP="00335E86">
      <w:pPr>
        <w:spacing w:after="0" w:line="240" w:lineRule="auto"/>
        <w:rPr>
          <w:rStyle w:val="Courierforcode"/>
        </w:rPr>
      </w:pPr>
      <w:r w:rsidRPr="00335E86">
        <w:rPr>
          <w:rStyle w:val="Courierforcode"/>
        </w:rPr>
        <w:tab/>
        <w:t>padding: 1em 0;</w:t>
      </w:r>
    </w:p>
    <w:p w14:paraId="4CB1BFC6" w14:textId="77777777" w:rsidR="00335E86" w:rsidRPr="00335E86" w:rsidRDefault="00335E86" w:rsidP="00335E86">
      <w:pPr>
        <w:spacing w:after="0" w:line="240" w:lineRule="auto"/>
        <w:rPr>
          <w:rStyle w:val="Courierforcode"/>
        </w:rPr>
      </w:pPr>
      <w:r w:rsidRPr="00335E86">
        <w:rPr>
          <w:rStyle w:val="Courierforcode"/>
        </w:rPr>
        <w:tab/>
        <w:t>text-decoration: none;</w:t>
      </w:r>
    </w:p>
    <w:p w14:paraId="5A16FC53" w14:textId="77777777" w:rsidR="00335E86" w:rsidRPr="00335E86" w:rsidRDefault="00335E86" w:rsidP="00335E86">
      <w:pPr>
        <w:spacing w:after="0" w:line="240" w:lineRule="auto"/>
        <w:rPr>
          <w:rStyle w:val="Courierforcode"/>
        </w:rPr>
      </w:pPr>
      <w:r w:rsidRPr="00335E86">
        <w:rPr>
          <w:rStyle w:val="Courierforcode"/>
        </w:rPr>
        <w:tab/>
        <w:t>background-color: #000000;</w:t>
      </w:r>
    </w:p>
    <w:p w14:paraId="3EDADD7C" w14:textId="77777777" w:rsidR="00335E86" w:rsidRPr="00335E86" w:rsidRDefault="00335E86" w:rsidP="00335E86">
      <w:pPr>
        <w:spacing w:after="0" w:line="240" w:lineRule="auto"/>
        <w:rPr>
          <w:rStyle w:val="Courierforcode"/>
        </w:rPr>
      </w:pPr>
      <w:r w:rsidRPr="00335E86">
        <w:rPr>
          <w:rStyle w:val="Courierforcode"/>
        </w:rPr>
        <w:tab/>
        <w:t>color: white;</w:t>
      </w:r>
    </w:p>
    <w:p w14:paraId="6D6FB603" w14:textId="77777777" w:rsidR="00335E86" w:rsidRPr="00335E86" w:rsidRDefault="00335E86" w:rsidP="00335E86">
      <w:pPr>
        <w:spacing w:after="0" w:line="240" w:lineRule="auto"/>
        <w:rPr>
          <w:rStyle w:val="Courierforcode"/>
        </w:rPr>
      </w:pPr>
      <w:r w:rsidRPr="00335E86">
        <w:rPr>
          <w:rStyle w:val="Courierforcode"/>
        </w:rPr>
        <w:tab/>
        <w:t>font-weight: bold;</w:t>
      </w:r>
    </w:p>
    <w:p w14:paraId="71A6745E" w14:textId="77777777" w:rsidR="00335E86" w:rsidRPr="00335E86" w:rsidRDefault="00335E86" w:rsidP="00335E86">
      <w:pPr>
        <w:spacing w:after="0" w:line="240" w:lineRule="auto"/>
        <w:rPr>
          <w:rStyle w:val="Courierforcode"/>
        </w:rPr>
      </w:pPr>
      <w:r w:rsidRPr="00335E86">
        <w:rPr>
          <w:rStyle w:val="Courierforcode"/>
        </w:rPr>
        <w:t>}</w:t>
      </w:r>
    </w:p>
    <w:p w14:paraId="19CB2DEA" w14:textId="77777777" w:rsidR="00335E86" w:rsidRPr="00335E86" w:rsidRDefault="00335E86" w:rsidP="00335E86">
      <w:pPr>
        <w:spacing w:after="0" w:line="240" w:lineRule="auto"/>
        <w:rPr>
          <w:rStyle w:val="Courierforcode"/>
        </w:rPr>
      </w:pPr>
    </w:p>
    <w:p w14:paraId="22AD35EA" w14:textId="77777777" w:rsidR="00335E86" w:rsidRPr="00335E86" w:rsidRDefault="00335E86" w:rsidP="00335E86">
      <w:pPr>
        <w:spacing w:after="0" w:line="240" w:lineRule="auto"/>
        <w:rPr>
          <w:rStyle w:val="Courierforcode"/>
        </w:rPr>
      </w:pPr>
    </w:p>
    <w:p w14:paraId="69FA058E"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li </w:t>
      </w:r>
      <w:proofErr w:type="spellStart"/>
      <w:proofErr w:type="gramStart"/>
      <w:r w:rsidRPr="00335E86">
        <w:rPr>
          <w:rStyle w:val="Courierforcode"/>
        </w:rPr>
        <w:t>a.current</w:t>
      </w:r>
      <w:proofErr w:type="spellEnd"/>
      <w:proofErr w:type="gramEnd"/>
      <w:r w:rsidRPr="00335E86">
        <w:rPr>
          <w:rStyle w:val="Courierforcode"/>
        </w:rPr>
        <w:t xml:space="preserve"> {</w:t>
      </w:r>
    </w:p>
    <w:p w14:paraId="37B41797"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color: #FF8033;</w:t>
      </w:r>
    </w:p>
    <w:p w14:paraId="12F9D120" w14:textId="77777777" w:rsidR="00335E86" w:rsidRPr="00335E86" w:rsidRDefault="00335E86" w:rsidP="00335E86">
      <w:pPr>
        <w:spacing w:after="0" w:line="240" w:lineRule="auto"/>
        <w:rPr>
          <w:rStyle w:val="Courierforcode"/>
        </w:rPr>
      </w:pPr>
      <w:r w:rsidRPr="00335E86">
        <w:rPr>
          <w:rStyle w:val="Courierforcode"/>
        </w:rPr>
        <w:t>}</w:t>
      </w:r>
    </w:p>
    <w:p w14:paraId="14D8873A" w14:textId="77777777" w:rsidR="00335E86" w:rsidRPr="00335E86" w:rsidRDefault="00335E86" w:rsidP="00335E86">
      <w:pPr>
        <w:spacing w:after="0" w:line="240" w:lineRule="auto"/>
        <w:rPr>
          <w:rStyle w:val="Courierforcode"/>
        </w:rPr>
      </w:pPr>
    </w:p>
    <w:p w14:paraId="51C8844D"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w:t>
      </w:r>
    </w:p>
    <w:p w14:paraId="14885BB6" w14:textId="77777777" w:rsidR="00335E86" w:rsidRPr="00335E86" w:rsidRDefault="00335E86" w:rsidP="00335E86">
      <w:pPr>
        <w:spacing w:after="0" w:line="240" w:lineRule="auto"/>
        <w:rPr>
          <w:rStyle w:val="Courierforcode"/>
        </w:rPr>
      </w:pPr>
      <w:r w:rsidRPr="00335E86">
        <w:rPr>
          <w:rStyle w:val="Courierforcode"/>
        </w:rPr>
        <w:tab/>
        <w:t>display: none;</w:t>
      </w:r>
    </w:p>
    <w:p w14:paraId="4E331182" w14:textId="77777777" w:rsidR="00335E86" w:rsidRPr="00335E86" w:rsidRDefault="00335E86" w:rsidP="00335E86">
      <w:pPr>
        <w:spacing w:after="0" w:line="240" w:lineRule="auto"/>
        <w:rPr>
          <w:rStyle w:val="Courierforcode"/>
        </w:rPr>
      </w:pPr>
      <w:r w:rsidRPr="00335E86">
        <w:rPr>
          <w:rStyle w:val="Courierforcode"/>
        </w:rPr>
        <w:tab/>
        <w:t>position: absolute;</w:t>
      </w:r>
    </w:p>
    <w:p w14:paraId="18339181" w14:textId="77777777" w:rsidR="00335E86" w:rsidRPr="00335E86" w:rsidRDefault="00335E86" w:rsidP="00335E86">
      <w:pPr>
        <w:spacing w:after="0" w:line="240" w:lineRule="auto"/>
        <w:rPr>
          <w:rStyle w:val="Courierforcode"/>
        </w:rPr>
      </w:pPr>
      <w:r w:rsidRPr="00335E86">
        <w:rPr>
          <w:rStyle w:val="Courierforcode"/>
        </w:rPr>
        <w:tab/>
        <w:t>top: 100%;</w:t>
      </w:r>
    </w:p>
    <w:p w14:paraId="0D61BD36" w14:textId="77777777" w:rsidR="00335E86" w:rsidRPr="00335E86" w:rsidRDefault="00335E86" w:rsidP="00335E86">
      <w:pPr>
        <w:spacing w:after="0" w:line="240" w:lineRule="auto"/>
        <w:rPr>
          <w:rStyle w:val="Courierforcode"/>
        </w:rPr>
      </w:pPr>
      <w:r w:rsidRPr="00335E86">
        <w:rPr>
          <w:rStyle w:val="Courierforcode"/>
        </w:rPr>
        <w:t>}</w:t>
      </w:r>
    </w:p>
    <w:p w14:paraId="79A46EB2" w14:textId="77777777" w:rsidR="00335E86" w:rsidRPr="00335E86" w:rsidRDefault="00335E86" w:rsidP="00335E86">
      <w:pPr>
        <w:spacing w:after="0" w:line="240" w:lineRule="auto"/>
        <w:rPr>
          <w:rStyle w:val="Courierforcode"/>
        </w:rPr>
      </w:pPr>
    </w:p>
    <w:p w14:paraId="343797B4" w14:textId="77777777" w:rsidR="00335E86" w:rsidRPr="00335E86" w:rsidRDefault="00335E86" w:rsidP="00335E86">
      <w:pPr>
        <w:spacing w:after="0" w:line="240" w:lineRule="auto"/>
        <w:rPr>
          <w:rStyle w:val="Courierforcode"/>
        </w:rPr>
      </w:pPr>
      <w:r w:rsidRPr="00335E86">
        <w:rPr>
          <w:rStyle w:val="Courierforcode"/>
        </w:rPr>
        <w:t xml:space="preserve">/* makes 2nd tier menu </w:t>
      </w:r>
      <w:proofErr w:type="gramStart"/>
      <w:r w:rsidRPr="00335E86">
        <w:rPr>
          <w:rStyle w:val="Courierforcode"/>
        </w:rPr>
        <w:t>appear</w:t>
      </w:r>
      <w:proofErr w:type="gramEnd"/>
      <w:r w:rsidRPr="00335E86">
        <w:rPr>
          <w:rStyle w:val="Courierforcode"/>
        </w:rPr>
        <w:t xml:space="preserve"> vertically*/</w:t>
      </w:r>
    </w:p>
    <w:p w14:paraId="53C3A3BD"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li {</w:t>
      </w:r>
    </w:p>
    <w:p w14:paraId="136D7137" w14:textId="77777777" w:rsidR="00335E86" w:rsidRPr="00335E86" w:rsidRDefault="00335E86" w:rsidP="00335E86">
      <w:pPr>
        <w:spacing w:after="0" w:line="240" w:lineRule="auto"/>
        <w:rPr>
          <w:rStyle w:val="Courierforcode"/>
        </w:rPr>
      </w:pPr>
      <w:r w:rsidRPr="00335E86">
        <w:rPr>
          <w:rStyle w:val="Courierforcode"/>
        </w:rPr>
        <w:tab/>
        <w:t>float: none;</w:t>
      </w:r>
    </w:p>
    <w:p w14:paraId="689CFF81" w14:textId="77777777" w:rsidR="00335E86" w:rsidRPr="00335E86" w:rsidRDefault="00335E86" w:rsidP="00335E86">
      <w:pPr>
        <w:spacing w:after="0" w:line="240" w:lineRule="auto"/>
        <w:rPr>
          <w:rStyle w:val="Courierforcode"/>
        </w:rPr>
      </w:pPr>
      <w:r w:rsidRPr="00335E86">
        <w:rPr>
          <w:rStyle w:val="Courierforcode"/>
        </w:rPr>
        <w:t>}</w:t>
      </w:r>
    </w:p>
    <w:p w14:paraId="6A02DE5D" w14:textId="77777777" w:rsidR="00335E86" w:rsidRPr="00335E86" w:rsidRDefault="00335E86" w:rsidP="00335E86">
      <w:pPr>
        <w:spacing w:after="0" w:line="240" w:lineRule="auto"/>
        <w:rPr>
          <w:rStyle w:val="Courierforcode"/>
        </w:rPr>
      </w:pPr>
      <w:r w:rsidRPr="00335E86">
        <w:rPr>
          <w:rStyle w:val="Courierforcode"/>
        </w:rPr>
        <w:t xml:space="preserve">/* makes 2nd tier menu </w:t>
      </w:r>
      <w:proofErr w:type="gramStart"/>
      <w:r w:rsidRPr="00335E86">
        <w:rPr>
          <w:rStyle w:val="Courierforcode"/>
        </w:rPr>
        <w:t>appear</w:t>
      </w:r>
      <w:proofErr w:type="gramEnd"/>
      <w:r w:rsidRPr="00335E86">
        <w:rPr>
          <w:rStyle w:val="Courierforcode"/>
        </w:rPr>
        <w:t xml:space="preserve"> when hovering over li of main menu*/</w:t>
      </w:r>
    </w:p>
    <w:p w14:paraId="0B198236"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w:t>
      </w:r>
      <w:proofErr w:type="spellStart"/>
      <w:proofErr w:type="gramStart"/>
      <w:r w:rsidRPr="00335E86">
        <w:rPr>
          <w:rStyle w:val="Courierforcode"/>
        </w:rPr>
        <w:t>li:hover</w:t>
      </w:r>
      <w:proofErr w:type="spellEnd"/>
      <w:proofErr w:type="gramEnd"/>
      <w:r w:rsidRPr="00335E86">
        <w:rPr>
          <w:rStyle w:val="Courierforcode"/>
        </w:rPr>
        <w:t xml:space="preserve"> &gt; </w:t>
      </w:r>
      <w:proofErr w:type="spellStart"/>
      <w:r w:rsidRPr="00335E86">
        <w:rPr>
          <w:rStyle w:val="Courierforcode"/>
        </w:rPr>
        <w:t>ul</w:t>
      </w:r>
      <w:proofErr w:type="spellEnd"/>
      <w:r w:rsidRPr="00335E86">
        <w:rPr>
          <w:rStyle w:val="Courierforcode"/>
        </w:rPr>
        <w:t xml:space="preserve"> {</w:t>
      </w:r>
    </w:p>
    <w:p w14:paraId="6CA4FEB9" w14:textId="77777777" w:rsidR="00335E86" w:rsidRPr="00335E86" w:rsidRDefault="00335E86" w:rsidP="00335E86">
      <w:pPr>
        <w:spacing w:after="0" w:line="240" w:lineRule="auto"/>
        <w:rPr>
          <w:rStyle w:val="Courierforcode"/>
        </w:rPr>
      </w:pPr>
      <w:r w:rsidRPr="00335E86">
        <w:rPr>
          <w:rStyle w:val="Courierforcode"/>
        </w:rPr>
        <w:tab/>
        <w:t>display: block;</w:t>
      </w:r>
    </w:p>
    <w:p w14:paraId="10CCE663" w14:textId="77777777" w:rsidR="00335E86" w:rsidRPr="00335E86" w:rsidRDefault="00335E86" w:rsidP="00335E86">
      <w:pPr>
        <w:spacing w:after="0" w:line="240" w:lineRule="auto"/>
        <w:rPr>
          <w:rStyle w:val="Courierforcode"/>
        </w:rPr>
      </w:pPr>
      <w:r w:rsidRPr="00335E86">
        <w:rPr>
          <w:rStyle w:val="Courierforcode"/>
        </w:rPr>
        <w:t>}</w:t>
      </w:r>
    </w:p>
    <w:p w14:paraId="1FAF1C17" w14:textId="77777777" w:rsidR="00335E86" w:rsidRPr="00335E86" w:rsidRDefault="00335E86" w:rsidP="00335E86">
      <w:pPr>
        <w:spacing w:after="0" w:line="240" w:lineRule="auto"/>
        <w:rPr>
          <w:rStyle w:val="Courierforcode"/>
        </w:rPr>
      </w:pPr>
    </w:p>
    <w:p w14:paraId="1BD553B5" w14:textId="77777777" w:rsidR="00335E86" w:rsidRPr="00335E86" w:rsidRDefault="00335E86" w:rsidP="00335E86">
      <w:pPr>
        <w:spacing w:after="0" w:line="240" w:lineRule="auto"/>
        <w:rPr>
          <w:rStyle w:val="Courierforcode"/>
        </w:rPr>
      </w:pPr>
      <w:r w:rsidRPr="00335E86">
        <w:rPr>
          <w:rStyle w:val="Courierforcode"/>
        </w:rPr>
        <w:t>/* creates an empty block to push 2nd tier menu down*/</w:t>
      </w:r>
    </w:p>
    <w:p w14:paraId="61F906D1"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&gt; </w:t>
      </w:r>
      <w:proofErr w:type="spellStart"/>
      <w:proofErr w:type="gramStart"/>
      <w:r w:rsidRPr="00335E86">
        <w:rPr>
          <w:rStyle w:val="Courierforcode"/>
        </w:rPr>
        <w:t>ul</w:t>
      </w:r>
      <w:proofErr w:type="spellEnd"/>
      <w:r w:rsidRPr="00335E86">
        <w:rPr>
          <w:rStyle w:val="Courierforcode"/>
        </w:rPr>
        <w:t>::</w:t>
      </w:r>
      <w:proofErr w:type="gramEnd"/>
      <w:r w:rsidRPr="00335E86">
        <w:rPr>
          <w:rStyle w:val="Courierforcode"/>
        </w:rPr>
        <w:t>after {</w:t>
      </w:r>
    </w:p>
    <w:p w14:paraId="29876561" w14:textId="77777777" w:rsidR="00335E86" w:rsidRPr="00335E86" w:rsidRDefault="00335E86" w:rsidP="00335E86">
      <w:pPr>
        <w:spacing w:after="0" w:line="240" w:lineRule="auto"/>
        <w:rPr>
          <w:rStyle w:val="Courierforcode"/>
        </w:rPr>
      </w:pPr>
      <w:r w:rsidRPr="00335E86">
        <w:rPr>
          <w:rStyle w:val="Courierforcode"/>
        </w:rPr>
        <w:tab/>
        <w:t>content: "";</w:t>
      </w:r>
    </w:p>
    <w:p w14:paraId="4A4911D4" w14:textId="77777777" w:rsidR="00335E86" w:rsidRPr="00335E86" w:rsidRDefault="00335E86" w:rsidP="00335E86">
      <w:pPr>
        <w:spacing w:after="0" w:line="240" w:lineRule="auto"/>
        <w:rPr>
          <w:rStyle w:val="Courierforcode"/>
        </w:rPr>
      </w:pPr>
      <w:r w:rsidRPr="00335E86">
        <w:rPr>
          <w:rStyle w:val="Courierforcode"/>
        </w:rPr>
        <w:tab/>
        <w:t>display: block;</w:t>
      </w:r>
      <w:r w:rsidRPr="00335E86">
        <w:rPr>
          <w:rStyle w:val="Courierforcode"/>
        </w:rPr>
        <w:tab/>
      </w:r>
    </w:p>
    <w:p w14:paraId="703DD8D1" w14:textId="77777777" w:rsidR="00335E86" w:rsidRPr="00335E86" w:rsidRDefault="00335E86" w:rsidP="00335E86">
      <w:pPr>
        <w:spacing w:after="0" w:line="240" w:lineRule="auto"/>
        <w:rPr>
          <w:rStyle w:val="Courierforcode"/>
        </w:rPr>
      </w:pPr>
      <w:r w:rsidRPr="00335E86">
        <w:rPr>
          <w:rStyle w:val="Courierforcode"/>
        </w:rPr>
        <w:tab/>
        <w:t>clear: both;</w:t>
      </w:r>
    </w:p>
    <w:p w14:paraId="0FB3ABDC" w14:textId="77777777" w:rsidR="00335E86" w:rsidRPr="00335E86" w:rsidRDefault="00335E86" w:rsidP="00335E86">
      <w:pPr>
        <w:spacing w:after="0" w:line="240" w:lineRule="auto"/>
        <w:rPr>
          <w:rStyle w:val="Courierforcode"/>
        </w:rPr>
      </w:pPr>
      <w:r w:rsidRPr="00335E86">
        <w:rPr>
          <w:rStyle w:val="Courierforcode"/>
        </w:rPr>
        <w:t>}</w:t>
      </w:r>
    </w:p>
    <w:p w14:paraId="7AD4D9FB" w14:textId="77777777" w:rsidR="00335E86" w:rsidRPr="00335E86" w:rsidRDefault="00335E86" w:rsidP="00335E86">
      <w:pPr>
        <w:spacing w:after="0" w:line="240" w:lineRule="auto"/>
        <w:rPr>
          <w:rStyle w:val="Courierforcode"/>
        </w:rPr>
      </w:pPr>
    </w:p>
    <w:p w14:paraId="52BB61D3" w14:textId="77777777" w:rsidR="00335E86" w:rsidRPr="00335E86" w:rsidRDefault="00335E86" w:rsidP="00335E86">
      <w:pPr>
        <w:spacing w:after="0" w:line="240" w:lineRule="auto"/>
        <w:rPr>
          <w:rStyle w:val="Courierforcode"/>
        </w:rPr>
      </w:pPr>
      <w:r w:rsidRPr="00335E86">
        <w:rPr>
          <w:rStyle w:val="Courierforcode"/>
        </w:rPr>
        <w:lastRenderedPageBreak/>
        <w:t>/* makes 2nd tier menu li blocks display in gray when hovered over*/</w:t>
      </w:r>
    </w:p>
    <w:p w14:paraId="79A4CE5D" w14:textId="77777777" w:rsidR="00335E86" w:rsidRPr="00335E86" w:rsidRDefault="00335E86" w:rsidP="00335E86">
      <w:pPr>
        <w:spacing w:after="0" w:line="240" w:lineRule="auto"/>
        <w:rPr>
          <w:rStyle w:val="Courierforcode"/>
        </w:rPr>
      </w:pPr>
      <w:r w:rsidRPr="00335E86">
        <w:rPr>
          <w:rStyle w:val="Courierforcode"/>
        </w:rPr>
        <w:t>#</w:t>
      </w:r>
      <w:proofErr w:type="spellStart"/>
      <w:r w:rsidRPr="00335E86">
        <w:rPr>
          <w:rStyle w:val="Courierforcode"/>
        </w:rPr>
        <w:t>nav_menu</w:t>
      </w:r>
      <w:proofErr w:type="spellEnd"/>
      <w:r w:rsidRPr="00335E86">
        <w:rPr>
          <w:rStyle w:val="Courierforcode"/>
        </w:rPr>
        <w:t xml:space="preserve"> </w:t>
      </w:r>
      <w:proofErr w:type="spellStart"/>
      <w:r w:rsidRPr="00335E86">
        <w:rPr>
          <w:rStyle w:val="Courierforcode"/>
        </w:rPr>
        <w:t>ul</w:t>
      </w:r>
      <w:proofErr w:type="spellEnd"/>
      <w:r w:rsidRPr="00335E86">
        <w:rPr>
          <w:rStyle w:val="Courierforcode"/>
        </w:rPr>
        <w:t xml:space="preserve"> li </w:t>
      </w:r>
      <w:proofErr w:type="spellStart"/>
      <w:r w:rsidRPr="00335E86">
        <w:rPr>
          <w:rStyle w:val="Courierforcode"/>
        </w:rPr>
        <w:t>ul</w:t>
      </w:r>
      <w:proofErr w:type="spellEnd"/>
      <w:r w:rsidRPr="00335E86">
        <w:rPr>
          <w:rStyle w:val="Courierforcode"/>
        </w:rPr>
        <w:t xml:space="preserve"> li </w:t>
      </w:r>
      <w:proofErr w:type="spellStart"/>
      <w:proofErr w:type="gramStart"/>
      <w:r w:rsidRPr="00335E86">
        <w:rPr>
          <w:rStyle w:val="Courierforcode"/>
        </w:rPr>
        <w:t>a:hover</w:t>
      </w:r>
      <w:proofErr w:type="spellEnd"/>
      <w:proofErr w:type="gramEnd"/>
      <w:r w:rsidRPr="00335E86">
        <w:rPr>
          <w:rStyle w:val="Courierforcode"/>
        </w:rPr>
        <w:t xml:space="preserve"> {</w:t>
      </w:r>
    </w:p>
    <w:p w14:paraId="428DC982" w14:textId="77777777" w:rsidR="00335E86" w:rsidRPr="00335E86" w:rsidRDefault="00335E86" w:rsidP="00335E86">
      <w:pPr>
        <w:spacing w:after="0" w:line="240" w:lineRule="auto"/>
        <w:rPr>
          <w:rStyle w:val="Courierforcode"/>
        </w:rPr>
      </w:pPr>
      <w:r w:rsidRPr="00335E86">
        <w:rPr>
          <w:rStyle w:val="Courierforcode"/>
        </w:rPr>
        <w:tab/>
        <w:t>background-color: gray;</w:t>
      </w:r>
    </w:p>
    <w:p w14:paraId="547866A7" w14:textId="77777777" w:rsidR="00335E86" w:rsidRPr="00335E86" w:rsidRDefault="00335E86" w:rsidP="00335E86">
      <w:pPr>
        <w:spacing w:after="0" w:line="240" w:lineRule="auto"/>
        <w:rPr>
          <w:rStyle w:val="Courierforcode"/>
        </w:rPr>
      </w:pPr>
      <w:r w:rsidRPr="00335E86">
        <w:rPr>
          <w:rStyle w:val="Courierforcode"/>
        </w:rPr>
        <w:t>}</w:t>
      </w:r>
    </w:p>
    <w:p w14:paraId="2A06FA1F" w14:textId="77777777" w:rsidR="00335E86" w:rsidRPr="00335E86" w:rsidRDefault="00335E86" w:rsidP="00335E86">
      <w:pPr>
        <w:spacing w:after="0" w:line="240" w:lineRule="auto"/>
        <w:rPr>
          <w:rStyle w:val="Courierforcode"/>
        </w:rPr>
      </w:pPr>
    </w:p>
    <w:p w14:paraId="68B64EDA" w14:textId="77777777" w:rsidR="00335E86" w:rsidRPr="00335E86" w:rsidRDefault="00335E86" w:rsidP="00335E86">
      <w:pPr>
        <w:spacing w:after="0" w:line="240" w:lineRule="auto"/>
        <w:rPr>
          <w:rStyle w:val="Courierforcode"/>
        </w:rPr>
      </w:pPr>
      <w:r w:rsidRPr="00335E86">
        <w:rPr>
          <w:rStyle w:val="Courierforcode"/>
        </w:rPr>
        <w:t>/* the styles for the sidebar */</w:t>
      </w:r>
    </w:p>
    <w:p w14:paraId="34FBE7FF" w14:textId="77777777" w:rsidR="00335E86" w:rsidRPr="00335E86" w:rsidRDefault="00335E86" w:rsidP="00335E86">
      <w:pPr>
        <w:spacing w:after="0" w:line="240" w:lineRule="auto"/>
        <w:rPr>
          <w:rStyle w:val="Courierforcode"/>
        </w:rPr>
      </w:pPr>
    </w:p>
    <w:p w14:paraId="3F000392" w14:textId="77777777" w:rsidR="00335E86" w:rsidRPr="00335E86" w:rsidRDefault="00335E86" w:rsidP="00335E86">
      <w:pPr>
        <w:spacing w:after="0" w:line="240" w:lineRule="auto"/>
        <w:rPr>
          <w:rStyle w:val="Courierforcode"/>
        </w:rPr>
      </w:pPr>
      <w:r w:rsidRPr="00335E86">
        <w:rPr>
          <w:rStyle w:val="Courierforcode"/>
        </w:rPr>
        <w:t>#sidebar {</w:t>
      </w:r>
    </w:p>
    <w:p w14:paraId="7E95BB05" w14:textId="77777777" w:rsidR="00335E86" w:rsidRPr="00335E86" w:rsidRDefault="00335E86" w:rsidP="00335E86">
      <w:pPr>
        <w:spacing w:after="0" w:line="240" w:lineRule="auto"/>
        <w:rPr>
          <w:rStyle w:val="Courierforcode"/>
        </w:rPr>
      </w:pPr>
      <w:r w:rsidRPr="00335E86">
        <w:rPr>
          <w:rStyle w:val="Courierforcode"/>
        </w:rPr>
        <w:tab/>
        <w:t>float: left;</w:t>
      </w:r>
    </w:p>
    <w:p w14:paraId="5134BDDB" w14:textId="77777777" w:rsidR="00335E86" w:rsidRPr="00335E86" w:rsidRDefault="00335E86" w:rsidP="00335E86">
      <w:pPr>
        <w:spacing w:after="0" w:line="240" w:lineRule="auto"/>
        <w:rPr>
          <w:rStyle w:val="Courierforcode"/>
        </w:rPr>
      </w:pPr>
      <w:r w:rsidRPr="00335E86">
        <w:rPr>
          <w:rStyle w:val="Courierforcode"/>
        </w:rPr>
        <w:tab/>
        <w:t xml:space="preserve">margin: 1.5em </w:t>
      </w:r>
      <w:proofErr w:type="spellStart"/>
      <w:r w:rsidRPr="00335E86">
        <w:rPr>
          <w:rStyle w:val="Courierforcode"/>
        </w:rPr>
        <w:t>1.5em</w:t>
      </w:r>
      <w:proofErr w:type="spellEnd"/>
      <w:r w:rsidRPr="00335E86">
        <w:rPr>
          <w:rStyle w:val="Courierforcode"/>
        </w:rPr>
        <w:t xml:space="preserve"> 0 0;</w:t>
      </w:r>
    </w:p>
    <w:p w14:paraId="6F644AF4" w14:textId="77777777" w:rsidR="00335E86" w:rsidRPr="00335E86" w:rsidRDefault="00335E86" w:rsidP="00335E86">
      <w:pPr>
        <w:spacing w:after="0" w:line="240" w:lineRule="auto"/>
        <w:rPr>
          <w:rStyle w:val="Courierforcode"/>
        </w:rPr>
      </w:pPr>
      <w:r w:rsidRPr="00335E86">
        <w:rPr>
          <w:rStyle w:val="Courierforcode"/>
        </w:rPr>
        <w:tab/>
        <w:t>width: 160px;</w:t>
      </w:r>
    </w:p>
    <w:p w14:paraId="759C6F05" w14:textId="77777777" w:rsidR="00335E86" w:rsidRPr="00335E86" w:rsidRDefault="00335E86" w:rsidP="00335E86">
      <w:pPr>
        <w:spacing w:after="0" w:line="240" w:lineRule="auto"/>
        <w:rPr>
          <w:rStyle w:val="Courierforcode"/>
        </w:rPr>
      </w:pPr>
      <w:r w:rsidRPr="00335E86">
        <w:rPr>
          <w:rStyle w:val="Courierforcode"/>
        </w:rPr>
        <w:tab/>
        <w:t>height: 500px;</w:t>
      </w:r>
    </w:p>
    <w:p w14:paraId="0D5C00BD" w14:textId="77777777" w:rsidR="00335E86" w:rsidRPr="00335E86" w:rsidRDefault="00335E86" w:rsidP="00335E86">
      <w:pPr>
        <w:spacing w:after="0" w:line="240" w:lineRule="auto"/>
        <w:rPr>
          <w:rStyle w:val="Courierforcode"/>
        </w:rPr>
      </w:pPr>
      <w:r w:rsidRPr="00335E86">
        <w:rPr>
          <w:rStyle w:val="Courierforcode"/>
        </w:rPr>
        <w:t>}</w:t>
      </w:r>
    </w:p>
    <w:p w14:paraId="1D95181F" w14:textId="77777777" w:rsidR="00335E86" w:rsidRPr="00335E86" w:rsidRDefault="00335E86" w:rsidP="00335E86">
      <w:pPr>
        <w:spacing w:after="0" w:line="240" w:lineRule="auto"/>
        <w:rPr>
          <w:rStyle w:val="Courierforcode"/>
        </w:rPr>
      </w:pPr>
      <w:r w:rsidRPr="00335E86">
        <w:rPr>
          <w:rStyle w:val="Courierforcode"/>
        </w:rPr>
        <w:t xml:space="preserve">#sidebar </w:t>
      </w:r>
      <w:proofErr w:type="spellStart"/>
      <w:r w:rsidRPr="00335E86">
        <w:rPr>
          <w:rStyle w:val="Courierforcode"/>
        </w:rPr>
        <w:t>ul</w:t>
      </w:r>
      <w:proofErr w:type="spellEnd"/>
      <w:r w:rsidRPr="00335E86">
        <w:rPr>
          <w:rStyle w:val="Courierforcode"/>
        </w:rPr>
        <w:t xml:space="preserve"> {</w:t>
      </w:r>
    </w:p>
    <w:p w14:paraId="7BCB1F58" w14:textId="77777777" w:rsidR="00335E86" w:rsidRPr="00335E86" w:rsidRDefault="00335E86" w:rsidP="00335E86">
      <w:pPr>
        <w:spacing w:after="0" w:line="240" w:lineRule="auto"/>
        <w:rPr>
          <w:rStyle w:val="Courierforcode"/>
        </w:rPr>
      </w:pPr>
      <w:r w:rsidRPr="00335E86">
        <w:rPr>
          <w:rStyle w:val="Courierforcode"/>
        </w:rPr>
        <w:tab/>
        <w:t>line-height: 1.5;</w:t>
      </w:r>
    </w:p>
    <w:p w14:paraId="3A7E7B1D" w14:textId="77777777" w:rsidR="00335E86" w:rsidRPr="00335E86" w:rsidRDefault="00335E86" w:rsidP="00335E86">
      <w:pPr>
        <w:spacing w:after="0" w:line="240" w:lineRule="auto"/>
        <w:rPr>
          <w:rStyle w:val="Courierforcode"/>
        </w:rPr>
      </w:pPr>
      <w:r w:rsidRPr="00335E86">
        <w:rPr>
          <w:rStyle w:val="Courierforcode"/>
        </w:rPr>
        <w:t>}</w:t>
      </w:r>
    </w:p>
    <w:p w14:paraId="2145E306" w14:textId="77777777" w:rsidR="00335E86" w:rsidRPr="00335E86" w:rsidRDefault="00335E86" w:rsidP="00335E86">
      <w:pPr>
        <w:spacing w:after="0" w:line="240" w:lineRule="auto"/>
        <w:rPr>
          <w:rStyle w:val="Courierforcode"/>
        </w:rPr>
      </w:pPr>
    </w:p>
    <w:p w14:paraId="11232EB4" w14:textId="77777777" w:rsidR="00335E86" w:rsidRPr="00335E86" w:rsidRDefault="00335E86" w:rsidP="00335E86">
      <w:pPr>
        <w:spacing w:after="0" w:line="240" w:lineRule="auto"/>
        <w:rPr>
          <w:rStyle w:val="Courierforcode"/>
        </w:rPr>
      </w:pPr>
      <w:r w:rsidRPr="00335E86">
        <w:rPr>
          <w:rStyle w:val="Courierforcode"/>
        </w:rPr>
        <w:t>#sidebar li {</w:t>
      </w:r>
    </w:p>
    <w:p w14:paraId="0DC37AD9" w14:textId="77777777" w:rsidR="00335E86" w:rsidRPr="00335E86" w:rsidRDefault="00335E86" w:rsidP="00335E86">
      <w:pPr>
        <w:spacing w:after="0" w:line="240" w:lineRule="auto"/>
        <w:rPr>
          <w:rStyle w:val="Courierforcode"/>
        </w:rPr>
      </w:pPr>
      <w:r w:rsidRPr="00335E86">
        <w:rPr>
          <w:rStyle w:val="Courierforcode"/>
        </w:rPr>
        <w:tab/>
        <w:t>margin-left: 2em;</w:t>
      </w:r>
    </w:p>
    <w:p w14:paraId="1F4C86F0" w14:textId="77777777" w:rsidR="00335E86" w:rsidRPr="00335E86" w:rsidRDefault="00335E86" w:rsidP="00335E86">
      <w:pPr>
        <w:spacing w:after="0" w:line="240" w:lineRule="auto"/>
        <w:rPr>
          <w:rStyle w:val="Courierforcode"/>
        </w:rPr>
      </w:pPr>
      <w:r w:rsidRPr="00335E86">
        <w:rPr>
          <w:rStyle w:val="Courierforcode"/>
        </w:rPr>
        <w:tab/>
        <w:t>margin-bottom: .5em;</w:t>
      </w:r>
    </w:p>
    <w:p w14:paraId="55E17031" w14:textId="77777777" w:rsidR="00335E86" w:rsidRPr="00335E86" w:rsidRDefault="00335E86" w:rsidP="00335E86">
      <w:pPr>
        <w:spacing w:after="0" w:line="240" w:lineRule="auto"/>
        <w:rPr>
          <w:rStyle w:val="Courierforcode"/>
        </w:rPr>
      </w:pPr>
      <w:r w:rsidRPr="00335E86">
        <w:rPr>
          <w:rStyle w:val="Courierforcode"/>
        </w:rPr>
        <w:tab/>
        <w:t>display: block;</w:t>
      </w:r>
    </w:p>
    <w:p w14:paraId="4499DAD2" w14:textId="77777777" w:rsidR="00335E86" w:rsidRPr="00335E86" w:rsidRDefault="00335E86" w:rsidP="00335E86">
      <w:pPr>
        <w:spacing w:after="0" w:line="240" w:lineRule="auto"/>
        <w:rPr>
          <w:rStyle w:val="Courierforcode"/>
        </w:rPr>
      </w:pPr>
      <w:r w:rsidRPr="00335E86">
        <w:rPr>
          <w:rStyle w:val="Courierforcode"/>
        </w:rPr>
        <w:t>}</w:t>
      </w:r>
    </w:p>
    <w:p w14:paraId="5D6C8E04" w14:textId="77777777" w:rsidR="00335E86" w:rsidRPr="00335E86" w:rsidRDefault="00335E86" w:rsidP="00335E86">
      <w:pPr>
        <w:spacing w:after="0" w:line="240" w:lineRule="auto"/>
        <w:rPr>
          <w:rStyle w:val="Courierforcode"/>
        </w:rPr>
      </w:pPr>
    </w:p>
    <w:p w14:paraId="28912697" w14:textId="77777777" w:rsidR="00335E86" w:rsidRPr="00335E86" w:rsidRDefault="00335E86" w:rsidP="00335E86">
      <w:pPr>
        <w:spacing w:after="0" w:line="240" w:lineRule="auto"/>
        <w:rPr>
          <w:rStyle w:val="Courierforcode"/>
        </w:rPr>
      </w:pPr>
      <w:r w:rsidRPr="00335E86">
        <w:rPr>
          <w:rStyle w:val="Courierforcode"/>
        </w:rPr>
        <w:t xml:space="preserve">#sidebar </w:t>
      </w:r>
      <w:proofErr w:type="spellStart"/>
      <w:r w:rsidRPr="00335E86">
        <w:rPr>
          <w:rStyle w:val="Courierforcode"/>
        </w:rPr>
        <w:t>ul</w:t>
      </w:r>
      <w:proofErr w:type="spellEnd"/>
      <w:r w:rsidRPr="00335E86">
        <w:rPr>
          <w:rStyle w:val="Courierforcode"/>
        </w:rPr>
        <w:t xml:space="preserve"> li a {</w:t>
      </w:r>
    </w:p>
    <w:p w14:paraId="6382415A" w14:textId="77777777" w:rsidR="00335E86" w:rsidRPr="00335E86" w:rsidRDefault="00335E86" w:rsidP="00335E86">
      <w:pPr>
        <w:spacing w:after="0" w:line="240" w:lineRule="auto"/>
        <w:rPr>
          <w:rStyle w:val="Courierforcode"/>
        </w:rPr>
      </w:pPr>
      <w:r w:rsidRPr="00335E86">
        <w:rPr>
          <w:rStyle w:val="Courierforcode"/>
        </w:rPr>
        <w:tab/>
        <w:t>color: black;</w:t>
      </w:r>
    </w:p>
    <w:p w14:paraId="1711F303" w14:textId="77777777" w:rsidR="00335E86" w:rsidRPr="00335E86" w:rsidRDefault="00335E86" w:rsidP="00335E86">
      <w:pPr>
        <w:spacing w:after="0" w:line="240" w:lineRule="auto"/>
        <w:rPr>
          <w:rStyle w:val="Courierforcode"/>
        </w:rPr>
      </w:pPr>
      <w:r w:rsidRPr="00335E86">
        <w:rPr>
          <w:rStyle w:val="Courierforcode"/>
        </w:rPr>
        <w:tab/>
        <w:t>text-decoration: none;</w:t>
      </w:r>
    </w:p>
    <w:p w14:paraId="26A48159" w14:textId="77777777" w:rsidR="00335E86" w:rsidRPr="00335E86" w:rsidRDefault="00335E86" w:rsidP="00335E86">
      <w:pPr>
        <w:spacing w:after="0" w:line="240" w:lineRule="auto"/>
        <w:rPr>
          <w:rStyle w:val="Courierforcode"/>
        </w:rPr>
      </w:pPr>
      <w:r w:rsidRPr="00335E86">
        <w:rPr>
          <w:rStyle w:val="Courierforcode"/>
        </w:rPr>
        <w:tab/>
        <w:t>font-weight: bold;</w:t>
      </w:r>
    </w:p>
    <w:p w14:paraId="10030335" w14:textId="77777777" w:rsidR="00335E86" w:rsidRPr="00335E86" w:rsidRDefault="00335E86" w:rsidP="00335E86">
      <w:pPr>
        <w:spacing w:after="0" w:line="240" w:lineRule="auto"/>
        <w:rPr>
          <w:rStyle w:val="Courierforcode"/>
        </w:rPr>
      </w:pPr>
      <w:r w:rsidRPr="00335E86">
        <w:rPr>
          <w:rStyle w:val="Courierforcode"/>
        </w:rPr>
        <w:tab/>
        <w:t>padding: .25em;</w:t>
      </w:r>
    </w:p>
    <w:p w14:paraId="5E9ED3DB" w14:textId="77777777" w:rsidR="00335E86" w:rsidRPr="00335E86" w:rsidRDefault="00335E86" w:rsidP="00335E86">
      <w:pPr>
        <w:spacing w:after="0" w:line="240" w:lineRule="auto"/>
        <w:rPr>
          <w:rStyle w:val="Courierforcode"/>
        </w:rPr>
      </w:pPr>
      <w:r w:rsidRPr="00335E86">
        <w:rPr>
          <w:rStyle w:val="Courierforcode"/>
        </w:rPr>
        <w:tab/>
        <w:t>display: block;</w:t>
      </w:r>
    </w:p>
    <w:p w14:paraId="0E325CF7" w14:textId="77777777" w:rsidR="00335E86" w:rsidRPr="00335E86" w:rsidRDefault="00335E86" w:rsidP="00335E86">
      <w:pPr>
        <w:spacing w:after="0" w:line="240" w:lineRule="auto"/>
        <w:rPr>
          <w:rStyle w:val="Courierforcode"/>
        </w:rPr>
      </w:pPr>
      <w:r w:rsidRPr="00335E86">
        <w:rPr>
          <w:rStyle w:val="Courierforcode"/>
        </w:rPr>
        <w:tab/>
        <w:t>background-color: #FF8033;</w:t>
      </w:r>
    </w:p>
    <w:p w14:paraId="3D25327E" w14:textId="77777777" w:rsidR="00335E86" w:rsidRPr="00335E86" w:rsidRDefault="00335E86" w:rsidP="00335E86">
      <w:pPr>
        <w:spacing w:after="0" w:line="240" w:lineRule="auto"/>
        <w:rPr>
          <w:rStyle w:val="Courierforcode"/>
        </w:rPr>
      </w:pPr>
      <w:r w:rsidRPr="00335E86">
        <w:rPr>
          <w:rStyle w:val="Courierforcode"/>
        </w:rPr>
        <w:tab/>
        <w:t>border: 2px solid black;</w:t>
      </w:r>
    </w:p>
    <w:p w14:paraId="570EDF8B" w14:textId="77777777" w:rsidR="00335E86" w:rsidRPr="00335E86" w:rsidRDefault="00335E86" w:rsidP="00335E86">
      <w:pPr>
        <w:spacing w:after="0" w:line="240" w:lineRule="auto"/>
        <w:rPr>
          <w:rStyle w:val="Courierforcode"/>
        </w:rPr>
      </w:pPr>
      <w:r w:rsidRPr="00335E86">
        <w:rPr>
          <w:rStyle w:val="Courierforcode"/>
        </w:rPr>
        <w:t>}</w:t>
      </w:r>
    </w:p>
    <w:p w14:paraId="70A2B42E" w14:textId="77777777" w:rsidR="00335E86" w:rsidRPr="00335E86" w:rsidRDefault="00335E86" w:rsidP="00335E86">
      <w:pPr>
        <w:spacing w:after="0" w:line="240" w:lineRule="auto"/>
        <w:rPr>
          <w:rStyle w:val="Courierforcode"/>
        </w:rPr>
      </w:pPr>
    </w:p>
    <w:p w14:paraId="2CE73D00" w14:textId="77777777" w:rsidR="00335E86" w:rsidRPr="00335E86" w:rsidRDefault="00335E86" w:rsidP="00335E86">
      <w:pPr>
        <w:spacing w:after="0" w:line="240" w:lineRule="auto"/>
        <w:rPr>
          <w:rStyle w:val="Courierforcode"/>
        </w:rPr>
      </w:pPr>
      <w:r w:rsidRPr="00335E86">
        <w:rPr>
          <w:rStyle w:val="Courierforcode"/>
        </w:rPr>
        <w:t>/* the styles for the section */</w:t>
      </w:r>
    </w:p>
    <w:p w14:paraId="3E1BFF3E" w14:textId="77777777" w:rsidR="00335E86" w:rsidRPr="00335E86" w:rsidRDefault="00335E86" w:rsidP="00335E86">
      <w:pPr>
        <w:spacing w:after="0" w:line="240" w:lineRule="auto"/>
        <w:rPr>
          <w:rStyle w:val="Courierforcode"/>
        </w:rPr>
      </w:pPr>
      <w:r w:rsidRPr="00335E86">
        <w:rPr>
          <w:rStyle w:val="Courierforcode"/>
        </w:rPr>
        <w:t>section {</w:t>
      </w:r>
    </w:p>
    <w:p w14:paraId="531BC9FC" w14:textId="77777777" w:rsidR="00335E86" w:rsidRPr="00335E86" w:rsidRDefault="00335E86" w:rsidP="00335E86">
      <w:pPr>
        <w:spacing w:after="0" w:line="240" w:lineRule="auto"/>
        <w:rPr>
          <w:rStyle w:val="Courierforcode"/>
        </w:rPr>
      </w:pPr>
      <w:r w:rsidRPr="00335E86">
        <w:rPr>
          <w:rStyle w:val="Courierforcode"/>
        </w:rPr>
        <w:tab/>
        <w:t>margin: 1em 1.5em 2em;</w:t>
      </w:r>
    </w:p>
    <w:p w14:paraId="6C20A7EE" w14:textId="77777777" w:rsidR="00335E86" w:rsidRPr="00335E86" w:rsidRDefault="00335E86" w:rsidP="00335E86">
      <w:pPr>
        <w:spacing w:after="0" w:line="240" w:lineRule="auto"/>
        <w:rPr>
          <w:rStyle w:val="Courierforcode"/>
        </w:rPr>
      </w:pPr>
      <w:r w:rsidRPr="00335E86">
        <w:rPr>
          <w:rStyle w:val="Courierforcode"/>
        </w:rPr>
        <w:t>}</w:t>
      </w:r>
    </w:p>
    <w:p w14:paraId="3BD73811" w14:textId="77777777" w:rsidR="00335E86" w:rsidRPr="00335E86" w:rsidRDefault="00335E86" w:rsidP="00335E86">
      <w:pPr>
        <w:spacing w:after="0" w:line="240" w:lineRule="auto"/>
        <w:rPr>
          <w:rStyle w:val="Courierforcode"/>
        </w:rPr>
      </w:pPr>
      <w:r w:rsidRPr="00335E86">
        <w:rPr>
          <w:rStyle w:val="Courierforcode"/>
        </w:rPr>
        <w:t>section h1 {</w:t>
      </w:r>
    </w:p>
    <w:p w14:paraId="4A8EBF83" w14:textId="77777777" w:rsidR="00335E86" w:rsidRPr="00335E86" w:rsidRDefault="00335E86" w:rsidP="00335E86">
      <w:pPr>
        <w:spacing w:after="0" w:line="240" w:lineRule="auto"/>
        <w:rPr>
          <w:rStyle w:val="Courierforcode"/>
        </w:rPr>
      </w:pPr>
      <w:r w:rsidRPr="00335E86">
        <w:rPr>
          <w:rStyle w:val="Courierforcode"/>
        </w:rPr>
        <w:tab/>
        <w:t>font-size: 150%;</w:t>
      </w:r>
    </w:p>
    <w:p w14:paraId="6155EE89" w14:textId="77777777" w:rsidR="00335E86" w:rsidRPr="00335E86" w:rsidRDefault="00335E86" w:rsidP="00335E86">
      <w:pPr>
        <w:spacing w:after="0" w:line="240" w:lineRule="auto"/>
        <w:rPr>
          <w:rStyle w:val="Courierforcode"/>
        </w:rPr>
      </w:pPr>
      <w:r w:rsidRPr="00335E86">
        <w:rPr>
          <w:rStyle w:val="Courierforcode"/>
        </w:rPr>
        <w:tab/>
        <w:t>margin-bottom: .25em;</w:t>
      </w:r>
    </w:p>
    <w:p w14:paraId="38ACF7D4" w14:textId="77777777" w:rsidR="00335E86" w:rsidRPr="00335E86" w:rsidRDefault="00335E86" w:rsidP="00335E86">
      <w:pPr>
        <w:spacing w:after="0" w:line="240" w:lineRule="auto"/>
        <w:rPr>
          <w:rStyle w:val="Courierforcode"/>
        </w:rPr>
      </w:pPr>
      <w:r w:rsidRPr="00335E86">
        <w:rPr>
          <w:rStyle w:val="Courierforcode"/>
        </w:rPr>
        <w:t>}</w:t>
      </w:r>
    </w:p>
    <w:p w14:paraId="5EAC55BB" w14:textId="77777777" w:rsidR="00335E86" w:rsidRPr="00335E86" w:rsidRDefault="00335E86" w:rsidP="00335E86">
      <w:pPr>
        <w:spacing w:after="0" w:line="240" w:lineRule="auto"/>
        <w:rPr>
          <w:rStyle w:val="Courierforcode"/>
        </w:rPr>
      </w:pPr>
      <w:r w:rsidRPr="00335E86">
        <w:rPr>
          <w:rStyle w:val="Courierforcode"/>
        </w:rPr>
        <w:t>section h2 {</w:t>
      </w:r>
    </w:p>
    <w:p w14:paraId="1461DF59" w14:textId="77777777" w:rsidR="00335E86" w:rsidRPr="00335E86" w:rsidRDefault="00335E86" w:rsidP="00335E86">
      <w:pPr>
        <w:spacing w:after="0" w:line="240" w:lineRule="auto"/>
        <w:rPr>
          <w:rStyle w:val="Courierforcode"/>
        </w:rPr>
      </w:pPr>
      <w:r w:rsidRPr="00335E86">
        <w:rPr>
          <w:rStyle w:val="Courierforcode"/>
        </w:rPr>
        <w:tab/>
        <w:t>font-size: 130%;</w:t>
      </w:r>
    </w:p>
    <w:p w14:paraId="09C208D7" w14:textId="77777777" w:rsidR="00335E86" w:rsidRPr="00335E86" w:rsidRDefault="00335E86" w:rsidP="00335E86">
      <w:pPr>
        <w:spacing w:after="0" w:line="240" w:lineRule="auto"/>
        <w:rPr>
          <w:rStyle w:val="Courierforcode"/>
        </w:rPr>
      </w:pPr>
      <w:r w:rsidRPr="00335E86">
        <w:rPr>
          <w:rStyle w:val="Courierforcode"/>
        </w:rPr>
        <w:t>}</w:t>
      </w:r>
    </w:p>
    <w:p w14:paraId="73D9D9B9" w14:textId="77777777" w:rsidR="00335E86" w:rsidRPr="00335E86" w:rsidRDefault="00335E86" w:rsidP="00335E86">
      <w:pPr>
        <w:spacing w:after="0" w:line="240" w:lineRule="auto"/>
        <w:rPr>
          <w:rStyle w:val="Courierforcode"/>
        </w:rPr>
      </w:pPr>
      <w:r w:rsidRPr="00335E86">
        <w:rPr>
          <w:rStyle w:val="Courierforcode"/>
        </w:rPr>
        <w:t>section h3 {</w:t>
      </w:r>
    </w:p>
    <w:p w14:paraId="07828233" w14:textId="77777777" w:rsidR="00335E86" w:rsidRPr="00335E86" w:rsidRDefault="00335E86" w:rsidP="00335E86">
      <w:pPr>
        <w:spacing w:after="0" w:line="240" w:lineRule="auto"/>
        <w:rPr>
          <w:rStyle w:val="Courierforcode"/>
        </w:rPr>
      </w:pPr>
      <w:r w:rsidRPr="00335E86">
        <w:rPr>
          <w:rStyle w:val="Courierforcode"/>
        </w:rPr>
        <w:tab/>
        <w:t>margin: .75em 0 .25em;</w:t>
      </w:r>
    </w:p>
    <w:p w14:paraId="34C998E6" w14:textId="77777777" w:rsidR="00335E86" w:rsidRPr="00335E86" w:rsidRDefault="00335E86" w:rsidP="00335E86">
      <w:pPr>
        <w:spacing w:after="0" w:line="240" w:lineRule="auto"/>
        <w:rPr>
          <w:rStyle w:val="Courierforcode"/>
        </w:rPr>
      </w:pPr>
      <w:r w:rsidRPr="00335E86">
        <w:rPr>
          <w:rStyle w:val="Courierforcode"/>
        </w:rPr>
        <w:tab/>
        <w:t>font-size: 115%;</w:t>
      </w:r>
    </w:p>
    <w:p w14:paraId="34FB7623" w14:textId="77777777" w:rsidR="00335E86" w:rsidRPr="00335E86" w:rsidRDefault="00335E86" w:rsidP="00335E86">
      <w:pPr>
        <w:spacing w:after="0" w:line="240" w:lineRule="auto"/>
        <w:rPr>
          <w:rStyle w:val="Courierforcode"/>
        </w:rPr>
      </w:pPr>
      <w:r w:rsidRPr="00335E86">
        <w:rPr>
          <w:rStyle w:val="Courierforcode"/>
        </w:rPr>
        <w:t>}</w:t>
      </w:r>
    </w:p>
    <w:p w14:paraId="2DEFFA9A" w14:textId="77777777" w:rsidR="00335E86" w:rsidRPr="00335E86" w:rsidRDefault="00335E86" w:rsidP="00335E86">
      <w:pPr>
        <w:spacing w:after="0" w:line="240" w:lineRule="auto"/>
        <w:rPr>
          <w:rStyle w:val="Courierforcode"/>
        </w:rPr>
      </w:pPr>
      <w:r w:rsidRPr="00335E86">
        <w:rPr>
          <w:rStyle w:val="Courierforcode"/>
        </w:rPr>
        <w:t>section p {</w:t>
      </w:r>
    </w:p>
    <w:p w14:paraId="6A6DB046" w14:textId="77777777" w:rsidR="00335E86" w:rsidRPr="00335E86" w:rsidRDefault="00335E86" w:rsidP="00335E86">
      <w:pPr>
        <w:spacing w:after="0" w:line="240" w:lineRule="auto"/>
        <w:rPr>
          <w:rStyle w:val="Courierforcode"/>
        </w:rPr>
      </w:pPr>
      <w:r w:rsidRPr="00335E86">
        <w:rPr>
          <w:rStyle w:val="Courierforcode"/>
        </w:rPr>
        <w:tab/>
        <w:t>margin-bottom: .75em;</w:t>
      </w:r>
    </w:p>
    <w:p w14:paraId="0D104E77" w14:textId="77777777" w:rsidR="00335E86" w:rsidRPr="00335E86" w:rsidRDefault="00335E86" w:rsidP="00335E86">
      <w:pPr>
        <w:spacing w:after="0" w:line="240" w:lineRule="auto"/>
        <w:rPr>
          <w:rStyle w:val="Courierforcode"/>
        </w:rPr>
      </w:pPr>
      <w:r w:rsidRPr="00335E86">
        <w:rPr>
          <w:rStyle w:val="Courierforcode"/>
        </w:rPr>
        <w:t>}</w:t>
      </w:r>
    </w:p>
    <w:p w14:paraId="459EE753" w14:textId="77777777" w:rsidR="00335E86" w:rsidRPr="00335E86" w:rsidRDefault="00335E86" w:rsidP="00335E86">
      <w:pPr>
        <w:spacing w:after="0" w:line="240" w:lineRule="auto"/>
        <w:rPr>
          <w:rStyle w:val="Courierforcode"/>
        </w:rPr>
      </w:pPr>
      <w:r w:rsidRPr="00335E86">
        <w:rPr>
          <w:rStyle w:val="Courierforcode"/>
        </w:rPr>
        <w:t>/* the styles for the form within the section */</w:t>
      </w:r>
    </w:p>
    <w:p w14:paraId="7C1D288D" w14:textId="77777777" w:rsidR="00335E86" w:rsidRPr="00335E86" w:rsidRDefault="00335E86" w:rsidP="00335E86">
      <w:pPr>
        <w:spacing w:after="0" w:line="240" w:lineRule="auto"/>
        <w:rPr>
          <w:rStyle w:val="Courierforcode"/>
        </w:rPr>
      </w:pPr>
      <w:r w:rsidRPr="00335E86">
        <w:rPr>
          <w:rStyle w:val="Courierforcode"/>
        </w:rPr>
        <w:lastRenderedPageBreak/>
        <w:t xml:space="preserve">section </w:t>
      </w:r>
      <w:proofErr w:type="gramStart"/>
      <w:r w:rsidRPr="00335E86">
        <w:rPr>
          <w:rStyle w:val="Courierforcode"/>
        </w:rPr>
        <w:t>input{</w:t>
      </w:r>
      <w:proofErr w:type="gramEnd"/>
    </w:p>
    <w:p w14:paraId="05A99B6B" w14:textId="77777777" w:rsidR="00335E86" w:rsidRPr="00335E86" w:rsidRDefault="00335E86" w:rsidP="00335E86">
      <w:pPr>
        <w:spacing w:after="0" w:line="240" w:lineRule="auto"/>
        <w:rPr>
          <w:rStyle w:val="Courierforcode"/>
        </w:rPr>
      </w:pPr>
      <w:r w:rsidRPr="00335E86">
        <w:rPr>
          <w:rStyle w:val="Courierforcode"/>
        </w:rPr>
        <w:tab/>
        <w:t>width: 25em;</w:t>
      </w:r>
    </w:p>
    <w:p w14:paraId="56BC0474" w14:textId="77777777" w:rsidR="00335E86" w:rsidRPr="00335E86" w:rsidRDefault="00335E86" w:rsidP="00335E86">
      <w:pPr>
        <w:spacing w:after="0" w:line="240" w:lineRule="auto"/>
        <w:rPr>
          <w:rStyle w:val="Courierforcode"/>
        </w:rPr>
      </w:pPr>
      <w:r w:rsidRPr="00335E86">
        <w:rPr>
          <w:rStyle w:val="Courierforcode"/>
        </w:rPr>
        <w:tab/>
        <w:t>margin-top: .75em;</w:t>
      </w:r>
    </w:p>
    <w:p w14:paraId="0603B2E8" w14:textId="77777777" w:rsidR="00335E86" w:rsidRPr="00335E86" w:rsidRDefault="00335E86" w:rsidP="00335E86">
      <w:pPr>
        <w:spacing w:after="0" w:line="240" w:lineRule="auto"/>
        <w:rPr>
          <w:rStyle w:val="Courierforcode"/>
        </w:rPr>
      </w:pPr>
      <w:r w:rsidRPr="00335E86">
        <w:rPr>
          <w:rStyle w:val="Courierforcode"/>
        </w:rPr>
        <w:t>}</w:t>
      </w:r>
    </w:p>
    <w:p w14:paraId="56F31CD0" w14:textId="77777777" w:rsidR="00335E86" w:rsidRPr="00335E86" w:rsidRDefault="00335E86" w:rsidP="00335E86">
      <w:pPr>
        <w:spacing w:after="0" w:line="240" w:lineRule="auto"/>
        <w:rPr>
          <w:rStyle w:val="Courierforcode"/>
        </w:rPr>
      </w:pPr>
      <w:r w:rsidRPr="00335E86">
        <w:rPr>
          <w:rStyle w:val="Courierforcode"/>
        </w:rPr>
        <w:t xml:space="preserve">section </w:t>
      </w:r>
      <w:proofErr w:type="gramStart"/>
      <w:r w:rsidRPr="00335E86">
        <w:rPr>
          <w:rStyle w:val="Courierforcode"/>
        </w:rPr>
        <w:t>label{</w:t>
      </w:r>
      <w:proofErr w:type="gramEnd"/>
    </w:p>
    <w:p w14:paraId="47A529AF" w14:textId="77777777" w:rsidR="00335E86" w:rsidRPr="00335E86" w:rsidRDefault="00335E86" w:rsidP="00335E86">
      <w:pPr>
        <w:spacing w:after="0" w:line="240" w:lineRule="auto"/>
        <w:rPr>
          <w:rStyle w:val="Courierforcode"/>
        </w:rPr>
      </w:pPr>
      <w:r w:rsidRPr="00335E86">
        <w:rPr>
          <w:rStyle w:val="Courierforcode"/>
        </w:rPr>
        <w:tab/>
        <w:t>float: left;</w:t>
      </w:r>
    </w:p>
    <w:p w14:paraId="263CFB6A" w14:textId="77777777" w:rsidR="00335E86" w:rsidRPr="00335E86" w:rsidRDefault="00335E86" w:rsidP="00335E86">
      <w:pPr>
        <w:spacing w:after="0" w:line="240" w:lineRule="auto"/>
        <w:rPr>
          <w:rStyle w:val="Courierforcode"/>
        </w:rPr>
      </w:pPr>
      <w:r w:rsidRPr="00335E86">
        <w:rPr>
          <w:rStyle w:val="Courierforcode"/>
        </w:rPr>
        <w:tab/>
        <w:t>width: 6em;</w:t>
      </w:r>
    </w:p>
    <w:p w14:paraId="0C85C703" w14:textId="77777777" w:rsidR="00335E86" w:rsidRPr="00335E86" w:rsidRDefault="00335E86" w:rsidP="00335E86">
      <w:pPr>
        <w:spacing w:after="0" w:line="240" w:lineRule="auto"/>
        <w:rPr>
          <w:rStyle w:val="Courierforcode"/>
        </w:rPr>
      </w:pPr>
      <w:r w:rsidRPr="00335E86">
        <w:rPr>
          <w:rStyle w:val="Courierforcode"/>
        </w:rPr>
        <w:tab/>
        <w:t>margin-top: .75em;</w:t>
      </w:r>
    </w:p>
    <w:p w14:paraId="033065BB" w14:textId="77777777" w:rsidR="00335E86" w:rsidRPr="00335E86" w:rsidRDefault="00335E86" w:rsidP="00335E86">
      <w:pPr>
        <w:spacing w:after="0" w:line="240" w:lineRule="auto"/>
        <w:rPr>
          <w:rStyle w:val="Courierforcode"/>
        </w:rPr>
      </w:pPr>
      <w:r w:rsidRPr="00335E86">
        <w:rPr>
          <w:rStyle w:val="Courierforcode"/>
        </w:rPr>
        <w:tab/>
        <w:t>margin-right: .25em;</w:t>
      </w:r>
    </w:p>
    <w:p w14:paraId="72BB6DC7" w14:textId="77777777" w:rsidR="00335E86" w:rsidRPr="00335E86" w:rsidRDefault="00335E86" w:rsidP="00335E86">
      <w:pPr>
        <w:spacing w:after="0" w:line="240" w:lineRule="auto"/>
        <w:rPr>
          <w:rStyle w:val="Courierforcode"/>
        </w:rPr>
      </w:pPr>
      <w:r w:rsidRPr="00335E86">
        <w:rPr>
          <w:rStyle w:val="Courierforcode"/>
        </w:rPr>
        <w:tab/>
        <w:t>text-align: right;</w:t>
      </w:r>
    </w:p>
    <w:p w14:paraId="1B6F6A00" w14:textId="77777777" w:rsidR="00335E86" w:rsidRPr="00335E86" w:rsidRDefault="00335E86" w:rsidP="00335E86">
      <w:pPr>
        <w:spacing w:after="0" w:line="240" w:lineRule="auto"/>
        <w:rPr>
          <w:rStyle w:val="Courierforcode"/>
        </w:rPr>
      </w:pPr>
      <w:r w:rsidRPr="00335E86">
        <w:rPr>
          <w:rStyle w:val="Courierforcode"/>
        </w:rPr>
        <w:t>}</w:t>
      </w:r>
    </w:p>
    <w:p w14:paraId="1C425267" w14:textId="77777777" w:rsidR="00335E86" w:rsidRPr="00335E86" w:rsidRDefault="00335E86" w:rsidP="00335E86">
      <w:pPr>
        <w:spacing w:after="0" w:line="240" w:lineRule="auto"/>
        <w:rPr>
          <w:rStyle w:val="Courierforcode"/>
        </w:rPr>
      </w:pPr>
      <w:r w:rsidRPr="00335E86">
        <w:rPr>
          <w:rStyle w:val="Courierforcode"/>
        </w:rPr>
        <w:t>section #</w:t>
      </w:r>
      <w:proofErr w:type="gramStart"/>
      <w:r w:rsidRPr="00335E86">
        <w:rPr>
          <w:rStyle w:val="Courierforcode"/>
        </w:rPr>
        <w:t>button{</w:t>
      </w:r>
      <w:proofErr w:type="gramEnd"/>
    </w:p>
    <w:p w14:paraId="375FE913" w14:textId="77777777" w:rsidR="00335E86" w:rsidRPr="00335E86" w:rsidRDefault="00335E86" w:rsidP="00335E86">
      <w:pPr>
        <w:spacing w:after="0" w:line="240" w:lineRule="auto"/>
        <w:rPr>
          <w:rStyle w:val="Courierforcode"/>
        </w:rPr>
      </w:pPr>
      <w:r w:rsidRPr="00335E86">
        <w:rPr>
          <w:rStyle w:val="Courierforcode"/>
        </w:rPr>
        <w:tab/>
        <w:t>margin-top:1.25em;</w:t>
      </w:r>
    </w:p>
    <w:p w14:paraId="757D4575" w14:textId="77777777" w:rsidR="00335E86" w:rsidRPr="00335E86" w:rsidRDefault="00335E86" w:rsidP="00335E86">
      <w:pPr>
        <w:spacing w:after="0" w:line="240" w:lineRule="auto"/>
        <w:rPr>
          <w:rStyle w:val="Courierforcode"/>
        </w:rPr>
      </w:pPr>
      <w:r w:rsidRPr="00335E86">
        <w:rPr>
          <w:rStyle w:val="Courierforcode"/>
        </w:rPr>
        <w:tab/>
        <w:t>background-</w:t>
      </w:r>
      <w:proofErr w:type="gramStart"/>
      <w:r w:rsidRPr="00335E86">
        <w:rPr>
          <w:rStyle w:val="Courierforcode"/>
        </w:rPr>
        <w:t>color:#</w:t>
      </w:r>
      <w:proofErr w:type="gramEnd"/>
      <w:r w:rsidRPr="00335E86">
        <w:rPr>
          <w:rStyle w:val="Courierforcode"/>
        </w:rPr>
        <w:t>FF8033;</w:t>
      </w:r>
    </w:p>
    <w:p w14:paraId="61DE8540" w14:textId="77777777" w:rsidR="00335E86" w:rsidRPr="00335E86" w:rsidRDefault="00335E86" w:rsidP="00335E86">
      <w:pPr>
        <w:spacing w:after="0" w:line="240" w:lineRule="auto"/>
        <w:rPr>
          <w:rStyle w:val="Courierforcode"/>
        </w:rPr>
      </w:pPr>
      <w:r w:rsidRPr="00335E86">
        <w:rPr>
          <w:rStyle w:val="Courierforcode"/>
        </w:rPr>
        <w:tab/>
        <w:t>border: 2px solid black;</w:t>
      </w:r>
    </w:p>
    <w:p w14:paraId="30AAC9E2" w14:textId="77777777" w:rsidR="00335E86" w:rsidRPr="00335E86" w:rsidRDefault="00335E86" w:rsidP="00335E86">
      <w:pPr>
        <w:spacing w:after="0" w:line="240" w:lineRule="auto"/>
        <w:rPr>
          <w:rStyle w:val="Courierforcode"/>
        </w:rPr>
      </w:pPr>
      <w:r w:rsidRPr="00335E86">
        <w:rPr>
          <w:rStyle w:val="Courierforcode"/>
        </w:rPr>
        <w:tab/>
        <w:t>margin-top:1.25em;</w:t>
      </w:r>
    </w:p>
    <w:p w14:paraId="230FB094" w14:textId="77777777" w:rsidR="00335E86" w:rsidRPr="00335E86" w:rsidRDefault="00335E86" w:rsidP="00335E86">
      <w:pPr>
        <w:spacing w:after="0" w:line="240" w:lineRule="auto"/>
        <w:rPr>
          <w:rStyle w:val="Courierforcode"/>
        </w:rPr>
      </w:pPr>
      <w:r w:rsidRPr="00335E86">
        <w:rPr>
          <w:rStyle w:val="Courierforcode"/>
        </w:rPr>
        <w:tab/>
        <w:t>font-weight: bold;</w:t>
      </w:r>
    </w:p>
    <w:p w14:paraId="2BF5F090" w14:textId="77777777" w:rsidR="00335E86" w:rsidRPr="00335E86" w:rsidRDefault="00335E86" w:rsidP="00335E86">
      <w:pPr>
        <w:spacing w:after="0" w:line="240" w:lineRule="auto"/>
        <w:rPr>
          <w:rStyle w:val="Courierforcode"/>
        </w:rPr>
      </w:pPr>
      <w:r w:rsidRPr="00335E86">
        <w:rPr>
          <w:rStyle w:val="Courierforcode"/>
        </w:rPr>
        <w:tab/>
        <w:t>width: 8em;</w:t>
      </w:r>
    </w:p>
    <w:p w14:paraId="151A9324" w14:textId="77777777" w:rsidR="00335E86" w:rsidRPr="00335E86" w:rsidRDefault="00335E86" w:rsidP="00335E86">
      <w:pPr>
        <w:spacing w:after="0" w:line="240" w:lineRule="auto"/>
        <w:rPr>
          <w:rStyle w:val="Courierforcode"/>
        </w:rPr>
      </w:pPr>
      <w:r w:rsidRPr="00335E86">
        <w:rPr>
          <w:rStyle w:val="Courierforcode"/>
        </w:rPr>
        <w:tab/>
        <w:t>height: 1.75em;</w:t>
      </w:r>
    </w:p>
    <w:p w14:paraId="378B82DA" w14:textId="77777777" w:rsidR="00335E86" w:rsidRPr="00335E86" w:rsidRDefault="00335E86" w:rsidP="00335E86">
      <w:pPr>
        <w:spacing w:after="0" w:line="240" w:lineRule="auto"/>
        <w:rPr>
          <w:rStyle w:val="Courierforcode"/>
        </w:rPr>
      </w:pPr>
      <w:r w:rsidRPr="00335E86">
        <w:rPr>
          <w:rStyle w:val="Courierforcode"/>
        </w:rPr>
        <w:t>}</w:t>
      </w:r>
    </w:p>
    <w:p w14:paraId="7E27B690" w14:textId="77777777" w:rsidR="00335E86" w:rsidRPr="00335E86" w:rsidRDefault="00335E86" w:rsidP="00335E86">
      <w:pPr>
        <w:spacing w:after="0" w:line="240" w:lineRule="auto"/>
        <w:rPr>
          <w:rStyle w:val="Courierforcode"/>
        </w:rPr>
      </w:pPr>
    </w:p>
    <w:p w14:paraId="5493BC8E" w14:textId="77777777" w:rsidR="00335E86" w:rsidRPr="00335E86" w:rsidRDefault="00335E86" w:rsidP="00335E86">
      <w:pPr>
        <w:spacing w:after="0" w:line="240" w:lineRule="auto"/>
        <w:rPr>
          <w:rStyle w:val="Courierforcode"/>
        </w:rPr>
      </w:pPr>
      <w:r w:rsidRPr="00335E86">
        <w:rPr>
          <w:rStyle w:val="Courierforcode"/>
        </w:rPr>
        <w:t>/* style for a class */</w:t>
      </w:r>
    </w:p>
    <w:p w14:paraId="42B5725F" w14:textId="77777777" w:rsidR="00335E86" w:rsidRPr="00335E86" w:rsidRDefault="00335E86" w:rsidP="00335E86">
      <w:pPr>
        <w:spacing w:after="0" w:line="240" w:lineRule="auto"/>
        <w:rPr>
          <w:rStyle w:val="Courierforcode"/>
        </w:rPr>
      </w:pPr>
      <w:proofErr w:type="gramStart"/>
      <w:r w:rsidRPr="00335E86">
        <w:rPr>
          <w:rStyle w:val="Courierforcode"/>
        </w:rPr>
        <w:t>.large</w:t>
      </w:r>
      <w:proofErr w:type="gramEnd"/>
      <w:r w:rsidRPr="00335E86">
        <w:rPr>
          <w:rStyle w:val="Courierforcode"/>
        </w:rPr>
        <w:t xml:space="preserve"> {</w:t>
      </w:r>
    </w:p>
    <w:p w14:paraId="45F177BC"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font-size: 230%;</w:t>
      </w:r>
    </w:p>
    <w:p w14:paraId="5B8B3D3D" w14:textId="77777777" w:rsidR="00335E86" w:rsidRPr="00335E86" w:rsidRDefault="00335E86" w:rsidP="00335E86">
      <w:pPr>
        <w:spacing w:after="0" w:line="240" w:lineRule="auto"/>
        <w:rPr>
          <w:rStyle w:val="Courierforcode"/>
        </w:rPr>
      </w:pPr>
      <w:r w:rsidRPr="00335E86">
        <w:rPr>
          <w:rStyle w:val="Courierforcode"/>
        </w:rPr>
        <w:t>}</w:t>
      </w:r>
    </w:p>
    <w:p w14:paraId="07B9341E" w14:textId="77777777" w:rsidR="00335E86" w:rsidRPr="00335E86" w:rsidRDefault="00335E86" w:rsidP="00335E86">
      <w:pPr>
        <w:spacing w:after="0" w:line="240" w:lineRule="auto"/>
        <w:rPr>
          <w:rStyle w:val="Courierforcode"/>
        </w:rPr>
      </w:pPr>
    </w:p>
    <w:p w14:paraId="6711060A" w14:textId="77777777" w:rsidR="00335E86" w:rsidRPr="00335E86" w:rsidRDefault="00335E86" w:rsidP="00335E86">
      <w:pPr>
        <w:spacing w:after="0" w:line="240" w:lineRule="auto"/>
        <w:rPr>
          <w:rStyle w:val="Courierforcode"/>
        </w:rPr>
      </w:pPr>
      <w:r w:rsidRPr="00335E86">
        <w:rPr>
          <w:rStyle w:val="Courierforcode"/>
        </w:rPr>
        <w:t>#thanks {</w:t>
      </w:r>
    </w:p>
    <w:p w14:paraId="13218EBE" w14:textId="77777777" w:rsidR="00335E86" w:rsidRPr="00335E86" w:rsidRDefault="00335E86" w:rsidP="00335E86">
      <w:pPr>
        <w:spacing w:after="0" w:line="240" w:lineRule="auto"/>
        <w:rPr>
          <w:rStyle w:val="Courierforcode"/>
        </w:rPr>
      </w:pPr>
      <w:r w:rsidRPr="00335E86">
        <w:rPr>
          <w:rStyle w:val="Courierforcode"/>
        </w:rPr>
        <w:tab/>
        <w:t>font-size: 110%;</w:t>
      </w:r>
    </w:p>
    <w:p w14:paraId="096DD217" w14:textId="77777777" w:rsidR="00335E86" w:rsidRPr="00335E86" w:rsidRDefault="00335E86" w:rsidP="00335E86">
      <w:pPr>
        <w:spacing w:after="0" w:line="240" w:lineRule="auto"/>
        <w:rPr>
          <w:rStyle w:val="Courierforcode"/>
        </w:rPr>
      </w:pPr>
      <w:r w:rsidRPr="00335E86">
        <w:rPr>
          <w:rStyle w:val="Courierforcode"/>
        </w:rPr>
        <w:tab/>
        <w:t>color: #FF8033</w:t>
      </w:r>
    </w:p>
    <w:p w14:paraId="55215F45" w14:textId="77777777" w:rsidR="00335E86" w:rsidRPr="00335E86" w:rsidRDefault="00335E86" w:rsidP="00335E86">
      <w:pPr>
        <w:spacing w:after="0" w:line="240" w:lineRule="auto"/>
        <w:rPr>
          <w:rStyle w:val="Courierforcode"/>
        </w:rPr>
      </w:pPr>
      <w:r w:rsidRPr="00335E86">
        <w:rPr>
          <w:rStyle w:val="Courierforcode"/>
        </w:rPr>
        <w:t>}</w:t>
      </w:r>
    </w:p>
    <w:p w14:paraId="7C50CCA1" w14:textId="77777777" w:rsidR="00335E86" w:rsidRPr="00335E86" w:rsidRDefault="00335E86" w:rsidP="00335E86">
      <w:pPr>
        <w:spacing w:after="0" w:line="240" w:lineRule="auto"/>
        <w:rPr>
          <w:rStyle w:val="Courierforcode"/>
        </w:rPr>
      </w:pPr>
    </w:p>
    <w:p w14:paraId="42C73247" w14:textId="77777777" w:rsidR="00335E86" w:rsidRPr="00335E86" w:rsidRDefault="00335E86" w:rsidP="00335E86">
      <w:pPr>
        <w:spacing w:after="0" w:line="240" w:lineRule="auto"/>
        <w:rPr>
          <w:rStyle w:val="Courierforcode"/>
        </w:rPr>
      </w:pPr>
      <w:r w:rsidRPr="00335E86">
        <w:rPr>
          <w:rStyle w:val="Courierforcode"/>
        </w:rPr>
        <w:t>/* the styles for the footer */</w:t>
      </w:r>
    </w:p>
    <w:p w14:paraId="38E5620C" w14:textId="77777777" w:rsidR="00335E86" w:rsidRPr="00335E86" w:rsidRDefault="00335E86" w:rsidP="00335E86">
      <w:pPr>
        <w:spacing w:after="0" w:line="240" w:lineRule="auto"/>
        <w:rPr>
          <w:rStyle w:val="Courierforcode"/>
        </w:rPr>
      </w:pPr>
      <w:r w:rsidRPr="00335E86">
        <w:rPr>
          <w:rStyle w:val="Courierforcode"/>
        </w:rPr>
        <w:t>footer</w:t>
      </w:r>
      <w:r w:rsidRPr="00335E86">
        <w:rPr>
          <w:rStyle w:val="Courierforcode"/>
        </w:rPr>
        <w:tab/>
        <w:t>{</w:t>
      </w:r>
    </w:p>
    <w:p w14:paraId="52EF2706" w14:textId="77777777" w:rsidR="00335E86" w:rsidRPr="00335E86" w:rsidRDefault="00335E86" w:rsidP="00335E86">
      <w:pPr>
        <w:spacing w:after="0" w:line="240" w:lineRule="auto"/>
        <w:rPr>
          <w:rStyle w:val="Courierforcode"/>
        </w:rPr>
      </w:pPr>
      <w:r w:rsidRPr="00335E86">
        <w:rPr>
          <w:rStyle w:val="Courierforcode"/>
        </w:rPr>
        <w:tab/>
        <w:t>clear: both;</w:t>
      </w:r>
    </w:p>
    <w:p w14:paraId="3BB8E1A7" w14:textId="77777777" w:rsidR="00335E86" w:rsidRPr="00335E86" w:rsidRDefault="00335E86" w:rsidP="00335E86">
      <w:pPr>
        <w:spacing w:after="0" w:line="240" w:lineRule="auto"/>
        <w:rPr>
          <w:rStyle w:val="Courierforcode"/>
        </w:rPr>
      </w:pPr>
      <w:r w:rsidRPr="00335E86">
        <w:rPr>
          <w:rStyle w:val="Courierforcode"/>
        </w:rPr>
        <w:t>border-top: 3px solid black;</w:t>
      </w:r>
    </w:p>
    <w:p w14:paraId="3EB5A0A8" w14:textId="77777777" w:rsidR="00335E86" w:rsidRPr="00335E86" w:rsidRDefault="00335E86" w:rsidP="00335E86">
      <w:pPr>
        <w:spacing w:after="0" w:line="240" w:lineRule="auto"/>
        <w:rPr>
          <w:rStyle w:val="Courierforcode"/>
        </w:rPr>
      </w:pPr>
      <w:r w:rsidRPr="00335E86">
        <w:rPr>
          <w:rStyle w:val="Courierforcode"/>
        </w:rPr>
        <w:t>padding: 1em;</w:t>
      </w:r>
    </w:p>
    <w:p w14:paraId="58E11077" w14:textId="77777777" w:rsidR="00335E86" w:rsidRPr="00335E86" w:rsidRDefault="00335E86" w:rsidP="00335E86">
      <w:pPr>
        <w:spacing w:after="0" w:line="240" w:lineRule="auto"/>
        <w:rPr>
          <w:rStyle w:val="Courierforcode"/>
        </w:rPr>
      </w:pPr>
      <w:r w:rsidRPr="00335E86">
        <w:rPr>
          <w:rStyle w:val="Courierforcode"/>
        </w:rPr>
        <w:tab/>
        <w:t>border-bottom: 3px solid black;</w:t>
      </w:r>
    </w:p>
    <w:p w14:paraId="4D41915A" w14:textId="77777777" w:rsidR="00335E86" w:rsidRPr="00335E86" w:rsidRDefault="00335E86" w:rsidP="00335E86">
      <w:pPr>
        <w:spacing w:after="0" w:line="240" w:lineRule="auto"/>
        <w:rPr>
          <w:rStyle w:val="Courierforcode"/>
        </w:rPr>
      </w:pPr>
      <w:r w:rsidRPr="00335E86">
        <w:rPr>
          <w:rStyle w:val="Courierforcode"/>
        </w:rPr>
        <w:tab/>
        <w:t>background-image: linear-</w:t>
      </w:r>
      <w:proofErr w:type="gramStart"/>
      <w:r w:rsidRPr="00335E86">
        <w:rPr>
          <w:rStyle w:val="Courierforcode"/>
        </w:rPr>
        <w:t>gradient(</w:t>
      </w:r>
      <w:proofErr w:type="gramEnd"/>
      <w:r w:rsidRPr="00335E86">
        <w:rPr>
          <w:rStyle w:val="Courierforcode"/>
        </w:rPr>
        <w:t>45deg, #000000 0%, #FF8033 25%, #FFFFFF 100%);</w:t>
      </w:r>
    </w:p>
    <w:p w14:paraId="677207A7" w14:textId="77777777" w:rsidR="00335E86" w:rsidRPr="00335E86" w:rsidRDefault="00335E86" w:rsidP="00335E86">
      <w:pPr>
        <w:spacing w:after="0" w:line="240" w:lineRule="auto"/>
        <w:rPr>
          <w:rStyle w:val="Courierforcode"/>
        </w:rPr>
      </w:pPr>
      <w:r w:rsidRPr="00335E86">
        <w:rPr>
          <w:rStyle w:val="Courierforcode"/>
        </w:rPr>
        <w:tab/>
        <w:t>background-image: -</w:t>
      </w:r>
      <w:proofErr w:type="spellStart"/>
      <w:r w:rsidRPr="00335E86">
        <w:rPr>
          <w:rStyle w:val="Courierforcode"/>
        </w:rPr>
        <w:t>webkit</w:t>
      </w:r>
      <w:proofErr w:type="spellEnd"/>
      <w:r w:rsidRPr="00335E86">
        <w:rPr>
          <w:rStyle w:val="Courierforcode"/>
        </w:rPr>
        <w:t>-linear-</w:t>
      </w:r>
      <w:proofErr w:type="gramStart"/>
      <w:r w:rsidRPr="00335E86">
        <w:rPr>
          <w:rStyle w:val="Courierforcode"/>
        </w:rPr>
        <w:t>gradient(</w:t>
      </w:r>
      <w:proofErr w:type="gramEnd"/>
      <w:r w:rsidRPr="00335E86">
        <w:rPr>
          <w:rStyle w:val="Courierforcode"/>
        </w:rPr>
        <w:t>45deg, #000000 0%, #FF8033 25%, #FFFFFF 100%);</w:t>
      </w:r>
    </w:p>
    <w:p w14:paraId="1C9C8955" w14:textId="77777777" w:rsidR="00335E86" w:rsidRPr="00335E86" w:rsidRDefault="00335E86" w:rsidP="00335E86">
      <w:pPr>
        <w:spacing w:after="0" w:line="240" w:lineRule="auto"/>
        <w:rPr>
          <w:rStyle w:val="Courierforcode"/>
        </w:rPr>
      </w:pPr>
      <w:r w:rsidRPr="00335E86">
        <w:rPr>
          <w:rStyle w:val="Courierforcode"/>
        </w:rPr>
        <w:tab/>
        <w:t>background-image: -</w:t>
      </w:r>
      <w:proofErr w:type="spellStart"/>
      <w:r w:rsidRPr="00335E86">
        <w:rPr>
          <w:rStyle w:val="Courierforcode"/>
        </w:rPr>
        <w:t>moz</w:t>
      </w:r>
      <w:proofErr w:type="spellEnd"/>
      <w:r w:rsidRPr="00335E86">
        <w:rPr>
          <w:rStyle w:val="Courierforcode"/>
        </w:rPr>
        <w:t>-linear-</w:t>
      </w:r>
      <w:proofErr w:type="gramStart"/>
      <w:r w:rsidRPr="00335E86">
        <w:rPr>
          <w:rStyle w:val="Courierforcode"/>
        </w:rPr>
        <w:t>gradient(</w:t>
      </w:r>
      <w:proofErr w:type="gramEnd"/>
      <w:r w:rsidRPr="00335E86">
        <w:rPr>
          <w:rStyle w:val="Courierforcode"/>
        </w:rPr>
        <w:t>45deg, #000000 0%, #FF8033 25%, #FFFFFF 100%);</w:t>
      </w:r>
    </w:p>
    <w:p w14:paraId="3C4D386D" w14:textId="77777777" w:rsidR="00335E86" w:rsidRPr="00335E86" w:rsidRDefault="00335E86" w:rsidP="00335E86">
      <w:pPr>
        <w:spacing w:after="0" w:line="240" w:lineRule="auto"/>
        <w:rPr>
          <w:rStyle w:val="Courierforcode"/>
        </w:rPr>
      </w:pPr>
      <w:r w:rsidRPr="00335E86">
        <w:rPr>
          <w:rStyle w:val="Courierforcode"/>
        </w:rPr>
        <w:tab/>
        <w:t>background-image: -o-linear-</w:t>
      </w:r>
      <w:proofErr w:type="gramStart"/>
      <w:r w:rsidRPr="00335E86">
        <w:rPr>
          <w:rStyle w:val="Courierforcode"/>
        </w:rPr>
        <w:t>gradient(</w:t>
      </w:r>
      <w:proofErr w:type="gramEnd"/>
      <w:r w:rsidRPr="00335E86">
        <w:rPr>
          <w:rStyle w:val="Courierforcode"/>
        </w:rPr>
        <w:t>45deg, #000000 0%, #FF8033 25%, #FFFFFF 100%);</w:t>
      </w:r>
    </w:p>
    <w:p w14:paraId="797A906D" w14:textId="77777777" w:rsidR="00335E86" w:rsidRPr="00335E86" w:rsidRDefault="00335E86" w:rsidP="00335E86">
      <w:pPr>
        <w:spacing w:after="0" w:line="240" w:lineRule="auto"/>
        <w:rPr>
          <w:rStyle w:val="Courierforcode"/>
        </w:rPr>
      </w:pPr>
    </w:p>
    <w:p w14:paraId="6E0395D6" w14:textId="77777777" w:rsidR="00335E86" w:rsidRPr="00335E86" w:rsidRDefault="00335E86" w:rsidP="00335E86">
      <w:pPr>
        <w:spacing w:after="0" w:line="240" w:lineRule="auto"/>
        <w:rPr>
          <w:rStyle w:val="Courierforcode"/>
        </w:rPr>
      </w:pPr>
      <w:r w:rsidRPr="00335E86">
        <w:rPr>
          <w:rStyle w:val="Courierforcode"/>
        </w:rPr>
        <w:t>}</w:t>
      </w:r>
    </w:p>
    <w:p w14:paraId="1A9836D8" w14:textId="77777777" w:rsidR="00335E86" w:rsidRPr="00335E86" w:rsidRDefault="00335E86" w:rsidP="00335E86">
      <w:pPr>
        <w:spacing w:after="0" w:line="240" w:lineRule="auto"/>
        <w:rPr>
          <w:rStyle w:val="Courierforcode"/>
        </w:rPr>
      </w:pPr>
      <w:r w:rsidRPr="00335E86">
        <w:rPr>
          <w:rStyle w:val="Courierforcode"/>
        </w:rPr>
        <w:t>footer p {</w:t>
      </w:r>
    </w:p>
    <w:p w14:paraId="5C7CB8EF" w14:textId="77777777" w:rsidR="00335E86" w:rsidRPr="00335E86" w:rsidRDefault="00335E86" w:rsidP="00335E86">
      <w:pPr>
        <w:spacing w:after="0" w:line="240" w:lineRule="auto"/>
        <w:rPr>
          <w:rStyle w:val="Courierforcode"/>
        </w:rPr>
      </w:pPr>
      <w:r w:rsidRPr="00335E86">
        <w:rPr>
          <w:rStyle w:val="Courierforcode"/>
        </w:rPr>
        <w:tab/>
        <w:t>text-align: center;</w:t>
      </w:r>
    </w:p>
    <w:p w14:paraId="37CF9911" w14:textId="77777777" w:rsidR="00335E86" w:rsidRPr="00335E86" w:rsidRDefault="00335E86" w:rsidP="00335E86">
      <w:pPr>
        <w:spacing w:after="0" w:line="240" w:lineRule="auto"/>
        <w:rPr>
          <w:rStyle w:val="Courierforcode"/>
        </w:rPr>
      </w:pPr>
      <w:r w:rsidRPr="00335E86">
        <w:rPr>
          <w:rStyle w:val="Courierforcode"/>
        </w:rPr>
        <w:tab/>
        <w:t>font-size: 50%;</w:t>
      </w:r>
    </w:p>
    <w:p w14:paraId="322FFEC3" w14:textId="77777777" w:rsidR="00335E86" w:rsidRPr="00335E86" w:rsidRDefault="00335E86" w:rsidP="00335E86">
      <w:pPr>
        <w:spacing w:after="0" w:line="240" w:lineRule="auto"/>
        <w:rPr>
          <w:rStyle w:val="Courierforcode"/>
        </w:rPr>
      </w:pPr>
      <w:r w:rsidRPr="00335E86">
        <w:rPr>
          <w:rStyle w:val="Courierforcode"/>
        </w:rPr>
        <w:t>}</w:t>
      </w:r>
    </w:p>
    <w:p w14:paraId="325F2EBC" w14:textId="4D7B7300" w:rsidR="0027322C" w:rsidRDefault="0027322C" w:rsidP="00335E86">
      <w:pPr>
        <w:spacing w:after="0" w:line="240" w:lineRule="auto"/>
        <w:rPr>
          <w:rStyle w:val="Courierforcode"/>
        </w:rPr>
      </w:pPr>
      <w:r>
        <w:rPr>
          <w:rStyle w:val="Courierforcode"/>
        </w:rPr>
        <w:br w:type="page"/>
      </w:r>
    </w:p>
    <w:p w14:paraId="11D72CE4" w14:textId="77777777" w:rsidR="00335E86" w:rsidRPr="00482904" w:rsidRDefault="00335E86" w:rsidP="00335E86">
      <w:pPr>
        <w:rPr>
          <w:rStyle w:val="IntenseReference"/>
        </w:rPr>
      </w:pPr>
      <w:r w:rsidRPr="00482904">
        <w:rPr>
          <w:rStyle w:val="IntenseReference"/>
        </w:rPr>
        <w:lastRenderedPageBreak/>
        <w:t xml:space="preserve">The </w:t>
      </w:r>
      <w:r>
        <w:rPr>
          <w:rStyle w:val="IntenseReference"/>
        </w:rPr>
        <w:t>HTML</w:t>
      </w:r>
      <w:r w:rsidRPr="00482904">
        <w:rPr>
          <w:rStyle w:val="IntenseReference"/>
        </w:rPr>
        <w:t xml:space="preserve"> for </w:t>
      </w:r>
      <w:r>
        <w:rPr>
          <w:rStyle w:val="IntenseReference"/>
        </w:rPr>
        <w:t>Halloween</w:t>
      </w:r>
      <w:r w:rsidRPr="00482904">
        <w:rPr>
          <w:rStyle w:val="IntenseReference"/>
        </w:rPr>
        <w:t xml:space="preserve"> </w:t>
      </w:r>
      <w:r>
        <w:rPr>
          <w:rStyle w:val="IntenseReference"/>
        </w:rPr>
        <w:t>11</w:t>
      </w:r>
    </w:p>
    <w:p w14:paraId="06E1E912" w14:textId="3DB60694" w:rsidR="00335E86" w:rsidRPr="00482904" w:rsidRDefault="00335E86" w:rsidP="00335E86">
      <w:pPr>
        <w:rPr>
          <w:rStyle w:val="IntenseReference"/>
        </w:rPr>
      </w:pPr>
      <w:r>
        <w:rPr>
          <w:rStyle w:val="IntenseReference"/>
        </w:rPr>
        <w:t>subscribe.html</w:t>
      </w:r>
    </w:p>
    <w:p w14:paraId="5BB9156C" w14:textId="77777777" w:rsidR="00335E86" w:rsidRPr="00335E86" w:rsidRDefault="00335E86" w:rsidP="00335E86">
      <w:pPr>
        <w:spacing w:after="0" w:line="240" w:lineRule="auto"/>
        <w:rPr>
          <w:rStyle w:val="Courierforcode"/>
        </w:rPr>
      </w:pPr>
      <w:proofErr w:type="gramStart"/>
      <w:r w:rsidRPr="00335E86">
        <w:rPr>
          <w:rStyle w:val="Courierforcode"/>
        </w:rPr>
        <w:t>&lt;!DOCTYPE</w:t>
      </w:r>
      <w:proofErr w:type="gramEnd"/>
      <w:r w:rsidRPr="00335E86">
        <w:rPr>
          <w:rStyle w:val="Courierforcode"/>
        </w:rPr>
        <w:t xml:space="preserve"> html&gt;</w:t>
      </w:r>
    </w:p>
    <w:p w14:paraId="6677A6A0" w14:textId="77777777" w:rsidR="00335E86" w:rsidRPr="00335E86" w:rsidRDefault="00335E86" w:rsidP="00335E86">
      <w:pPr>
        <w:spacing w:after="0" w:line="240" w:lineRule="auto"/>
        <w:rPr>
          <w:rStyle w:val="Courierforcode"/>
        </w:rPr>
      </w:pPr>
      <w:r w:rsidRPr="00335E86">
        <w:rPr>
          <w:rStyle w:val="Courierforcode"/>
        </w:rPr>
        <w:t xml:space="preserve">&lt;html </w:t>
      </w:r>
      <w:proofErr w:type="spellStart"/>
      <w:r w:rsidRPr="00335E86">
        <w:rPr>
          <w:rStyle w:val="Courierforcode"/>
        </w:rPr>
        <w:t>lang</w:t>
      </w:r>
      <w:proofErr w:type="spellEnd"/>
      <w:r w:rsidRPr="00335E86">
        <w:rPr>
          <w:rStyle w:val="Courierforcode"/>
        </w:rPr>
        <w:t>="</w:t>
      </w:r>
      <w:proofErr w:type="spellStart"/>
      <w:r w:rsidRPr="00335E86">
        <w:rPr>
          <w:rStyle w:val="Courierforcode"/>
        </w:rPr>
        <w:t>en</w:t>
      </w:r>
      <w:proofErr w:type="spellEnd"/>
      <w:r w:rsidRPr="00335E86">
        <w:rPr>
          <w:rStyle w:val="Courierforcode"/>
        </w:rPr>
        <w:t>"&gt;</w:t>
      </w:r>
    </w:p>
    <w:p w14:paraId="17403287" w14:textId="77777777" w:rsidR="00335E86" w:rsidRPr="00335E86" w:rsidRDefault="00335E86" w:rsidP="00335E86">
      <w:pPr>
        <w:spacing w:after="0" w:line="240" w:lineRule="auto"/>
        <w:rPr>
          <w:rStyle w:val="Courierforcode"/>
        </w:rPr>
      </w:pPr>
      <w:r w:rsidRPr="00335E86">
        <w:rPr>
          <w:rStyle w:val="Courierforcode"/>
        </w:rPr>
        <w:t>&lt;head&gt;</w:t>
      </w:r>
    </w:p>
    <w:p w14:paraId="14DF15D3" w14:textId="77777777" w:rsidR="00335E86" w:rsidRPr="00335E86" w:rsidRDefault="00335E86" w:rsidP="00335E86">
      <w:pPr>
        <w:spacing w:after="0" w:line="240" w:lineRule="auto"/>
        <w:rPr>
          <w:rStyle w:val="Courierforcode"/>
        </w:rPr>
      </w:pPr>
      <w:r w:rsidRPr="00335E86">
        <w:rPr>
          <w:rStyle w:val="Courierforcode"/>
        </w:rPr>
        <w:tab/>
        <w:t>&lt;meta charset="utf-8" /&gt;</w:t>
      </w:r>
    </w:p>
    <w:p w14:paraId="4D54FCA5" w14:textId="77777777" w:rsidR="00335E86" w:rsidRPr="00335E86" w:rsidRDefault="00335E86" w:rsidP="00335E86">
      <w:pPr>
        <w:spacing w:after="0" w:line="240" w:lineRule="auto"/>
        <w:rPr>
          <w:rStyle w:val="Courierforcode"/>
        </w:rPr>
      </w:pPr>
      <w:r w:rsidRPr="00335E86">
        <w:rPr>
          <w:rStyle w:val="Courierforcode"/>
        </w:rPr>
        <w:tab/>
        <w:t>&lt;meta name="viewport" content="width=device-width, initial-scale=1"&gt;</w:t>
      </w:r>
    </w:p>
    <w:p w14:paraId="506D1A3C" w14:textId="77777777" w:rsidR="00335E86" w:rsidRPr="00335E86" w:rsidRDefault="00335E86" w:rsidP="00335E86">
      <w:pPr>
        <w:spacing w:after="0" w:line="240" w:lineRule="auto"/>
        <w:rPr>
          <w:rStyle w:val="Courierforcode"/>
        </w:rPr>
      </w:pPr>
      <w:r w:rsidRPr="00335E86">
        <w:rPr>
          <w:rStyle w:val="Courierforcode"/>
        </w:rPr>
        <w:tab/>
        <w:t>&lt;title&gt;Halloween Store&lt;/title&gt;</w:t>
      </w:r>
    </w:p>
    <w:p w14:paraId="049456E7" w14:textId="77777777" w:rsidR="00335E86" w:rsidRPr="00335E86" w:rsidRDefault="00335E86" w:rsidP="00335E86">
      <w:pPr>
        <w:spacing w:after="0" w:line="240" w:lineRule="auto"/>
        <w:rPr>
          <w:rStyle w:val="Courierforcode"/>
        </w:rPr>
      </w:pPr>
      <w:r w:rsidRPr="00335E86">
        <w:rPr>
          <w:rStyle w:val="Courierforcode"/>
        </w:rPr>
        <w:tab/>
        <w:t xml:space="preserve">&lt;link </w:t>
      </w:r>
      <w:proofErr w:type="spellStart"/>
      <w:r w:rsidRPr="00335E86">
        <w:rPr>
          <w:rStyle w:val="Courierforcode"/>
        </w:rPr>
        <w:t>rel</w:t>
      </w:r>
      <w:proofErr w:type="spellEnd"/>
      <w:r w:rsidRPr="00335E86">
        <w:rPr>
          <w:rStyle w:val="Courierforcode"/>
        </w:rPr>
        <w:t xml:space="preserve">="stylesheet" </w:t>
      </w:r>
      <w:proofErr w:type="spellStart"/>
      <w:r w:rsidRPr="00335E86">
        <w:rPr>
          <w:rStyle w:val="Courierforcode"/>
        </w:rPr>
        <w:t>href</w:t>
      </w:r>
      <w:proofErr w:type="spellEnd"/>
      <w:r w:rsidRPr="00335E86">
        <w:rPr>
          <w:rStyle w:val="Courierforcode"/>
        </w:rPr>
        <w:t>="styles/normalize.css"&gt;</w:t>
      </w:r>
    </w:p>
    <w:p w14:paraId="49D68CFF" w14:textId="77777777" w:rsidR="00335E86" w:rsidRPr="00335E86" w:rsidRDefault="00335E86" w:rsidP="00335E86">
      <w:pPr>
        <w:spacing w:after="0" w:line="240" w:lineRule="auto"/>
        <w:rPr>
          <w:rStyle w:val="Courierforcode"/>
        </w:rPr>
      </w:pPr>
      <w:r w:rsidRPr="00335E86">
        <w:rPr>
          <w:rStyle w:val="Courierforcode"/>
        </w:rPr>
        <w:tab/>
        <w:t xml:space="preserve">&lt;link </w:t>
      </w:r>
      <w:proofErr w:type="spellStart"/>
      <w:r w:rsidRPr="00335E86">
        <w:rPr>
          <w:rStyle w:val="Courierforcode"/>
        </w:rPr>
        <w:t>rel</w:t>
      </w:r>
      <w:proofErr w:type="spellEnd"/>
      <w:r w:rsidRPr="00335E86">
        <w:rPr>
          <w:rStyle w:val="Courierforcode"/>
        </w:rPr>
        <w:t xml:space="preserve">="stylesheet" </w:t>
      </w:r>
      <w:proofErr w:type="spellStart"/>
      <w:r w:rsidRPr="00335E86">
        <w:rPr>
          <w:rStyle w:val="Courierforcode"/>
        </w:rPr>
        <w:t>href</w:t>
      </w:r>
      <w:proofErr w:type="spellEnd"/>
      <w:r w:rsidRPr="00335E86">
        <w:rPr>
          <w:rStyle w:val="Courierforcode"/>
        </w:rPr>
        <w:t>="styles/email.css"&gt;</w:t>
      </w:r>
    </w:p>
    <w:p w14:paraId="46EBEB80" w14:textId="77777777" w:rsidR="00335E86" w:rsidRPr="00335E86" w:rsidRDefault="00335E86" w:rsidP="00335E86">
      <w:pPr>
        <w:spacing w:after="0" w:line="240" w:lineRule="auto"/>
        <w:rPr>
          <w:rStyle w:val="Courierforcode"/>
        </w:rPr>
      </w:pPr>
      <w:r w:rsidRPr="00335E86">
        <w:rPr>
          <w:rStyle w:val="Courierforcode"/>
        </w:rPr>
        <w:t>&lt;/head&gt;</w:t>
      </w:r>
    </w:p>
    <w:p w14:paraId="63B677AC" w14:textId="77777777" w:rsidR="00335E86" w:rsidRPr="00335E86" w:rsidRDefault="00335E86" w:rsidP="00335E86">
      <w:pPr>
        <w:spacing w:after="0" w:line="240" w:lineRule="auto"/>
        <w:rPr>
          <w:rStyle w:val="Courierforcode"/>
        </w:rPr>
      </w:pPr>
      <w:r w:rsidRPr="00335E86">
        <w:rPr>
          <w:rStyle w:val="Courierforcode"/>
        </w:rPr>
        <w:t>&lt;body&gt;</w:t>
      </w:r>
    </w:p>
    <w:p w14:paraId="6A19EA15" w14:textId="77777777" w:rsidR="00335E86" w:rsidRPr="00335E86" w:rsidRDefault="00335E86" w:rsidP="00335E86">
      <w:pPr>
        <w:spacing w:after="0" w:line="240" w:lineRule="auto"/>
        <w:rPr>
          <w:rStyle w:val="Courierforcode"/>
        </w:rPr>
      </w:pPr>
      <w:r w:rsidRPr="00335E86">
        <w:rPr>
          <w:rStyle w:val="Courierforcode"/>
        </w:rPr>
        <w:t>&lt;header&gt;</w:t>
      </w:r>
    </w:p>
    <w:p w14:paraId="7F361758"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img</w:t>
      </w:r>
      <w:proofErr w:type="spellEnd"/>
      <w:r w:rsidRPr="00335E86">
        <w:rPr>
          <w:rStyle w:val="Courierforcode"/>
        </w:rPr>
        <w:t xml:space="preserve"> </w:t>
      </w:r>
      <w:proofErr w:type="spellStart"/>
      <w:r w:rsidRPr="00335E86">
        <w:rPr>
          <w:rStyle w:val="Courierforcode"/>
        </w:rPr>
        <w:t>src</w:t>
      </w:r>
      <w:proofErr w:type="spellEnd"/>
      <w:r w:rsidRPr="00335E86">
        <w:rPr>
          <w:rStyle w:val="Courierforcode"/>
        </w:rPr>
        <w:t>="images/pumpkin.gif" alt="pumpkin"&gt;</w:t>
      </w:r>
    </w:p>
    <w:p w14:paraId="592A8480" w14:textId="77777777" w:rsidR="00335E86" w:rsidRPr="00335E86" w:rsidRDefault="00335E86" w:rsidP="00335E86">
      <w:pPr>
        <w:spacing w:after="0" w:line="240" w:lineRule="auto"/>
        <w:rPr>
          <w:rStyle w:val="Courierforcode"/>
        </w:rPr>
      </w:pPr>
      <w:r w:rsidRPr="00335E86">
        <w:rPr>
          <w:rStyle w:val="Courierforcode"/>
        </w:rPr>
        <w:tab/>
        <w:t>&lt;h2&gt;The Halloween Store&lt;/h2&gt;</w:t>
      </w:r>
    </w:p>
    <w:p w14:paraId="4F2A1451" w14:textId="77777777" w:rsidR="00335E86" w:rsidRPr="00335E86" w:rsidRDefault="00335E86" w:rsidP="00335E86">
      <w:pPr>
        <w:spacing w:after="0" w:line="240" w:lineRule="auto"/>
        <w:rPr>
          <w:rStyle w:val="Courierforcode"/>
        </w:rPr>
      </w:pPr>
      <w:r w:rsidRPr="00335E86">
        <w:rPr>
          <w:rStyle w:val="Courierforcode"/>
        </w:rPr>
        <w:tab/>
        <w:t xml:space="preserve">&lt;h3&gt;For the little Goblin in all of </w:t>
      </w:r>
      <w:proofErr w:type="gramStart"/>
      <w:r w:rsidRPr="00335E86">
        <w:rPr>
          <w:rStyle w:val="Courierforcode"/>
        </w:rPr>
        <w:t>us!&lt;</w:t>
      </w:r>
      <w:proofErr w:type="gramEnd"/>
      <w:r w:rsidRPr="00335E86">
        <w:rPr>
          <w:rStyle w:val="Courierforcode"/>
        </w:rPr>
        <w:t>/h3&gt;</w:t>
      </w:r>
    </w:p>
    <w:p w14:paraId="1C5A3DE5" w14:textId="77777777" w:rsidR="00335E86" w:rsidRPr="00335E86" w:rsidRDefault="00335E86" w:rsidP="00335E86">
      <w:pPr>
        <w:spacing w:after="0" w:line="240" w:lineRule="auto"/>
        <w:rPr>
          <w:rStyle w:val="Courierforcode"/>
        </w:rPr>
      </w:pPr>
      <w:r w:rsidRPr="00335E86">
        <w:rPr>
          <w:rStyle w:val="Courierforcode"/>
        </w:rPr>
        <w:t>&lt;/header&gt;</w:t>
      </w:r>
    </w:p>
    <w:p w14:paraId="4D054532"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nav</w:t>
      </w:r>
      <w:proofErr w:type="spellEnd"/>
      <w:r w:rsidRPr="00335E86">
        <w:rPr>
          <w:rStyle w:val="Courierforcode"/>
        </w:rPr>
        <w:t xml:space="preserve"> id="</w:t>
      </w:r>
      <w:proofErr w:type="spellStart"/>
      <w:r w:rsidRPr="00335E86">
        <w:rPr>
          <w:rStyle w:val="Courierforcode"/>
        </w:rPr>
        <w:t>nav_menu</w:t>
      </w:r>
      <w:proofErr w:type="spellEnd"/>
      <w:r w:rsidRPr="00335E86">
        <w:rPr>
          <w:rStyle w:val="Courierforcode"/>
        </w:rPr>
        <w:t>"&gt;</w:t>
      </w:r>
    </w:p>
    <w:p w14:paraId="5E3C622F"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w:t>
      </w:r>
    </w:p>
    <w:p w14:paraId="4D8F88CE"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="index.html"&gt;Home&lt;/a&gt;&lt;/li&gt;</w:t>
      </w:r>
    </w:p>
    <w:p w14:paraId="1680179D"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="products.html"&gt;Product List&lt;/a&gt;&lt;/li&gt;</w:t>
      </w:r>
    </w:p>
    <w:p w14:paraId="4B168E2B"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="personal.html"&gt;Personal&lt;/a&gt;&lt;/li&gt;</w:t>
      </w:r>
    </w:p>
    <w:p w14:paraId="3B58E0F0"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="decorating.html"&gt;Decorating Ideas&lt;/a&gt;</w:t>
      </w:r>
    </w:p>
    <w:p w14:paraId="5BBA1E71"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w:t>
      </w:r>
    </w:p>
    <w:p w14:paraId="0E2ECB4A"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&lt;li&gt;&lt;a&gt;Outdoor&lt;/a&gt;&lt;/li&gt;</w:t>
      </w:r>
    </w:p>
    <w:p w14:paraId="3439A17D"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&lt;li&gt;&lt;a&gt;Indoor&lt;/a&gt;&lt;/li&gt;</w:t>
      </w:r>
    </w:p>
    <w:p w14:paraId="21F4F674"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&lt;li&gt;&lt;a&gt;Table&lt;/a&gt;&lt;/li&gt;</w:t>
      </w:r>
    </w:p>
    <w:p w14:paraId="4D9F82E7"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r>
      <w:r w:rsidRPr="00335E86">
        <w:rPr>
          <w:rStyle w:val="Courierforcode"/>
        </w:rPr>
        <w:tab/>
        <w:t>&lt;li&gt;&lt;a&gt;Treats&lt;/a&gt;&lt;/li&gt;</w:t>
      </w:r>
    </w:p>
    <w:p w14:paraId="7B6DABAF"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&gt;&lt;/li&gt;</w:t>
      </w:r>
    </w:p>
    <w:p w14:paraId="39605BA0"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="email.html"&gt;Join Email&lt;/a&gt;&lt;/li&gt;</w:t>
      </w:r>
    </w:p>
    <w:p w14:paraId="40A7D720"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&lt;/</w:t>
      </w:r>
      <w:proofErr w:type="spellStart"/>
      <w:r w:rsidRPr="00335E86">
        <w:rPr>
          <w:rStyle w:val="Courierforcode"/>
        </w:rPr>
        <w:t>ul</w:t>
      </w:r>
      <w:proofErr w:type="spellEnd"/>
      <w:r w:rsidRPr="00335E86">
        <w:rPr>
          <w:rStyle w:val="Courierforcode"/>
        </w:rPr>
        <w:t>&gt;</w:t>
      </w:r>
    </w:p>
    <w:p w14:paraId="01F4C3D7"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nav</w:t>
      </w:r>
      <w:proofErr w:type="spellEnd"/>
      <w:r w:rsidRPr="00335E86">
        <w:rPr>
          <w:rStyle w:val="Courierforcode"/>
        </w:rPr>
        <w:t>&gt;</w:t>
      </w:r>
    </w:p>
    <w:p w14:paraId="2609C116" w14:textId="77777777" w:rsidR="00335E86" w:rsidRPr="00335E86" w:rsidRDefault="00335E86" w:rsidP="00335E86">
      <w:pPr>
        <w:spacing w:after="0" w:line="240" w:lineRule="auto"/>
        <w:rPr>
          <w:rStyle w:val="Courierforcode"/>
        </w:rPr>
      </w:pPr>
      <w:r w:rsidRPr="00335E86">
        <w:rPr>
          <w:rStyle w:val="Courierforcode"/>
        </w:rPr>
        <w:t>&lt;aside id="sidebar"&gt;</w:t>
      </w:r>
    </w:p>
    <w:p w14:paraId="5F412263"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ul</w:t>
      </w:r>
      <w:proofErr w:type="spellEnd"/>
      <w:r w:rsidRPr="00335E86">
        <w:rPr>
          <w:rStyle w:val="Courierforcode"/>
        </w:rPr>
        <w:t>&gt;</w:t>
      </w:r>
    </w:p>
    <w:p w14:paraId="60D1260D"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="slides/products/props.html"&gt;Props&lt;/a&gt;</w:t>
      </w:r>
    </w:p>
    <w:p w14:paraId="52ADA4C0"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="slides/products/costumes.html"&gt;Costumes&lt;/a&gt;</w:t>
      </w:r>
    </w:p>
    <w:p w14:paraId="6A964665"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="slides/products/effects.html"&gt;Special Effects&lt;/a&gt;</w:t>
      </w:r>
    </w:p>
    <w:p w14:paraId="22177912" w14:textId="77777777" w:rsidR="00335E86" w:rsidRPr="00335E86" w:rsidRDefault="00335E86" w:rsidP="00335E86">
      <w:pPr>
        <w:spacing w:after="0" w:line="240" w:lineRule="auto"/>
        <w:rPr>
          <w:rStyle w:val="Courierforcode"/>
        </w:rPr>
      </w:pPr>
      <w:r w:rsidRPr="00335E86">
        <w:rPr>
          <w:rStyle w:val="Courierforcode"/>
        </w:rPr>
        <w:tab/>
      </w:r>
      <w:r w:rsidRPr="00335E86">
        <w:rPr>
          <w:rStyle w:val="Courierforcode"/>
        </w:rPr>
        <w:tab/>
        <w:t xml:space="preserve">&lt;li&gt;&lt;a </w:t>
      </w:r>
      <w:proofErr w:type="spellStart"/>
      <w:r w:rsidRPr="00335E86">
        <w:rPr>
          <w:rStyle w:val="Courierforcode"/>
        </w:rPr>
        <w:t>href</w:t>
      </w:r>
      <w:proofErr w:type="spellEnd"/>
      <w:r w:rsidRPr="00335E86">
        <w:rPr>
          <w:rStyle w:val="Courierforcode"/>
        </w:rPr>
        <w:t>="slides/products/masks.html"&gt;Masks&lt;/a&gt;</w:t>
      </w:r>
    </w:p>
    <w:p w14:paraId="798C5BFC" w14:textId="77777777" w:rsidR="00335E86" w:rsidRPr="00335E86" w:rsidRDefault="00335E86" w:rsidP="00335E86">
      <w:pPr>
        <w:spacing w:after="0" w:line="240" w:lineRule="auto"/>
        <w:rPr>
          <w:rStyle w:val="Courierforcode"/>
        </w:rPr>
      </w:pPr>
      <w:r w:rsidRPr="00335E86">
        <w:rPr>
          <w:rStyle w:val="Courierforcode"/>
        </w:rPr>
        <w:tab/>
        <w:t>&lt;/</w:t>
      </w:r>
      <w:proofErr w:type="spellStart"/>
      <w:r w:rsidRPr="00335E86">
        <w:rPr>
          <w:rStyle w:val="Courierforcode"/>
        </w:rPr>
        <w:t>ul</w:t>
      </w:r>
      <w:proofErr w:type="spellEnd"/>
      <w:r w:rsidRPr="00335E86">
        <w:rPr>
          <w:rStyle w:val="Courierforcode"/>
        </w:rPr>
        <w:t>&gt;</w:t>
      </w:r>
    </w:p>
    <w:p w14:paraId="18B1D872" w14:textId="77777777" w:rsidR="00335E86" w:rsidRPr="00335E86" w:rsidRDefault="00335E86" w:rsidP="00335E86">
      <w:pPr>
        <w:spacing w:after="0" w:line="240" w:lineRule="auto"/>
        <w:rPr>
          <w:rStyle w:val="Courierforcode"/>
        </w:rPr>
      </w:pPr>
      <w:r w:rsidRPr="00335E86">
        <w:rPr>
          <w:rStyle w:val="Courierforcode"/>
        </w:rPr>
        <w:t>&lt;/aside&gt;</w:t>
      </w:r>
    </w:p>
    <w:p w14:paraId="79C957AA" w14:textId="77777777" w:rsidR="00335E86" w:rsidRPr="00335E86" w:rsidRDefault="00335E86" w:rsidP="00335E86">
      <w:pPr>
        <w:spacing w:after="0" w:line="240" w:lineRule="auto"/>
        <w:rPr>
          <w:rStyle w:val="Courierforcode"/>
        </w:rPr>
      </w:pPr>
      <w:r w:rsidRPr="00335E86">
        <w:rPr>
          <w:rStyle w:val="Courierforcode"/>
        </w:rPr>
        <w:t>&lt;section&gt;</w:t>
      </w:r>
    </w:p>
    <w:p w14:paraId="3C35152F" w14:textId="77777777" w:rsidR="00335E86" w:rsidRPr="00335E86" w:rsidRDefault="00335E86" w:rsidP="00335E86">
      <w:pPr>
        <w:spacing w:after="0" w:line="240" w:lineRule="auto"/>
        <w:rPr>
          <w:rStyle w:val="Courierforcode"/>
        </w:rPr>
      </w:pPr>
      <w:r w:rsidRPr="00335E86">
        <w:rPr>
          <w:rStyle w:val="Courierforcode"/>
        </w:rPr>
        <w:tab/>
        <w:t xml:space="preserve">&lt;h1&gt;Thank you for joining my email </w:t>
      </w:r>
      <w:proofErr w:type="gramStart"/>
      <w:r w:rsidRPr="00335E86">
        <w:rPr>
          <w:rStyle w:val="Courierforcode"/>
        </w:rPr>
        <w:t>list!&lt;</w:t>
      </w:r>
      <w:proofErr w:type="gramEnd"/>
      <w:r w:rsidRPr="00335E86">
        <w:rPr>
          <w:rStyle w:val="Courierforcode"/>
        </w:rPr>
        <w:t>/h1&gt;</w:t>
      </w:r>
    </w:p>
    <w:p w14:paraId="5B7A92CD" w14:textId="77777777" w:rsidR="00335E86" w:rsidRPr="00335E86" w:rsidRDefault="00335E86" w:rsidP="00335E86">
      <w:pPr>
        <w:spacing w:after="0" w:line="240" w:lineRule="auto"/>
        <w:rPr>
          <w:rStyle w:val="Courierforcode"/>
        </w:rPr>
      </w:pPr>
      <w:r w:rsidRPr="00335E86">
        <w:rPr>
          <w:rStyle w:val="Courierforcode"/>
        </w:rPr>
        <w:tab/>
      </w:r>
    </w:p>
    <w:p w14:paraId="085E9D70" w14:textId="77777777" w:rsidR="00335E86" w:rsidRPr="00335E86" w:rsidRDefault="00335E86" w:rsidP="00335E86">
      <w:pPr>
        <w:spacing w:after="0" w:line="240" w:lineRule="auto"/>
        <w:rPr>
          <w:rStyle w:val="Courierforcode"/>
        </w:rPr>
      </w:pPr>
      <w:r w:rsidRPr="00335E86">
        <w:rPr>
          <w:rStyle w:val="Courierforcode"/>
        </w:rPr>
        <w:tab/>
        <w:t>&lt;p id="thanks"&gt; You will be hearing from me soon. In the meantime, please feel free to browse through my site.</w:t>
      </w:r>
    </w:p>
    <w:p w14:paraId="30CA98CC" w14:textId="77777777" w:rsidR="00335E86" w:rsidRPr="00335E86" w:rsidRDefault="00335E86" w:rsidP="00335E86">
      <w:pPr>
        <w:spacing w:after="0" w:line="240" w:lineRule="auto"/>
        <w:rPr>
          <w:rStyle w:val="Courierforcode"/>
        </w:rPr>
      </w:pPr>
      <w:r w:rsidRPr="00335E86">
        <w:rPr>
          <w:rStyle w:val="Courierforcode"/>
        </w:rPr>
        <w:tab/>
        <w:t>&lt;/p&gt;</w:t>
      </w:r>
    </w:p>
    <w:p w14:paraId="67548C0B" w14:textId="77777777" w:rsidR="00335E86" w:rsidRPr="00335E86" w:rsidRDefault="00335E86" w:rsidP="00335E86">
      <w:pPr>
        <w:spacing w:after="0" w:line="240" w:lineRule="auto"/>
        <w:rPr>
          <w:rStyle w:val="Courierforcode"/>
        </w:rPr>
      </w:pPr>
      <w:r w:rsidRPr="00335E86">
        <w:rPr>
          <w:rStyle w:val="Courierforcode"/>
        </w:rPr>
        <w:t>&lt;/section&gt;</w:t>
      </w:r>
    </w:p>
    <w:p w14:paraId="318D7C35" w14:textId="77777777" w:rsidR="00335E86" w:rsidRPr="00335E86" w:rsidRDefault="00335E86" w:rsidP="00335E86">
      <w:pPr>
        <w:spacing w:after="0" w:line="240" w:lineRule="auto"/>
        <w:rPr>
          <w:rStyle w:val="Courierforcode"/>
        </w:rPr>
      </w:pPr>
    </w:p>
    <w:p w14:paraId="19DAD1D1" w14:textId="77777777" w:rsidR="00335E86" w:rsidRPr="00335E86" w:rsidRDefault="00335E86" w:rsidP="00335E86">
      <w:pPr>
        <w:spacing w:after="0" w:line="240" w:lineRule="auto"/>
        <w:rPr>
          <w:rStyle w:val="Courierforcode"/>
        </w:rPr>
      </w:pPr>
      <w:r w:rsidRPr="00335E86">
        <w:rPr>
          <w:rStyle w:val="Courierforcode"/>
        </w:rPr>
        <w:lastRenderedPageBreak/>
        <w:t>&lt;footer&gt;</w:t>
      </w:r>
      <w:r w:rsidRPr="00335E86">
        <w:rPr>
          <w:rStyle w:val="Courierforcode"/>
        </w:rPr>
        <w:tab/>
      </w:r>
    </w:p>
    <w:p w14:paraId="7AB009B3" w14:textId="77777777" w:rsidR="00335E86" w:rsidRPr="00335E86" w:rsidRDefault="00335E86" w:rsidP="00335E86">
      <w:pPr>
        <w:spacing w:after="0" w:line="240" w:lineRule="auto"/>
        <w:rPr>
          <w:rStyle w:val="Courierforcode"/>
        </w:rPr>
      </w:pPr>
      <w:r w:rsidRPr="00335E86">
        <w:rPr>
          <w:rStyle w:val="Courierforcode"/>
        </w:rPr>
        <w:tab/>
        <w:t xml:space="preserve">&lt;p&gt;&amp;copy; 2016 Ben </w:t>
      </w:r>
      <w:proofErr w:type="spellStart"/>
      <w:r w:rsidRPr="00335E86">
        <w:rPr>
          <w:rStyle w:val="Courierforcode"/>
        </w:rPr>
        <w:t>Murach</w:t>
      </w:r>
      <w:proofErr w:type="spellEnd"/>
      <w:r w:rsidRPr="00335E86">
        <w:rPr>
          <w:rStyle w:val="Courierforcode"/>
        </w:rPr>
        <w:t>&lt;/p&gt;</w:t>
      </w:r>
    </w:p>
    <w:p w14:paraId="4E7122DE" w14:textId="77777777" w:rsidR="00335E86" w:rsidRPr="00335E86" w:rsidRDefault="00335E86" w:rsidP="00335E86">
      <w:pPr>
        <w:spacing w:after="0" w:line="240" w:lineRule="auto"/>
        <w:rPr>
          <w:rStyle w:val="Courierforcode"/>
        </w:rPr>
      </w:pPr>
      <w:r w:rsidRPr="00335E86">
        <w:rPr>
          <w:rStyle w:val="Courierforcode"/>
        </w:rPr>
        <w:t>&lt;/footer&gt;</w:t>
      </w:r>
      <w:r w:rsidRPr="00335E86">
        <w:rPr>
          <w:rStyle w:val="Courierforcode"/>
        </w:rPr>
        <w:tab/>
      </w:r>
    </w:p>
    <w:p w14:paraId="65538ED0" w14:textId="77777777" w:rsidR="00335E86" w:rsidRPr="00335E86" w:rsidRDefault="00335E86" w:rsidP="00335E86">
      <w:pPr>
        <w:spacing w:after="0" w:line="240" w:lineRule="auto"/>
        <w:rPr>
          <w:rStyle w:val="Courierforcode"/>
        </w:rPr>
      </w:pPr>
      <w:r w:rsidRPr="00335E86">
        <w:rPr>
          <w:rStyle w:val="Courierforcode"/>
        </w:rPr>
        <w:t>&lt;/body&gt;</w:t>
      </w:r>
    </w:p>
    <w:p w14:paraId="6266410A" w14:textId="77777777" w:rsidR="00335E86" w:rsidRDefault="00335E86" w:rsidP="00335E86">
      <w:pPr>
        <w:spacing w:after="0" w:line="240" w:lineRule="auto"/>
        <w:rPr>
          <w:rStyle w:val="Courierforcode"/>
        </w:rPr>
      </w:pPr>
      <w:r w:rsidRPr="00335E86">
        <w:rPr>
          <w:rStyle w:val="Courierforcode"/>
        </w:rPr>
        <w:t>&lt;/html&gt;</w:t>
      </w:r>
      <w:r>
        <w:rPr>
          <w:rStyle w:val="Courierforcode"/>
        </w:rPr>
        <w:br w:type="page"/>
      </w:r>
    </w:p>
    <w:p w14:paraId="59251602" w14:textId="30AE1330" w:rsidR="00084FC7" w:rsidRPr="00F70074" w:rsidRDefault="00084FC7" w:rsidP="00FB60B9">
      <w:pPr>
        <w:pStyle w:val="Heading1"/>
      </w:pPr>
      <w:bookmarkStart w:id="10" w:name="_Toc511734174"/>
      <w:r w:rsidRPr="00F70074">
        <w:lastRenderedPageBreak/>
        <w:t>Conclusion</w:t>
      </w:r>
      <w:bookmarkEnd w:id="10"/>
    </w:p>
    <w:p w14:paraId="38556BA4" w14:textId="6B05F6BC" w:rsidR="00F84C3B" w:rsidRDefault="00F71EF5" w:rsidP="00084FC7">
      <w:pPr>
        <w:spacing w:after="0" w:line="240" w:lineRule="auto"/>
      </w:pPr>
      <w:r>
        <w:t>I enjoyed working through this introduction to tables and forms.</w:t>
      </w:r>
      <w:r w:rsidR="00D23B5F">
        <w:t xml:space="preserve"> </w:t>
      </w:r>
      <w:r w:rsidR="00007DE7">
        <w:t xml:space="preserve">I feel the exercises in the book gave me a solid foundation for creating more tables in future projects. I’m also happy with the experience working with forms, but in that area, I feel like there is a lot more to learn. HTML5 includes more form capabilities than I had previously realized, and it will be interesting going forward to learn more about </w:t>
      </w:r>
      <w:r w:rsidR="001F7DB7">
        <w:t>them.</w:t>
      </w:r>
    </w:p>
    <w:p w14:paraId="4E2B1612" w14:textId="77777777" w:rsidR="001F7DB7" w:rsidRDefault="001F7DB7" w:rsidP="00084FC7">
      <w:pPr>
        <w:spacing w:after="0" w:line="240" w:lineRule="auto"/>
      </w:pPr>
    </w:p>
    <w:p w14:paraId="2066E776" w14:textId="77777777" w:rsidR="00084FC7" w:rsidRDefault="00084FC7">
      <w:pPr>
        <w:spacing w:after="0" w:line="240" w:lineRule="auto"/>
      </w:pPr>
      <w:r>
        <w:br w:type="page"/>
      </w:r>
    </w:p>
    <w:p w14:paraId="376E4F34" w14:textId="618FBD07" w:rsidR="00BB7337" w:rsidRPr="00F70074" w:rsidRDefault="000116B7" w:rsidP="000D0BEC">
      <w:pPr>
        <w:pStyle w:val="Heading1"/>
        <w:spacing w:before="0" w:after="120" w:line="240" w:lineRule="auto"/>
        <w:rPr>
          <w:rFonts w:cs="Arial"/>
        </w:rPr>
      </w:pPr>
      <w:bookmarkStart w:id="11" w:name="_Toc511734175"/>
      <w:bookmarkEnd w:id="6"/>
      <w:r>
        <w:rPr>
          <w:rFonts w:cs="Arial"/>
        </w:rPr>
        <w:lastRenderedPageBreak/>
        <w:t>Resources</w:t>
      </w:r>
      <w:bookmarkEnd w:id="11"/>
    </w:p>
    <w:p w14:paraId="1DE14826" w14:textId="77777777" w:rsidR="00F30135" w:rsidRDefault="00F30135" w:rsidP="00BC7473">
      <w:pPr>
        <w:pStyle w:val="Bibliographyentries"/>
      </w:pPr>
    </w:p>
    <w:p w14:paraId="5998355A" w14:textId="4E73717E" w:rsidR="00741F99" w:rsidRDefault="00981119" w:rsidP="00D15554">
      <w:pPr>
        <w:pStyle w:val="Bibliographyentries"/>
      </w:pPr>
      <w:r>
        <w:t xml:space="preserve">Boehm, Anne and </w:t>
      </w:r>
      <w:proofErr w:type="spellStart"/>
      <w:r>
        <w:t>Ruvalcaba</w:t>
      </w:r>
      <w:proofErr w:type="spellEnd"/>
      <w:r>
        <w:t xml:space="preserve">, Zak. </w:t>
      </w:r>
      <w:proofErr w:type="spellStart"/>
      <w:r>
        <w:rPr>
          <w:i/>
        </w:rPr>
        <w:t>Murach’s</w:t>
      </w:r>
      <w:proofErr w:type="spellEnd"/>
      <w:r>
        <w:rPr>
          <w:i/>
        </w:rPr>
        <w:t xml:space="preserve"> HTML5 and CSS3</w:t>
      </w:r>
      <w:r w:rsidRPr="00C84B2C">
        <w:rPr>
          <w:i/>
        </w:rPr>
        <w:t xml:space="preserve"> </w:t>
      </w:r>
      <w:r>
        <w:t>3</w:t>
      </w:r>
      <w:r w:rsidRPr="00741F99">
        <w:rPr>
          <w:vertAlign w:val="superscript"/>
        </w:rPr>
        <w:t>rd</w:t>
      </w:r>
      <w:r>
        <w:t xml:space="preserve"> ed. Mike </w:t>
      </w:r>
      <w:proofErr w:type="spellStart"/>
      <w:r>
        <w:t>Murach</w:t>
      </w:r>
      <w:proofErr w:type="spellEnd"/>
      <w:r>
        <w:t xml:space="preserve"> &amp; </w:t>
      </w:r>
      <w:r>
        <w:br/>
      </w:r>
      <w:r>
        <w:tab/>
        <w:t>Associates, Inc. 2015</w:t>
      </w:r>
    </w:p>
    <w:p w14:paraId="512D2FC2" w14:textId="77777777" w:rsidR="00CE47E6" w:rsidRDefault="00CE47E6" w:rsidP="00BC7473">
      <w:pPr>
        <w:pStyle w:val="Bibliographyentries"/>
      </w:pPr>
    </w:p>
    <w:sectPr w:rsidR="00CE47E6" w:rsidSect="00F744E4">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5F40CA" w14:textId="77777777" w:rsidR="00F80FC0" w:rsidRDefault="00F80FC0" w:rsidP="00F744E4">
      <w:pPr>
        <w:spacing w:after="0" w:line="240" w:lineRule="auto"/>
      </w:pPr>
      <w:r>
        <w:separator/>
      </w:r>
    </w:p>
  </w:endnote>
  <w:endnote w:type="continuationSeparator" w:id="0">
    <w:p w14:paraId="47D42AE8" w14:textId="77777777" w:rsidR="00F80FC0" w:rsidRDefault="00F80FC0" w:rsidP="00F7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00500000000000000"/>
    <w:charset w:val="00"/>
    <w:family w:val="roman"/>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5A87" w14:textId="77777777" w:rsidR="000B4224" w:rsidRDefault="000B4224" w:rsidP="00F744E4">
    <w:pPr>
      <w:pStyle w:val="Footer"/>
      <w:jc w:val="center"/>
    </w:pPr>
  </w:p>
  <w:p w14:paraId="1BB1E994" w14:textId="77777777" w:rsidR="000B4224" w:rsidRDefault="000B4224" w:rsidP="00F744E4">
    <w:pPr>
      <w:pStyle w:val="Footer"/>
      <w:jc w:val="center"/>
    </w:pPr>
    <w:r>
      <w:fldChar w:fldCharType="begin"/>
    </w:r>
    <w:r>
      <w:instrText xml:space="preserve"> PAGE   \* MERGEFORMAT </w:instrText>
    </w:r>
    <w:r>
      <w:fldChar w:fldCharType="separate"/>
    </w:r>
    <w:r w:rsidR="005F76D1">
      <w:rPr>
        <w:noProof/>
      </w:rPr>
      <w:t>50</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7F6D9" w14:textId="77777777" w:rsidR="00F80FC0" w:rsidRDefault="00F80FC0" w:rsidP="00F744E4">
      <w:pPr>
        <w:spacing w:after="0" w:line="240" w:lineRule="auto"/>
      </w:pPr>
      <w:r>
        <w:separator/>
      </w:r>
    </w:p>
  </w:footnote>
  <w:footnote w:type="continuationSeparator" w:id="0">
    <w:p w14:paraId="5693978A" w14:textId="77777777" w:rsidR="00F80FC0" w:rsidRDefault="00F80FC0" w:rsidP="00F744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EE4"/>
    <w:rsid w:val="000003DC"/>
    <w:rsid w:val="00001C4A"/>
    <w:rsid w:val="00002B3F"/>
    <w:rsid w:val="0000783E"/>
    <w:rsid w:val="00007C02"/>
    <w:rsid w:val="00007DE7"/>
    <w:rsid w:val="00010C71"/>
    <w:rsid w:val="000116B7"/>
    <w:rsid w:val="00011BDF"/>
    <w:rsid w:val="00012DDE"/>
    <w:rsid w:val="000138A4"/>
    <w:rsid w:val="00013AAB"/>
    <w:rsid w:val="00015AB1"/>
    <w:rsid w:val="00016140"/>
    <w:rsid w:val="0001759E"/>
    <w:rsid w:val="000204BC"/>
    <w:rsid w:val="00026F4A"/>
    <w:rsid w:val="00027037"/>
    <w:rsid w:val="00030489"/>
    <w:rsid w:val="0003530B"/>
    <w:rsid w:val="000356F4"/>
    <w:rsid w:val="00037496"/>
    <w:rsid w:val="000375F3"/>
    <w:rsid w:val="000444FB"/>
    <w:rsid w:val="00053B42"/>
    <w:rsid w:val="00054306"/>
    <w:rsid w:val="00056F9E"/>
    <w:rsid w:val="00057524"/>
    <w:rsid w:val="00057830"/>
    <w:rsid w:val="000607F4"/>
    <w:rsid w:val="000620EE"/>
    <w:rsid w:val="00064C6B"/>
    <w:rsid w:val="000666C2"/>
    <w:rsid w:val="00066F65"/>
    <w:rsid w:val="0006791F"/>
    <w:rsid w:val="0007150B"/>
    <w:rsid w:val="00072A2A"/>
    <w:rsid w:val="00073E09"/>
    <w:rsid w:val="00077EC4"/>
    <w:rsid w:val="00080174"/>
    <w:rsid w:val="000847DC"/>
    <w:rsid w:val="00084FC7"/>
    <w:rsid w:val="00085268"/>
    <w:rsid w:val="000866DF"/>
    <w:rsid w:val="00087DAC"/>
    <w:rsid w:val="00090F86"/>
    <w:rsid w:val="00095928"/>
    <w:rsid w:val="00096123"/>
    <w:rsid w:val="000968F9"/>
    <w:rsid w:val="00097AA6"/>
    <w:rsid w:val="00097E23"/>
    <w:rsid w:val="000A3167"/>
    <w:rsid w:val="000A5CDD"/>
    <w:rsid w:val="000A6E2C"/>
    <w:rsid w:val="000A7EF9"/>
    <w:rsid w:val="000B2362"/>
    <w:rsid w:val="000B39EA"/>
    <w:rsid w:val="000B4166"/>
    <w:rsid w:val="000B4224"/>
    <w:rsid w:val="000B4E08"/>
    <w:rsid w:val="000B6EAE"/>
    <w:rsid w:val="000D0BEC"/>
    <w:rsid w:val="000D0D94"/>
    <w:rsid w:val="000D33CD"/>
    <w:rsid w:val="000D7DE5"/>
    <w:rsid w:val="000E0CF8"/>
    <w:rsid w:val="000E1DDB"/>
    <w:rsid w:val="000E433B"/>
    <w:rsid w:val="000E4B6C"/>
    <w:rsid w:val="000E777C"/>
    <w:rsid w:val="000E7853"/>
    <w:rsid w:val="000E7E52"/>
    <w:rsid w:val="000F1173"/>
    <w:rsid w:val="000F4BC7"/>
    <w:rsid w:val="000F61E1"/>
    <w:rsid w:val="000F7085"/>
    <w:rsid w:val="00101A7E"/>
    <w:rsid w:val="00104DEA"/>
    <w:rsid w:val="001222F1"/>
    <w:rsid w:val="001246A4"/>
    <w:rsid w:val="00125F28"/>
    <w:rsid w:val="001263AA"/>
    <w:rsid w:val="001264BB"/>
    <w:rsid w:val="0012703B"/>
    <w:rsid w:val="00134F0E"/>
    <w:rsid w:val="0013574D"/>
    <w:rsid w:val="00136BF9"/>
    <w:rsid w:val="00140A5C"/>
    <w:rsid w:val="001433EF"/>
    <w:rsid w:val="0015000B"/>
    <w:rsid w:val="00151FC3"/>
    <w:rsid w:val="001524B2"/>
    <w:rsid w:val="00161036"/>
    <w:rsid w:val="001619CA"/>
    <w:rsid w:val="00166630"/>
    <w:rsid w:val="0017027A"/>
    <w:rsid w:val="00171035"/>
    <w:rsid w:val="001721BF"/>
    <w:rsid w:val="00172912"/>
    <w:rsid w:val="00173194"/>
    <w:rsid w:val="00176C53"/>
    <w:rsid w:val="00183C8A"/>
    <w:rsid w:val="00186136"/>
    <w:rsid w:val="00186A37"/>
    <w:rsid w:val="001878B0"/>
    <w:rsid w:val="001906EF"/>
    <w:rsid w:val="00192822"/>
    <w:rsid w:val="001939FA"/>
    <w:rsid w:val="00193AB6"/>
    <w:rsid w:val="00195B4B"/>
    <w:rsid w:val="00196F97"/>
    <w:rsid w:val="001A03D0"/>
    <w:rsid w:val="001A0BAF"/>
    <w:rsid w:val="001A169A"/>
    <w:rsid w:val="001A3DA5"/>
    <w:rsid w:val="001B150F"/>
    <w:rsid w:val="001B2958"/>
    <w:rsid w:val="001B407D"/>
    <w:rsid w:val="001B458E"/>
    <w:rsid w:val="001B63FA"/>
    <w:rsid w:val="001B7B46"/>
    <w:rsid w:val="001B7D38"/>
    <w:rsid w:val="001C14FF"/>
    <w:rsid w:val="001C2B19"/>
    <w:rsid w:val="001C37C4"/>
    <w:rsid w:val="001C3C10"/>
    <w:rsid w:val="001C49BE"/>
    <w:rsid w:val="001C517F"/>
    <w:rsid w:val="001C59CA"/>
    <w:rsid w:val="001C7FCF"/>
    <w:rsid w:val="001D0C5B"/>
    <w:rsid w:val="001D129A"/>
    <w:rsid w:val="001D1388"/>
    <w:rsid w:val="001E29F7"/>
    <w:rsid w:val="001E32E0"/>
    <w:rsid w:val="001E53E4"/>
    <w:rsid w:val="001E6B33"/>
    <w:rsid w:val="001F4AB1"/>
    <w:rsid w:val="001F51EF"/>
    <w:rsid w:val="001F553C"/>
    <w:rsid w:val="001F62FF"/>
    <w:rsid w:val="001F7DB7"/>
    <w:rsid w:val="001F7F2A"/>
    <w:rsid w:val="0020071B"/>
    <w:rsid w:val="00202882"/>
    <w:rsid w:val="002077B5"/>
    <w:rsid w:val="00210500"/>
    <w:rsid w:val="00210E7D"/>
    <w:rsid w:val="00211ACC"/>
    <w:rsid w:val="00214C65"/>
    <w:rsid w:val="00215CA9"/>
    <w:rsid w:val="00216A7C"/>
    <w:rsid w:val="00216A8F"/>
    <w:rsid w:val="00217FF6"/>
    <w:rsid w:val="00220025"/>
    <w:rsid w:val="00221389"/>
    <w:rsid w:val="00222F61"/>
    <w:rsid w:val="00224129"/>
    <w:rsid w:val="00226AEB"/>
    <w:rsid w:val="00226B4E"/>
    <w:rsid w:val="00227795"/>
    <w:rsid w:val="00227B16"/>
    <w:rsid w:val="00231701"/>
    <w:rsid w:val="00233F32"/>
    <w:rsid w:val="002345B1"/>
    <w:rsid w:val="002434C7"/>
    <w:rsid w:val="00243D12"/>
    <w:rsid w:val="00243FC7"/>
    <w:rsid w:val="00244B01"/>
    <w:rsid w:val="00246375"/>
    <w:rsid w:val="00251A90"/>
    <w:rsid w:val="00252D18"/>
    <w:rsid w:val="0025769F"/>
    <w:rsid w:val="00257D19"/>
    <w:rsid w:val="00257D90"/>
    <w:rsid w:val="002624B3"/>
    <w:rsid w:val="002639D6"/>
    <w:rsid w:val="00264C13"/>
    <w:rsid w:val="00266C16"/>
    <w:rsid w:val="0027322C"/>
    <w:rsid w:val="0027351C"/>
    <w:rsid w:val="00274C81"/>
    <w:rsid w:val="0027662A"/>
    <w:rsid w:val="00276835"/>
    <w:rsid w:val="002770F2"/>
    <w:rsid w:val="00280978"/>
    <w:rsid w:val="00281376"/>
    <w:rsid w:val="00281986"/>
    <w:rsid w:val="0028367F"/>
    <w:rsid w:val="0028492F"/>
    <w:rsid w:val="00285188"/>
    <w:rsid w:val="00286763"/>
    <w:rsid w:val="002869A1"/>
    <w:rsid w:val="00287F8D"/>
    <w:rsid w:val="00290B7F"/>
    <w:rsid w:val="00292DF5"/>
    <w:rsid w:val="00293F6C"/>
    <w:rsid w:val="002A1365"/>
    <w:rsid w:val="002A696A"/>
    <w:rsid w:val="002A791F"/>
    <w:rsid w:val="002B04A9"/>
    <w:rsid w:val="002B7318"/>
    <w:rsid w:val="002C12AA"/>
    <w:rsid w:val="002C13DC"/>
    <w:rsid w:val="002C1DC1"/>
    <w:rsid w:val="002C2460"/>
    <w:rsid w:val="002C7B3B"/>
    <w:rsid w:val="002D1F20"/>
    <w:rsid w:val="002D5D39"/>
    <w:rsid w:val="002D79AA"/>
    <w:rsid w:val="002E79B6"/>
    <w:rsid w:val="002E7D28"/>
    <w:rsid w:val="002F1CE8"/>
    <w:rsid w:val="002F2340"/>
    <w:rsid w:val="002F377B"/>
    <w:rsid w:val="002F4DCE"/>
    <w:rsid w:val="002F7B5D"/>
    <w:rsid w:val="003024F8"/>
    <w:rsid w:val="00307EC4"/>
    <w:rsid w:val="00310D44"/>
    <w:rsid w:val="0031638E"/>
    <w:rsid w:val="0031689B"/>
    <w:rsid w:val="00316C1C"/>
    <w:rsid w:val="00327246"/>
    <w:rsid w:val="00331250"/>
    <w:rsid w:val="00332384"/>
    <w:rsid w:val="003349B5"/>
    <w:rsid w:val="00335E86"/>
    <w:rsid w:val="003361D5"/>
    <w:rsid w:val="00341124"/>
    <w:rsid w:val="00341812"/>
    <w:rsid w:val="00341CB8"/>
    <w:rsid w:val="00345FFF"/>
    <w:rsid w:val="0034732E"/>
    <w:rsid w:val="00350596"/>
    <w:rsid w:val="003505CB"/>
    <w:rsid w:val="0035135F"/>
    <w:rsid w:val="003531BF"/>
    <w:rsid w:val="00353C56"/>
    <w:rsid w:val="003548EB"/>
    <w:rsid w:val="00357D8B"/>
    <w:rsid w:val="003619BD"/>
    <w:rsid w:val="0036395B"/>
    <w:rsid w:val="00364F4B"/>
    <w:rsid w:val="003675A9"/>
    <w:rsid w:val="00367D69"/>
    <w:rsid w:val="00370859"/>
    <w:rsid w:val="003742AA"/>
    <w:rsid w:val="00376D20"/>
    <w:rsid w:val="00377607"/>
    <w:rsid w:val="00380049"/>
    <w:rsid w:val="00384115"/>
    <w:rsid w:val="00390330"/>
    <w:rsid w:val="00390470"/>
    <w:rsid w:val="003924C6"/>
    <w:rsid w:val="00392B4F"/>
    <w:rsid w:val="00392C36"/>
    <w:rsid w:val="00392F89"/>
    <w:rsid w:val="003963A4"/>
    <w:rsid w:val="00397283"/>
    <w:rsid w:val="003A203E"/>
    <w:rsid w:val="003A7C30"/>
    <w:rsid w:val="003B05C8"/>
    <w:rsid w:val="003B198B"/>
    <w:rsid w:val="003C1E64"/>
    <w:rsid w:val="003C5EFD"/>
    <w:rsid w:val="003D03F7"/>
    <w:rsid w:val="003D1B00"/>
    <w:rsid w:val="003D2B85"/>
    <w:rsid w:val="003F1E13"/>
    <w:rsid w:val="003F41A1"/>
    <w:rsid w:val="003F5083"/>
    <w:rsid w:val="003F601A"/>
    <w:rsid w:val="004033C1"/>
    <w:rsid w:val="004044BF"/>
    <w:rsid w:val="00404EF0"/>
    <w:rsid w:val="0041205C"/>
    <w:rsid w:val="0041419D"/>
    <w:rsid w:val="00415206"/>
    <w:rsid w:val="004169B3"/>
    <w:rsid w:val="004203D7"/>
    <w:rsid w:val="0042058C"/>
    <w:rsid w:val="00423BEA"/>
    <w:rsid w:val="004252F7"/>
    <w:rsid w:val="004308F7"/>
    <w:rsid w:val="00430B84"/>
    <w:rsid w:val="004432D8"/>
    <w:rsid w:val="00445B09"/>
    <w:rsid w:val="004468A7"/>
    <w:rsid w:val="0045256B"/>
    <w:rsid w:val="00453443"/>
    <w:rsid w:val="0045365D"/>
    <w:rsid w:val="00456313"/>
    <w:rsid w:val="00456A61"/>
    <w:rsid w:val="00456F1F"/>
    <w:rsid w:val="0045739B"/>
    <w:rsid w:val="00460601"/>
    <w:rsid w:val="004627F7"/>
    <w:rsid w:val="004635C3"/>
    <w:rsid w:val="004660CF"/>
    <w:rsid w:val="0046769D"/>
    <w:rsid w:val="00473CA8"/>
    <w:rsid w:val="0047506F"/>
    <w:rsid w:val="00476BF2"/>
    <w:rsid w:val="00481712"/>
    <w:rsid w:val="00481D0D"/>
    <w:rsid w:val="00482904"/>
    <w:rsid w:val="004850E3"/>
    <w:rsid w:val="00486F72"/>
    <w:rsid w:val="0048741F"/>
    <w:rsid w:val="00491B54"/>
    <w:rsid w:val="0049261F"/>
    <w:rsid w:val="004938F3"/>
    <w:rsid w:val="00494CFC"/>
    <w:rsid w:val="0049691E"/>
    <w:rsid w:val="004A028D"/>
    <w:rsid w:val="004A1D8F"/>
    <w:rsid w:val="004A355D"/>
    <w:rsid w:val="004A4AAF"/>
    <w:rsid w:val="004A5DE4"/>
    <w:rsid w:val="004A691A"/>
    <w:rsid w:val="004B0D3D"/>
    <w:rsid w:val="004B5DF1"/>
    <w:rsid w:val="004B7D99"/>
    <w:rsid w:val="004C07E2"/>
    <w:rsid w:val="004C0CC7"/>
    <w:rsid w:val="004C4F44"/>
    <w:rsid w:val="004C6E48"/>
    <w:rsid w:val="004C79EF"/>
    <w:rsid w:val="004C7CFF"/>
    <w:rsid w:val="004D2CEA"/>
    <w:rsid w:val="004D7515"/>
    <w:rsid w:val="004E095B"/>
    <w:rsid w:val="004E6F70"/>
    <w:rsid w:val="004F038F"/>
    <w:rsid w:val="004F2E2A"/>
    <w:rsid w:val="004F36B5"/>
    <w:rsid w:val="004F39B5"/>
    <w:rsid w:val="004F3C8F"/>
    <w:rsid w:val="004F6890"/>
    <w:rsid w:val="0050036D"/>
    <w:rsid w:val="00502336"/>
    <w:rsid w:val="005031F4"/>
    <w:rsid w:val="00505260"/>
    <w:rsid w:val="005052BF"/>
    <w:rsid w:val="005059BD"/>
    <w:rsid w:val="00511FD1"/>
    <w:rsid w:val="0051471F"/>
    <w:rsid w:val="00514DE8"/>
    <w:rsid w:val="00515067"/>
    <w:rsid w:val="0051585F"/>
    <w:rsid w:val="00516DC1"/>
    <w:rsid w:val="005224B6"/>
    <w:rsid w:val="00524A04"/>
    <w:rsid w:val="00524DDE"/>
    <w:rsid w:val="00530DA2"/>
    <w:rsid w:val="005316F9"/>
    <w:rsid w:val="00534DE8"/>
    <w:rsid w:val="005351D1"/>
    <w:rsid w:val="00535E78"/>
    <w:rsid w:val="00535F17"/>
    <w:rsid w:val="00536E82"/>
    <w:rsid w:val="00540234"/>
    <w:rsid w:val="00541103"/>
    <w:rsid w:val="00546118"/>
    <w:rsid w:val="0055053F"/>
    <w:rsid w:val="0055065B"/>
    <w:rsid w:val="00551F5E"/>
    <w:rsid w:val="00552106"/>
    <w:rsid w:val="00552B59"/>
    <w:rsid w:val="005547CE"/>
    <w:rsid w:val="00554DD6"/>
    <w:rsid w:val="00556DEF"/>
    <w:rsid w:val="005611EA"/>
    <w:rsid w:val="005619E8"/>
    <w:rsid w:val="00562242"/>
    <w:rsid w:val="00562AE8"/>
    <w:rsid w:val="00562DF1"/>
    <w:rsid w:val="00564132"/>
    <w:rsid w:val="00566451"/>
    <w:rsid w:val="00574BCF"/>
    <w:rsid w:val="005821B3"/>
    <w:rsid w:val="005828D4"/>
    <w:rsid w:val="0058342B"/>
    <w:rsid w:val="00584019"/>
    <w:rsid w:val="00584848"/>
    <w:rsid w:val="00584DE7"/>
    <w:rsid w:val="0058510E"/>
    <w:rsid w:val="005856B8"/>
    <w:rsid w:val="005870B7"/>
    <w:rsid w:val="00590335"/>
    <w:rsid w:val="00590D39"/>
    <w:rsid w:val="0059189A"/>
    <w:rsid w:val="005926EC"/>
    <w:rsid w:val="00596446"/>
    <w:rsid w:val="005975C5"/>
    <w:rsid w:val="00597A8F"/>
    <w:rsid w:val="00597DA5"/>
    <w:rsid w:val="005A1F4C"/>
    <w:rsid w:val="005A4492"/>
    <w:rsid w:val="005A68A0"/>
    <w:rsid w:val="005B243D"/>
    <w:rsid w:val="005B2BEF"/>
    <w:rsid w:val="005B3C90"/>
    <w:rsid w:val="005B3F51"/>
    <w:rsid w:val="005C17A3"/>
    <w:rsid w:val="005C466B"/>
    <w:rsid w:val="005C4A92"/>
    <w:rsid w:val="005C4B4E"/>
    <w:rsid w:val="005D6C76"/>
    <w:rsid w:val="005D7709"/>
    <w:rsid w:val="005E0BCE"/>
    <w:rsid w:val="005E3104"/>
    <w:rsid w:val="005E3F20"/>
    <w:rsid w:val="005E5AC0"/>
    <w:rsid w:val="005E5E5E"/>
    <w:rsid w:val="005E66E5"/>
    <w:rsid w:val="005E6B53"/>
    <w:rsid w:val="005E75D6"/>
    <w:rsid w:val="005F0183"/>
    <w:rsid w:val="005F0D2C"/>
    <w:rsid w:val="005F4411"/>
    <w:rsid w:val="005F76D1"/>
    <w:rsid w:val="006024C3"/>
    <w:rsid w:val="00602CD4"/>
    <w:rsid w:val="00603613"/>
    <w:rsid w:val="006044B1"/>
    <w:rsid w:val="00606885"/>
    <w:rsid w:val="00607DFC"/>
    <w:rsid w:val="006112E1"/>
    <w:rsid w:val="00612C3C"/>
    <w:rsid w:val="00612D32"/>
    <w:rsid w:val="00613471"/>
    <w:rsid w:val="006142AA"/>
    <w:rsid w:val="00615192"/>
    <w:rsid w:val="00617C4D"/>
    <w:rsid w:val="00621095"/>
    <w:rsid w:val="0062140E"/>
    <w:rsid w:val="006228C2"/>
    <w:rsid w:val="006233D3"/>
    <w:rsid w:val="006254F1"/>
    <w:rsid w:val="0062760B"/>
    <w:rsid w:val="00627748"/>
    <w:rsid w:val="006305C3"/>
    <w:rsid w:val="00631785"/>
    <w:rsid w:val="00636263"/>
    <w:rsid w:val="0063637D"/>
    <w:rsid w:val="00637282"/>
    <w:rsid w:val="00637738"/>
    <w:rsid w:val="00637CA4"/>
    <w:rsid w:val="006411EA"/>
    <w:rsid w:val="00641D65"/>
    <w:rsid w:val="00642AB8"/>
    <w:rsid w:val="006432EF"/>
    <w:rsid w:val="0064496E"/>
    <w:rsid w:val="006523F3"/>
    <w:rsid w:val="00652458"/>
    <w:rsid w:val="006570E8"/>
    <w:rsid w:val="00657128"/>
    <w:rsid w:val="0066072D"/>
    <w:rsid w:val="00661305"/>
    <w:rsid w:val="00673FB0"/>
    <w:rsid w:val="00674163"/>
    <w:rsid w:val="00674711"/>
    <w:rsid w:val="006779F9"/>
    <w:rsid w:val="0068031E"/>
    <w:rsid w:val="00681168"/>
    <w:rsid w:val="00681C50"/>
    <w:rsid w:val="00684160"/>
    <w:rsid w:val="00685DCD"/>
    <w:rsid w:val="00687B55"/>
    <w:rsid w:val="0069157E"/>
    <w:rsid w:val="00692E16"/>
    <w:rsid w:val="00693F32"/>
    <w:rsid w:val="006963BD"/>
    <w:rsid w:val="006A0C84"/>
    <w:rsid w:val="006A1FB7"/>
    <w:rsid w:val="006A3D42"/>
    <w:rsid w:val="006A4752"/>
    <w:rsid w:val="006A4839"/>
    <w:rsid w:val="006A644B"/>
    <w:rsid w:val="006A6B2C"/>
    <w:rsid w:val="006B2AC4"/>
    <w:rsid w:val="006B560C"/>
    <w:rsid w:val="006B70DF"/>
    <w:rsid w:val="006B72EA"/>
    <w:rsid w:val="006C01C8"/>
    <w:rsid w:val="006C05F2"/>
    <w:rsid w:val="006C2A2D"/>
    <w:rsid w:val="006C3B7F"/>
    <w:rsid w:val="006C498F"/>
    <w:rsid w:val="006C526A"/>
    <w:rsid w:val="006C57AF"/>
    <w:rsid w:val="006C5AA1"/>
    <w:rsid w:val="006C6532"/>
    <w:rsid w:val="006C6F82"/>
    <w:rsid w:val="006C75CA"/>
    <w:rsid w:val="006D0BE1"/>
    <w:rsid w:val="006D268C"/>
    <w:rsid w:val="006D661F"/>
    <w:rsid w:val="006E0140"/>
    <w:rsid w:val="006E1152"/>
    <w:rsid w:val="006E57C4"/>
    <w:rsid w:val="006E5EA1"/>
    <w:rsid w:val="006E6FEB"/>
    <w:rsid w:val="006E79D4"/>
    <w:rsid w:val="006F03A4"/>
    <w:rsid w:val="006F5587"/>
    <w:rsid w:val="006F64B8"/>
    <w:rsid w:val="00700B0F"/>
    <w:rsid w:val="00701817"/>
    <w:rsid w:val="00701BD9"/>
    <w:rsid w:val="0070735E"/>
    <w:rsid w:val="00710F11"/>
    <w:rsid w:val="00712823"/>
    <w:rsid w:val="00712D65"/>
    <w:rsid w:val="0071322A"/>
    <w:rsid w:val="00713C73"/>
    <w:rsid w:val="00714850"/>
    <w:rsid w:val="00717A8E"/>
    <w:rsid w:val="00720545"/>
    <w:rsid w:val="00721592"/>
    <w:rsid w:val="00725E56"/>
    <w:rsid w:val="00727F1A"/>
    <w:rsid w:val="007300CD"/>
    <w:rsid w:val="00732817"/>
    <w:rsid w:val="00741311"/>
    <w:rsid w:val="00741E29"/>
    <w:rsid w:val="00741F99"/>
    <w:rsid w:val="00743418"/>
    <w:rsid w:val="0074521A"/>
    <w:rsid w:val="00745840"/>
    <w:rsid w:val="007474DB"/>
    <w:rsid w:val="0075010A"/>
    <w:rsid w:val="0075076D"/>
    <w:rsid w:val="00755872"/>
    <w:rsid w:val="00760122"/>
    <w:rsid w:val="00760ABB"/>
    <w:rsid w:val="007612FC"/>
    <w:rsid w:val="00762787"/>
    <w:rsid w:val="00762EB1"/>
    <w:rsid w:val="00766599"/>
    <w:rsid w:val="007672B0"/>
    <w:rsid w:val="00771F83"/>
    <w:rsid w:val="00772FF5"/>
    <w:rsid w:val="00775C8E"/>
    <w:rsid w:val="00777516"/>
    <w:rsid w:val="00780C6B"/>
    <w:rsid w:val="00780EB4"/>
    <w:rsid w:val="007829CE"/>
    <w:rsid w:val="007853A4"/>
    <w:rsid w:val="0078595F"/>
    <w:rsid w:val="00786089"/>
    <w:rsid w:val="00791692"/>
    <w:rsid w:val="007956FF"/>
    <w:rsid w:val="0079775B"/>
    <w:rsid w:val="007A198B"/>
    <w:rsid w:val="007A411F"/>
    <w:rsid w:val="007A4248"/>
    <w:rsid w:val="007A5F2E"/>
    <w:rsid w:val="007A638A"/>
    <w:rsid w:val="007A6C5B"/>
    <w:rsid w:val="007A7BCE"/>
    <w:rsid w:val="007B306C"/>
    <w:rsid w:val="007B30D5"/>
    <w:rsid w:val="007B3F95"/>
    <w:rsid w:val="007B4A4E"/>
    <w:rsid w:val="007B68B1"/>
    <w:rsid w:val="007B7797"/>
    <w:rsid w:val="007C0482"/>
    <w:rsid w:val="007C06AE"/>
    <w:rsid w:val="007C106F"/>
    <w:rsid w:val="007C1A9B"/>
    <w:rsid w:val="007C1F0B"/>
    <w:rsid w:val="007C2900"/>
    <w:rsid w:val="007C4570"/>
    <w:rsid w:val="007C65FC"/>
    <w:rsid w:val="007C6D8F"/>
    <w:rsid w:val="007C70C4"/>
    <w:rsid w:val="007D1767"/>
    <w:rsid w:val="007D216E"/>
    <w:rsid w:val="007D5B31"/>
    <w:rsid w:val="007D5CD4"/>
    <w:rsid w:val="007D623F"/>
    <w:rsid w:val="007D6419"/>
    <w:rsid w:val="007D7762"/>
    <w:rsid w:val="007E02FB"/>
    <w:rsid w:val="007E049D"/>
    <w:rsid w:val="007E149B"/>
    <w:rsid w:val="007E1800"/>
    <w:rsid w:val="007E5B1C"/>
    <w:rsid w:val="007E5EF8"/>
    <w:rsid w:val="007E7DCC"/>
    <w:rsid w:val="007F1704"/>
    <w:rsid w:val="007F1D86"/>
    <w:rsid w:val="008007B5"/>
    <w:rsid w:val="008011C7"/>
    <w:rsid w:val="008043CA"/>
    <w:rsid w:val="00805339"/>
    <w:rsid w:val="00814453"/>
    <w:rsid w:val="00815CA8"/>
    <w:rsid w:val="008179D7"/>
    <w:rsid w:val="00821189"/>
    <w:rsid w:val="00823A96"/>
    <w:rsid w:val="0082441E"/>
    <w:rsid w:val="0082484C"/>
    <w:rsid w:val="00824F06"/>
    <w:rsid w:val="008251BE"/>
    <w:rsid w:val="00833396"/>
    <w:rsid w:val="008345AC"/>
    <w:rsid w:val="00836AAA"/>
    <w:rsid w:val="00840B07"/>
    <w:rsid w:val="00840BA0"/>
    <w:rsid w:val="0084166E"/>
    <w:rsid w:val="00842742"/>
    <w:rsid w:val="008439DC"/>
    <w:rsid w:val="00843B82"/>
    <w:rsid w:val="00845AE9"/>
    <w:rsid w:val="00852A73"/>
    <w:rsid w:val="00852CD7"/>
    <w:rsid w:val="00855C35"/>
    <w:rsid w:val="008565E7"/>
    <w:rsid w:val="0085717F"/>
    <w:rsid w:val="0086146B"/>
    <w:rsid w:val="00861C34"/>
    <w:rsid w:val="00866B77"/>
    <w:rsid w:val="00866E56"/>
    <w:rsid w:val="008741E1"/>
    <w:rsid w:val="00876936"/>
    <w:rsid w:val="00876D71"/>
    <w:rsid w:val="0087732F"/>
    <w:rsid w:val="0088303F"/>
    <w:rsid w:val="008845B1"/>
    <w:rsid w:val="00887B8D"/>
    <w:rsid w:val="0089059E"/>
    <w:rsid w:val="00895DF7"/>
    <w:rsid w:val="008960E0"/>
    <w:rsid w:val="008A0E4F"/>
    <w:rsid w:val="008A23E6"/>
    <w:rsid w:val="008A3BF7"/>
    <w:rsid w:val="008A64A0"/>
    <w:rsid w:val="008A7A20"/>
    <w:rsid w:val="008A7A8D"/>
    <w:rsid w:val="008A7C00"/>
    <w:rsid w:val="008B11EA"/>
    <w:rsid w:val="008B5F97"/>
    <w:rsid w:val="008B7581"/>
    <w:rsid w:val="008C0348"/>
    <w:rsid w:val="008C141E"/>
    <w:rsid w:val="008C2628"/>
    <w:rsid w:val="008C2656"/>
    <w:rsid w:val="008C746C"/>
    <w:rsid w:val="008D0232"/>
    <w:rsid w:val="008D5F93"/>
    <w:rsid w:val="008E0BA7"/>
    <w:rsid w:val="008E0C3D"/>
    <w:rsid w:val="008E67FF"/>
    <w:rsid w:val="008F2366"/>
    <w:rsid w:val="008F27E2"/>
    <w:rsid w:val="008F28F8"/>
    <w:rsid w:val="008F7648"/>
    <w:rsid w:val="00901D04"/>
    <w:rsid w:val="0090204A"/>
    <w:rsid w:val="009052B9"/>
    <w:rsid w:val="00906263"/>
    <w:rsid w:val="00910728"/>
    <w:rsid w:val="009129B6"/>
    <w:rsid w:val="00913301"/>
    <w:rsid w:val="00913B4D"/>
    <w:rsid w:val="00915BB2"/>
    <w:rsid w:val="00916002"/>
    <w:rsid w:val="00917CCF"/>
    <w:rsid w:val="00921641"/>
    <w:rsid w:val="00921BED"/>
    <w:rsid w:val="0092321C"/>
    <w:rsid w:val="00924158"/>
    <w:rsid w:val="00926781"/>
    <w:rsid w:val="00927C63"/>
    <w:rsid w:val="00927C9E"/>
    <w:rsid w:val="00930C81"/>
    <w:rsid w:val="00931F17"/>
    <w:rsid w:val="009324E2"/>
    <w:rsid w:val="00933CB2"/>
    <w:rsid w:val="009347FB"/>
    <w:rsid w:val="0093583E"/>
    <w:rsid w:val="00937E2C"/>
    <w:rsid w:val="00940DB9"/>
    <w:rsid w:val="00942889"/>
    <w:rsid w:val="00942E2C"/>
    <w:rsid w:val="00943813"/>
    <w:rsid w:val="009455F5"/>
    <w:rsid w:val="00945DD8"/>
    <w:rsid w:val="00946D88"/>
    <w:rsid w:val="009472C4"/>
    <w:rsid w:val="00952448"/>
    <w:rsid w:val="00953A46"/>
    <w:rsid w:val="009546CD"/>
    <w:rsid w:val="00965355"/>
    <w:rsid w:val="00970EEA"/>
    <w:rsid w:val="00972364"/>
    <w:rsid w:val="00972902"/>
    <w:rsid w:val="009740E4"/>
    <w:rsid w:val="0097778F"/>
    <w:rsid w:val="00981119"/>
    <w:rsid w:val="00981D2F"/>
    <w:rsid w:val="009831A1"/>
    <w:rsid w:val="00985BBE"/>
    <w:rsid w:val="00986194"/>
    <w:rsid w:val="00986200"/>
    <w:rsid w:val="00986904"/>
    <w:rsid w:val="00993215"/>
    <w:rsid w:val="00995663"/>
    <w:rsid w:val="0099620F"/>
    <w:rsid w:val="00996E52"/>
    <w:rsid w:val="009A007A"/>
    <w:rsid w:val="009A17FB"/>
    <w:rsid w:val="009A2C7C"/>
    <w:rsid w:val="009A36EB"/>
    <w:rsid w:val="009A5EE4"/>
    <w:rsid w:val="009A7273"/>
    <w:rsid w:val="009A7A4E"/>
    <w:rsid w:val="009B02B7"/>
    <w:rsid w:val="009B11F2"/>
    <w:rsid w:val="009B4D22"/>
    <w:rsid w:val="009B53EC"/>
    <w:rsid w:val="009B621D"/>
    <w:rsid w:val="009B6BFC"/>
    <w:rsid w:val="009B71C5"/>
    <w:rsid w:val="009B7531"/>
    <w:rsid w:val="009B7ACE"/>
    <w:rsid w:val="009C08F5"/>
    <w:rsid w:val="009C41A4"/>
    <w:rsid w:val="009C671A"/>
    <w:rsid w:val="009C7A2E"/>
    <w:rsid w:val="009E15C4"/>
    <w:rsid w:val="009E20E8"/>
    <w:rsid w:val="009F25CC"/>
    <w:rsid w:val="009F415D"/>
    <w:rsid w:val="009F5978"/>
    <w:rsid w:val="00A00AE4"/>
    <w:rsid w:val="00A02FDC"/>
    <w:rsid w:val="00A03486"/>
    <w:rsid w:val="00A03741"/>
    <w:rsid w:val="00A052ED"/>
    <w:rsid w:val="00A1324D"/>
    <w:rsid w:val="00A15EA6"/>
    <w:rsid w:val="00A17586"/>
    <w:rsid w:val="00A25B5B"/>
    <w:rsid w:val="00A25FAC"/>
    <w:rsid w:val="00A27FF7"/>
    <w:rsid w:val="00A31316"/>
    <w:rsid w:val="00A33B42"/>
    <w:rsid w:val="00A4347B"/>
    <w:rsid w:val="00A472DA"/>
    <w:rsid w:val="00A52F42"/>
    <w:rsid w:val="00A5432E"/>
    <w:rsid w:val="00A54E36"/>
    <w:rsid w:val="00A627E6"/>
    <w:rsid w:val="00A63D14"/>
    <w:rsid w:val="00A745B8"/>
    <w:rsid w:val="00A755F9"/>
    <w:rsid w:val="00A75A98"/>
    <w:rsid w:val="00A76227"/>
    <w:rsid w:val="00A80DB5"/>
    <w:rsid w:val="00A82BF9"/>
    <w:rsid w:val="00A85E68"/>
    <w:rsid w:val="00A872D5"/>
    <w:rsid w:val="00A87D81"/>
    <w:rsid w:val="00AA021E"/>
    <w:rsid w:val="00AA0381"/>
    <w:rsid w:val="00AA0990"/>
    <w:rsid w:val="00AA3A4E"/>
    <w:rsid w:val="00AB0AB6"/>
    <w:rsid w:val="00AB13B8"/>
    <w:rsid w:val="00AB15C9"/>
    <w:rsid w:val="00AB1FF8"/>
    <w:rsid w:val="00AC145D"/>
    <w:rsid w:val="00AC1538"/>
    <w:rsid w:val="00AC1E70"/>
    <w:rsid w:val="00AC34DC"/>
    <w:rsid w:val="00AC6A69"/>
    <w:rsid w:val="00AD4F9C"/>
    <w:rsid w:val="00AD54A7"/>
    <w:rsid w:val="00AD58B5"/>
    <w:rsid w:val="00AD634A"/>
    <w:rsid w:val="00AE3989"/>
    <w:rsid w:val="00AE470D"/>
    <w:rsid w:val="00AE49E9"/>
    <w:rsid w:val="00AE780A"/>
    <w:rsid w:val="00AF29E7"/>
    <w:rsid w:val="00AF526A"/>
    <w:rsid w:val="00B07F38"/>
    <w:rsid w:val="00B11F45"/>
    <w:rsid w:val="00B1325B"/>
    <w:rsid w:val="00B13A63"/>
    <w:rsid w:val="00B14CF5"/>
    <w:rsid w:val="00B17388"/>
    <w:rsid w:val="00B20FE4"/>
    <w:rsid w:val="00B3026E"/>
    <w:rsid w:val="00B3039E"/>
    <w:rsid w:val="00B33E94"/>
    <w:rsid w:val="00B411D0"/>
    <w:rsid w:val="00B452DB"/>
    <w:rsid w:val="00B453D5"/>
    <w:rsid w:val="00B55798"/>
    <w:rsid w:val="00B6273E"/>
    <w:rsid w:val="00B629A8"/>
    <w:rsid w:val="00B62A0D"/>
    <w:rsid w:val="00B63396"/>
    <w:rsid w:val="00B63494"/>
    <w:rsid w:val="00B6547A"/>
    <w:rsid w:val="00B6695B"/>
    <w:rsid w:val="00B66E29"/>
    <w:rsid w:val="00B70F01"/>
    <w:rsid w:val="00B71AD7"/>
    <w:rsid w:val="00B728D5"/>
    <w:rsid w:val="00B76DBD"/>
    <w:rsid w:val="00B80E29"/>
    <w:rsid w:val="00B8100E"/>
    <w:rsid w:val="00B82B23"/>
    <w:rsid w:val="00B83583"/>
    <w:rsid w:val="00B835C9"/>
    <w:rsid w:val="00B873FE"/>
    <w:rsid w:val="00B904FC"/>
    <w:rsid w:val="00B9086E"/>
    <w:rsid w:val="00B911A6"/>
    <w:rsid w:val="00B92CF6"/>
    <w:rsid w:val="00B94155"/>
    <w:rsid w:val="00B95184"/>
    <w:rsid w:val="00B96000"/>
    <w:rsid w:val="00B969B5"/>
    <w:rsid w:val="00BA35EB"/>
    <w:rsid w:val="00BA6049"/>
    <w:rsid w:val="00BA77BC"/>
    <w:rsid w:val="00BA7CAA"/>
    <w:rsid w:val="00BB2346"/>
    <w:rsid w:val="00BB7337"/>
    <w:rsid w:val="00BC39AA"/>
    <w:rsid w:val="00BC5741"/>
    <w:rsid w:val="00BC5EF3"/>
    <w:rsid w:val="00BC7473"/>
    <w:rsid w:val="00BC7C1F"/>
    <w:rsid w:val="00BD0A9B"/>
    <w:rsid w:val="00BD0AFA"/>
    <w:rsid w:val="00BD47AC"/>
    <w:rsid w:val="00BD79F7"/>
    <w:rsid w:val="00BE179C"/>
    <w:rsid w:val="00BE30A4"/>
    <w:rsid w:val="00BE4792"/>
    <w:rsid w:val="00BE73AF"/>
    <w:rsid w:val="00BF0BC4"/>
    <w:rsid w:val="00BF41C2"/>
    <w:rsid w:val="00BF563A"/>
    <w:rsid w:val="00BF66B8"/>
    <w:rsid w:val="00C00A4A"/>
    <w:rsid w:val="00C02574"/>
    <w:rsid w:val="00C059A0"/>
    <w:rsid w:val="00C10082"/>
    <w:rsid w:val="00C10702"/>
    <w:rsid w:val="00C11B59"/>
    <w:rsid w:val="00C13977"/>
    <w:rsid w:val="00C14FBE"/>
    <w:rsid w:val="00C157CB"/>
    <w:rsid w:val="00C1597D"/>
    <w:rsid w:val="00C15F01"/>
    <w:rsid w:val="00C16E5D"/>
    <w:rsid w:val="00C2076D"/>
    <w:rsid w:val="00C24882"/>
    <w:rsid w:val="00C30C9E"/>
    <w:rsid w:val="00C35CE0"/>
    <w:rsid w:val="00C36929"/>
    <w:rsid w:val="00C4431A"/>
    <w:rsid w:val="00C44C42"/>
    <w:rsid w:val="00C51ED6"/>
    <w:rsid w:val="00C53B30"/>
    <w:rsid w:val="00C53D8F"/>
    <w:rsid w:val="00C55CF4"/>
    <w:rsid w:val="00C56F8F"/>
    <w:rsid w:val="00C67B6C"/>
    <w:rsid w:val="00C713D7"/>
    <w:rsid w:val="00C75A8E"/>
    <w:rsid w:val="00C828CB"/>
    <w:rsid w:val="00C82927"/>
    <w:rsid w:val="00C84B2C"/>
    <w:rsid w:val="00C85448"/>
    <w:rsid w:val="00C8638B"/>
    <w:rsid w:val="00C92240"/>
    <w:rsid w:val="00CA0C40"/>
    <w:rsid w:val="00CA1DC3"/>
    <w:rsid w:val="00CA6896"/>
    <w:rsid w:val="00CA7A1A"/>
    <w:rsid w:val="00CB45F1"/>
    <w:rsid w:val="00CB5031"/>
    <w:rsid w:val="00CB6502"/>
    <w:rsid w:val="00CB702F"/>
    <w:rsid w:val="00CC454C"/>
    <w:rsid w:val="00CC6201"/>
    <w:rsid w:val="00CC6646"/>
    <w:rsid w:val="00CD0B6F"/>
    <w:rsid w:val="00CD103D"/>
    <w:rsid w:val="00CD4EF8"/>
    <w:rsid w:val="00CD4F77"/>
    <w:rsid w:val="00CD655F"/>
    <w:rsid w:val="00CD7165"/>
    <w:rsid w:val="00CD7C18"/>
    <w:rsid w:val="00CE0FCC"/>
    <w:rsid w:val="00CE1348"/>
    <w:rsid w:val="00CE207C"/>
    <w:rsid w:val="00CE47E6"/>
    <w:rsid w:val="00CE5BD0"/>
    <w:rsid w:val="00CE6B8D"/>
    <w:rsid w:val="00CE7310"/>
    <w:rsid w:val="00CE785D"/>
    <w:rsid w:val="00CF4338"/>
    <w:rsid w:val="00D02817"/>
    <w:rsid w:val="00D037E4"/>
    <w:rsid w:val="00D0498A"/>
    <w:rsid w:val="00D05BC1"/>
    <w:rsid w:val="00D060E3"/>
    <w:rsid w:val="00D10185"/>
    <w:rsid w:val="00D1227A"/>
    <w:rsid w:val="00D15554"/>
    <w:rsid w:val="00D1624B"/>
    <w:rsid w:val="00D16E97"/>
    <w:rsid w:val="00D1781B"/>
    <w:rsid w:val="00D20947"/>
    <w:rsid w:val="00D2239E"/>
    <w:rsid w:val="00D23B5F"/>
    <w:rsid w:val="00D24607"/>
    <w:rsid w:val="00D24A58"/>
    <w:rsid w:val="00D252F9"/>
    <w:rsid w:val="00D25392"/>
    <w:rsid w:val="00D31025"/>
    <w:rsid w:val="00D31930"/>
    <w:rsid w:val="00D31F0B"/>
    <w:rsid w:val="00D32561"/>
    <w:rsid w:val="00D365DC"/>
    <w:rsid w:val="00D37EF2"/>
    <w:rsid w:val="00D40461"/>
    <w:rsid w:val="00D4134A"/>
    <w:rsid w:val="00D415B8"/>
    <w:rsid w:val="00D42035"/>
    <w:rsid w:val="00D43719"/>
    <w:rsid w:val="00D45F13"/>
    <w:rsid w:val="00D462FA"/>
    <w:rsid w:val="00D46CA9"/>
    <w:rsid w:val="00D475BC"/>
    <w:rsid w:val="00D51399"/>
    <w:rsid w:val="00D52C6B"/>
    <w:rsid w:val="00D54202"/>
    <w:rsid w:val="00D57D23"/>
    <w:rsid w:val="00D609DA"/>
    <w:rsid w:val="00D622EF"/>
    <w:rsid w:val="00D65C51"/>
    <w:rsid w:val="00D66A57"/>
    <w:rsid w:val="00D708BF"/>
    <w:rsid w:val="00D73047"/>
    <w:rsid w:val="00D7473B"/>
    <w:rsid w:val="00D76EE4"/>
    <w:rsid w:val="00D80073"/>
    <w:rsid w:val="00D8154D"/>
    <w:rsid w:val="00D83E54"/>
    <w:rsid w:val="00D90F9E"/>
    <w:rsid w:val="00D936CF"/>
    <w:rsid w:val="00D93E2D"/>
    <w:rsid w:val="00D941CF"/>
    <w:rsid w:val="00D95650"/>
    <w:rsid w:val="00D96B7A"/>
    <w:rsid w:val="00D9740A"/>
    <w:rsid w:val="00D97CDF"/>
    <w:rsid w:val="00DA0336"/>
    <w:rsid w:val="00DA07A5"/>
    <w:rsid w:val="00DA204D"/>
    <w:rsid w:val="00DA463F"/>
    <w:rsid w:val="00DA538E"/>
    <w:rsid w:val="00DA6BA9"/>
    <w:rsid w:val="00DA7501"/>
    <w:rsid w:val="00DB0064"/>
    <w:rsid w:val="00DB1E7D"/>
    <w:rsid w:val="00DB298F"/>
    <w:rsid w:val="00DB31DA"/>
    <w:rsid w:val="00DB33F8"/>
    <w:rsid w:val="00DB382B"/>
    <w:rsid w:val="00DB3C9A"/>
    <w:rsid w:val="00DB69A8"/>
    <w:rsid w:val="00DB719F"/>
    <w:rsid w:val="00DB73FF"/>
    <w:rsid w:val="00DB77C4"/>
    <w:rsid w:val="00DC346C"/>
    <w:rsid w:val="00DC51AC"/>
    <w:rsid w:val="00DD0579"/>
    <w:rsid w:val="00DD1BFF"/>
    <w:rsid w:val="00DD1F3D"/>
    <w:rsid w:val="00DD24CF"/>
    <w:rsid w:val="00DD3DD0"/>
    <w:rsid w:val="00DD4DAF"/>
    <w:rsid w:val="00DD519B"/>
    <w:rsid w:val="00DD7B95"/>
    <w:rsid w:val="00DE3CAE"/>
    <w:rsid w:val="00DE4A5A"/>
    <w:rsid w:val="00DE61EA"/>
    <w:rsid w:val="00DF23CC"/>
    <w:rsid w:val="00DF3CFD"/>
    <w:rsid w:val="00DF521D"/>
    <w:rsid w:val="00DF791F"/>
    <w:rsid w:val="00E03446"/>
    <w:rsid w:val="00E04774"/>
    <w:rsid w:val="00E1187E"/>
    <w:rsid w:val="00E12087"/>
    <w:rsid w:val="00E121CD"/>
    <w:rsid w:val="00E125B3"/>
    <w:rsid w:val="00E15E4A"/>
    <w:rsid w:val="00E17F06"/>
    <w:rsid w:val="00E21407"/>
    <w:rsid w:val="00E21ABA"/>
    <w:rsid w:val="00E31B7D"/>
    <w:rsid w:val="00E34AA4"/>
    <w:rsid w:val="00E37000"/>
    <w:rsid w:val="00E457F4"/>
    <w:rsid w:val="00E51AB2"/>
    <w:rsid w:val="00E52835"/>
    <w:rsid w:val="00E52D25"/>
    <w:rsid w:val="00E5317C"/>
    <w:rsid w:val="00E531E6"/>
    <w:rsid w:val="00E577F1"/>
    <w:rsid w:val="00E60EA9"/>
    <w:rsid w:val="00E63FDC"/>
    <w:rsid w:val="00E64279"/>
    <w:rsid w:val="00E666F9"/>
    <w:rsid w:val="00E67FC4"/>
    <w:rsid w:val="00E71B49"/>
    <w:rsid w:val="00E723C3"/>
    <w:rsid w:val="00E742A6"/>
    <w:rsid w:val="00E757EF"/>
    <w:rsid w:val="00E765F2"/>
    <w:rsid w:val="00E76C15"/>
    <w:rsid w:val="00E77D49"/>
    <w:rsid w:val="00E8262A"/>
    <w:rsid w:val="00E83F4A"/>
    <w:rsid w:val="00E863CF"/>
    <w:rsid w:val="00E87842"/>
    <w:rsid w:val="00E9013B"/>
    <w:rsid w:val="00E913BE"/>
    <w:rsid w:val="00E92124"/>
    <w:rsid w:val="00E9221E"/>
    <w:rsid w:val="00E93DA4"/>
    <w:rsid w:val="00E952C2"/>
    <w:rsid w:val="00E960E1"/>
    <w:rsid w:val="00E9659E"/>
    <w:rsid w:val="00EA0389"/>
    <w:rsid w:val="00EA2655"/>
    <w:rsid w:val="00EA7CF6"/>
    <w:rsid w:val="00EB153C"/>
    <w:rsid w:val="00EB2947"/>
    <w:rsid w:val="00EB4EB4"/>
    <w:rsid w:val="00EB5BAF"/>
    <w:rsid w:val="00EB7CBE"/>
    <w:rsid w:val="00EC0CD9"/>
    <w:rsid w:val="00EC1527"/>
    <w:rsid w:val="00ED345A"/>
    <w:rsid w:val="00EE0621"/>
    <w:rsid w:val="00EE3E5A"/>
    <w:rsid w:val="00EE52A4"/>
    <w:rsid w:val="00EE7AED"/>
    <w:rsid w:val="00EF0E51"/>
    <w:rsid w:val="00EF14A4"/>
    <w:rsid w:val="00EF2490"/>
    <w:rsid w:val="00EF4D91"/>
    <w:rsid w:val="00F044F1"/>
    <w:rsid w:val="00F053A4"/>
    <w:rsid w:val="00F053FF"/>
    <w:rsid w:val="00F0612F"/>
    <w:rsid w:val="00F06AE7"/>
    <w:rsid w:val="00F1311C"/>
    <w:rsid w:val="00F16373"/>
    <w:rsid w:val="00F203FC"/>
    <w:rsid w:val="00F26FD6"/>
    <w:rsid w:val="00F274A1"/>
    <w:rsid w:val="00F27564"/>
    <w:rsid w:val="00F30135"/>
    <w:rsid w:val="00F33722"/>
    <w:rsid w:val="00F36C59"/>
    <w:rsid w:val="00F46A11"/>
    <w:rsid w:val="00F476F8"/>
    <w:rsid w:val="00F50F7B"/>
    <w:rsid w:val="00F519C3"/>
    <w:rsid w:val="00F61958"/>
    <w:rsid w:val="00F64B49"/>
    <w:rsid w:val="00F65061"/>
    <w:rsid w:val="00F70074"/>
    <w:rsid w:val="00F71EF5"/>
    <w:rsid w:val="00F744E4"/>
    <w:rsid w:val="00F77594"/>
    <w:rsid w:val="00F8092F"/>
    <w:rsid w:val="00F80FC0"/>
    <w:rsid w:val="00F84C3B"/>
    <w:rsid w:val="00F859A4"/>
    <w:rsid w:val="00F8719D"/>
    <w:rsid w:val="00F925FC"/>
    <w:rsid w:val="00F927CE"/>
    <w:rsid w:val="00F931D1"/>
    <w:rsid w:val="00F977EB"/>
    <w:rsid w:val="00FA5D86"/>
    <w:rsid w:val="00FA79CB"/>
    <w:rsid w:val="00FB60B9"/>
    <w:rsid w:val="00FB6A9F"/>
    <w:rsid w:val="00FB7C5F"/>
    <w:rsid w:val="00FB7C99"/>
    <w:rsid w:val="00FC05B0"/>
    <w:rsid w:val="00FC225B"/>
    <w:rsid w:val="00FC238A"/>
    <w:rsid w:val="00FC27CD"/>
    <w:rsid w:val="00FC3F76"/>
    <w:rsid w:val="00FD1DC9"/>
    <w:rsid w:val="00FD20AB"/>
    <w:rsid w:val="00FD7942"/>
    <w:rsid w:val="00FE2111"/>
    <w:rsid w:val="00FE319F"/>
    <w:rsid w:val="00FE3882"/>
    <w:rsid w:val="00FE4D11"/>
    <w:rsid w:val="00FE75C4"/>
    <w:rsid w:val="00FE788E"/>
    <w:rsid w:val="00FF33BA"/>
    <w:rsid w:val="00FF567C"/>
    <w:rsid w:val="00FF64E9"/>
    <w:rsid w:val="00FF7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1F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086E"/>
    <w:pPr>
      <w:spacing w:after="200" w:line="276" w:lineRule="auto"/>
    </w:pPr>
    <w:rPr>
      <w:rFonts w:ascii="Arial" w:hAnsi="Arial"/>
      <w:sz w:val="22"/>
      <w:szCs w:val="22"/>
    </w:rPr>
  </w:style>
  <w:style w:type="paragraph" w:styleId="Heading1">
    <w:name w:val="heading 1"/>
    <w:basedOn w:val="Normal"/>
    <w:next w:val="Normal"/>
    <w:link w:val="Heading1Char"/>
    <w:uiPriority w:val="9"/>
    <w:qFormat/>
    <w:rsid w:val="00B9086E"/>
    <w:pPr>
      <w:keepNext/>
      <w:keepLines/>
      <w:spacing w:before="480" w:after="0"/>
      <w:outlineLvl w:val="0"/>
    </w:pPr>
    <w:rPr>
      <w:rFonts w:eastAsia="Times New Roman"/>
      <w:b/>
      <w:bCs/>
      <w:color w:val="365F91"/>
      <w:sz w:val="28"/>
      <w:szCs w:val="28"/>
    </w:rPr>
  </w:style>
  <w:style w:type="paragraph" w:styleId="Heading2">
    <w:name w:val="heading 2"/>
    <w:basedOn w:val="Normal"/>
    <w:next w:val="Normal"/>
    <w:link w:val="Heading2Char"/>
    <w:uiPriority w:val="9"/>
    <w:unhideWhenUsed/>
    <w:qFormat/>
    <w:rsid w:val="00B9086E"/>
    <w:pPr>
      <w:keepNext/>
      <w:spacing w:before="240" w:after="60"/>
      <w:outlineLvl w:val="1"/>
    </w:pPr>
    <w:rPr>
      <w:rFonts w:eastAsia="Times New Roman"/>
      <w:b/>
      <w:bCs/>
      <w:szCs w:val="28"/>
    </w:rPr>
  </w:style>
  <w:style w:type="paragraph" w:styleId="Heading3">
    <w:name w:val="heading 3"/>
    <w:basedOn w:val="Normal"/>
    <w:next w:val="Normal"/>
    <w:link w:val="Heading3Char"/>
    <w:uiPriority w:val="9"/>
    <w:semiHidden/>
    <w:unhideWhenUsed/>
    <w:qFormat/>
    <w:rsid w:val="00053B42"/>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semiHidden/>
    <w:unhideWhenUsed/>
    <w:qFormat/>
    <w:rsid w:val="00BE4792"/>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9086E"/>
    <w:rPr>
      <w:rFonts w:ascii="Arial" w:eastAsia="Times New Roman" w:hAnsi="Arial"/>
      <w:b/>
      <w:bCs/>
      <w:color w:val="365F91"/>
      <w:sz w:val="28"/>
      <w:szCs w:val="28"/>
    </w:rPr>
  </w:style>
  <w:style w:type="paragraph" w:styleId="TOCHeading">
    <w:name w:val="TOC Heading"/>
    <w:basedOn w:val="Heading1"/>
    <w:next w:val="Normal"/>
    <w:uiPriority w:val="39"/>
    <w:semiHidden/>
    <w:unhideWhenUsed/>
    <w:qFormat/>
    <w:rsid w:val="00101A7E"/>
    <w:pPr>
      <w:outlineLvl w:val="9"/>
    </w:pPr>
    <w:rPr>
      <w:lang w:eastAsia="ja-JP"/>
    </w:rPr>
  </w:style>
  <w:style w:type="paragraph" w:styleId="TOC1">
    <w:name w:val="toc 1"/>
    <w:basedOn w:val="Normal"/>
    <w:next w:val="Normal"/>
    <w:autoRedefine/>
    <w:uiPriority w:val="39"/>
    <w:unhideWhenUsed/>
    <w:rsid w:val="00101A7E"/>
    <w:pPr>
      <w:spacing w:after="100"/>
    </w:pPr>
  </w:style>
  <w:style w:type="character" w:styleId="Hyperlink">
    <w:name w:val="Hyperlink"/>
    <w:uiPriority w:val="99"/>
    <w:unhideWhenUsed/>
    <w:rsid w:val="00101A7E"/>
    <w:rPr>
      <w:color w:val="0000FF"/>
      <w:u w:val="single"/>
    </w:rPr>
  </w:style>
  <w:style w:type="paragraph" w:styleId="BalloonText">
    <w:name w:val="Balloon Text"/>
    <w:basedOn w:val="Normal"/>
    <w:link w:val="BalloonTextChar"/>
    <w:uiPriority w:val="99"/>
    <w:semiHidden/>
    <w:unhideWhenUsed/>
    <w:rsid w:val="00101A7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1A7E"/>
    <w:rPr>
      <w:rFonts w:ascii="Tahoma" w:hAnsi="Tahoma" w:cs="Tahoma"/>
      <w:sz w:val="16"/>
      <w:szCs w:val="16"/>
    </w:rPr>
  </w:style>
  <w:style w:type="paragraph" w:styleId="Header">
    <w:name w:val="header"/>
    <w:basedOn w:val="Normal"/>
    <w:link w:val="HeaderChar"/>
    <w:uiPriority w:val="99"/>
    <w:unhideWhenUsed/>
    <w:rsid w:val="00F744E4"/>
    <w:pPr>
      <w:tabs>
        <w:tab w:val="center" w:pos="4680"/>
        <w:tab w:val="right" w:pos="9360"/>
      </w:tabs>
    </w:pPr>
  </w:style>
  <w:style w:type="character" w:customStyle="1" w:styleId="HeaderChar">
    <w:name w:val="Header Char"/>
    <w:link w:val="Header"/>
    <w:uiPriority w:val="99"/>
    <w:rsid w:val="00F744E4"/>
    <w:rPr>
      <w:sz w:val="22"/>
      <w:szCs w:val="22"/>
    </w:rPr>
  </w:style>
  <w:style w:type="paragraph" w:styleId="Footer">
    <w:name w:val="footer"/>
    <w:basedOn w:val="Normal"/>
    <w:link w:val="FooterChar"/>
    <w:uiPriority w:val="99"/>
    <w:unhideWhenUsed/>
    <w:rsid w:val="00F744E4"/>
    <w:pPr>
      <w:tabs>
        <w:tab w:val="center" w:pos="4680"/>
        <w:tab w:val="right" w:pos="9360"/>
      </w:tabs>
    </w:pPr>
  </w:style>
  <w:style w:type="character" w:customStyle="1" w:styleId="FooterChar">
    <w:name w:val="Footer Char"/>
    <w:link w:val="Footer"/>
    <w:uiPriority w:val="99"/>
    <w:rsid w:val="00F744E4"/>
    <w:rPr>
      <w:sz w:val="22"/>
      <w:szCs w:val="22"/>
    </w:rPr>
  </w:style>
  <w:style w:type="character" w:customStyle="1" w:styleId="Heading2Char">
    <w:name w:val="Heading 2 Char"/>
    <w:link w:val="Heading2"/>
    <w:uiPriority w:val="9"/>
    <w:rsid w:val="00B9086E"/>
    <w:rPr>
      <w:rFonts w:ascii="Arial" w:eastAsia="Times New Roman" w:hAnsi="Arial" w:cs="Times New Roman"/>
      <w:b/>
      <w:bCs/>
      <w:sz w:val="22"/>
      <w:szCs w:val="28"/>
    </w:rPr>
  </w:style>
  <w:style w:type="paragraph" w:styleId="TOC2">
    <w:name w:val="toc 2"/>
    <w:basedOn w:val="Normal"/>
    <w:next w:val="Normal"/>
    <w:autoRedefine/>
    <w:uiPriority w:val="39"/>
    <w:unhideWhenUsed/>
    <w:rsid w:val="0047506F"/>
    <w:pPr>
      <w:ind w:left="220"/>
    </w:pPr>
  </w:style>
  <w:style w:type="paragraph" w:customStyle="1" w:styleId="Bibliographyentries">
    <w:name w:val="Bibliography entries"/>
    <w:basedOn w:val="Normal"/>
    <w:qFormat/>
    <w:rsid w:val="00B9086E"/>
    <w:pPr>
      <w:tabs>
        <w:tab w:val="left" w:pos="360"/>
      </w:tabs>
      <w:spacing w:after="0"/>
    </w:pPr>
  </w:style>
  <w:style w:type="character" w:customStyle="1" w:styleId="Heading3Char">
    <w:name w:val="Heading 3 Char"/>
    <w:link w:val="Heading3"/>
    <w:uiPriority w:val="9"/>
    <w:semiHidden/>
    <w:rsid w:val="00053B42"/>
    <w:rPr>
      <w:rFonts w:ascii="Calibri Light" w:eastAsia="Times New Roman" w:hAnsi="Calibri Light" w:cs="Times New Roman"/>
      <w:color w:val="1F3763"/>
      <w:sz w:val="24"/>
      <w:szCs w:val="24"/>
    </w:rPr>
  </w:style>
  <w:style w:type="character" w:styleId="FollowedHyperlink">
    <w:name w:val="FollowedHyperlink"/>
    <w:uiPriority w:val="99"/>
    <w:semiHidden/>
    <w:unhideWhenUsed/>
    <w:rsid w:val="008A7C00"/>
    <w:rPr>
      <w:color w:val="954F72"/>
      <w:u w:val="single"/>
    </w:rPr>
  </w:style>
  <w:style w:type="table" w:styleId="TableGrid">
    <w:name w:val="Table Grid"/>
    <w:basedOn w:val="TableNormal"/>
    <w:uiPriority w:val="59"/>
    <w:rsid w:val="00B669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
    <w:semiHidden/>
    <w:rsid w:val="00BE4792"/>
    <w:rPr>
      <w:rFonts w:ascii="Calibri Light" w:eastAsia="Times New Roman" w:hAnsi="Calibri Light" w:cs="Times New Roman"/>
      <w:i/>
      <w:iCs/>
      <w:color w:val="2F5496"/>
      <w:sz w:val="22"/>
      <w:szCs w:val="22"/>
    </w:rPr>
  </w:style>
  <w:style w:type="paragraph" w:customStyle="1" w:styleId="epubnoindent">
    <w:name w:val="epub__noindent"/>
    <w:basedOn w:val="Normal"/>
    <w:rsid w:val="00BE4792"/>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BE4792"/>
  </w:style>
  <w:style w:type="character" w:styleId="Emphasis">
    <w:name w:val="Emphasis"/>
    <w:uiPriority w:val="20"/>
    <w:qFormat/>
    <w:rsid w:val="00BE4792"/>
    <w:rPr>
      <w:i/>
      <w:iCs/>
    </w:rPr>
  </w:style>
  <w:style w:type="character" w:customStyle="1" w:styleId="Courierforcode">
    <w:name w:val="Courier for code"/>
    <w:basedOn w:val="DefaultParagraphFont"/>
    <w:uiPriority w:val="1"/>
    <w:qFormat/>
    <w:rsid w:val="0062760B"/>
    <w:rPr>
      <w:rFonts w:ascii="Courier" w:hAnsi="Courier"/>
    </w:rPr>
  </w:style>
  <w:style w:type="character" w:styleId="IntenseReference">
    <w:name w:val="Intense Reference"/>
    <w:aliases w:val="Captions"/>
    <w:basedOn w:val="DefaultParagraphFont"/>
    <w:uiPriority w:val="32"/>
    <w:qFormat/>
    <w:rsid w:val="008F2366"/>
    <w:rPr>
      <w:b/>
      <w:bCs/>
      <w:caps w:val="0"/>
      <w:smallCaps w:val="0"/>
      <w:color w:val="4472C4" w:themeColor="accent1"/>
      <w:spacing w:val="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5678">
      <w:bodyDiv w:val="1"/>
      <w:marLeft w:val="0"/>
      <w:marRight w:val="0"/>
      <w:marTop w:val="0"/>
      <w:marBottom w:val="0"/>
      <w:divBdr>
        <w:top w:val="none" w:sz="0" w:space="0" w:color="auto"/>
        <w:left w:val="none" w:sz="0" w:space="0" w:color="auto"/>
        <w:bottom w:val="none" w:sz="0" w:space="0" w:color="auto"/>
        <w:right w:val="none" w:sz="0" w:space="0" w:color="auto"/>
      </w:divBdr>
    </w:div>
    <w:div w:id="643589050">
      <w:bodyDiv w:val="1"/>
      <w:marLeft w:val="0"/>
      <w:marRight w:val="0"/>
      <w:marTop w:val="0"/>
      <w:marBottom w:val="0"/>
      <w:divBdr>
        <w:top w:val="none" w:sz="0" w:space="0" w:color="auto"/>
        <w:left w:val="none" w:sz="0" w:space="0" w:color="auto"/>
        <w:bottom w:val="none" w:sz="0" w:space="0" w:color="auto"/>
        <w:right w:val="none" w:sz="0" w:space="0" w:color="auto"/>
      </w:divBdr>
    </w:div>
    <w:div w:id="17318788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liesweany/Documents/Coding/IT1150IntroToWebProgramming/IT1150LabXSpring2018JulieSwean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6C689-115A-0843-B3EE-E2788DE2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IT1150LabXSpring2018JulieSweany.dotx</Template>
  <TotalTime>609</TotalTime>
  <Pages>50</Pages>
  <Words>5796</Words>
  <Characters>33040</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38759</CharactersWithSpaces>
  <SharedDoc>false</SharedDoc>
  <HLinks>
    <vt:vector size="54" baseType="variant">
      <vt:variant>
        <vt:i4>4063332</vt:i4>
      </vt:variant>
      <vt:variant>
        <vt:i4>51</vt:i4>
      </vt:variant>
      <vt:variant>
        <vt:i4>0</vt:i4>
      </vt:variant>
      <vt:variant>
        <vt:i4>5</vt:i4>
      </vt:variant>
      <vt:variant>
        <vt:lpwstr>http://searchnetworking.techtarget.com/definition/ICMP</vt:lpwstr>
      </vt:variant>
      <vt:variant>
        <vt:lpwstr/>
      </vt:variant>
      <vt:variant>
        <vt:i4>1310724</vt:i4>
      </vt:variant>
      <vt:variant>
        <vt:i4>44</vt:i4>
      </vt:variant>
      <vt:variant>
        <vt:i4>0</vt:i4>
      </vt:variant>
      <vt:variant>
        <vt:i4>5</vt:i4>
      </vt:variant>
      <vt:variant>
        <vt:lpwstr/>
      </vt:variant>
      <vt:variant>
        <vt:lpwstr>_Toc500681841</vt:lpwstr>
      </vt:variant>
      <vt:variant>
        <vt:i4>1310725</vt:i4>
      </vt:variant>
      <vt:variant>
        <vt:i4>38</vt:i4>
      </vt:variant>
      <vt:variant>
        <vt:i4>0</vt:i4>
      </vt:variant>
      <vt:variant>
        <vt:i4>5</vt:i4>
      </vt:variant>
      <vt:variant>
        <vt:lpwstr/>
      </vt:variant>
      <vt:variant>
        <vt:lpwstr>_Toc500681840</vt:lpwstr>
      </vt:variant>
      <vt:variant>
        <vt:i4>1245190</vt:i4>
      </vt:variant>
      <vt:variant>
        <vt:i4>32</vt:i4>
      </vt:variant>
      <vt:variant>
        <vt:i4>0</vt:i4>
      </vt:variant>
      <vt:variant>
        <vt:i4>5</vt:i4>
      </vt:variant>
      <vt:variant>
        <vt:lpwstr/>
      </vt:variant>
      <vt:variant>
        <vt:lpwstr>_Toc500681833</vt:lpwstr>
      </vt:variant>
      <vt:variant>
        <vt:i4>1245191</vt:i4>
      </vt:variant>
      <vt:variant>
        <vt:i4>26</vt:i4>
      </vt:variant>
      <vt:variant>
        <vt:i4>0</vt:i4>
      </vt:variant>
      <vt:variant>
        <vt:i4>5</vt:i4>
      </vt:variant>
      <vt:variant>
        <vt:lpwstr/>
      </vt:variant>
      <vt:variant>
        <vt:lpwstr>_Toc500681832</vt:lpwstr>
      </vt:variant>
      <vt:variant>
        <vt:i4>1245188</vt:i4>
      </vt:variant>
      <vt:variant>
        <vt:i4>20</vt:i4>
      </vt:variant>
      <vt:variant>
        <vt:i4>0</vt:i4>
      </vt:variant>
      <vt:variant>
        <vt:i4>5</vt:i4>
      </vt:variant>
      <vt:variant>
        <vt:lpwstr/>
      </vt:variant>
      <vt:variant>
        <vt:lpwstr>_Toc500681831</vt:lpwstr>
      </vt:variant>
      <vt:variant>
        <vt:i4>1179649</vt:i4>
      </vt:variant>
      <vt:variant>
        <vt:i4>14</vt:i4>
      </vt:variant>
      <vt:variant>
        <vt:i4>0</vt:i4>
      </vt:variant>
      <vt:variant>
        <vt:i4>5</vt:i4>
      </vt:variant>
      <vt:variant>
        <vt:lpwstr/>
      </vt:variant>
      <vt:variant>
        <vt:lpwstr>_Toc500681824</vt:lpwstr>
      </vt:variant>
      <vt:variant>
        <vt:i4>1179654</vt:i4>
      </vt:variant>
      <vt:variant>
        <vt:i4>8</vt:i4>
      </vt:variant>
      <vt:variant>
        <vt:i4>0</vt:i4>
      </vt:variant>
      <vt:variant>
        <vt:i4>5</vt:i4>
      </vt:variant>
      <vt:variant>
        <vt:lpwstr/>
      </vt:variant>
      <vt:variant>
        <vt:lpwstr>_Toc500681823</vt:lpwstr>
      </vt:variant>
      <vt:variant>
        <vt:i4>1179655</vt:i4>
      </vt:variant>
      <vt:variant>
        <vt:i4>2</vt:i4>
      </vt:variant>
      <vt:variant>
        <vt:i4>0</vt:i4>
      </vt:variant>
      <vt:variant>
        <vt:i4>5</vt:i4>
      </vt:variant>
      <vt:variant>
        <vt:lpwstr/>
      </vt:variant>
      <vt:variant>
        <vt:lpwstr>_Toc500681822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Sweany, Juliet - S01179577</dc:creator>
  <cp:keywords/>
  <cp:lastModifiedBy>Sweany, Juliet - S01179577</cp:lastModifiedBy>
  <cp:revision>69</cp:revision>
  <dcterms:created xsi:type="dcterms:W3CDTF">2018-02-18T21:27:00Z</dcterms:created>
  <dcterms:modified xsi:type="dcterms:W3CDTF">2018-04-17T17:14:00Z</dcterms:modified>
</cp:coreProperties>
</file>